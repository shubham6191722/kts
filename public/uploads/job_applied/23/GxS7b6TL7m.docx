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7C0E" w:rsidRDefault="00797BB7">
      <w:r>
        <w:rPr>
          <w:noProof/>
          <w:lang w:val="en-GB" w:eastAsia="en-GB"/>
        </w:rPr>
        <w:drawing>
          <wp:anchor distT="0" distB="0" distL="114300" distR="114300" simplePos="0" relativeHeight="251660288" behindDoc="1" locked="0" layoutInCell="1" allowOverlap="1" wp14:anchorId="19A89C9D" wp14:editId="748CFB30">
            <wp:simplePos x="0" y="0"/>
            <wp:positionH relativeFrom="margin">
              <wp:posOffset>-118533</wp:posOffset>
            </wp:positionH>
            <wp:positionV relativeFrom="page">
              <wp:posOffset>71967</wp:posOffset>
            </wp:positionV>
            <wp:extent cx="7260336" cy="9628632"/>
            <wp:effectExtent l="0" t="0" r="0" b="0"/>
            <wp:wrapNone/>
            <wp:docPr id="3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0336" cy="962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horzAnchor="margin" w:tblpY="473"/>
        <w:tblW w:w="10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510"/>
        <w:gridCol w:w="6247"/>
      </w:tblGrid>
      <w:tr w:rsidR="003D7C0E" w:rsidRPr="003D7C0E" w:rsidTr="005F3B0B">
        <w:trPr>
          <w:trHeight w:val="4410"/>
        </w:trPr>
        <w:tc>
          <w:tcPr>
            <w:tcW w:w="3823" w:type="dxa"/>
          </w:tcPr>
          <w:p w:rsidR="003D7C0E" w:rsidRDefault="003D7C0E" w:rsidP="003D7C0E">
            <w:pPr>
              <w:pStyle w:val="Title"/>
              <w:rPr>
                <w:rFonts w:ascii="Calibri" w:eastAsiaTheme="majorEastAsia" w:hAnsi="Calibri" w:cs="Calibri"/>
                <w:b/>
                <w:color w:val="548AB7" w:themeColor="accent1" w:themeShade="BF"/>
                <w:sz w:val="22"/>
                <w:szCs w:val="24"/>
              </w:rPr>
            </w:pPr>
          </w:p>
          <w:p w:rsidR="003D7C0E" w:rsidRPr="003D7C0E" w:rsidRDefault="003D7C0E" w:rsidP="003D7C0E">
            <w:pPr>
              <w:pStyle w:val="Title"/>
              <w:rPr>
                <w:rFonts w:ascii="Calibri" w:hAnsi="Calibri" w:cs="Calibri"/>
                <w:sz w:val="56"/>
              </w:rPr>
            </w:pPr>
            <w:r w:rsidRPr="003D7C0E">
              <w:rPr>
                <w:rFonts w:ascii="Calibri" w:hAnsi="Calibri" w:cs="Calibri"/>
                <w:sz w:val="56"/>
              </w:rPr>
              <w:t>Carla Appleby</w:t>
            </w:r>
          </w:p>
          <w:p w:rsidR="003D7C0E" w:rsidRDefault="003D7C0E" w:rsidP="003D7C0E">
            <w:pPr>
              <w:pStyle w:val="Subtitle"/>
              <w:rPr>
                <w:rFonts w:ascii="Calibri" w:hAnsi="Calibri" w:cs="Calibri"/>
                <w:spacing w:val="0"/>
                <w:w w:val="100"/>
              </w:rPr>
            </w:pPr>
            <w:r w:rsidRPr="0006343E">
              <w:rPr>
                <w:rFonts w:ascii="Calibri" w:hAnsi="Calibri" w:cs="Calibri"/>
                <w:spacing w:val="0"/>
                <w:w w:val="98"/>
              </w:rPr>
              <w:t>Curriculum Vita</w:t>
            </w:r>
            <w:r w:rsidRPr="0006343E">
              <w:rPr>
                <w:rFonts w:ascii="Calibri" w:hAnsi="Calibri" w:cs="Calibri"/>
                <w:spacing w:val="22"/>
                <w:w w:val="98"/>
              </w:rPr>
              <w:t>e</w:t>
            </w:r>
          </w:p>
          <w:p w:rsidR="003D7C0E" w:rsidRDefault="003D7C0E" w:rsidP="003D7C0E">
            <w:pPr>
              <w:pStyle w:val="Heading3"/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  <w:noProof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page">
                    <wp:posOffset>434699</wp:posOffset>
                  </wp:positionH>
                  <wp:positionV relativeFrom="paragraph">
                    <wp:posOffset>178849</wp:posOffset>
                  </wp:positionV>
                  <wp:extent cx="1363345" cy="1501775"/>
                  <wp:effectExtent l="57150" t="57150" r="65405" b="60325"/>
                  <wp:wrapTight wrapText="bothSides">
                    <wp:wrapPolygon edited="0">
                      <wp:start x="7847" y="-822"/>
                      <wp:lineTo x="1207" y="-274"/>
                      <wp:lineTo x="1207" y="4110"/>
                      <wp:lineTo x="-905" y="4110"/>
                      <wp:lineTo x="-905" y="14796"/>
                      <wp:lineTo x="1207" y="17262"/>
                      <wp:lineTo x="1207" y="17810"/>
                      <wp:lineTo x="6942" y="21646"/>
                      <wp:lineTo x="7847" y="22194"/>
                      <wp:lineTo x="13280" y="22194"/>
                      <wp:lineTo x="13582" y="21646"/>
                      <wp:lineTo x="20222" y="17536"/>
                      <wp:lineTo x="20222" y="17262"/>
                      <wp:lineTo x="22334" y="12878"/>
                      <wp:lineTo x="22334" y="8494"/>
                      <wp:lineTo x="20222" y="4110"/>
                      <wp:lineTo x="20222" y="3014"/>
                      <wp:lineTo x="15091" y="-274"/>
                      <wp:lineTo x="13280" y="-822"/>
                      <wp:lineTo x="7847" y="-822"/>
                    </wp:wrapPolygon>
                  </wp:wrapTight>
                  <wp:docPr id="4" name="Picture 4" descr="C:\Users\jcritchlow\AppData\Local\Microsoft\Windows\INetCache\Content.Outlook\DECIWXBH\20220211_1141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jcritchlow\AppData\Local\Microsoft\Windows\INetCache\Content.Outlook\DECIWXBH\20220211_11410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296"/>
                          <a:stretch/>
                        </pic:blipFill>
                        <pic:spPr bwMode="auto">
                          <a:xfrm>
                            <a:off x="0" y="0"/>
                            <a:ext cx="1363345" cy="1501775"/>
                          </a:xfrm>
                          <a:prstGeom prst="ellipse">
                            <a:avLst/>
                          </a:prstGeom>
                          <a:ln w="28575" cap="rnd">
                            <a:solidFill>
                              <a:schemeClr val="bg1"/>
                            </a:solidFill>
                          </a:ln>
                          <a:effectLst/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D7C0E" w:rsidRDefault="003D7C0E" w:rsidP="003D7C0E"/>
          <w:p w:rsidR="003D7C0E" w:rsidRDefault="003D7C0E" w:rsidP="003D7C0E"/>
          <w:p w:rsidR="003D7C0E" w:rsidRDefault="003D7C0E" w:rsidP="003D7C0E"/>
          <w:p w:rsidR="003D7C0E" w:rsidRDefault="003D7C0E" w:rsidP="003D7C0E"/>
          <w:p w:rsidR="003D7C0E" w:rsidRDefault="003D7C0E" w:rsidP="003D7C0E"/>
          <w:p w:rsidR="003D7C0E" w:rsidRDefault="003D7C0E" w:rsidP="003D7C0E"/>
          <w:p w:rsidR="003D7C0E" w:rsidRDefault="003D7C0E" w:rsidP="003D7C0E">
            <w:pPr>
              <w:pStyle w:val="Heading3"/>
              <w:rPr>
                <w:rFonts w:asciiTheme="minorHAnsi" w:eastAsiaTheme="minorEastAsia" w:hAnsiTheme="minorHAnsi" w:cstheme="minorBidi"/>
                <w:b w:val="0"/>
                <w:caps w:val="0"/>
                <w:color w:val="auto"/>
                <w:sz w:val="18"/>
                <w:szCs w:val="22"/>
              </w:rPr>
            </w:pPr>
          </w:p>
          <w:p w:rsidR="003D7C0E" w:rsidRDefault="003D7C0E" w:rsidP="003D7C0E">
            <w:pPr>
              <w:pStyle w:val="Heading3"/>
              <w:rPr>
                <w:rFonts w:ascii="Calibri" w:hAnsi="Calibri" w:cs="Calibri"/>
              </w:rPr>
            </w:pPr>
          </w:p>
          <w:p w:rsidR="003D7C0E" w:rsidRDefault="003D7C0E" w:rsidP="003D7C0E">
            <w:pPr>
              <w:pStyle w:val="Heading3"/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Personal Summary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 xml:space="preserve">I am a proactive and self-motivated individual and hold a Bachelor’s Degree in Law. 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I bring experience of working in both professional environments and working directly with members of the public.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Following the arrival of my first child and marriage to my husband who serves in the Armed Forces, I made the decision to put my Legal career aspirations on hold to support my husband’s military commitments whilst raising my young family.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 xml:space="preserve">My husband and I made </w:t>
            </w:r>
            <w:r w:rsidR="0043065A">
              <w:rPr>
                <w:rFonts w:ascii="Calibri" w:hAnsi="Calibri" w:cs="Calibri"/>
              </w:rPr>
              <w:t>the decision to relocate to</w:t>
            </w:r>
            <w:r w:rsidRPr="003D7C0E">
              <w:rPr>
                <w:rFonts w:ascii="Calibri" w:hAnsi="Calibri" w:cs="Calibri"/>
              </w:rPr>
              <w:t xml:space="preserve"> Lancashire to provide a stable</w:t>
            </w:r>
            <w:r w:rsidR="0043065A">
              <w:rPr>
                <w:rFonts w:ascii="Calibri" w:hAnsi="Calibri" w:cs="Calibri"/>
              </w:rPr>
              <w:t xml:space="preserve"> educational</w:t>
            </w:r>
            <w:r w:rsidRPr="003D7C0E">
              <w:rPr>
                <w:rFonts w:ascii="Calibri" w:hAnsi="Calibri" w:cs="Calibri"/>
              </w:rPr>
              <w:t xml:space="preserve"> environment for our children and I now feel I have the opportunity to pursue my goal of a Legal career.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</w:p>
          <w:sdt>
            <w:sdtPr>
              <w:rPr>
                <w:rFonts w:ascii="Calibri" w:hAnsi="Calibri" w:cs="Calibri"/>
              </w:rPr>
              <w:id w:val="244075968"/>
              <w:placeholder>
                <w:docPart w:val="4BD46CEE0F214059B9DA44B15356C3CB"/>
              </w:placeholder>
              <w:temporary/>
              <w:showingPlcHdr/>
              <w15:appearance w15:val="hidden"/>
            </w:sdtPr>
            <w:sdtEndPr/>
            <w:sdtContent>
              <w:p w:rsidR="003D7C0E" w:rsidRPr="003D7C0E" w:rsidRDefault="003D7C0E" w:rsidP="003D7C0E">
                <w:pPr>
                  <w:pStyle w:val="Heading3"/>
                  <w:rPr>
                    <w:rFonts w:ascii="Calibri" w:hAnsi="Calibri" w:cs="Calibri"/>
                  </w:rPr>
                </w:pPr>
                <w:r w:rsidRPr="003D7C0E">
                  <w:rPr>
                    <w:rFonts w:ascii="Calibri" w:hAnsi="Calibri" w:cs="Calibri"/>
                  </w:rPr>
                  <w:t>Contact</w:t>
                </w:r>
              </w:p>
            </w:sdtContent>
          </w:sdt>
          <w:sdt>
            <w:sdtPr>
              <w:rPr>
                <w:rFonts w:ascii="Calibri" w:hAnsi="Calibri" w:cs="Calibri"/>
              </w:rPr>
              <w:id w:val="376590487"/>
              <w:placeholder>
                <w:docPart w:val="3F0703D3EDC74BC2969025DB2E4B660F"/>
              </w:placeholder>
              <w:temporary/>
              <w:showingPlcHdr/>
              <w15:appearance w15:val="hidden"/>
            </w:sdtPr>
            <w:sdtEndPr/>
            <w:sdtContent>
              <w:p w:rsidR="003D7C0E" w:rsidRPr="003D7C0E" w:rsidRDefault="003D7C0E" w:rsidP="003D7C0E">
                <w:pPr>
                  <w:rPr>
                    <w:rFonts w:ascii="Calibri" w:hAnsi="Calibri" w:cs="Calibri"/>
                  </w:rPr>
                </w:pPr>
                <w:r w:rsidRPr="003D7C0E">
                  <w:rPr>
                    <w:rFonts w:ascii="Calibri" w:hAnsi="Calibri" w:cs="Calibri"/>
                  </w:rPr>
                  <w:t>PHONE:</w:t>
                </w:r>
              </w:p>
            </w:sdtContent>
          </w:sdt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07562 371 027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</w:p>
          <w:sdt>
            <w:sdtPr>
              <w:rPr>
                <w:rFonts w:ascii="Calibri" w:hAnsi="Calibri" w:cs="Calibri"/>
              </w:rPr>
              <w:id w:val="125435714"/>
              <w:placeholder>
                <w:docPart w:val="EC365BE3E70B4DC69D121C7647BD3A20"/>
              </w:placeholder>
              <w:temporary/>
              <w:showingPlcHdr/>
              <w15:appearance w15:val="hidden"/>
            </w:sdtPr>
            <w:sdtEndPr/>
            <w:sdtContent>
              <w:p w:rsidR="003D7C0E" w:rsidRPr="003D7C0E" w:rsidRDefault="003D7C0E" w:rsidP="003D7C0E">
                <w:pPr>
                  <w:rPr>
                    <w:rFonts w:ascii="Calibri" w:hAnsi="Calibri" w:cs="Calibri"/>
                  </w:rPr>
                </w:pPr>
                <w:r w:rsidRPr="003D7C0E">
                  <w:rPr>
                    <w:rFonts w:ascii="Calibri" w:hAnsi="Calibri" w:cs="Calibri"/>
                  </w:rPr>
                  <w:t>EMAIL:</w:t>
                </w:r>
              </w:p>
            </w:sdtContent>
          </w:sdt>
          <w:p w:rsid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Csutcliffe1989@live.co.uk</w:t>
            </w:r>
          </w:p>
          <w:p w:rsidR="003D7C0E" w:rsidRDefault="003D7C0E" w:rsidP="003D7C0E">
            <w:pPr>
              <w:rPr>
                <w:rFonts w:ascii="Calibri" w:hAnsi="Calibri" w:cs="Calibri"/>
              </w:rPr>
            </w:pPr>
          </w:p>
          <w:p w:rsidR="003D7C0E" w:rsidRPr="003D7C0E" w:rsidRDefault="003D7C0E" w:rsidP="003D7C0E">
            <w:pPr>
              <w:pStyle w:val="Heading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Education</w:t>
            </w:r>
          </w:p>
          <w:p w:rsidR="003D7C0E" w:rsidRDefault="003D7C0E" w:rsidP="003D7C0E">
            <w:pPr>
              <w:rPr>
                <w:rFonts w:ascii="Calibri" w:hAnsi="Calibri" w:cs="Calibri"/>
              </w:rPr>
            </w:pPr>
          </w:p>
          <w:p w:rsidR="003D7C0E" w:rsidRPr="003D7C0E" w:rsidRDefault="003D7C0E" w:rsidP="003D7C0E">
            <w:pPr>
              <w:rPr>
                <w:rFonts w:ascii="Calibri" w:hAnsi="Calibri" w:cs="Calibri"/>
                <w:b/>
              </w:rPr>
            </w:pPr>
            <w:r w:rsidRPr="003D7C0E">
              <w:rPr>
                <w:rFonts w:ascii="Calibri" w:hAnsi="Calibri" w:cs="Calibri"/>
                <w:b/>
              </w:rPr>
              <w:t xml:space="preserve">University of Central Lancashire    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2:2 Law (LLB) Hons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</w:p>
          <w:p w:rsidR="003D7C0E" w:rsidRPr="003D7C0E" w:rsidRDefault="003D7C0E" w:rsidP="003D7C0E">
            <w:pPr>
              <w:rPr>
                <w:rFonts w:ascii="Calibri" w:hAnsi="Calibri" w:cs="Calibri"/>
                <w:b/>
              </w:rPr>
            </w:pPr>
            <w:r w:rsidRPr="003D7C0E">
              <w:rPr>
                <w:rFonts w:ascii="Calibri" w:hAnsi="Calibri" w:cs="Calibri"/>
                <w:b/>
              </w:rPr>
              <w:t>Clitheroe Royal Grammar School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A-Levels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A – Sociology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B – English Language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B – English Literature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</w:p>
          <w:p w:rsidR="003D7C0E" w:rsidRPr="003D7C0E" w:rsidRDefault="003D7C0E" w:rsidP="003D7C0E">
            <w:pPr>
              <w:rPr>
                <w:rFonts w:ascii="Calibri" w:hAnsi="Calibri" w:cs="Calibri"/>
                <w:b/>
              </w:rPr>
            </w:pPr>
            <w:r w:rsidRPr="003D7C0E">
              <w:rPr>
                <w:rFonts w:ascii="Calibri" w:hAnsi="Calibri" w:cs="Calibri"/>
                <w:b/>
              </w:rPr>
              <w:t>Ivy Bank High School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11 A-C GCSE’S</w:t>
            </w:r>
          </w:p>
          <w:p w:rsidR="003D7C0E" w:rsidRPr="003D7C0E" w:rsidRDefault="003D7C0E" w:rsidP="003D7C0E">
            <w:pPr>
              <w:tabs>
                <w:tab w:val="left" w:pos="990"/>
              </w:tabs>
              <w:jc w:val="center"/>
              <w:rPr>
                <w:rFonts w:ascii="Calibri" w:hAnsi="Calibri" w:cs="Calibri"/>
              </w:rPr>
            </w:pPr>
          </w:p>
        </w:tc>
        <w:tc>
          <w:tcPr>
            <w:tcW w:w="510" w:type="dxa"/>
          </w:tcPr>
          <w:p w:rsidR="003D7C0E" w:rsidRPr="003D7C0E" w:rsidRDefault="003D7C0E" w:rsidP="003D7C0E">
            <w:pPr>
              <w:pStyle w:val="Title"/>
              <w:rPr>
                <w:rFonts w:ascii="Calibri" w:hAnsi="Calibri" w:cs="Calibri"/>
              </w:rPr>
            </w:pPr>
          </w:p>
        </w:tc>
        <w:tc>
          <w:tcPr>
            <w:tcW w:w="6247" w:type="dxa"/>
          </w:tcPr>
          <w:sdt>
            <w:sdtPr>
              <w:rPr>
                <w:rFonts w:ascii="Calibri" w:hAnsi="Calibri" w:cs="Calibri"/>
              </w:rPr>
              <w:id w:val="383297473"/>
              <w:placeholder>
                <w:docPart w:val="4733797CEE4345EB8D3E7891A5F4E98B"/>
              </w:placeholder>
              <w:temporary/>
              <w:showingPlcHdr/>
              <w15:appearance w15:val="hidden"/>
            </w:sdtPr>
            <w:sdtEndPr/>
            <w:sdtContent>
              <w:p w:rsidR="003D7C0E" w:rsidRPr="003D7C0E" w:rsidRDefault="003D7C0E" w:rsidP="003D7C0E">
                <w:pPr>
                  <w:pStyle w:val="Heading2"/>
                  <w:rPr>
                    <w:rFonts w:ascii="Calibri" w:hAnsi="Calibri" w:cs="Calibri"/>
                  </w:rPr>
                </w:pPr>
                <w:r w:rsidRPr="003D7C0E">
                  <w:rPr>
                    <w:rFonts w:ascii="Calibri" w:hAnsi="Calibri" w:cs="Calibri"/>
                  </w:rPr>
                  <w:t>WORK EXPERIENCE</w:t>
                </w:r>
              </w:p>
            </w:sdtContent>
          </w:sdt>
          <w:p w:rsidR="003D7C0E" w:rsidRPr="003D7C0E" w:rsidRDefault="003D7C0E" w:rsidP="003D7C0E">
            <w:pPr>
              <w:pStyle w:val="Heading4"/>
              <w:rPr>
                <w:rFonts w:ascii="Calibri" w:hAnsi="Calibri" w:cs="Calibri"/>
                <w:bCs/>
                <w:sz w:val="22"/>
              </w:rPr>
            </w:pPr>
            <w:r w:rsidRPr="003D7C0E">
              <w:rPr>
                <w:rFonts w:ascii="Calibri" w:hAnsi="Calibri" w:cs="Calibri"/>
                <w:sz w:val="22"/>
              </w:rPr>
              <w:t>Entwistle Green – Estate Agent</w:t>
            </w:r>
          </w:p>
          <w:p w:rsidR="003D7C0E" w:rsidRPr="003D7C0E" w:rsidRDefault="003D7C0E" w:rsidP="003D7C0E">
            <w:pPr>
              <w:pStyle w:val="Date"/>
              <w:rPr>
                <w:rFonts w:ascii="Calibri" w:hAnsi="Calibri" w:cs="Calibri"/>
                <w:szCs w:val="18"/>
              </w:rPr>
            </w:pPr>
            <w:r w:rsidRPr="003D7C0E">
              <w:rPr>
                <w:rFonts w:ascii="Calibri" w:hAnsi="Calibri" w:cs="Calibri"/>
                <w:szCs w:val="18"/>
              </w:rPr>
              <w:t>April 2022 to Present</w:t>
            </w:r>
          </w:p>
          <w:p w:rsidR="003D7C0E" w:rsidRPr="003D7C0E" w:rsidRDefault="003D7C0E" w:rsidP="003D7C0E">
            <w:pPr>
              <w:pStyle w:val="Date"/>
              <w:rPr>
                <w:rFonts w:ascii="Calibri" w:hAnsi="Calibri" w:cs="Calibri"/>
                <w:szCs w:val="18"/>
              </w:rPr>
            </w:pPr>
          </w:p>
          <w:p w:rsidR="003D7C0E" w:rsidRPr="003D7C0E" w:rsidRDefault="003D7C0E" w:rsidP="003D7C0E">
            <w:pPr>
              <w:pStyle w:val="Date"/>
              <w:rPr>
                <w:rFonts w:ascii="Calibri" w:hAnsi="Calibri" w:cs="Calibri"/>
                <w:szCs w:val="18"/>
              </w:rPr>
            </w:pPr>
            <w:r w:rsidRPr="003D7C0E">
              <w:rPr>
                <w:rFonts w:ascii="Calibri" w:hAnsi="Calibri" w:cs="Calibri"/>
                <w:szCs w:val="18"/>
              </w:rPr>
              <w:t xml:space="preserve">Highly motivated and results-driven Estate Agent with a proven track record of success in facilitating property transactions. Possessing exceptional interpersonal skills, market knowledge, and a strong ability to negotiate effectively. </w:t>
            </w:r>
          </w:p>
          <w:p w:rsidR="003D7C0E" w:rsidRPr="003D7C0E" w:rsidRDefault="003D7C0E" w:rsidP="003D7C0E">
            <w:pPr>
              <w:pStyle w:val="Date"/>
              <w:rPr>
                <w:rFonts w:ascii="Calibri" w:hAnsi="Calibri" w:cs="Calibri"/>
                <w:szCs w:val="18"/>
              </w:rPr>
            </w:pPr>
          </w:p>
          <w:p w:rsidR="003D7C0E" w:rsidRPr="003D7C0E" w:rsidRDefault="003D7C0E" w:rsidP="003D7C0E">
            <w:pPr>
              <w:pStyle w:val="Date"/>
              <w:rPr>
                <w:rFonts w:ascii="Calibri" w:hAnsi="Calibri" w:cs="Calibri"/>
                <w:szCs w:val="18"/>
              </w:rPr>
            </w:pPr>
            <w:r w:rsidRPr="003D7C0E">
              <w:rPr>
                <w:rFonts w:ascii="Calibri" w:hAnsi="Calibri" w:cs="Calibri"/>
                <w:b/>
                <w:szCs w:val="18"/>
              </w:rPr>
              <w:t>Role Highlights</w:t>
            </w:r>
          </w:p>
          <w:p w:rsidR="003D7C0E" w:rsidRPr="003D7C0E" w:rsidRDefault="003D7C0E" w:rsidP="003D7C0E">
            <w:pPr>
              <w:pStyle w:val="Date"/>
              <w:numPr>
                <w:ilvl w:val="0"/>
                <w:numId w:val="1"/>
              </w:numPr>
              <w:rPr>
                <w:rFonts w:ascii="Calibri" w:hAnsi="Calibri" w:cs="Calibri"/>
                <w:szCs w:val="18"/>
              </w:rPr>
            </w:pPr>
            <w:r w:rsidRPr="003D7C0E">
              <w:rPr>
                <w:rFonts w:ascii="Calibri" w:hAnsi="Calibri" w:cs="Calibri"/>
                <w:szCs w:val="18"/>
              </w:rPr>
              <w:t>Successfully managed a portfolio of residential properties, cultivating strong relationships with clients, and providing exceptional customer service.</w:t>
            </w:r>
          </w:p>
          <w:p w:rsidR="003D7C0E" w:rsidRPr="003D7C0E" w:rsidRDefault="003D7C0E" w:rsidP="003D7C0E">
            <w:pPr>
              <w:pStyle w:val="Date"/>
              <w:numPr>
                <w:ilvl w:val="0"/>
                <w:numId w:val="1"/>
              </w:numPr>
              <w:rPr>
                <w:rFonts w:ascii="Calibri" w:hAnsi="Calibri" w:cs="Calibri"/>
                <w:szCs w:val="18"/>
              </w:rPr>
            </w:pPr>
            <w:r w:rsidRPr="003D7C0E">
              <w:rPr>
                <w:rFonts w:ascii="Calibri" w:hAnsi="Calibri" w:cs="Calibri"/>
                <w:szCs w:val="18"/>
              </w:rPr>
              <w:t>Conducted property valuations and market analysis to determine competitive listing prices.</w:t>
            </w:r>
          </w:p>
          <w:p w:rsidR="003D7C0E" w:rsidRPr="003D7C0E" w:rsidRDefault="003D7C0E" w:rsidP="003D7C0E">
            <w:pPr>
              <w:pStyle w:val="Date"/>
              <w:numPr>
                <w:ilvl w:val="0"/>
                <w:numId w:val="1"/>
              </w:numPr>
              <w:rPr>
                <w:rFonts w:ascii="Calibri" w:hAnsi="Calibri" w:cs="Calibri"/>
                <w:szCs w:val="18"/>
              </w:rPr>
            </w:pPr>
            <w:r w:rsidRPr="003D7C0E">
              <w:rPr>
                <w:rFonts w:ascii="Calibri" w:hAnsi="Calibri" w:cs="Calibri"/>
                <w:szCs w:val="18"/>
              </w:rPr>
              <w:t>Implemented innovative marketing strategies, including social media campaigns and virtual tours, to expand the agency's online presence and reach a broader audience.</w:t>
            </w:r>
          </w:p>
          <w:p w:rsidR="003D7C0E" w:rsidRPr="003D7C0E" w:rsidRDefault="003D7C0E" w:rsidP="003D7C0E">
            <w:pPr>
              <w:pStyle w:val="Date"/>
              <w:numPr>
                <w:ilvl w:val="0"/>
                <w:numId w:val="1"/>
              </w:numPr>
              <w:rPr>
                <w:rFonts w:ascii="Calibri" w:hAnsi="Calibri" w:cs="Calibri"/>
                <w:szCs w:val="18"/>
              </w:rPr>
            </w:pPr>
            <w:r w:rsidRPr="003D7C0E">
              <w:rPr>
                <w:rFonts w:ascii="Calibri" w:hAnsi="Calibri" w:cs="Calibri"/>
                <w:szCs w:val="18"/>
              </w:rPr>
              <w:t xml:space="preserve">Negotiated purchase offers balancing needs of both parties. </w:t>
            </w:r>
          </w:p>
          <w:p w:rsidR="003D7C0E" w:rsidRPr="003D7C0E" w:rsidRDefault="003D7C0E" w:rsidP="003D7C0E">
            <w:pPr>
              <w:rPr>
                <w:rFonts w:ascii="Calibri" w:hAnsi="Calibri" w:cs="Calibri"/>
              </w:rPr>
            </w:pPr>
          </w:p>
          <w:p w:rsidR="003D7C0E" w:rsidRPr="003D7C0E" w:rsidRDefault="003D7C0E" w:rsidP="003D7C0E">
            <w:pPr>
              <w:pStyle w:val="Heading4"/>
              <w:rPr>
                <w:rFonts w:ascii="Calibri" w:hAnsi="Calibri" w:cs="Calibri"/>
                <w:bCs/>
                <w:sz w:val="22"/>
              </w:rPr>
            </w:pPr>
            <w:r w:rsidRPr="003D7C0E">
              <w:rPr>
                <w:rFonts w:ascii="Calibri" w:hAnsi="Calibri" w:cs="Calibri"/>
                <w:sz w:val="22"/>
              </w:rPr>
              <w:t>Lancashire Constabulary – Police Control Room Operator</w:t>
            </w:r>
          </w:p>
          <w:p w:rsidR="003D7C0E" w:rsidRDefault="003D7C0E" w:rsidP="003D7C0E">
            <w:pPr>
              <w:pStyle w:val="Dat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April 2020 to April 2022</w:t>
            </w:r>
          </w:p>
          <w:p w:rsidR="003D7C0E" w:rsidRDefault="003D7C0E" w:rsidP="003D7C0E">
            <w:pPr>
              <w:pStyle w:val="Date"/>
              <w:rPr>
                <w:rFonts w:ascii="Calibri" w:hAnsi="Calibri" w:cs="Calibri"/>
              </w:rPr>
            </w:pPr>
          </w:p>
          <w:p w:rsidR="003D7C0E" w:rsidRDefault="003D7C0E" w:rsidP="003D7C0E">
            <w:pPr>
              <w:pStyle w:val="Date"/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Diligent Police Control Room Operator with experience in emergency response and incident management. Possessing a strong ability to remain calm under pressure and make quick, accurate decisions. Adept at utilising advanced technology and communication systems to coordinate effective responses to emergencies.</w:t>
            </w:r>
          </w:p>
          <w:p w:rsidR="003D7C0E" w:rsidRPr="003D7C0E" w:rsidRDefault="003D7C0E" w:rsidP="003D7C0E">
            <w:pPr>
              <w:pStyle w:val="Date"/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 xml:space="preserve"> </w:t>
            </w:r>
          </w:p>
          <w:p w:rsidR="003D7C0E" w:rsidRPr="003D7C0E" w:rsidRDefault="003D7C0E" w:rsidP="003D7C0E">
            <w:pPr>
              <w:pStyle w:val="Date"/>
              <w:rPr>
                <w:rFonts w:ascii="Calibri" w:hAnsi="Calibri" w:cs="Calibri"/>
                <w:b/>
              </w:rPr>
            </w:pPr>
            <w:r w:rsidRPr="003D7C0E">
              <w:rPr>
                <w:rFonts w:ascii="Calibri" w:hAnsi="Calibri" w:cs="Calibri"/>
                <w:b/>
              </w:rPr>
              <w:t>Role Highlights</w:t>
            </w:r>
          </w:p>
          <w:p w:rsidR="003D7C0E" w:rsidRPr="003D7C0E" w:rsidRDefault="003D7C0E" w:rsidP="003D7C0E">
            <w:pPr>
              <w:pStyle w:val="Date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Respond to emergency calls, non-emergency requests, and dispatch appropriate police units to incidents using specialist systems.</w:t>
            </w:r>
          </w:p>
          <w:p w:rsidR="003D7C0E" w:rsidRPr="003D7C0E" w:rsidRDefault="003D7C0E" w:rsidP="003D7C0E">
            <w:pPr>
              <w:pStyle w:val="Date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Handle 999 emergency calls, remaining calm and composed while gathering critical information, often from distressed individuals and dispatching the appropriate police response.</w:t>
            </w:r>
          </w:p>
          <w:p w:rsidR="003D7C0E" w:rsidRPr="003D7C0E" w:rsidRDefault="003D7C0E" w:rsidP="003D7C0E">
            <w:pPr>
              <w:pStyle w:val="Date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Assist in managing multiple incidents simultaneously, making informed decisions to allocate resources effectively based on the severity and priority of each incident.</w:t>
            </w:r>
          </w:p>
          <w:p w:rsidR="003D7C0E" w:rsidRPr="003D7C0E" w:rsidRDefault="003D7C0E" w:rsidP="003D7C0E">
            <w:pPr>
              <w:pStyle w:val="Date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Maintain accurate and detailed logs of all incoming calls, incidents, and actions taken, ensuring compliance with department policies.</w:t>
            </w:r>
          </w:p>
          <w:p w:rsidR="003D7C0E" w:rsidRDefault="003D7C0E" w:rsidP="003D7C0E">
            <w:pPr>
              <w:pStyle w:val="Date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Utilise radio communication systems to coordinate with police officers in the field, providing vital updates and support during active operations.</w:t>
            </w:r>
          </w:p>
          <w:p w:rsidR="003D7C0E" w:rsidRPr="003D7C0E" w:rsidRDefault="003D7C0E" w:rsidP="003D7C0E">
            <w:pPr>
              <w:rPr>
                <w:rFonts w:ascii="Calibri" w:hAnsi="Calibri" w:cs="Calibri"/>
                <w:sz w:val="22"/>
              </w:rPr>
            </w:pPr>
          </w:p>
          <w:p w:rsidR="003D7C0E" w:rsidRPr="003D7C0E" w:rsidRDefault="003D7C0E" w:rsidP="003D7C0E">
            <w:pPr>
              <w:pStyle w:val="Heading4"/>
              <w:rPr>
                <w:rFonts w:ascii="Calibri" w:hAnsi="Calibri" w:cs="Calibri"/>
                <w:sz w:val="22"/>
              </w:rPr>
            </w:pPr>
            <w:r w:rsidRPr="003D7C0E">
              <w:rPr>
                <w:rFonts w:ascii="Calibri" w:hAnsi="Calibri" w:cs="Calibri"/>
                <w:sz w:val="22"/>
              </w:rPr>
              <w:t>Self Employed – Hairdresser</w:t>
            </w:r>
          </w:p>
          <w:p w:rsidR="003D7C0E" w:rsidRDefault="003D7C0E" w:rsidP="003D7C0E">
            <w:pPr>
              <w:pStyle w:val="Heading4"/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2013 to 2020</w:t>
            </w:r>
          </w:p>
          <w:p w:rsidR="003D7C0E" w:rsidRPr="003D7C0E" w:rsidRDefault="003D7C0E" w:rsidP="003D7C0E"/>
          <w:p w:rsidR="003D7C0E" w:rsidRPr="003D7C0E" w:rsidRDefault="003D7C0E" w:rsidP="003D7C0E">
            <w:pPr>
              <w:pStyle w:val="Heading4"/>
              <w:rPr>
                <w:rFonts w:ascii="Calibri" w:hAnsi="Calibri" w:cs="Calibri"/>
                <w:b w:val="0"/>
              </w:rPr>
            </w:pPr>
            <w:r w:rsidRPr="003D7C0E">
              <w:rPr>
                <w:rFonts w:ascii="Calibri" w:hAnsi="Calibri" w:cs="Calibri"/>
                <w:b w:val="0"/>
              </w:rPr>
              <w:t xml:space="preserve">Throughout multiple relocations and long deployments I identified an opportunity to create a business that would allow me to build a solid customer base wherever my family were stationed. </w:t>
            </w:r>
          </w:p>
          <w:p w:rsidR="003D7C0E" w:rsidRPr="003D7C0E" w:rsidRDefault="003D7C0E" w:rsidP="003D7C0E">
            <w:pPr>
              <w:pStyle w:val="Heading4"/>
              <w:rPr>
                <w:rFonts w:ascii="Calibri" w:hAnsi="Calibri" w:cs="Calibri"/>
                <w:b w:val="0"/>
              </w:rPr>
            </w:pPr>
          </w:p>
          <w:p w:rsidR="003D7C0E" w:rsidRPr="003D7C0E" w:rsidRDefault="003D7C0E" w:rsidP="003D7C0E">
            <w:pPr>
              <w:pStyle w:val="Heading4"/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Role Highlights</w:t>
            </w:r>
          </w:p>
          <w:p w:rsidR="003D7C0E" w:rsidRPr="003D7C0E" w:rsidRDefault="003D7C0E" w:rsidP="003D7C0E">
            <w:pPr>
              <w:pStyle w:val="Heading4"/>
              <w:numPr>
                <w:ilvl w:val="0"/>
                <w:numId w:val="3"/>
              </w:numPr>
              <w:rPr>
                <w:rFonts w:ascii="Calibri" w:hAnsi="Calibri" w:cs="Calibri"/>
                <w:b w:val="0"/>
              </w:rPr>
            </w:pPr>
            <w:r>
              <w:rPr>
                <w:rFonts w:ascii="Calibri" w:hAnsi="Calibri" w:cs="Calibri"/>
                <w:b w:val="0"/>
              </w:rPr>
              <w:t>Established</w:t>
            </w:r>
            <w:r w:rsidRPr="003D7C0E">
              <w:rPr>
                <w:rFonts w:ascii="Calibri" w:hAnsi="Calibri" w:cs="Calibri"/>
                <w:b w:val="0"/>
              </w:rPr>
              <w:t xml:space="preserve"> and maintained a thriving business</w:t>
            </w:r>
            <w:r>
              <w:rPr>
                <w:rFonts w:ascii="Calibri" w:hAnsi="Calibri" w:cs="Calibri"/>
                <w:b w:val="0"/>
              </w:rPr>
              <w:t>.</w:t>
            </w:r>
          </w:p>
          <w:p w:rsidR="003D7C0E" w:rsidRPr="003D7C0E" w:rsidRDefault="003D7C0E" w:rsidP="003D7C0E">
            <w:pPr>
              <w:pStyle w:val="Heading4"/>
              <w:numPr>
                <w:ilvl w:val="0"/>
                <w:numId w:val="3"/>
              </w:numPr>
              <w:rPr>
                <w:rFonts w:ascii="Calibri" w:hAnsi="Calibri" w:cs="Calibri"/>
                <w:b w:val="0"/>
              </w:rPr>
            </w:pPr>
            <w:r w:rsidRPr="003D7C0E">
              <w:rPr>
                <w:rFonts w:ascii="Calibri" w:hAnsi="Calibri" w:cs="Calibri"/>
                <w:b w:val="0"/>
              </w:rPr>
              <w:t>Attended regular professional seminars to ensure I was aware of and could offer my customers the latest styles and trends</w:t>
            </w:r>
            <w:r>
              <w:rPr>
                <w:rFonts w:ascii="Calibri" w:hAnsi="Calibri" w:cs="Calibri"/>
                <w:b w:val="0"/>
              </w:rPr>
              <w:t>.</w:t>
            </w:r>
          </w:p>
          <w:p w:rsidR="003D7C0E" w:rsidRPr="003D7C0E" w:rsidRDefault="003D7C0E" w:rsidP="003D7C0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3D7C0E">
              <w:rPr>
                <w:rFonts w:ascii="Calibri" w:hAnsi="Calibri" w:cs="Calibri"/>
              </w:rPr>
              <w:t>Responsible for the end to end management of the business</w:t>
            </w:r>
            <w:r>
              <w:rPr>
                <w:rFonts w:ascii="Calibri" w:hAnsi="Calibri" w:cs="Calibri"/>
              </w:rPr>
              <w:t>.</w:t>
            </w:r>
          </w:p>
        </w:tc>
      </w:tr>
    </w:tbl>
    <w:p w:rsidR="0006343E" w:rsidRPr="003D7C0E" w:rsidRDefault="0006343E" w:rsidP="005F3B0B">
      <w:pPr>
        <w:tabs>
          <w:tab w:val="left" w:pos="990"/>
        </w:tabs>
        <w:rPr>
          <w:rFonts w:ascii="Calibri" w:hAnsi="Calibri" w:cs="Calibri"/>
        </w:rPr>
      </w:pPr>
    </w:p>
    <w:sectPr w:rsidR="0043117B" w:rsidRPr="003D7C0E" w:rsidSect="000C45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329E" w:rsidRDefault="00AE329E" w:rsidP="000C45FF">
      <w:r>
        <w:separator/>
      </w:r>
    </w:p>
  </w:endnote>
  <w:endnote w:type="continuationSeparator" w:id="0">
    <w:p w:rsidR="00AE329E" w:rsidRDefault="00AE329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329E" w:rsidRDefault="00AE329E" w:rsidP="000C45FF">
      <w:r>
        <w:separator/>
      </w:r>
    </w:p>
  </w:footnote>
  <w:footnote w:type="continuationSeparator" w:id="0">
    <w:p w:rsidR="00AE329E" w:rsidRDefault="00AE329E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C2C"/>
    <w:multiLevelType w:val="hybridMultilevel"/>
    <w:tmpl w:val="D5909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F5C4A"/>
    <w:multiLevelType w:val="hybridMultilevel"/>
    <w:tmpl w:val="913654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76043"/>
    <w:multiLevelType w:val="hybridMultilevel"/>
    <w:tmpl w:val="478C2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809024">
    <w:abstractNumId w:val="1"/>
  </w:num>
  <w:num w:numId="2" w16cid:durableId="122965918">
    <w:abstractNumId w:val="0"/>
  </w:num>
  <w:num w:numId="3" w16cid:durableId="1670015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C0E"/>
    <w:rsid w:val="00036450"/>
    <w:rsid w:val="0006343E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41235"/>
    <w:rsid w:val="0037121F"/>
    <w:rsid w:val="003A6B7D"/>
    <w:rsid w:val="003B06CA"/>
    <w:rsid w:val="003D7C0E"/>
    <w:rsid w:val="004071FC"/>
    <w:rsid w:val="0043065A"/>
    <w:rsid w:val="00445947"/>
    <w:rsid w:val="004813B3"/>
    <w:rsid w:val="00496591"/>
    <w:rsid w:val="004C63E4"/>
    <w:rsid w:val="004D3011"/>
    <w:rsid w:val="005262AC"/>
    <w:rsid w:val="005E39D5"/>
    <w:rsid w:val="005F3B0B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797BB7"/>
    <w:rsid w:val="00802CA0"/>
    <w:rsid w:val="009260CD"/>
    <w:rsid w:val="00952C25"/>
    <w:rsid w:val="009D735A"/>
    <w:rsid w:val="00A2118D"/>
    <w:rsid w:val="00AD76E2"/>
    <w:rsid w:val="00AE329E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3D7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3.jpe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2.svg" /><Relationship Id="rId5" Type="http://schemas.openxmlformats.org/officeDocument/2006/relationships/styles" Target="styles.xml" /><Relationship Id="rId15" Type="http://schemas.openxmlformats.org/officeDocument/2006/relationships/theme" Target="theme/theme1.xml" /><Relationship Id="rId10" Type="http://schemas.openxmlformats.org/officeDocument/2006/relationships/image" Target="media/image1.png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glossaryDocument" Target="glossary/document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ritchlow\AppData\Roaming\Microsoft\Templates\Bold%20modern%20resume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BD46CEE0F214059B9DA44B15356C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1E3B2-640A-453C-B596-6F1F1BB2ECF4}"/>
      </w:docPartPr>
      <w:docPartBody>
        <w:p w:rsidR="00832E40" w:rsidRDefault="00BD732D" w:rsidP="00BD732D">
          <w:pPr>
            <w:pStyle w:val="4BD46CEE0F214059B9DA44B15356C3CB"/>
          </w:pPr>
          <w:r w:rsidRPr="00CB0055">
            <w:t>Contact</w:t>
          </w:r>
        </w:p>
      </w:docPartBody>
    </w:docPart>
    <w:docPart>
      <w:docPartPr>
        <w:name w:val="3F0703D3EDC74BC2969025DB2E4B6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DADA1-B420-413C-9BD0-2E537A06B83A}"/>
      </w:docPartPr>
      <w:docPartBody>
        <w:p w:rsidR="00832E40" w:rsidRDefault="00BD732D" w:rsidP="00BD732D">
          <w:pPr>
            <w:pStyle w:val="3F0703D3EDC74BC2969025DB2E4B660F"/>
          </w:pPr>
          <w:r w:rsidRPr="004D3011">
            <w:t>PHONE:</w:t>
          </w:r>
        </w:p>
      </w:docPartBody>
    </w:docPart>
    <w:docPart>
      <w:docPartPr>
        <w:name w:val="EC365BE3E70B4DC69D121C7647BD3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2A536D-6CDE-4940-AC88-4C34B28B50C0}"/>
      </w:docPartPr>
      <w:docPartBody>
        <w:p w:rsidR="00832E40" w:rsidRDefault="00BD732D" w:rsidP="00BD732D">
          <w:pPr>
            <w:pStyle w:val="EC365BE3E70B4DC69D121C7647BD3A20"/>
          </w:pPr>
          <w:r w:rsidRPr="004D3011">
            <w:t>EMAIL:</w:t>
          </w:r>
        </w:p>
      </w:docPartBody>
    </w:docPart>
    <w:docPart>
      <w:docPartPr>
        <w:name w:val="4733797CEE4345EB8D3E7891A5F4E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5B03E-F9DC-4206-9488-5F129F0E0A2F}"/>
      </w:docPartPr>
      <w:docPartBody>
        <w:p w:rsidR="00832E40" w:rsidRDefault="00BD732D" w:rsidP="00BD732D">
          <w:pPr>
            <w:pStyle w:val="4733797CEE4345EB8D3E7891A5F4E98B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2D"/>
    <w:rsid w:val="006F2D38"/>
    <w:rsid w:val="00832E40"/>
    <w:rsid w:val="00BD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val="en-US" w:eastAsia="ja-JP"/>
    </w:rPr>
  </w:style>
  <w:style w:type="paragraph" w:customStyle="1" w:styleId="4BD46CEE0F214059B9DA44B15356C3CB">
    <w:name w:val="4BD46CEE0F214059B9DA44B15356C3CB"/>
    <w:rsid w:val="00BD732D"/>
  </w:style>
  <w:style w:type="paragraph" w:customStyle="1" w:styleId="3F0703D3EDC74BC2969025DB2E4B660F">
    <w:name w:val="3F0703D3EDC74BC2969025DB2E4B660F"/>
    <w:rsid w:val="00BD732D"/>
  </w:style>
  <w:style w:type="paragraph" w:customStyle="1" w:styleId="EC365BE3E70B4DC69D121C7647BD3A20">
    <w:name w:val="EC365BE3E70B4DC69D121C7647BD3A20"/>
    <w:rsid w:val="00BD732D"/>
  </w:style>
  <w:style w:type="paragraph" w:customStyle="1" w:styleId="4733797CEE4345EB8D3E7891A5F4E98B">
    <w:name w:val="4733797CEE4345EB8D3E7891A5F4E98B"/>
    <w:rsid w:val="00BD73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Bold%20modern%20resume.dotx</Template>
  <TotalTime>0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2023-07-31T20:10:00Z</dcterms:created>
  <dcterms:modified xsi:type="dcterms:W3CDTF">2023-07-31T20:10:00Z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