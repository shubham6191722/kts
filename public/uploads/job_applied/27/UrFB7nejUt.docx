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119"/>
        <w:gridCol w:w="502"/>
        <w:gridCol w:w="5981"/>
      </w:tblGrid>
      <w:tr w:rsidR="00B93310" w:rsidRPr="005152F2" w14:paraId="5BC01E9B" w14:textId="77777777" w:rsidTr="003D7B59">
        <w:tc>
          <w:tcPr>
            <w:tcW w:w="3119" w:type="dxa"/>
          </w:tcPr>
          <w:sdt>
            <w:sdtPr>
              <w:alias w:val="Your Name:"/>
              <w:tag w:val="Your Name:"/>
              <w:id w:val="-1220516334"/>
              <w:placeholder>
                <w:docPart w:val="EFAFA761081E244199CA9FEEA4E6DD6B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Content>
              <w:p w14:paraId="22FD5161" w14:textId="2AB6E879" w:rsidR="00B93310" w:rsidRPr="005152F2" w:rsidRDefault="003B38A7" w:rsidP="003856C9">
                <w:pPr>
                  <w:pStyle w:val="Heading1"/>
                </w:pPr>
                <w:r>
                  <w:t>AGATA WIAK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119"/>
            </w:tblGrid>
            <w:tr w:rsidR="00441EB9" w:rsidRPr="005152F2" w14:paraId="6EBD1F96" w14:textId="77777777" w:rsidTr="00736140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B27BE51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75C505D" wp14:editId="4B83B968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w16du="http://schemas.microsoft.com/office/word/2023/wordml/word16du">
                        <w:pict>
                          <v:group w14:anchorId="54350B31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6B5C8BE1" w14:textId="77777777" w:rsidTr="00736140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6871A890" w14:textId="38EF4BC7" w:rsidR="00441EB9" w:rsidRPr="00DF1C24" w:rsidRDefault="00736140" w:rsidP="00736140">
                  <w:pPr>
                    <w:pStyle w:val="Heading3"/>
                    <w:jc w:val="both"/>
                    <w:rPr>
                      <w:sz w:val="18"/>
                      <w:szCs w:val="18"/>
                    </w:rPr>
                  </w:pPr>
                  <w:r>
                    <w:t xml:space="preserve">   </w:t>
                  </w:r>
                  <w:r w:rsidR="00DF1C24" w:rsidRPr="00DF1C24">
                    <w:rPr>
                      <w:sz w:val="18"/>
                      <w:szCs w:val="18"/>
                    </w:rPr>
                    <w:t>agatawiak007@gmail.com</w:t>
                  </w:r>
                </w:p>
              </w:tc>
            </w:tr>
            <w:tr w:rsidR="00441EB9" w:rsidRPr="005152F2" w14:paraId="3A8510CA" w14:textId="77777777" w:rsidTr="00736140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586F2256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76C9869" wp14:editId="3C1FAE84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w16du="http://schemas.microsoft.com/office/word/2023/wordml/word16du">
                        <w:pict>
                          <v:group w14:anchorId="2C0A40FF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7CEE6E8B" w14:textId="77777777" w:rsidTr="00736140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DE1DD2B" w14:textId="696AEBBD" w:rsidR="00441EB9" w:rsidRDefault="00736140" w:rsidP="00441EB9">
                  <w:pPr>
                    <w:pStyle w:val="Heading3"/>
                  </w:pPr>
                  <w:r>
                    <w:t>0</w:t>
                  </w:r>
                  <w:r w:rsidR="00DF1C24">
                    <w:t>7504004299</w:t>
                  </w:r>
                </w:p>
              </w:tc>
            </w:tr>
            <w:tr w:rsidR="005A7E57" w:rsidRPr="005152F2" w14:paraId="194E5413" w14:textId="77777777" w:rsidTr="00736140">
              <w:tc>
                <w:tcPr>
                  <w:tcW w:w="2922" w:type="dxa"/>
                  <w:tcMar>
                    <w:top w:w="374" w:type="dxa"/>
                    <w:bottom w:w="115" w:type="dxa"/>
                  </w:tcMar>
                </w:tcPr>
                <w:p w14:paraId="0CC45CCF" w14:textId="7810A916" w:rsidR="005A7E57" w:rsidRPr="00DF1170" w:rsidRDefault="00000000" w:rsidP="00DF1170">
                  <w:pPr>
                    <w:pStyle w:val="Heading3"/>
                    <w:spacing w:line="276" w:lineRule="auto"/>
                    <w:rPr>
                      <w:rFonts w:asciiTheme="minorHAnsi" w:hAnsiTheme="minorHAnsi"/>
                      <w:szCs w:val="20"/>
                    </w:rPr>
                  </w:pPr>
                  <w:sdt>
                    <w:sdtPr>
                      <w:rPr>
                        <w:rFonts w:asciiTheme="minorHAnsi" w:hAnsiTheme="minorHAnsi"/>
                        <w:szCs w:val="20"/>
                      </w:rPr>
                      <w:alias w:val="Objective:"/>
                      <w:tag w:val="Objective:"/>
                      <w:id w:val="319159961"/>
                      <w:placeholder>
                        <w:docPart w:val="4A85E13826D094459FDA10E6F739CE8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 w:rsidRPr="00DF1170">
                        <w:rPr>
                          <w:rFonts w:asciiTheme="minorHAnsi" w:hAnsiTheme="minorHAnsi"/>
                          <w:szCs w:val="20"/>
                          <w:lang w:val="en-GB" w:bidi="en-GB"/>
                        </w:rPr>
                        <w:t>Objective</w:t>
                      </w:r>
                    </w:sdtContent>
                  </w:sdt>
                  <w:r w:rsidR="00616FF4" w:rsidRPr="00DF1170">
                    <w:rPr>
                      <w:rFonts w:asciiTheme="minorHAnsi" w:hAnsiTheme="minorHAnsi"/>
                      <w:noProof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09398C5D" wp14:editId="4B3D23E6">
                            <wp:extent cx="2133600" cy="0"/>
                            <wp:effectExtent l="0" t="0" r="12700" b="1270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13360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du="http://schemas.microsoft.com/office/word/2023/wordml/word16du">
                        <w:pict>
                          <v:line w14:anchorId="7CEA0CA0" id="Straight Connector 83" o:spid="_x0000_s1026" alt="Line graphic" style="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642923C6" w14:textId="45B78317" w:rsidR="005A7E57" w:rsidRDefault="00261A16" w:rsidP="00DF1170">
                  <w:pPr>
                    <w:spacing w:line="276" w:lineRule="auto"/>
                    <w:jc w:val="both"/>
                  </w:pPr>
                  <w:r w:rsidRPr="00DF1170">
                    <w:t xml:space="preserve"> </w:t>
                  </w:r>
                  <w:r w:rsidR="00DF1170" w:rsidRPr="00DF1170">
                    <w:rPr>
                      <w:rFonts w:cs="Segoe UI"/>
                      <w:shd w:val="clear" w:color="auto" w:fill="FFFFFF"/>
                    </w:rPr>
                    <w:t>Results-driven HR professional who is open to job opportunities that provide further development in the HR field. An ambitious individual who has a proven track record of success in driving organizational effectiveness, enhancing employee engagement, and delivering strategic HR solutions</w:t>
                  </w:r>
                  <w:r w:rsidR="00DF1170">
                    <w:rPr>
                      <w:rFonts w:cs="Segoe UI"/>
                      <w:shd w:val="clear" w:color="auto" w:fill="FFFFFF"/>
                    </w:rPr>
                    <w:t>.</w:t>
                  </w:r>
                </w:p>
              </w:tc>
            </w:tr>
            <w:tr w:rsidR="00463463" w:rsidRPr="005152F2" w14:paraId="442CD24A" w14:textId="77777777" w:rsidTr="00736140">
              <w:tc>
                <w:tcPr>
                  <w:tcW w:w="2922" w:type="dxa"/>
                  <w:tcMar>
                    <w:top w:w="374" w:type="dxa"/>
                    <w:bottom w:w="115" w:type="dxa"/>
                  </w:tcMar>
                </w:tcPr>
                <w:p w14:paraId="6CFC1B04" w14:textId="77777777" w:rsidR="005A7E57" w:rsidRPr="008930B2" w:rsidRDefault="00000000" w:rsidP="0043426C">
                  <w:pPr>
                    <w:pStyle w:val="Heading3"/>
                    <w:rPr>
                      <w:szCs w:val="20"/>
                    </w:rPr>
                  </w:pPr>
                  <w:sdt>
                    <w:sdtPr>
                      <w:rPr>
                        <w:szCs w:val="20"/>
                      </w:rPr>
                      <w:alias w:val="Skills:"/>
                      <w:tag w:val="Skills:"/>
                      <w:id w:val="1490835561"/>
                      <w:placeholder>
                        <w:docPart w:val="760385A72D7C2A4D80D62AF3AB8566C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8930B2">
                        <w:rPr>
                          <w:szCs w:val="20"/>
                          <w:lang w:val="en-GB" w:bidi="en-GB"/>
                        </w:rPr>
                        <w:t>Skills</w:t>
                      </w:r>
                    </w:sdtContent>
                  </w:sdt>
                </w:p>
                <w:p w14:paraId="1EA5588C" w14:textId="77777777" w:rsidR="00616FF4" w:rsidRPr="008930B2" w:rsidRDefault="00616FF4" w:rsidP="00616FF4">
                  <w:pPr>
                    <w:pStyle w:val="GraphicElement"/>
                  </w:pPr>
                  <w:r w:rsidRPr="008930B2">
                    <mc:AlternateContent>
                      <mc:Choice Requires="wps">
                        <w:drawing>
                          <wp:inline distT="0" distB="0" distL="0" distR="0" wp14:anchorId="1794F299" wp14:editId="482BA522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du="http://schemas.microsoft.com/office/word/2023/wordml/word16du">
                        <w:pict>
                          <v:line w14:anchorId="3F802B8B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7C002A10" w14:textId="7C5FA37B" w:rsidR="00736140" w:rsidRPr="008930B2" w:rsidRDefault="00E22D06" w:rsidP="008930B2">
                  <w:pPr>
                    <w:pStyle w:val="trt0xe"/>
                    <w:shd w:val="clear" w:color="auto" w:fill="FFFFFF"/>
                    <w:spacing w:before="0" w:beforeAutospacing="0" w:after="60" w:afterAutospacing="0"/>
                    <w:rPr>
                      <w:rFonts w:asciiTheme="minorHAnsi" w:hAnsiTheme="minorHAnsi" w:cs="Arial"/>
                      <w:color w:val="202124"/>
                      <w:sz w:val="20"/>
                      <w:szCs w:val="20"/>
                    </w:rPr>
                  </w:pPr>
                  <w:r w:rsidRPr="008930B2">
                    <w:rPr>
                      <w:rFonts w:asciiTheme="minorHAnsi" w:hAnsiTheme="minorHAnsi"/>
                      <w:b/>
                      <w:bCs/>
                      <w:sz w:val="20"/>
                      <w:szCs w:val="20"/>
                    </w:rPr>
                    <w:t>Administrative:</w:t>
                  </w:r>
                  <w:r w:rsidRPr="008930B2">
                    <w:rPr>
                      <w:rFonts w:asciiTheme="minorHAnsi" w:hAnsiTheme="minorHAnsi"/>
                      <w:sz w:val="20"/>
                      <w:szCs w:val="20"/>
                    </w:rPr>
                    <w:t xml:space="preserve"> </w:t>
                  </w:r>
                  <w:r w:rsidR="00736140" w:rsidRPr="008930B2">
                    <w:rPr>
                      <w:rFonts w:asciiTheme="minorHAnsi" w:hAnsiTheme="minorHAnsi"/>
                      <w:sz w:val="20"/>
                      <w:szCs w:val="20"/>
                    </w:rPr>
                    <w:t xml:space="preserve">producing reports </w:t>
                  </w:r>
                  <w:r w:rsidRPr="008930B2">
                    <w:rPr>
                      <w:rFonts w:asciiTheme="minorHAnsi" w:hAnsiTheme="minorHAnsi"/>
                      <w:sz w:val="20"/>
                      <w:szCs w:val="20"/>
                    </w:rPr>
                    <w:t>and maintaining databases</w:t>
                  </w:r>
                  <w:r w:rsidR="008930B2" w:rsidRPr="008930B2">
                    <w:rPr>
                      <w:rFonts w:asciiTheme="minorHAnsi" w:hAnsiTheme="minorHAnsi"/>
                      <w:sz w:val="20"/>
                      <w:szCs w:val="20"/>
                    </w:rPr>
                    <w:t xml:space="preserve">, maintaining budgets, </w:t>
                  </w:r>
                  <w:r w:rsidR="008930B2">
                    <w:rPr>
                      <w:rFonts w:asciiTheme="minorHAnsi" w:hAnsiTheme="minorHAnsi" w:cs="Arial"/>
                      <w:color w:val="202124"/>
                      <w:sz w:val="20"/>
                      <w:szCs w:val="20"/>
                      <w:lang w:val="en-US"/>
                    </w:rPr>
                    <w:t>p</w:t>
                  </w:r>
                  <w:r w:rsidR="008930B2" w:rsidRPr="008930B2">
                    <w:rPr>
                      <w:rFonts w:asciiTheme="minorHAnsi" w:hAnsiTheme="minorHAnsi" w:cs="Arial"/>
                      <w:color w:val="202124"/>
                      <w:sz w:val="20"/>
                      <w:szCs w:val="20"/>
                    </w:rPr>
                    <w:t>reparing, organising and storing information in paper and digital form</w:t>
                  </w:r>
                  <w:r w:rsidR="008930B2">
                    <w:rPr>
                      <w:rFonts w:asciiTheme="minorHAnsi" w:hAnsiTheme="minorHAnsi" w:cs="Arial"/>
                      <w:color w:val="202124"/>
                      <w:sz w:val="20"/>
                      <w:szCs w:val="20"/>
                      <w:lang w:val="en-US"/>
                    </w:rPr>
                    <w:t xml:space="preserve"> </w:t>
                  </w:r>
                  <w:r w:rsidR="00736140" w:rsidRPr="008930B2">
                    <w:rPr>
                      <w:rFonts w:asciiTheme="minorHAnsi" w:hAnsiTheme="minorHAnsi"/>
                      <w:color w:val="0070C0"/>
                      <w:sz w:val="20"/>
                      <w:szCs w:val="20"/>
                    </w:rPr>
                    <w:t xml:space="preserve">Advanced </w:t>
                  </w:r>
                </w:p>
                <w:p w14:paraId="2D5A94E9" w14:textId="02D37E1E" w:rsidR="00736140" w:rsidRPr="00E22D06" w:rsidRDefault="00E22D06" w:rsidP="008362FE">
                  <w:pPr>
                    <w:jc w:val="left"/>
                    <w:rPr>
                      <w:color w:val="0070C0"/>
                    </w:rPr>
                  </w:pPr>
                  <w:r w:rsidRPr="00E22D06">
                    <w:rPr>
                      <w:b/>
                      <w:bCs/>
                    </w:rPr>
                    <w:t>Technical:</w:t>
                  </w:r>
                  <w:r>
                    <w:t xml:space="preserve"> </w:t>
                  </w:r>
                  <w:r w:rsidR="00736140">
                    <w:t>Microsoft Office package: Word, Excel, PowerPoint, Outlook</w:t>
                  </w:r>
                  <w:r w:rsidR="007A3E46">
                    <w:t>, HR Platforms, E-learning</w:t>
                  </w:r>
                  <w:r w:rsidR="001D4695">
                    <w:t xml:space="preserve"> (Learning&amp; Development platform</w:t>
                  </w:r>
                  <w:proofErr w:type="gramStart"/>
                  <w:r w:rsidR="001D4695">
                    <w:t xml:space="preserve">), </w:t>
                  </w:r>
                  <w:r w:rsidR="007A3E46">
                    <w:t xml:space="preserve"> </w:t>
                  </w:r>
                  <w:r w:rsidR="001D4695">
                    <w:t>DBS</w:t>
                  </w:r>
                  <w:proofErr w:type="gramEnd"/>
                  <w:r w:rsidR="001D4695">
                    <w:t xml:space="preserve"> (</w:t>
                  </w:r>
                  <w:proofErr w:type="spellStart"/>
                  <w:r w:rsidR="001D4695">
                    <w:t>ucheck</w:t>
                  </w:r>
                  <w:proofErr w:type="spellEnd"/>
                  <w:r w:rsidR="001D4695">
                    <w:t xml:space="preserve"> platform) </w:t>
                  </w:r>
                  <w:r w:rsidR="00736140" w:rsidRPr="00E22D06">
                    <w:rPr>
                      <w:color w:val="0070C0"/>
                    </w:rPr>
                    <w:t xml:space="preserve">Advanced </w:t>
                  </w:r>
                </w:p>
                <w:p w14:paraId="070F741B" w14:textId="1488D87A" w:rsidR="00736140" w:rsidRPr="008362FE" w:rsidRDefault="008362FE" w:rsidP="008362FE">
                  <w:pPr>
                    <w:spacing w:line="240" w:lineRule="auto"/>
                    <w:jc w:val="left"/>
                  </w:pPr>
                  <w:r w:rsidRPr="00A24F70">
                    <w:rPr>
                      <w:b/>
                      <w:bCs/>
                    </w:rPr>
                    <w:t>Communication</w:t>
                  </w:r>
                  <w:r>
                    <w:rPr>
                      <w:b/>
                      <w:bCs/>
                    </w:rPr>
                    <w:t xml:space="preserve">- </w:t>
                  </w:r>
                  <w:r>
                    <w:t xml:space="preserve">using effective written and oral communication to understand the expectations of </w:t>
                  </w:r>
                  <w:r w:rsidR="001D4695">
                    <w:t>employees</w:t>
                  </w:r>
                  <w:r>
                    <w:t xml:space="preserve"> and </w:t>
                  </w:r>
                  <w:r w:rsidR="001D4695">
                    <w:t xml:space="preserve">management </w:t>
                  </w:r>
                  <w:proofErr w:type="gramStart"/>
                  <w:r>
                    <w:rPr>
                      <w:color w:val="0070C0"/>
                    </w:rPr>
                    <w:t>Expert</w:t>
                  </w:r>
                  <w:proofErr w:type="gramEnd"/>
                </w:p>
                <w:p w14:paraId="27B68CE2" w14:textId="5DBB8A43" w:rsidR="008362FE" w:rsidRDefault="008362FE" w:rsidP="008362FE">
                  <w:pPr>
                    <w:spacing w:line="240" w:lineRule="auto"/>
                    <w:jc w:val="left"/>
                  </w:pPr>
                  <w:r w:rsidRPr="00A24F70">
                    <w:rPr>
                      <w:b/>
                      <w:bCs/>
                    </w:rPr>
                    <w:t>Leadership</w:t>
                  </w:r>
                  <w:r>
                    <w:rPr>
                      <w:b/>
                      <w:bCs/>
                    </w:rPr>
                    <w:t xml:space="preserve">- </w:t>
                  </w:r>
                  <w:r w:rsidRPr="00A24F70">
                    <w:t xml:space="preserve">managing a team of </w:t>
                  </w:r>
                  <w:r w:rsidR="007A3E46">
                    <w:t>23</w:t>
                  </w:r>
                  <w:r w:rsidRPr="00A24F70">
                    <w:t xml:space="preserve"> members of staff at Shi</w:t>
                  </w:r>
                  <w:r>
                    <w:t>pley’s-</w:t>
                  </w:r>
                </w:p>
                <w:p w14:paraId="317A3B26" w14:textId="5A7DA62A" w:rsidR="00463463" w:rsidRDefault="008362FE" w:rsidP="008362FE">
                  <w:pPr>
                    <w:spacing w:line="240" w:lineRule="auto"/>
                    <w:jc w:val="left"/>
                    <w:rPr>
                      <w:color w:val="0070C0"/>
                    </w:rPr>
                  </w:pPr>
                  <w:r>
                    <w:rPr>
                      <w:color w:val="0070C0"/>
                    </w:rPr>
                    <w:t>Advanced</w:t>
                  </w:r>
                </w:p>
                <w:p w14:paraId="2AA07A47" w14:textId="2DA88F52" w:rsidR="00E60A7B" w:rsidRDefault="008362FE" w:rsidP="008362FE">
                  <w:pPr>
                    <w:spacing w:line="240" w:lineRule="auto"/>
                    <w:jc w:val="both"/>
                    <w:rPr>
                      <w:rFonts w:asciiTheme="majorHAnsi" w:eastAsia="Times New Roman" w:hAnsiTheme="majorHAnsi" w:cstheme="majorHAnsi"/>
                      <w:color w:val="0070C0"/>
                      <w:lang w:val="en-GB"/>
                    </w:rPr>
                  </w:pPr>
                  <w:r w:rsidRPr="00A24F70">
                    <w:rPr>
                      <w:rFonts w:asciiTheme="majorHAnsi" w:eastAsia="Times New Roman" w:hAnsiTheme="majorHAnsi" w:cstheme="majorHAnsi"/>
                      <w:b/>
                      <w:bCs/>
                      <w:lang w:val="en-GB"/>
                    </w:rPr>
                    <w:lastRenderedPageBreak/>
                    <w:t>Responsibility</w:t>
                  </w:r>
                  <w:r w:rsidRPr="00A24F70">
                    <w:rPr>
                      <w:rFonts w:asciiTheme="majorHAnsi" w:eastAsia="Times New Roman" w:hAnsiTheme="majorHAnsi" w:cstheme="majorHAnsi"/>
                      <w:lang w:val="en-GB"/>
                    </w:rPr>
                    <w:t xml:space="preserve">- </w:t>
                  </w:r>
                  <w:r>
                    <w:rPr>
                      <w:rFonts w:asciiTheme="majorHAnsi" w:eastAsia="Times New Roman" w:hAnsiTheme="majorHAnsi" w:cstheme="majorHAnsi"/>
                      <w:lang w:val="en-GB"/>
                    </w:rPr>
                    <w:t xml:space="preserve">taking full responsibility for staff management and HR compliances- </w:t>
                  </w:r>
                  <w:proofErr w:type="gramStart"/>
                  <w:r w:rsidRPr="008362FE">
                    <w:rPr>
                      <w:rFonts w:asciiTheme="majorHAnsi" w:eastAsia="Times New Roman" w:hAnsiTheme="majorHAnsi" w:cstheme="majorHAnsi"/>
                      <w:color w:val="0070C0"/>
                      <w:lang w:val="en-GB"/>
                    </w:rPr>
                    <w:t>Advanced</w:t>
                  </w:r>
                  <w:proofErr w:type="gramEnd"/>
                </w:p>
                <w:p w14:paraId="4576DBE0" w14:textId="0504836E" w:rsidR="00E60A7B" w:rsidRDefault="00E60A7B" w:rsidP="008362FE">
                  <w:pPr>
                    <w:spacing w:line="240" w:lineRule="auto"/>
                    <w:jc w:val="both"/>
                    <w:rPr>
                      <w:rFonts w:asciiTheme="majorHAnsi" w:eastAsia="Times New Roman" w:hAnsiTheme="majorHAnsi" w:cstheme="majorHAnsi"/>
                      <w:color w:val="0070C0"/>
                      <w:lang w:val="en-GB"/>
                    </w:rPr>
                  </w:pPr>
                </w:p>
                <w:p w14:paraId="169374FE" w14:textId="0AC4180A" w:rsidR="00E60A7B" w:rsidRDefault="00E60A7B" w:rsidP="008362FE">
                  <w:pPr>
                    <w:spacing w:line="240" w:lineRule="auto"/>
                    <w:jc w:val="both"/>
                    <w:rPr>
                      <w:rFonts w:asciiTheme="majorHAnsi" w:eastAsia="Times New Roman" w:hAnsiTheme="majorHAnsi" w:cstheme="majorHAnsi"/>
                      <w:color w:val="000000" w:themeColor="text1"/>
                      <w:lang w:val="en-GB"/>
                    </w:rPr>
                  </w:pPr>
                  <w:r w:rsidRPr="00E60A7B"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lang w:val="en-GB"/>
                    </w:rPr>
                    <w:t>Mobility:</w:t>
                  </w:r>
                  <w:r w:rsidRPr="00E60A7B">
                    <w:rPr>
                      <w:rFonts w:asciiTheme="majorHAnsi" w:eastAsia="Times New Roman" w:hAnsiTheme="majorHAnsi" w:cstheme="majorHAnsi"/>
                      <w:color w:val="000000" w:themeColor="text1"/>
                      <w:lang w:val="en-GB"/>
                    </w:rPr>
                    <w:t xml:space="preserve"> </w:t>
                  </w:r>
                  <w:r w:rsidRPr="00FA0139"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lang w:val="en-GB"/>
                    </w:rPr>
                    <w:t xml:space="preserve">UK </w:t>
                  </w:r>
                  <w:r w:rsidRPr="00E60A7B">
                    <w:rPr>
                      <w:rFonts w:asciiTheme="majorHAnsi" w:eastAsia="Times New Roman" w:hAnsiTheme="majorHAnsi" w:cstheme="majorHAnsi"/>
                      <w:color w:val="000000" w:themeColor="text1"/>
                      <w:lang w:val="en-GB"/>
                    </w:rPr>
                    <w:t>Driving Licence</w:t>
                  </w:r>
                  <w:r w:rsidR="00FA0139">
                    <w:rPr>
                      <w:rFonts w:asciiTheme="majorHAnsi" w:eastAsia="Times New Roman" w:hAnsiTheme="majorHAnsi" w:cstheme="majorHAnsi"/>
                      <w:color w:val="000000" w:themeColor="text1"/>
                      <w:lang w:val="en-GB"/>
                    </w:rPr>
                    <w:t xml:space="preserve"> </w:t>
                  </w:r>
                </w:p>
                <w:p w14:paraId="77557697" w14:textId="77777777" w:rsidR="00E60A7B" w:rsidRPr="00E60A7B" w:rsidRDefault="00E60A7B" w:rsidP="008362FE">
                  <w:pPr>
                    <w:spacing w:line="240" w:lineRule="auto"/>
                    <w:jc w:val="both"/>
                    <w:rPr>
                      <w:rFonts w:asciiTheme="majorHAnsi" w:eastAsia="Times New Roman" w:hAnsiTheme="majorHAnsi" w:cstheme="majorHAnsi"/>
                      <w:color w:val="000000" w:themeColor="text1"/>
                      <w:lang w:val="en-GB"/>
                    </w:rPr>
                  </w:pPr>
                </w:p>
                <w:p w14:paraId="6472DF1C" w14:textId="439D6A85" w:rsidR="00986BBF" w:rsidRDefault="00D76FB6" w:rsidP="00E22D06">
                  <w:pPr>
                    <w:jc w:val="both"/>
                  </w:pPr>
                  <w:r w:rsidRPr="008362FE">
                    <w:rPr>
                      <w:b/>
                      <w:bCs/>
                    </w:rPr>
                    <w:t>A</w:t>
                  </w:r>
                  <w:r w:rsidR="00E22D06" w:rsidRPr="008362FE">
                    <w:rPr>
                      <w:b/>
                      <w:bCs/>
                    </w:rPr>
                    <w:t>mbition:</w:t>
                  </w:r>
                  <w:r w:rsidR="00E22D06">
                    <w:t xml:space="preserve"> </w:t>
                  </w:r>
                  <w:r>
                    <w:t>continuously expanding knowledge to obtain valuable certificates</w:t>
                  </w:r>
                  <w:r w:rsidR="00E22D06">
                    <w:t xml:space="preserve"> </w:t>
                  </w:r>
                </w:p>
                <w:p w14:paraId="4F227648" w14:textId="60B7CBAB" w:rsidR="00F17971" w:rsidRDefault="00F17971" w:rsidP="00E22D06">
                  <w:pPr>
                    <w:jc w:val="both"/>
                  </w:pPr>
                  <w:r>
                    <w:t>Google</w:t>
                  </w:r>
                  <w:r w:rsidR="007A3E46">
                    <w:t xml:space="preserve"> Training Centre</w:t>
                  </w:r>
                </w:p>
                <w:p w14:paraId="737FBC43" w14:textId="7A996F1F" w:rsidR="00F17971" w:rsidRDefault="00F17971" w:rsidP="00E22D06">
                  <w:pPr>
                    <w:jc w:val="both"/>
                  </w:pPr>
                  <w:proofErr w:type="gramStart"/>
                  <w:r>
                    <w:t>( in</w:t>
                  </w:r>
                  <w:proofErr w:type="gramEnd"/>
                  <w:r>
                    <w:t xml:space="preserve"> progress)</w:t>
                  </w:r>
                </w:p>
                <w:p w14:paraId="08F41412" w14:textId="4389689B" w:rsidR="00986BBF" w:rsidRDefault="00986BBF" w:rsidP="00E22D06">
                  <w:pPr>
                    <w:jc w:val="both"/>
                  </w:pPr>
                  <w:r>
                    <w:t xml:space="preserve">Please see the LinkedIn profile to see </w:t>
                  </w:r>
                  <w:r w:rsidR="001D4695">
                    <w:t>all</w:t>
                  </w:r>
                  <w:r>
                    <w:t xml:space="preserve"> </w:t>
                  </w:r>
                  <w:r w:rsidR="001D4695">
                    <w:t>certificates.</w:t>
                  </w:r>
                </w:p>
                <w:p w14:paraId="4842C282" w14:textId="25E623B1" w:rsidR="006D0114" w:rsidRPr="005152F2" w:rsidRDefault="00E22D06" w:rsidP="00E22D06">
                  <w:pPr>
                    <w:jc w:val="both"/>
                  </w:pPr>
                  <w:r>
                    <w:t>(</w:t>
                  </w:r>
                  <w:proofErr w:type="gramStart"/>
                  <w:r>
                    <w:t>in</w:t>
                  </w:r>
                  <w:proofErr w:type="gramEnd"/>
                  <w:r>
                    <w:t xml:space="preserve"> process) </w:t>
                  </w:r>
                </w:p>
              </w:tc>
            </w:tr>
          </w:tbl>
          <w:p w14:paraId="068C2B4A" w14:textId="77777777" w:rsidR="00B93310" w:rsidRPr="005152F2" w:rsidRDefault="00B93310" w:rsidP="003856C9"/>
        </w:tc>
        <w:tc>
          <w:tcPr>
            <w:tcW w:w="502" w:type="dxa"/>
          </w:tcPr>
          <w:p w14:paraId="4A657785" w14:textId="77777777" w:rsidR="00B93310" w:rsidRPr="005152F2" w:rsidRDefault="00B93310" w:rsidP="00463463"/>
        </w:tc>
        <w:tc>
          <w:tcPr>
            <w:tcW w:w="5981" w:type="dxa"/>
          </w:tcPr>
          <w:tbl>
            <w:tblPr>
              <w:tblpPr w:leftFromText="180" w:rightFromText="180" w:tblpY="-2080"/>
              <w:tblOverlap w:val="never"/>
              <w:tblW w:w="4558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5452"/>
            </w:tblGrid>
            <w:tr w:rsidR="008F6337" w14:paraId="10EA2672" w14:textId="77777777" w:rsidTr="00DF1170">
              <w:trPr>
                <w:trHeight w:val="4104"/>
              </w:trPr>
              <w:tc>
                <w:tcPr>
                  <w:tcW w:w="5452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31A707A7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47B08619DB86F143BC6136829E5B3D11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rPr>
                          <w:lang w:val="en-GB" w:bidi="en-GB"/>
                        </w:rPr>
                        <w:t>Experience</w:t>
                      </w:r>
                    </w:sdtContent>
                  </w:sdt>
                </w:p>
                <w:p w14:paraId="23D5B0DF" w14:textId="06548E03" w:rsidR="006E5FE4" w:rsidRDefault="00DF1C24" w:rsidP="006E5FE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</w:t>
                  </w:r>
                  <w:r w:rsidR="003B38A7">
                    <w:rPr>
                      <w:b/>
                      <w:bCs/>
                    </w:rPr>
                    <w:t>HR EXECUTIVE</w:t>
                  </w:r>
                </w:p>
                <w:p w14:paraId="7650E32F" w14:textId="4A909AC8" w:rsidR="00736140" w:rsidRDefault="00F34AF4" w:rsidP="00736140">
                  <w:r>
                    <w:t>0</w:t>
                  </w:r>
                  <w:r w:rsidR="00AB2918">
                    <w:t>9</w:t>
                  </w:r>
                  <w:r>
                    <w:t xml:space="preserve">/ </w:t>
                  </w:r>
                  <w:r w:rsidR="00736140">
                    <w:t>20</w:t>
                  </w:r>
                  <w:r w:rsidR="004C0584">
                    <w:t>22</w:t>
                  </w:r>
                  <w:r w:rsidR="00736140">
                    <w:t xml:space="preserve"> </w:t>
                  </w:r>
                  <w:r w:rsidR="00A521E7">
                    <w:t>–</w:t>
                  </w:r>
                  <w:r w:rsidR="00736140">
                    <w:t xml:space="preserve"> </w:t>
                  </w:r>
                  <w:r w:rsidR="004547F5">
                    <w:t>P</w:t>
                  </w:r>
                  <w:r w:rsidR="000D5160">
                    <w:t>resent</w:t>
                  </w:r>
                </w:p>
                <w:p w14:paraId="799241E0" w14:textId="0AE6B43D" w:rsidR="006E5FE4" w:rsidRPr="006E5FE4" w:rsidRDefault="006E5FE4" w:rsidP="006E5FE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HR A</w:t>
                  </w:r>
                  <w:r w:rsidR="00D45434">
                    <w:rPr>
                      <w:b/>
                      <w:bCs/>
                    </w:rPr>
                    <w:t>SSISTANT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5335F5">
                    <w:t>(05/22-09/2022)</w:t>
                  </w:r>
                </w:p>
                <w:p w14:paraId="182879D0" w14:textId="2F05C9DC" w:rsidR="00736140" w:rsidRDefault="004C0584" w:rsidP="00736140">
                  <w:proofErr w:type="spellStart"/>
                  <w:r>
                    <w:t>Valland</w:t>
                  </w:r>
                  <w:proofErr w:type="spellEnd"/>
                  <w:r>
                    <w:t xml:space="preserve"> Personnel</w:t>
                  </w:r>
                  <w:r w:rsidR="00736140">
                    <w:t xml:space="preserve"> / </w:t>
                  </w:r>
                  <w:r>
                    <w:t>Full-time</w:t>
                  </w:r>
                  <w:r w:rsidR="000D5160">
                    <w:t xml:space="preserve"> / </w:t>
                  </w:r>
                  <w:r>
                    <w:t>Leicester</w:t>
                  </w:r>
                </w:p>
                <w:p w14:paraId="0C078C19" w14:textId="37A51C3A" w:rsidR="00F3534F" w:rsidRDefault="00F3534F" w:rsidP="00F3534F">
                  <w:pPr>
                    <w:spacing w:line="276" w:lineRule="auto"/>
                    <w:jc w:val="left"/>
                  </w:pPr>
                </w:p>
                <w:p w14:paraId="7F3BFB49" w14:textId="7D565F70" w:rsidR="00CE233C" w:rsidRPr="00CE233C" w:rsidRDefault="00F3534F" w:rsidP="00CE233C">
                  <w:pPr>
                    <w:jc w:val="left"/>
                  </w:pPr>
                  <w:r>
                    <w:t xml:space="preserve">- </w:t>
                  </w:r>
                  <w:r w:rsidRPr="00F3534F">
                    <w:t>Developing and implementing HR strategies aligned with the organization's overall goals and objectives.</w:t>
                  </w:r>
                </w:p>
                <w:p w14:paraId="43B3F86D" w14:textId="3105DBE0" w:rsidR="00CE233C" w:rsidRPr="00CE233C" w:rsidRDefault="00CE233C" w:rsidP="00CE233C">
                  <w:pPr>
                    <w:shd w:val="clear" w:color="auto" w:fill="FFFFFF"/>
                    <w:jc w:val="both"/>
                    <w:rPr>
                      <w:rFonts w:cs="Arial"/>
                      <w:color w:val="202124"/>
                      <w:sz w:val="27"/>
                      <w:szCs w:val="27"/>
                    </w:rPr>
                  </w:pPr>
                  <w:r w:rsidRPr="00CE233C">
                    <w:rPr>
                      <w:rStyle w:val="hgkelc"/>
                      <w:rFonts w:cs="Arial"/>
                      <w:color w:val="040C28"/>
                      <w:lang w:val="en"/>
                    </w:rPr>
                    <w:t>-</w:t>
                  </w:r>
                  <w:r>
                    <w:rPr>
                      <w:rStyle w:val="hgkelc"/>
                      <w:rFonts w:cs="Arial"/>
                      <w:color w:val="040C28"/>
                      <w:lang w:val="en"/>
                    </w:rPr>
                    <w:t>O</w:t>
                  </w:r>
                  <w:r w:rsidRPr="00CE233C">
                    <w:rPr>
                      <w:rStyle w:val="hgkelc"/>
                      <w:rFonts w:cs="Arial"/>
                      <w:color w:val="040C28"/>
                      <w:lang w:val="en"/>
                    </w:rPr>
                    <w:t>rganiz</w:t>
                  </w:r>
                  <w:r>
                    <w:rPr>
                      <w:rStyle w:val="hgkelc"/>
                      <w:rFonts w:cs="Arial"/>
                      <w:color w:val="040C28"/>
                      <w:lang w:val="en"/>
                    </w:rPr>
                    <w:t xml:space="preserve">ing </w:t>
                  </w:r>
                  <w:r w:rsidRPr="00CE233C">
                    <w:rPr>
                      <w:rStyle w:val="hgkelc"/>
                      <w:rFonts w:cs="Arial"/>
                      <w:color w:val="040C28"/>
                      <w:lang w:val="en"/>
                    </w:rPr>
                    <w:t>and stor</w:t>
                  </w:r>
                  <w:r>
                    <w:rPr>
                      <w:rStyle w:val="hgkelc"/>
                      <w:rFonts w:cs="Arial"/>
                      <w:color w:val="040C28"/>
                      <w:lang w:val="en"/>
                    </w:rPr>
                    <w:t>ing</w:t>
                  </w:r>
                  <w:r w:rsidRPr="00CE233C">
                    <w:rPr>
                      <w:rStyle w:val="hgkelc"/>
                      <w:rFonts w:cs="Arial"/>
                      <w:color w:val="040C28"/>
                      <w:lang w:val="en"/>
                    </w:rPr>
                    <w:t xml:space="preserve"> paperwork, documents and computer-based information</w:t>
                  </w:r>
                </w:p>
                <w:p w14:paraId="2B268F38" w14:textId="1468C6C6" w:rsidR="00F3534F" w:rsidRDefault="00F3534F" w:rsidP="00F3534F">
                  <w:pPr>
                    <w:jc w:val="left"/>
                  </w:pPr>
                  <w:r w:rsidRPr="00F3534F">
                    <w:t>- Overseeing the recruitment and selection process, including job postings, interviewing candidates, and making hirin</w:t>
                  </w:r>
                  <w:r>
                    <w:t xml:space="preserve">g </w:t>
                  </w:r>
                  <w:r w:rsidRPr="00F3534F">
                    <w:t>decisions.</w:t>
                  </w:r>
                </w:p>
                <w:p w14:paraId="0AE15238" w14:textId="6B632821" w:rsidR="00CE233C" w:rsidRDefault="00736140" w:rsidP="00F3534F">
                  <w:pPr>
                    <w:jc w:val="left"/>
                  </w:pPr>
                  <w:r w:rsidRPr="005B759A">
                    <w:t xml:space="preserve"> </w:t>
                  </w:r>
                  <w:r w:rsidR="005B759A" w:rsidRPr="005B759A">
                    <w:t xml:space="preserve">- </w:t>
                  </w:r>
                  <w:r w:rsidR="006D0114" w:rsidRPr="005B759A">
                    <w:t xml:space="preserve">Coordinating </w:t>
                  </w:r>
                  <w:r w:rsidR="00AE6A6E" w:rsidRPr="005B759A">
                    <w:t xml:space="preserve">the </w:t>
                  </w:r>
                  <w:r w:rsidRPr="005B759A">
                    <w:t xml:space="preserve">registration </w:t>
                  </w:r>
                  <w:r w:rsidR="00AE6A6E" w:rsidRPr="005B759A">
                    <w:t>process</w:t>
                  </w:r>
                  <w:r w:rsidRPr="005B759A">
                    <w:t xml:space="preserve"> </w:t>
                  </w:r>
                  <w:r w:rsidR="00AE6A6E" w:rsidRPr="005B759A">
                    <w:t>to ensure</w:t>
                  </w:r>
                  <w:r w:rsidRPr="005B759A">
                    <w:t xml:space="preserve"> that all relevant </w:t>
                  </w:r>
                  <w:r w:rsidR="006D0114" w:rsidRPr="005B759A">
                    <w:t>right-to-work</w:t>
                  </w:r>
                  <w:r w:rsidRPr="005B759A">
                    <w:t xml:space="preserve"> checks and additional compliance are met</w:t>
                  </w:r>
                  <w:r w:rsidR="00CE233C">
                    <w:rPr>
                      <w:rFonts w:ascii="Arial" w:hAnsi="Arial" w:cs="Arial"/>
                      <w:color w:val="4D5156"/>
                      <w:shd w:val="clear" w:color="auto" w:fill="FFFFFF"/>
                    </w:rPr>
                    <w:t>. </w:t>
                  </w:r>
                </w:p>
                <w:p w14:paraId="259EE18D" w14:textId="52B52C75" w:rsidR="001D4695" w:rsidRPr="001D4695" w:rsidRDefault="001D4695" w:rsidP="00F3534F">
                  <w:pPr>
                    <w:spacing w:line="276" w:lineRule="auto"/>
                    <w:jc w:val="left"/>
                  </w:pPr>
                  <w:r>
                    <w:t>-</w:t>
                  </w:r>
                  <w:r>
                    <w:rPr>
                      <w:rFonts w:ascii="Segoe UI" w:hAnsi="Segoe UI" w:cs="Segoe UI"/>
                      <w:color w:val="374151"/>
                      <w:shd w:val="clear" w:color="auto" w:fill="F7F7F8"/>
                    </w:rPr>
                    <w:t xml:space="preserve"> </w:t>
                  </w:r>
                  <w:r w:rsidRPr="001D4695">
                    <w:t>Ensuring new employees are smoothly integrated into the organization and providing necessary training and orientation.</w:t>
                  </w:r>
                </w:p>
                <w:p w14:paraId="1EBB43B8" w14:textId="10BBE966" w:rsidR="00736140" w:rsidRPr="005B759A" w:rsidRDefault="005B759A" w:rsidP="00F3534F">
                  <w:pPr>
                    <w:spacing w:line="276" w:lineRule="auto"/>
                    <w:jc w:val="left"/>
                  </w:pPr>
                  <w:r w:rsidRPr="005B759A">
                    <w:t xml:space="preserve">- </w:t>
                  </w:r>
                  <w:r w:rsidR="00736140" w:rsidRPr="005B759A">
                    <w:t>Calling on c</w:t>
                  </w:r>
                  <w:r w:rsidR="009C7703">
                    <w:t xml:space="preserve">lients </w:t>
                  </w:r>
                  <w:r w:rsidR="00736140" w:rsidRPr="005B759A">
                    <w:t>on a regular basis, providing quotes and ensuring that enquiries and issues are followed up in a timely manner</w:t>
                  </w:r>
                </w:p>
                <w:p w14:paraId="418A80B2" w14:textId="10756D7B" w:rsidR="005B759A" w:rsidRPr="005B759A" w:rsidRDefault="001D4695" w:rsidP="00F3534F">
                  <w:pPr>
                    <w:spacing w:line="276" w:lineRule="auto"/>
                    <w:jc w:val="left"/>
                  </w:pPr>
                  <w:r>
                    <w:rPr>
                      <w:rFonts w:cs="Arial"/>
                      <w:color w:val="040C28"/>
                    </w:rPr>
                    <w:t>-</w:t>
                  </w:r>
                  <w:r>
                    <w:rPr>
                      <w:rFonts w:ascii="Segoe UI" w:hAnsi="Segoe UI" w:cs="Segoe UI"/>
                      <w:color w:val="374151"/>
                      <w:shd w:val="clear" w:color="auto" w:fill="F7F7F8"/>
                    </w:rPr>
                    <w:t xml:space="preserve"> </w:t>
                  </w:r>
                  <w:r w:rsidRPr="001D4695">
                    <w:t>Creating and updating HR policies and procedures to ensure compliance with employment laws and regulations</w:t>
                  </w:r>
                </w:p>
                <w:p w14:paraId="1804DF22" w14:textId="1B4CCAB8" w:rsidR="00306932" w:rsidRPr="00306932" w:rsidRDefault="005B759A" w:rsidP="00F3534F">
                  <w:pPr>
                    <w:spacing w:line="276" w:lineRule="auto"/>
                    <w:jc w:val="left"/>
                    <w:rPr>
                      <w:rFonts w:cs="Segoe UI"/>
                      <w:shd w:val="clear" w:color="auto" w:fill="FFFFFF"/>
                    </w:rPr>
                  </w:pPr>
                  <w:r w:rsidRPr="005B759A">
                    <w:t xml:space="preserve">- </w:t>
                  </w:r>
                  <w:r w:rsidR="00AE6A6E" w:rsidRPr="005B759A">
                    <w:t>Entering employee data into a computer database and producing final reports</w:t>
                  </w:r>
                  <w:r w:rsidR="00684F7D" w:rsidRPr="005B759A">
                    <w:t xml:space="preserve"> </w:t>
                  </w:r>
                  <w:r w:rsidR="00AE6A6E" w:rsidRPr="005B759A">
                    <w:t>for the company executives</w:t>
                  </w:r>
                </w:p>
                <w:p w14:paraId="1DDDB57A" w14:textId="5D1E48A7" w:rsidR="005B759A" w:rsidRPr="005B759A" w:rsidRDefault="005B759A" w:rsidP="00F3534F">
                  <w:pPr>
                    <w:spacing w:line="276" w:lineRule="auto"/>
                    <w:jc w:val="left"/>
                    <w:rPr>
                      <w:rFonts w:cs="Segoe UI"/>
                      <w:shd w:val="clear" w:color="auto" w:fill="FFFFFF"/>
                    </w:rPr>
                  </w:pPr>
                  <w:r w:rsidRPr="005B759A">
                    <w:rPr>
                      <w:rFonts w:cs="Segoe UI"/>
                      <w:shd w:val="clear" w:color="auto" w:fill="FFFFFF"/>
                    </w:rPr>
                    <w:t>- Coordinating training and development initiatives to enhance employee skills and knowledge</w:t>
                  </w:r>
                  <w:r w:rsidRPr="005B759A">
                    <w:rPr>
                      <w:rFonts w:cs="Segoe UI"/>
                    </w:rPr>
                    <w:br/>
                  </w:r>
                  <w:r w:rsidRPr="005B759A">
                    <w:rPr>
                      <w:rFonts w:cs="Segoe UI"/>
                      <w:shd w:val="clear" w:color="auto" w:fill="FFFFFF"/>
                    </w:rPr>
                    <w:t>- Coordinating the attraction of roles including recruiting and screening candidates to in turn support clients in line with business needs</w:t>
                  </w:r>
                </w:p>
                <w:p w14:paraId="480D84B7" w14:textId="3033A54F" w:rsidR="00F3534F" w:rsidRDefault="005B759A" w:rsidP="00F3534F">
                  <w:pPr>
                    <w:spacing w:line="276" w:lineRule="auto"/>
                    <w:jc w:val="left"/>
                  </w:pPr>
                  <w:r w:rsidRPr="005B759A">
                    <w:rPr>
                      <w:rFonts w:cs="Segoe UI"/>
                      <w:shd w:val="clear" w:color="auto" w:fill="FFFFFF"/>
                    </w:rPr>
                    <w:t>-</w:t>
                  </w:r>
                  <w:r>
                    <w:rPr>
                      <w:rFonts w:cs="Segoe UI"/>
                      <w:shd w:val="clear" w:color="auto" w:fill="FFFFFF"/>
                    </w:rPr>
                    <w:t xml:space="preserve"> </w:t>
                  </w:r>
                  <w:r w:rsidRPr="005B759A">
                    <w:rPr>
                      <w:rFonts w:cs="Segoe UI"/>
                      <w:shd w:val="clear" w:color="auto" w:fill="FFFFFF"/>
                    </w:rPr>
                    <w:t>Providing guidance and support to managers and employees on HR-related matters</w:t>
                  </w:r>
                  <w:r w:rsidRPr="005B759A">
                    <w:rPr>
                      <w:rFonts w:cs="Segoe UI"/>
                    </w:rPr>
                    <w:br/>
                  </w:r>
                  <w:r w:rsidR="00306932">
                    <w:rPr>
                      <w:rFonts w:cs="Segoe UI"/>
                      <w:shd w:val="clear" w:color="auto" w:fill="FFFFFF"/>
                    </w:rPr>
                    <w:t>-</w:t>
                  </w:r>
                  <w:r w:rsidR="00306932" w:rsidRPr="001D4695">
                    <w:t xml:space="preserve"> </w:t>
                  </w:r>
                  <w:r w:rsidR="001D4695" w:rsidRPr="001D4695">
                    <w:t>Ensuring HR practices align with ethical standards and promoting a culture of integrity</w:t>
                  </w:r>
                </w:p>
                <w:p w14:paraId="4BE1CD1D" w14:textId="77777777" w:rsidR="00F3534F" w:rsidRDefault="00F3534F" w:rsidP="00F3534F">
                  <w:pPr>
                    <w:spacing w:line="276" w:lineRule="auto"/>
                    <w:jc w:val="left"/>
                  </w:pPr>
                </w:p>
                <w:p w14:paraId="1D671486" w14:textId="77777777" w:rsidR="00014336" w:rsidRDefault="00014336" w:rsidP="00014336">
                  <w:pPr>
                    <w:jc w:val="both"/>
                    <w:rPr>
                      <w:rFonts w:cs="Segoe UI"/>
                      <w:shd w:val="clear" w:color="auto" w:fill="FFFFFF"/>
                    </w:rPr>
                  </w:pPr>
                  <w:r>
                    <w:rPr>
                      <w:rFonts w:cs="Segoe UI"/>
                      <w:shd w:val="clear" w:color="auto" w:fill="FFFFFF"/>
                    </w:rPr>
                    <w:t xml:space="preserve">                            </w:t>
                  </w:r>
                </w:p>
                <w:p w14:paraId="72B6C5A9" w14:textId="77777777" w:rsidR="00014336" w:rsidRDefault="00014336" w:rsidP="00014336">
                  <w:pPr>
                    <w:jc w:val="both"/>
                    <w:rPr>
                      <w:rFonts w:cs="Segoe UI"/>
                      <w:shd w:val="clear" w:color="auto" w:fill="FFFFFF"/>
                    </w:rPr>
                  </w:pPr>
                </w:p>
                <w:p w14:paraId="11CB584A" w14:textId="77777777" w:rsidR="00014336" w:rsidRDefault="00014336" w:rsidP="00014336">
                  <w:pPr>
                    <w:jc w:val="both"/>
                    <w:rPr>
                      <w:rFonts w:cs="Segoe UI"/>
                      <w:shd w:val="clear" w:color="auto" w:fill="FFFFFF"/>
                    </w:rPr>
                  </w:pPr>
                </w:p>
                <w:p w14:paraId="1D3B7872" w14:textId="01699758" w:rsidR="00DF1C24" w:rsidRPr="00DF1170" w:rsidRDefault="00014336" w:rsidP="00014336">
                  <w:pPr>
                    <w:jc w:val="both"/>
                    <w:rPr>
                      <w:b/>
                      <w:bCs/>
                    </w:rPr>
                  </w:pPr>
                  <w:r>
                    <w:rPr>
                      <w:rFonts w:cs="Segoe UI"/>
                      <w:shd w:val="clear" w:color="auto" w:fill="FFFFFF"/>
                    </w:rPr>
                    <w:lastRenderedPageBreak/>
                    <w:t xml:space="preserve">                           </w:t>
                  </w:r>
                  <w:r w:rsidR="00DF1C24" w:rsidRPr="00DF1170">
                    <w:rPr>
                      <w:b/>
                      <w:bCs/>
                    </w:rPr>
                    <w:t>DUTY MANAGER-</w:t>
                  </w:r>
                </w:p>
                <w:p w14:paraId="36EDB6DF" w14:textId="588D6B3E" w:rsidR="00DF1170" w:rsidRPr="00DF1170" w:rsidRDefault="00DF1C24" w:rsidP="00DF1170">
                  <w:pPr>
                    <w:rPr>
                      <w:b/>
                      <w:bCs/>
                    </w:rPr>
                  </w:pPr>
                  <w:r w:rsidRPr="00DF1170">
                    <w:rPr>
                      <w:b/>
                      <w:bCs/>
                    </w:rPr>
                    <w:t>SUPERVISOR-</w:t>
                  </w:r>
                  <w:r w:rsidR="00D76FB6" w:rsidRPr="00DF1170">
                    <w:rPr>
                      <w:b/>
                      <w:bCs/>
                    </w:rPr>
                    <w:t>ATTENDANT</w:t>
                  </w:r>
                </w:p>
                <w:p w14:paraId="3D5AE681" w14:textId="6090FF9D" w:rsidR="00D76FB6" w:rsidRPr="00DF1170" w:rsidRDefault="00F34AF4" w:rsidP="00D76FB6">
                  <w:r w:rsidRPr="00DF1170">
                    <w:t>0</w:t>
                  </w:r>
                  <w:r w:rsidR="00806C8F" w:rsidRPr="00DF1170">
                    <w:t>7</w:t>
                  </w:r>
                  <w:r w:rsidRPr="00DF1170">
                    <w:t>/</w:t>
                  </w:r>
                  <w:r w:rsidR="00736140" w:rsidRPr="00DF1170">
                    <w:t xml:space="preserve"> 20</w:t>
                  </w:r>
                  <w:r w:rsidR="00806C8F" w:rsidRPr="00DF1170">
                    <w:t>17</w:t>
                  </w:r>
                  <w:r w:rsidR="00736140" w:rsidRPr="00DF1170">
                    <w:t xml:space="preserve"> </w:t>
                  </w:r>
                  <w:r w:rsidRPr="00DF1170">
                    <w:t>–</w:t>
                  </w:r>
                  <w:r w:rsidR="00736140" w:rsidRPr="00DF1170">
                    <w:t xml:space="preserve"> </w:t>
                  </w:r>
                  <w:r w:rsidRPr="00DF1170">
                    <w:t>0</w:t>
                  </w:r>
                  <w:r w:rsidR="00806C8F" w:rsidRPr="00DF1170">
                    <w:t>5</w:t>
                  </w:r>
                  <w:r w:rsidRPr="00DF1170">
                    <w:t>/ 202</w:t>
                  </w:r>
                  <w:r w:rsidR="00806C8F" w:rsidRPr="00DF1170">
                    <w:t>2</w:t>
                  </w:r>
                </w:p>
                <w:p w14:paraId="6D9E1B58" w14:textId="77777777" w:rsidR="00D76FB6" w:rsidRPr="00DF1170" w:rsidRDefault="00DF1C24" w:rsidP="00736140">
                  <w:r w:rsidRPr="00DF1170">
                    <w:t>Shipley’s Casino, Full- time, Leicester</w:t>
                  </w:r>
                </w:p>
                <w:p w14:paraId="33B7C324" w14:textId="2C25D4C5" w:rsidR="00736140" w:rsidRPr="00DF1170" w:rsidRDefault="00D76FB6" w:rsidP="00684F7D">
                  <w:pPr>
                    <w:jc w:val="left"/>
                  </w:pPr>
                  <w:r w:rsidRPr="00DF1170">
                    <w:t xml:space="preserve">Career path: </w:t>
                  </w:r>
                  <w:r w:rsidR="00684F7D" w:rsidRPr="00DF1170">
                    <w:t>evolved</w:t>
                  </w:r>
                  <w:r w:rsidRPr="00DF1170">
                    <w:t xml:space="preserve"> internally from the position of an attendant through supervisor and keyholder to </w:t>
                  </w:r>
                  <w:r w:rsidR="00F17971" w:rsidRPr="00DF1170">
                    <w:t xml:space="preserve">the </w:t>
                  </w:r>
                  <w:r w:rsidRPr="00DF1170">
                    <w:t xml:space="preserve">manager. </w:t>
                  </w:r>
                </w:p>
                <w:p w14:paraId="47977455" w14:textId="77777777" w:rsidR="00684F7D" w:rsidRPr="00DF1170" w:rsidRDefault="00684F7D" w:rsidP="00684F7D">
                  <w:pPr>
                    <w:jc w:val="left"/>
                  </w:pPr>
                </w:p>
                <w:p w14:paraId="5740925D" w14:textId="5FA4401B" w:rsidR="00AE6A6E" w:rsidRPr="00DF1170" w:rsidRDefault="00E03BFF" w:rsidP="00DF1170">
                  <w:pPr>
                    <w:spacing w:after="0" w:line="276" w:lineRule="auto"/>
                    <w:jc w:val="left"/>
                    <w:rPr>
                      <w:rFonts w:eastAsia="Times New Roman" w:cstheme="minorHAnsi"/>
                      <w:color w:val="808080" w:themeColor="background1" w:themeShade="80"/>
                      <w:lang w:val="en-PL"/>
                    </w:rPr>
                  </w:pPr>
                  <w:r>
                    <w:t>-</w:t>
                  </w:r>
                  <w:r w:rsidR="00AE6A6E" w:rsidRPr="00DF1170">
                    <w:rPr>
                      <w:rFonts w:eastAsia="Times New Roman" w:cstheme="minorHAnsi"/>
                      <w:color w:val="000000" w:themeColor="text1"/>
                      <w:shd w:val="clear" w:color="auto" w:fill="FFFFFF"/>
                    </w:rPr>
                    <w:t>A</w:t>
                  </w:r>
                  <w:r w:rsidR="00AE6A6E" w:rsidRPr="00DF1170">
                    <w:rPr>
                      <w:rFonts w:eastAsia="Times New Roman" w:cstheme="minorHAnsi"/>
                      <w:color w:val="000000" w:themeColor="text1"/>
                      <w:shd w:val="clear" w:color="auto" w:fill="FFFFFF"/>
                      <w:lang w:val="en-PL"/>
                    </w:rPr>
                    <w:t>ccomplish</w:t>
                  </w:r>
                  <w:proofErr w:type="spellStart"/>
                  <w:r w:rsidR="00AE6A6E" w:rsidRPr="00DF1170">
                    <w:rPr>
                      <w:rFonts w:eastAsia="Times New Roman" w:cstheme="minorHAnsi"/>
                      <w:color w:val="000000" w:themeColor="text1"/>
                      <w:shd w:val="clear" w:color="auto" w:fill="FFFFFF"/>
                    </w:rPr>
                    <w:t>ing</w:t>
                  </w:r>
                  <w:proofErr w:type="spellEnd"/>
                  <w:r w:rsidR="00AE6A6E" w:rsidRPr="00DF1170">
                    <w:rPr>
                      <w:rFonts w:eastAsia="Times New Roman" w:cstheme="minorHAnsi"/>
                      <w:color w:val="000000" w:themeColor="text1"/>
                      <w:shd w:val="clear" w:color="auto" w:fill="FFFFFF"/>
                      <w:lang w:val="en-PL"/>
                    </w:rPr>
                    <w:t xml:space="preserve"> department objectives by managing staff; planning and evaluating department activities</w:t>
                  </w:r>
                </w:p>
                <w:p w14:paraId="0D9BDD87" w14:textId="60F432AC" w:rsidR="00F34AF4" w:rsidRPr="00DF1170" w:rsidRDefault="00E03BFF" w:rsidP="00DF1170">
                  <w:pPr>
                    <w:spacing w:line="276" w:lineRule="auto"/>
                    <w:jc w:val="left"/>
                  </w:pPr>
                  <w:r>
                    <w:t>-</w:t>
                  </w:r>
                  <w:r w:rsidR="00AE6A6E" w:rsidRPr="00DF1170">
                    <w:t>Resolving conflicts/ disputes in the workplace</w:t>
                  </w:r>
                </w:p>
                <w:p w14:paraId="2BC61DDC" w14:textId="1348EB25" w:rsidR="00736140" w:rsidRPr="00DF1170" w:rsidRDefault="00E03BFF" w:rsidP="00DF1170">
                  <w:pPr>
                    <w:spacing w:line="276" w:lineRule="auto"/>
                    <w:jc w:val="left"/>
                  </w:pPr>
                  <w:r>
                    <w:t>-</w:t>
                  </w:r>
                  <w:r w:rsidR="00AE6A6E" w:rsidRPr="00DF1170">
                    <w:t xml:space="preserve">Training employees and </w:t>
                  </w:r>
                  <w:r w:rsidR="00684F7D" w:rsidRPr="00DF1170">
                    <w:t>new hires</w:t>
                  </w:r>
                </w:p>
                <w:p w14:paraId="6A745C55" w14:textId="08B125AF" w:rsidR="00736140" w:rsidRPr="00DF1170" w:rsidRDefault="00E03BFF" w:rsidP="00DF1170">
                  <w:pPr>
                    <w:spacing w:line="276" w:lineRule="auto"/>
                    <w:jc w:val="left"/>
                  </w:pPr>
                  <w:r>
                    <w:t>-</w:t>
                  </w:r>
                  <w:r w:rsidR="00AE6A6E" w:rsidRPr="00DF1170">
                    <w:t>Ensuring that all required documents are collected and filled appropriately</w:t>
                  </w:r>
                </w:p>
                <w:p w14:paraId="0D0719CD" w14:textId="09952814" w:rsidR="00736140" w:rsidRPr="00DF1170" w:rsidRDefault="00E03BFF" w:rsidP="00E03BFF">
                  <w:pPr>
                    <w:jc w:val="both"/>
                  </w:pPr>
                  <w:r>
                    <w:t>-</w:t>
                  </w:r>
                  <w:r w:rsidR="00AE6A6E" w:rsidRPr="00E03BFF">
                    <w:t>Enforcing company policies and procedures</w:t>
                  </w:r>
                  <w:r w:rsidR="00527BC0" w:rsidRPr="00E03BFF">
                    <w:br/>
                  </w:r>
                  <w:r>
                    <w:t>-</w:t>
                  </w:r>
                  <w:r w:rsidRPr="00E03BFF">
                    <w:t xml:space="preserve">Preparing and managing the </w:t>
                  </w:r>
                  <w:r>
                    <w:t xml:space="preserve">company’s </w:t>
                  </w:r>
                  <w:r w:rsidRPr="00E03BFF">
                    <w:t>department's budget</w:t>
                  </w:r>
                </w:p>
                <w:p w14:paraId="647576AE" w14:textId="4DA2C82D" w:rsidR="00736140" w:rsidRPr="00DF1170" w:rsidRDefault="00E03BFF" w:rsidP="00DF1170">
                  <w:pPr>
                    <w:spacing w:line="276" w:lineRule="auto"/>
                    <w:jc w:val="left"/>
                  </w:pPr>
                  <w:r>
                    <w:t>-</w:t>
                  </w:r>
                  <w:r w:rsidR="00684F7D" w:rsidRPr="00DF1170">
                    <w:t>Meeting regularly with upper management to stay informed on company issues</w:t>
                  </w:r>
                </w:p>
                <w:p w14:paraId="66E887A5" w14:textId="55A7831E" w:rsidR="00736140" w:rsidRPr="00DF1170" w:rsidRDefault="00E03BFF" w:rsidP="00DF1170">
                  <w:pPr>
                    <w:spacing w:line="276" w:lineRule="auto"/>
                    <w:jc w:val="left"/>
                  </w:pPr>
                  <w:r>
                    <w:t>-</w:t>
                  </w:r>
                  <w:r w:rsidRPr="00DF1170">
                    <w:t xml:space="preserve"> </w:t>
                  </w:r>
                  <w:r w:rsidRPr="00E03BFF">
                    <w:t>Providing regular reports on</w:t>
                  </w:r>
                  <w:r>
                    <w:t xml:space="preserve"> venue</w:t>
                  </w:r>
                  <w:r w:rsidRPr="00E03BFF">
                    <w:t xml:space="preserve"> activities and metrics to senior management</w:t>
                  </w:r>
                  <w:r w:rsidR="00736140" w:rsidRPr="00DF1170">
                    <w:br/>
                  </w:r>
                </w:p>
                <w:p w14:paraId="6D4BC7EE" w14:textId="52C6FB07" w:rsidR="005335F5" w:rsidRPr="00DF1170" w:rsidRDefault="00261A16" w:rsidP="00BD7145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DF1170">
                    <w:rPr>
                      <w:rFonts w:asciiTheme="majorHAnsi" w:hAnsiTheme="majorHAnsi"/>
                      <w:b/>
                      <w:bCs/>
                    </w:rPr>
                    <w:t>HR</w:t>
                  </w:r>
                  <w:r w:rsidR="00BD7145" w:rsidRPr="00DF1170">
                    <w:rPr>
                      <w:rFonts w:asciiTheme="majorHAnsi" w:hAnsiTheme="majorHAnsi"/>
                      <w:b/>
                      <w:bCs/>
                    </w:rPr>
                    <w:t xml:space="preserve"> </w:t>
                  </w:r>
                  <w:r w:rsidR="00D45434">
                    <w:rPr>
                      <w:rFonts w:asciiTheme="majorHAnsi" w:hAnsiTheme="majorHAnsi"/>
                      <w:b/>
                      <w:bCs/>
                    </w:rPr>
                    <w:t>CONSULTANT</w:t>
                  </w:r>
                </w:p>
                <w:p w14:paraId="59194D80" w14:textId="1C2FB552" w:rsidR="00BD7145" w:rsidRPr="00DF1170" w:rsidRDefault="005335F5" w:rsidP="00BD7145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DF1170">
                    <w:rPr>
                      <w:rFonts w:asciiTheme="majorHAnsi" w:hAnsiTheme="majorHAnsi"/>
                      <w:b/>
                      <w:bCs/>
                    </w:rPr>
                    <w:t xml:space="preserve"> Internship</w:t>
                  </w:r>
                </w:p>
                <w:p w14:paraId="01A8AC92" w14:textId="30EA7999" w:rsidR="00736140" w:rsidRPr="00DF1170" w:rsidRDefault="00F34AF4" w:rsidP="00BD7145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DF1170">
                    <w:rPr>
                      <w:rFonts w:asciiTheme="majorHAnsi" w:hAnsiTheme="majorHAnsi"/>
                    </w:rPr>
                    <w:t>02/</w:t>
                  </w:r>
                  <w:r w:rsidR="005335F5" w:rsidRPr="00DF1170">
                    <w:rPr>
                      <w:rFonts w:asciiTheme="majorHAnsi" w:hAnsiTheme="majorHAnsi"/>
                    </w:rPr>
                    <w:t xml:space="preserve"> </w:t>
                  </w:r>
                  <w:r w:rsidR="00736140" w:rsidRPr="00DF1170">
                    <w:rPr>
                      <w:rFonts w:asciiTheme="majorHAnsi" w:hAnsiTheme="majorHAnsi"/>
                    </w:rPr>
                    <w:t>201</w:t>
                  </w:r>
                  <w:r w:rsidR="00BD7145" w:rsidRPr="00DF1170">
                    <w:rPr>
                      <w:rFonts w:asciiTheme="majorHAnsi" w:hAnsiTheme="majorHAnsi"/>
                    </w:rPr>
                    <w:t>7</w:t>
                  </w:r>
                  <w:r w:rsidR="00736140" w:rsidRPr="00DF1170">
                    <w:rPr>
                      <w:rFonts w:asciiTheme="majorHAnsi" w:hAnsiTheme="majorHAnsi"/>
                    </w:rPr>
                    <w:t xml:space="preserve"> </w:t>
                  </w:r>
                  <w:r w:rsidR="00267170" w:rsidRPr="00DF1170">
                    <w:rPr>
                      <w:rFonts w:asciiTheme="majorHAnsi" w:hAnsiTheme="majorHAnsi"/>
                    </w:rPr>
                    <w:t>–</w:t>
                  </w:r>
                  <w:r w:rsidR="00736140" w:rsidRPr="00DF1170">
                    <w:rPr>
                      <w:rFonts w:asciiTheme="majorHAnsi" w:hAnsiTheme="majorHAnsi"/>
                    </w:rPr>
                    <w:t xml:space="preserve"> </w:t>
                  </w:r>
                  <w:r w:rsidR="005335F5" w:rsidRPr="00DF1170">
                    <w:rPr>
                      <w:rFonts w:asciiTheme="majorHAnsi" w:hAnsiTheme="majorHAnsi"/>
                    </w:rPr>
                    <w:t>06/</w:t>
                  </w:r>
                  <w:r w:rsidR="00736140" w:rsidRPr="00DF1170">
                    <w:rPr>
                      <w:rFonts w:asciiTheme="majorHAnsi" w:hAnsiTheme="majorHAnsi"/>
                    </w:rPr>
                    <w:t xml:space="preserve"> 201</w:t>
                  </w:r>
                  <w:r w:rsidR="00BD7145" w:rsidRPr="00DF1170">
                    <w:rPr>
                      <w:rFonts w:asciiTheme="majorHAnsi" w:hAnsiTheme="majorHAnsi"/>
                    </w:rPr>
                    <w:t xml:space="preserve">7 </w:t>
                  </w:r>
                </w:p>
                <w:p w14:paraId="3EF11888" w14:textId="79DF4931" w:rsidR="00736140" w:rsidRPr="00DF1170" w:rsidRDefault="00BD7145" w:rsidP="00736140">
                  <w:pPr>
                    <w:rPr>
                      <w:rFonts w:asciiTheme="majorHAnsi" w:hAnsiTheme="majorHAnsi"/>
                    </w:rPr>
                  </w:pPr>
                  <w:r w:rsidRPr="00DF1170">
                    <w:rPr>
                      <w:rFonts w:asciiTheme="majorHAnsi" w:hAnsiTheme="majorHAnsi"/>
                    </w:rPr>
                    <w:t>Team-work</w:t>
                  </w:r>
                  <w:r w:rsidR="00F17971" w:rsidRPr="00DF1170">
                    <w:rPr>
                      <w:rFonts w:asciiTheme="majorHAnsi" w:hAnsiTheme="majorHAnsi"/>
                    </w:rPr>
                    <w:t xml:space="preserve"> Ltd</w:t>
                  </w:r>
                  <w:r w:rsidRPr="00DF1170">
                    <w:rPr>
                      <w:rFonts w:asciiTheme="majorHAnsi" w:hAnsiTheme="majorHAnsi"/>
                    </w:rPr>
                    <w:t>, Lublin, Poland</w:t>
                  </w:r>
                  <w:r w:rsidR="00F87A2A" w:rsidRPr="00DF1170">
                    <w:rPr>
                      <w:rFonts w:asciiTheme="majorHAnsi" w:hAnsiTheme="majorHAnsi"/>
                    </w:rPr>
                    <w:br/>
                  </w:r>
                </w:p>
                <w:p w14:paraId="2FD0E0C0" w14:textId="78408A0E" w:rsidR="00DF1170" w:rsidRDefault="00DF1170" w:rsidP="00394072">
                  <w:pPr>
                    <w:jc w:val="left"/>
                  </w:pPr>
                  <w:r>
                    <w:t xml:space="preserve">- </w:t>
                  </w:r>
                  <w:r w:rsidR="00BD7145" w:rsidRPr="00DF1170">
                    <w:t>Ensur</w:t>
                  </w:r>
                  <w:r w:rsidR="00306932">
                    <w:t xml:space="preserve">ing </w:t>
                  </w:r>
                  <w:r w:rsidR="00BD7145" w:rsidRPr="00DF1170">
                    <w:t xml:space="preserve">that all required documents are collected and filled appropriately </w:t>
                  </w:r>
                </w:p>
                <w:p w14:paraId="38364648" w14:textId="6EBBE665" w:rsidR="00736140" w:rsidRPr="00DF1170" w:rsidRDefault="00DF1170" w:rsidP="00394072">
                  <w:pPr>
                    <w:jc w:val="left"/>
                  </w:pPr>
                  <w:r>
                    <w:t xml:space="preserve">- </w:t>
                  </w:r>
                  <w:r w:rsidR="00BD7145" w:rsidRPr="00DF1170">
                    <w:t>Attract</w:t>
                  </w:r>
                  <w:r w:rsidR="00306932">
                    <w:t>ing</w:t>
                  </w:r>
                  <w:r w:rsidR="00BD7145" w:rsidRPr="00DF1170">
                    <w:t xml:space="preserve"> candidates</w:t>
                  </w:r>
                </w:p>
                <w:p w14:paraId="60973437" w14:textId="426C178A" w:rsidR="00736140" w:rsidRDefault="00DF1170" w:rsidP="00394072">
                  <w:pPr>
                    <w:jc w:val="left"/>
                  </w:pPr>
                  <w:r>
                    <w:t>-</w:t>
                  </w:r>
                  <w:r w:rsidR="00306932">
                    <w:t xml:space="preserve"> </w:t>
                  </w:r>
                  <w:r w:rsidRPr="00DF1170">
                    <w:t>Creat</w:t>
                  </w:r>
                  <w:r w:rsidR="00306932">
                    <w:t>ing</w:t>
                  </w:r>
                  <w:r w:rsidRPr="00DF1170">
                    <w:t xml:space="preserve"> job adverts</w:t>
                  </w:r>
                </w:p>
                <w:p w14:paraId="20CC8B06" w14:textId="47CFE9F1" w:rsidR="00306932" w:rsidRPr="00DF1170" w:rsidRDefault="00306932" w:rsidP="00394072">
                  <w:pPr>
                    <w:jc w:val="left"/>
                  </w:pPr>
                  <w:r>
                    <w:rPr>
                      <w:rFonts w:cs="Segoe UI"/>
                      <w:shd w:val="clear" w:color="auto" w:fill="FFFFFF"/>
                    </w:rPr>
                    <w:t xml:space="preserve">- </w:t>
                  </w:r>
                  <w:r w:rsidRPr="005B759A">
                    <w:rPr>
                      <w:rFonts w:cs="Segoe UI"/>
                      <w:shd w:val="clear" w:color="auto" w:fill="FFFFFF"/>
                    </w:rPr>
                    <w:t>Handling HR administrative tasks such as benefits enrollment and personnel file management</w:t>
                  </w:r>
                </w:p>
                <w:p w14:paraId="13C75E83" w14:textId="77777777" w:rsidR="004547F5" w:rsidRDefault="00DF1170" w:rsidP="004547F5">
                  <w:pPr>
                    <w:jc w:val="left"/>
                    <w:rPr>
                      <w:rFonts w:cs="Segoe UI"/>
                      <w:shd w:val="clear" w:color="auto" w:fill="FFFFFF"/>
                    </w:rPr>
                  </w:pPr>
                  <w:r w:rsidRPr="00DF1170">
                    <w:rPr>
                      <w:rFonts w:cs="Segoe UI"/>
                      <w:shd w:val="clear" w:color="auto" w:fill="FFFFFF"/>
                    </w:rPr>
                    <w:t>- Provid</w:t>
                  </w:r>
                  <w:r w:rsidR="00306932">
                    <w:rPr>
                      <w:rFonts w:cs="Segoe UI"/>
                      <w:shd w:val="clear" w:color="auto" w:fill="FFFFFF"/>
                    </w:rPr>
                    <w:t xml:space="preserve">ing </w:t>
                  </w:r>
                  <w:r w:rsidRPr="00DF1170">
                    <w:rPr>
                      <w:rFonts w:cs="Segoe UI"/>
                      <w:shd w:val="clear" w:color="auto" w:fill="FFFFFF"/>
                    </w:rPr>
                    <w:t>expert guidance and advice on human resource strategies and best practices.</w:t>
                  </w:r>
                  <w:r w:rsidRPr="00DF1170">
                    <w:rPr>
                      <w:rFonts w:cs="Segoe UI"/>
                    </w:rPr>
                    <w:br/>
                  </w:r>
                  <w:r w:rsidRPr="00DF1170">
                    <w:rPr>
                      <w:rFonts w:cs="Segoe UI"/>
                      <w:shd w:val="clear" w:color="auto" w:fill="FFFFFF"/>
                    </w:rPr>
                    <w:t>- Conduc</w:t>
                  </w:r>
                  <w:r w:rsidR="00306932">
                    <w:rPr>
                      <w:rFonts w:cs="Segoe UI"/>
                      <w:shd w:val="clear" w:color="auto" w:fill="FFFFFF"/>
                    </w:rPr>
                    <w:t xml:space="preserve">ting </w:t>
                  </w:r>
                  <w:r w:rsidRPr="00DF1170">
                    <w:rPr>
                      <w:rFonts w:cs="Segoe UI"/>
                      <w:shd w:val="clear" w:color="auto" w:fill="FFFFFF"/>
                    </w:rPr>
                    <w:t>comprehensive HR audits to assess compliance with legal requirements and identify areas for improvement</w:t>
                  </w:r>
                  <w:r w:rsidRPr="00DF1170">
                    <w:rPr>
                      <w:rFonts w:cs="Segoe UI"/>
                    </w:rPr>
                    <w:br/>
                  </w:r>
                  <w:r w:rsidRPr="00DF1170">
                    <w:rPr>
                      <w:rFonts w:cs="Segoe UI"/>
                      <w:shd w:val="clear" w:color="auto" w:fill="FFFFFF"/>
                    </w:rPr>
                    <w:t>- Collaborate with management to develop and implement HR strategies that support organizational growth and succ</w:t>
                  </w:r>
                  <w:r w:rsidR="004547F5">
                    <w:rPr>
                      <w:rFonts w:cs="Segoe UI"/>
                      <w:shd w:val="clear" w:color="auto" w:fill="FFFFFF"/>
                    </w:rPr>
                    <w:t>ess</w:t>
                  </w:r>
                </w:p>
                <w:p w14:paraId="17A430A0" w14:textId="0ABD8241" w:rsidR="004547F5" w:rsidRPr="004547F5" w:rsidRDefault="004547F5" w:rsidP="004547F5">
                  <w:pPr>
                    <w:jc w:val="left"/>
                    <w:rPr>
                      <w:rFonts w:cs="Segoe UI"/>
                      <w:shd w:val="clear" w:color="auto" w:fill="FFFFFF"/>
                    </w:rPr>
                  </w:pPr>
                  <w:r>
                    <w:rPr>
                      <w:rFonts w:cs="Segoe UI"/>
                      <w:shd w:val="clear" w:color="auto" w:fill="FFFFFF"/>
                    </w:rPr>
                    <w:t>-</w:t>
                  </w:r>
                  <w:r w:rsidR="00014336" w:rsidRPr="00DF1170">
                    <w:rPr>
                      <w:rFonts w:cs="Segoe UI"/>
                      <w:shd w:val="clear" w:color="auto" w:fill="FFFFFF"/>
                    </w:rPr>
                    <w:t>Maintai</w:t>
                  </w:r>
                  <w:r w:rsidR="00014336">
                    <w:rPr>
                      <w:rFonts w:cs="Segoe UI"/>
                      <w:shd w:val="clear" w:color="auto" w:fill="FFFFFF"/>
                    </w:rPr>
                    <w:t>ning</w:t>
                  </w:r>
                  <w:r w:rsidRPr="00DF1170">
                    <w:rPr>
                      <w:rFonts w:cs="Segoe UI"/>
                      <w:shd w:val="clear" w:color="auto" w:fill="FFFFFF"/>
                    </w:rPr>
                    <w:t xml:space="preserve"> accurate HR records and ensure data privacy and confidentialit</w:t>
                  </w:r>
                  <w:r>
                    <w:rPr>
                      <w:rFonts w:cs="Segoe UI"/>
                      <w:shd w:val="clear" w:color="auto" w:fill="FFFFFF"/>
                    </w:rPr>
                    <w:t>y</w:t>
                  </w:r>
                  <w:r>
                    <w:tab/>
                  </w:r>
                </w:p>
              </w:tc>
            </w:tr>
            <w:tr w:rsidR="008F6337" w14:paraId="0F17C3D6" w14:textId="77777777" w:rsidTr="00DF1170">
              <w:trPr>
                <w:trHeight w:val="3672"/>
              </w:trPr>
              <w:tc>
                <w:tcPr>
                  <w:tcW w:w="5452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01D19F5C" w14:textId="10D9338A" w:rsidR="008F6337" w:rsidRPr="005152F2" w:rsidRDefault="00970792" w:rsidP="008F6337">
                  <w:pPr>
                    <w:pStyle w:val="Heading2"/>
                  </w:pPr>
                  <w:r>
                    <w:lastRenderedPageBreak/>
                    <w:t xml:space="preserve">Education &amp; </w:t>
                  </w:r>
                  <w:r w:rsidR="007A3E46">
                    <w:t>Certifications</w:t>
                  </w:r>
                </w:p>
                <w:p w14:paraId="5B83622E" w14:textId="7F9809E1" w:rsidR="00736140" w:rsidRPr="00736140" w:rsidRDefault="00A02B4B" w:rsidP="00736140">
                  <w:pPr>
                    <w:pStyle w:val="Heading4"/>
                    <w:rPr>
                      <w:lang w:val="en-GB" w:bidi="en-GB"/>
                    </w:rPr>
                  </w:pPr>
                  <w:r>
                    <w:rPr>
                      <w:lang w:val="en-GB" w:bidi="en-GB"/>
                    </w:rPr>
                    <w:t xml:space="preserve"> ba (</w:t>
                  </w:r>
                  <w:r w:rsidR="00986BBF">
                    <w:rPr>
                      <w:lang w:val="en-GB" w:bidi="en-GB"/>
                    </w:rPr>
                    <w:t>Hons</w:t>
                  </w:r>
                  <w:r>
                    <w:rPr>
                      <w:lang w:val="en-GB" w:bidi="en-GB"/>
                    </w:rPr>
                    <w:t xml:space="preserve">) </w:t>
                  </w:r>
                  <w:r w:rsidR="00736140" w:rsidRPr="00736140">
                    <w:rPr>
                      <w:lang w:val="en-GB" w:bidi="en-GB"/>
                    </w:rPr>
                    <w:t>BUSINESS AND HUMAN RESOURCE</w:t>
                  </w:r>
                  <w:r w:rsidR="00736140">
                    <w:rPr>
                      <w:lang w:val="en-GB" w:bidi="en-GB"/>
                    </w:rPr>
                    <w:t xml:space="preserve"> </w:t>
                  </w:r>
                  <w:r w:rsidR="00986BBF">
                    <w:rPr>
                      <w:lang w:val="en-GB" w:bidi="en-GB"/>
                    </w:rPr>
                    <w:t>MANAGEMENT</w:t>
                  </w:r>
                </w:p>
                <w:p w14:paraId="5A5A67C2" w14:textId="58345029" w:rsidR="00736140" w:rsidRPr="00736140" w:rsidRDefault="00736140" w:rsidP="00736140">
                  <w:pPr>
                    <w:pStyle w:val="Heading4"/>
                    <w:rPr>
                      <w:lang w:val="en-GB" w:bidi="en-GB"/>
                    </w:rPr>
                  </w:pPr>
                </w:p>
                <w:p w14:paraId="7DFCFD9F" w14:textId="2D070299" w:rsidR="00F17971" w:rsidRDefault="00736140" w:rsidP="00736140">
                  <w:pPr>
                    <w:rPr>
                      <w:lang w:val="en-GB" w:bidi="en-GB"/>
                    </w:rPr>
                  </w:pPr>
                  <w:r w:rsidRPr="00736140">
                    <w:rPr>
                      <w:lang w:val="en-GB" w:bidi="en-GB"/>
                    </w:rPr>
                    <w:t xml:space="preserve">De Montfort University </w:t>
                  </w:r>
                  <w:r>
                    <w:rPr>
                      <w:lang w:val="en-GB" w:bidi="en-GB"/>
                    </w:rPr>
                    <w:t>–</w:t>
                  </w:r>
                  <w:r w:rsidRPr="00736140">
                    <w:rPr>
                      <w:lang w:val="en-GB" w:bidi="en-GB"/>
                    </w:rPr>
                    <w:t xml:space="preserve"> Leicester</w:t>
                  </w:r>
                  <w:r w:rsidR="00A02B4B">
                    <w:rPr>
                      <w:lang w:val="en-GB" w:bidi="en-GB"/>
                    </w:rPr>
                    <w:br/>
                    <w:t xml:space="preserve">Achieved </w:t>
                  </w:r>
                  <w:r w:rsidR="003B38A7" w:rsidRPr="007A3E46">
                    <w:rPr>
                      <w:b/>
                      <w:bCs/>
                      <w:lang w:val="en-GB" w:bidi="en-GB"/>
                    </w:rPr>
                    <w:t>1</w:t>
                  </w:r>
                  <w:r w:rsidR="003B38A7" w:rsidRPr="007A3E46">
                    <w:rPr>
                      <w:b/>
                      <w:bCs/>
                      <w:vertAlign w:val="superscript"/>
                      <w:lang w:val="en-GB" w:bidi="en-GB"/>
                    </w:rPr>
                    <w:t>st</w:t>
                  </w:r>
                  <w:r w:rsidR="003B38A7" w:rsidRPr="007A3E46">
                    <w:rPr>
                      <w:b/>
                      <w:bCs/>
                      <w:lang w:val="en-GB" w:bidi="en-GB"/>
                    </w:rPr>
                    <w:t xml:space="preserve"> </w:t>
                  </w:r>
                  <w:r w:rsidR="00A02B4B">
                    <w:rPr>
                      <w:lang w:val="en-GB" w:bidi="en-GB"/>
                    </w:rPr>
                    <w:t>overall</w:t>
                  </w:r>
                  <w:r w:rsidR="00970792">
                    <w:rPr>
                      <w:lang w:val="en-GB" w:bidi="en-GB"/>
                    </w:rPr>
                    <w:t xml:space="preserve"> </w:t>
                  </w:r>
                  <w:r w:rsidR="00A02B4B">
                    <w:rPr>
                      <w:lang w:val="en-GB" w:bidi="en-GB"/>
                    </w:rPr>
                    <w:t>(</w:t>
                  </w:r>
                  <w:r w:rsidR="00267170">
                    <w:rPr>
                      <w:lang w:val="en-GB" w:bidi="en-GB"/>
                    </w:rPr>
                    <w:t xml:space="preserve">09/ </w:t>
                  </w:r>
                  <w:r w:rsidR="00A02B4B">
                    <w:rPr>
                      <w:lang w:val="en-GB" w:bidi="en-GB"/>
                    </w:rPr>
                    <w:t xml:space="preserve">2020- </w:t>
                  </w:r>
                  <w:r w:rsidR="00970792">
                    <w:rPr>
                      <w:lang w:val="en-GB" w:bidi="en-GB"/>
                    </w:rPr>
                    <w:t>07/2023</w:t>
                  </w:r>
                  <w:r w:rsidR="00A02B4B">
                    <w:rPr>
                      <w:lang w:val="en-GB" w:bidi="en-GB"/>
                    </w:rPr>
                    <w:t xml:space="preserve">) </w:t>
                  </w:r>
                </w:p>
                <w:p w14:paraId="1E490C13" w14:textId="07215537" w:rsidR="00970792" w:rsidRDefault="005335F5" w:rsidP="005335F5">
                  <w:pPr>
                    <w:pStyle w:val="Heading4"/>
                    <w:jc w:val="both"/>
                    <w:rPr>
                      <w:lang w:val="en-GB" w:bidi="en-GB"/>
                    </w:rPr>
                  </w:pPr>
                  <w:r>
                    <w:rPr>
                      <w:lang w:val="en-GB" w:bidi="en-GB"/>
                    </w:rPr>
                    <w:t xml:space="preserve">   </w:t>
                  </w:r>
                  <w:r w:rsidR="00970792">
                    <w:rPr>
                      <w:lang w:val="en-GB" w:bidi="en-GB"/>
                    </w:rPr>
                    <w:t>THE CIPD Level 5 Diploma</w:t>
                  </w:r>
                </w:p>
                <w:p w14:paraId="481FCD30" w14:textId="4483C6C4" w:rsidR="00970792" w:rsidRDefault="00970792" w:rsidP="005335F5">
                  <w:pPr>
                    <w:pStyle w:val="Heading4"/>
                    <w:rPr>
                      <w:lang w:val="en-GB" w:bidi="en-GB"/>
                    </w:rPr>
                  </w:pPr>
                </w:p>
                <w:p w14:paraId="490090FB" w14:textId="65B829CD" w:rsidR="007A3E46" w:rsidRDefault="00970792" w:rsidP="005335F5">
                  <w:pPr>
                    <w:jc w:val="left"/>
                    <w:rPr>
                      <w:rFonts w:cs="Arial"/>
                      <w:color w:val="040C28"/>
                    </w:rPr>
                  </w:pPr>
                  <w:r w:rsidRPr="00970792">
                    <w:rPr>
                      <w:rFonts w:cs="Arial"/>
                      <w:color w:val="040C28"/>
                    </w:rPr>
                    <w:t>A HR qualification developed by the highly respected Chartered Institute of Personnel and Development</w:t>
                  </w:r>
                  <w:r w:rsidR="005335F5">
                    <w:rPr>
                      <w:rFonts w:cs="Arial"/>
                      <w:color w:val="040C28"/>
                    </w:rPr>
                    <w:t xml:space="preserve"> and achieved as a final step of higher </w:t>
                  </w:r>
                  <w:r w:rsidR="00DF1170">
                    <w:rPr>
                      <w:rFonts w:cs="Arial"/>
                      <w:color w:val="040C28"/>
                    </w:rPr>
                    <w:t>education</w:t>
                  </w:r>
                  <w:r w:rsidR="00E60A7B">
                    <w:rPr>
                      <w:rFonts w:cs="Arial"/>
                      <w:color w:val="040C28"/>
                    </w:rPr>
                    <w:t>.</w:t>
                  </w:r>
                </w:p>
                <w:p w14:paraId="264C7D2A" w14:textId="77777777" w:rsidR="007A3E46" w:rsidRDefault="007A3E46" w:rsidP="005335F5">
                  <w:pPr>
                    <w:jc w:val="left"/>
                    <w:rPr>
                      <w:rFonts w:cs="Arial"/>
                      <w:color w:val="040C28"/>
                    </w:rPr>
                  </w:pPr>
                </w:p>
                <w:p w14:paraId="50465A9B" w14:textId="77777777" w:rsidR="007A3E46" w:rsidRPr="007A3E46" w:rsidRDefault="007A3E46" w:rsidP="005335F5">
                  <w:pPr>
                    <w:jc w:val="left"/>
                    <w:rPr>
                      <w:rFonts w:cs="Arial"/>
                      <w:b/>
                      <w:bCs/>
                      <w:color w:val="040C28"/>
                    </w:rPr>
                  </w:pPr>
                  <w:r w:rsidRPr="007A3E46">
                    <w:rPr>
                      <w:rFonts w:cs="Arial"/>
                      <w:b/>
                      <w:bCs/>
                      <w:color w:val="040C28"/>
                    </w:rPr>
                    <w:t>THE BRIGHTER FUTURES GRADUATE PROGRAMME</w:t>
                  </w:r>
                </w:p>
                <w:p w14:paraId="1B41AAB0" w14:textId="77777777" w:rsidR="007A3E46" w:rsidRDefault="007A3E46" w:rsidP="005335F5">
                  <w:pPr>
                    <w:jc w:val="left"/>
                    <w:rPr>
                      <w:rFonts w:cs="Arial"/>
                      <w:color w:val="040C28"/>
                    </w:rPr>
                  </w:pPr>
                </w:p>
                <w:p w14:paraId="03DA337C" w14:textId="417910D1" w:rsidR="00E60A7B" w:rsidRDefault="007A3E46" w:rsidP="005335F5">
                  <w:pPr>
                    <w:jc w:val="left"/>
                    <w:rPr>
                      <w:rFonts w:cs="Arial"/>
                      <w:color w:val="040C28"/>
                    </w:rPr>
                  </w:pPr>
                  <w:r>
                    <w:rPr>
                      <w:rFonts w:cs="Arial"/>
                      <w:color w:val="040C28"/>
                    </w:rPr>
                    <w:t>The summer HR</w:t>
                  </w:r>
                  <w:r w:rsidR="00DF1170">
                    <w:rPr>
                      <w:rFonts w:cs="Arial"/>
                      <w:color w:val="040C28"/>
                    </w:rPr>
                    <w:t xml:space="preserve"> work</w:t>
                  </w:r>
                  <w:r>
                    <w:rPr>
                      <w:rFonts w:cs="Arial"/>
                      <w:color w:val="040C28"/>
                    </w:rPr>
                    <w:t xml:space="preserve"> experience </w:t>
                  </w:r>
                  <w:r w:rsidR="001D4695">
                    <w:rPr>
                      <w:rFonts w:cs="Arial"/>
                      <w:color w:val="040C28"/>
                    </w:rPr>
                    <w:t>at</w:t>
                  </w:r>
                  <w:r>
                    <w:rPr>
                      <w:rFonts w:cs="Arial"/>
                      <w:color w:val="040C28"/>
                    </w:rPr>
                    <w:t xml:space="preserve"> </w:t>
                  </w:r>
                  <w:r w:rsidRPr="00DF1170">
                    <w:rPr>
                      <w:rFonts w:cs="Arial"/>
                      <w:b/>
                      <w:bCs/>
                      <w:color w:val="040C28"/>
                    </w:rPr>
                    <w:t>Pick Everard</w:t>
                  </w:r>
                  <w:r>
                    <w:rPr>
                      <w:rFonts w:cs="Arial"/>
                      <w:color w:val="040C28"/>
                    </w:rPr>
                    <w:t xml:space="preserve"> company</w:t>
                  </w:r>
                  <w:r w:rsidR="00E60A7B">
                    <w:rPr>
                      <w:rFonts w:cs="Arial"/>
                      <w:color w:val="040C28"/>
                    </w:rPr>
                    <w:t>.</w:t>
                  </w:r>
                </w:p>
                <w:p w14:paraId="1FC2CBF9" w14:textId="6A29196F" w:rsidR="008F6337" w:rsidRPr="00E60A7B" w:rsidRDefault="00E60A7B" w:rsidP="005335F5">
                  <w:pPr>
                    <w:jc w:val="left"/>
                    <w:rPr>
                      <w:lang w:val="en-GB"/>
                    </w:rPr>
                  </w:pPr>
                  <w:r w:rsidRPr="00E60A7B">
                    <w:rPr>
                      <w:rFonts w:cs="Segoe UI"/>
                      <w:shd w:val="clear" w:color="auto" w:fill="FFFFFF"/>
                    </w:rPr>
                    <w:t>The areas that have been covered:</w:t>
                  </w:r>
                  <w:r w:rsidRPr="00E60A7B">
                    <w:rPr>
                      <w:rFonts w:cs="Segoe UI"/>
                    </w:rPr>
                    <w:br/>
                  </w:r>
                  <w:r w:rsidRPr="00E60A7B">
                    <w:rPr>
                      <w:rFonts w:cs="Segoe UI"/>
                    </w:rPr>
                    <w:br/>
                  </w:r>
                  <w:r w:rsidRPr="00E60A7B">
                    <w:rPr>
                      <w:rFonts w:cs="Segoe UI"/>
                      <w:shd w:val="clear" w:color="auto" w:fill="FFFFFF"/>
                    </w:rPr>
                    <w:t>1. Talent Acquisition</w:t>
                  </w:r>
                  <w:r w:rsidRPr="00E60A7B">
                    <w:rPr>
                      <w:rFonts w:cs="Segoe UI"/>
                    </w:rPr>
                    <w:br/>
                  </w:r>
                  <w:r w:rsidRPr="00E60A7B">
                    <w:rPr>
                      <w:rFonts w:cs="Segoe UI"/>
                      <w:shd w:val="clear" w:color="auto" w:fill="FFFFFF"/>
                    </w:rPr>
                    <w:t xml:space="preserve">2. </w:t>
                  </w:r>
                  <w:r w:rsidR="001D4695">
                    <w:rPr>
                      <w:rFonts w:cs="Segoe UI"/>
                      <w:shd w:val="clear" w:color="auto" w:fill="FFFFFF"/>
                    </w:rPr>
                    <w:t>Learning and</w:t>
                  </w:r>
                  <w:r w:rsidRPr="00E60A7B">
                    <w:rPr>
                      <w:rFonts w:cs="Segoe UI"/>
                      <w:shd w:val="clear" w:color="auto" w:fill="FFFFFF"/>
                    </w:rPr>
                    <w:t xml:space="preserve"> Development</w:t>
                  </w:r>
                  <w:r w:rsidRPr="00E60A7B">
                    <w:rPr>
                      <w:rStyle w:val="white-space-pre"/>
                      <w:rFonts w:cs="Segoe UI"/>
                      <w:shd w:val="clear" w:color="auto" w:fill="FFFFFF"/>
                    </w:rPr>
                    <w:t xml:space="preserve"> </w:t>
                  </w:r>
                  <w:r w:rsidRPr="00E60A7B">
                    <w:rPr>
                      <w:rFonts w:cs="Segoe UI"/>
                    </w:rPr>
                    <w:br/>
                  </w:r>
                  <w:r w:rsidR="001D4695">
                    <w:rPr>
                      <w:rFonts w:cs="Segoe UI"/>
                      <w:shd w:val="clear" w:color="auto" w:fill="FFFFFF"/>
                    </w:rPr>
                    <w:t>3.</w:t>
                  </w:r>
                  <w:r w:rsidRPr="00E60A7B">
                    <w:rPr>
                      <w:rFonts w:cs="Segoe UI"/>
                      <w:shd w:val="clear" w:color="auto" w:fill="FFFFFF"/>
                    </w:rPr>
                    <w:t xml:space="preserve"> Employee Relations</w:t>
                  </w:r>
                  <w:r w:rsidRPr="00E60A7B">
                    <w:rPr>
                      <w:rStyle w:val="white-space-pre"/>
                      <w:rFonts w:cs="Segoe UI"/>
                      <w:shd w:val="clear" w:color="auto" w:fill="FFFFFF"/>
                    </w:rPr>
                    <w:t xml:space="preserve"> </w:t>
                  </w:r>
                  <w:r w:rsidRPr="00E60A7B">
                    <w:rPr>
                      <w:rFonts w:cs="Segoe UI"/>
                    </w:rPr>
                    <w:br/>
                  </w:r>
                  <w:r w:rsidR="001D4695">
                    <w:rPr>
                      <w:rFonts w:cs="Segoe UI"/>
                      <w:shd w:val="clear" w:color="auto" w:fill="FFFFFF"/>
                    </w:rPr>
                    <w:t>4</w:t>
                  </w:r>
                  <w:r w:rsidRPr="00E60A7B">
                    <w:rPr>
                      <w:rFonts w:cs="Segoe UI"/>
                      <w:shd w:val="clear" w:color="auto" w:fill="FFFFFF"/>
                    </w:rPr>
                    <w:t>. Business Meetings</w:t>
                  </w:r>
                  <w:r w:rsidRPr="00E60A7B">
                    <w:rPr>
                      <w:rStyle w:val="white-space-pre"/>
                      <w:rFonts w:cs="Segoe UI"/>
                      <w:shd w:val="clear" w:color="auto" w:fill="FFFFFF"/>
                    </w:rPr>
                    <w:t xml:space="preserve"> </w:t>
                  </w:r>
                  <w:r w:rsidRPr="00E60A7B">
                    <w:rPr>
                      <w:rFonts w:cs="Segoe UI"/>
                    </w:rPr>
                    <w:br/>
                  </w:r>
                  <w:r w:rsidR="001D4695">
                    <w:rPr>
                      <w:rFonts w:cs="Segoe UI"/>
                      <w:shd w:val="clear" w:color="auto" w:fill="FFFFFF"/>
                    </w:rPr>
                    <w:t>5</w:t>
                  </w:r>
                  <w:r w:rsidRPr="00E60A7B">
                    <w:rPr>
                      <w:rFonts w:cs="Segoe UI"/>
                      <w:shd w:val="clear" w:color="auto" w:fill="FFFFFF"/>
                    </w:rPr>
                    <w:t>. Performance Management</w:t>
                  </w:r>
                  <w:r w:rsidR="00736140" w:rsidRPr="00E60A7B">
                    <w:rPr>
                      <w:lang w:val="en-GB" w:bidi="en-GB"/>
                    </w:rPr>
                    <w:br/>
                  </w:r>
                </w:p>
              </w:tc>
            </w:tr>
            <w:tr w:rsidR="008F6337" w14:paraId="387F84B4" w14:textId="77777777" w:rsidTr="00DF1170">
              <w:tc>
                <w:tcPr>
                  <w:tcW w:w="5452" w:type="dxa"/>
                </w:tcPr>
                <w:p w14:paraId="01050438" w14:textId="299EA052" w:rsidR="008F6337" w:rsidRDefault="008F6337" w:rsidP="00736140">
                  <w:pPr>
                    <w:jc w:val="both"/>
                  </w:pPr>
                </w:p>
              </w:tc>
            </w:tr>
          </w:tbl>
          <w:p w14:paraId="0F12B540" w14:textId="77777777" w:rsidR="008F6337" w:rsidRPr="005152F2" w:rsidRDefault="008F6337" w:rsidP="003856C9"/>
        </w:tc>
      </w:tr>
    </w:tbl>
    <w:p w14:paraId="1FC5861C" w14:textId="4434DBDE" w:rsidR="004547F5" w:rsidRPr="004547F5" w:rsidRDefault="004547F5" w:rsidP="004547F5">
      <w:pPr>
        <w:tabs>
          <w:tab w:val="left" w:pos="571"/>
          <w:tab w:val="center" w:pos="4801"/>
        </w:tabs>
        <w:jc w:val="left"/>
      </w:pPr>
      <w:r>
        <w:lastRenderedPageBreak/>
        <w:tab/>
      </w:r>
      <w:r>
        <w:tab/>
      </w:r>
    </w:p>
    <w:sectPr w:rsidR="004547F5" w:rsidRPr="004547F5" w:rsidSect="00315A0C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BD1B9" w14:textId="77777777" w:rsidR="00D456AD" w:rsidRDefault="00D456AD" w:rsidP="003856C9">
      <w:pPr>
        <w:spacing w:after="0" w:line="240" w:lineRule="auto"/>
      </w:pPr>
      <w:r>
        <w:separator/>
      </w:r>
    </w:p>
  </w:endnote>
  <w:endnote w:type="continuationSeparator" w:id="0">
    <w:p w14:paraId="384F4450" w14:textId="77777777" w:rsidR="00D456AD" w:rsidRDefault="00D456A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6A3ED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6797A384" wp14:editId="3F68FA9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 xmlns:w16du="http://schemas.microsoft.com/office/word/2023/wordml/word16du">
          <w:pict>
            <v:group w14:anchorId="6E5166EF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AFuwRkAAM+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lang w:val="en-GB" w:bidi="en-GB"/>
          </w:rPr>
          <w:fldChar w:fldCharType="begin"/>
        </w:r>
        <w:r w:rsidR="001765FE">
          <w:rPr>
            <w:lang w:val="en-GB" w:bidi="en-GB"/>
          </w:rPr>
          <w:instrText xml:space="preserve"> PAGE   \* MERGEFORMAT </w:instrText>
        </w:r>
        <w:r w:rsidR="001765FE">
          <w:rPr>
            <w:lang w:val="en-GB" w:bidi="en-GB"/>
          </w:rPr>
          <w:fldChar w:fldCharType="separate"/>
        </w:r>
        <w:r w:rsidR="00BE70F7">
          <w:rPr>
            <w:noProof/>
            <w:lang w:val="en-GB" w:bidi="en-GB"/>
          </w:rPr>
          <w:t>2</w:t>
        </w:r>
        <w:r w:rsidR="001765FE">
          <w:rPr>
            <w:noProof/>
            <w:lang w:val="en-GB" w:bidi="en-GB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F604F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7F5A5B02" wp14:editId="486264D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 xmlns:w16du="http://schemas.microsoft.com/office/word/2023/wordml/word16du">
          <w:pict>
            <v:group w14:anchorId="730DE595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44F74" w14:textId="77777777" w:rsidR="00D456AD" w:rsidRDefault="00D456AD" w:rsidP="003856C9">
      <w:pPr>
        <w:spacing w:after="0" w:line="240" w:lineRule="auto"/>
      </w:pPr>
      <w:r>
        <w:separator/>
      </w:r>
    </w:p>
  </w:footnote>
  <w:footnote w:type="continuationSeparator" w:id="0">
    <w:p w14:paraId="2DD91EFC" w14:textId="77777777" w:rsidR="00D456AD" w:rsidRDefault="00D456A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1872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4265C167" wp14:editId="54B9665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 xmlns:w16du="http://schemas.microsoft.com/office/word/2023/wordml/word16du">
          <w:pict>
            <v:group w14:anchorId="0A2A4AA9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06694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9621B18" wp14:editId="03B62FF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 xmlns:w16du="http://schemas.microsoft.com/office/word/2023/wordml/word16du">
          <w:pict>
            <v:group w14:anchorId="5E9F2A32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4199F"/>
    <w:multiLevelType w:val="hybridMultilevel"/>
    <w:tmpl w:val="F8AA2E48"/>
    <w:lvl w:ilvl="0" w:tplc="4CA01034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646D0"/>
    <w:multiLevelType w:val="hybridMultilevel"/>
    <w:tmpl w:val="69A68B28"/>
    <w:lvl w:ilvl="0" w:tplc="BB22876A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62DF"/>
    <w:multiLevelType w:val="multilevel"/>
    <w:tmpl w:val="B2D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55A3"/>
    <w:multiLevelType w:val="multilevel"/>
    <w:tmpl w:val="1D8C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43E99"/>
    <w:multiLevelType w:val="hybridMultilevel"/>
    <w:tmpl w:val="4A46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E53A0"/>
    <w:multiLevelType w:val="hybridMultilevel"/>
    <w:tmpl w:val="BDFE4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04DB5"/>
    <w:multiLevelType w:val="multilevel"/>
    <w:tmpl w:val="D24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60781"/>
    <w:multiLevelType w:val="hybridMultilevel"/>
    <w:tmpl w:val="100A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6620E7"/>
    <w:multiLevelType w:val="hybridMultilevel"/>
    <w:tmpl w:val="F332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634A9"/>
    <w:multiLevelType w:val="hybridMultilevel"/>
    <w:tmpl w:val="D350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92834">
    <w:abstractNumId w:val="2"/>
  </w:num>
  <w:num w:numId="2" w16cid:durableId="380909455">
    <w:abstractNumId w:val="4"/>
  </w:num>
  <w:num w:numId="3" w16cid:durableId="1561668848">
    <w:abstractNumId w:val="9"/>
  </w:num>
  <w:num w:numId="4" w16cid:durableId="1517843278">
    <w:abstractNumId w:val="5"/>
  </w:num>
  <w:num w:numId="5" w16cid:durableId="515926539">
    <w:abstractNumId w:val="7"/>
  </w:num>
  <w:num w:numId="6" w16cid:durableId="705525437">
    <w:abstractNumId w:val="8"/>
  </w:num>
  <w:num w:numId="7" w16cid:durableId="625814539">
    <w:abstractNumId w:val="1"/>
  </w:num>
  <w:num w:numId="8" w16cid:durableId="618218344">
    <w:abstractNumId w:val="0"/>
  </w:num>
  <w:num w:numId="9" w16cid:durableId="241985460">
    <w:abstractNumId w:val="3"/>
  </w:num>
  <w:num w:numId="10" w16cid:durableId="476924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40"/>
    <w:rsid w:val="00014336"/>
    <w:rsid w:val="000434DB"/>
    <w:rsid w:val="00052BE1"/>
    <w:rsid w:val="000651B0"/>
    <w:rsid w:val="0007412A"/>
    <w:rsid w:val="000D5160"/>
    <w:rsid w:val="0010199E"/>
    <w:rsid w:val="0011226F"/>
    <w:rsid w:val="0014719E"/>
    <w:rsid w:val="001765FE"/>
    <w:rsid w:val="00181E59"/>
    <w:rsid w:val="0019561F"/>
    <w:rsid w:val="001A6167"/>
    <w:rsid w:val="001B32D2"/>
    <w:rsid w:val="001D4695"/>
    <w:rsid w:val="001E193D"/>
    <w:rsid w:val="001F2E63"/>
    <w:rsid w:val="00261A16"/>
    <w:rsid w:val="00267170"/>
    <w:rsid w:val="00293B83"/>
    <w:rsid w:val="002A3621"/>
    <w:rsid w:val="002B3890"/>
    <w:rsid w:val="002B7747"/>
    <w:rsid w:val="002C77B9"/>
    <w:rsid w:val="002F485A"/>
    <w:rsid w:val="003053D9"/>
    <w:rsid w:val="00306932"/>
    <w:rsid w:val="00307F26"/>
    <w:rsid w:val="00315A0C"/>
    <w:rsid w:val="00331D97"/>
    <w:rsid w:val="00380EBA"/>
    <w:rsid w:val="003856C9"/>
    <w:rsid w:val="00394072"/>
    <w:rsid w:val="00396369"/>
    <w:rsid w:val="003B38A7"/>
    <w:rsid w:val="003D7B59"/>
    <w:rsid w:val="003E1894"/>
    <w:rsid w:val="003F26FD"/>
    <w:rsid w:val="003F4D31"/>
    <w:rsid w:val="00415290"/>
    <w:rsid w:val="0043426C"/>
    <w:rsid w:val="00441EB9"/>
    <w:rsid w:val="004547F5"/>
    <w:rsid w:val="00461BD2"/>
    <w:rsid w:val="00463463"/>
    <w:rsid w:val="00473EF8"/>
    <w:rsid w:val="004760E5"/>
    <w:rsid w:val="004B5B79"/>
    <w:rsid w:val="004C0584"/>
    <w:rsid w:val="004D22BB"/>
    <w:rsid w:val="005152F2"/>
    <w:rsid w:val="00527BC0"/>
    <w:rsid w:val="005335F5"/>
    <w:rsid w:val="00534E4E"/>
    <w:rsid w:val="00551D35"/>
    <w:rsid w:val="00557019"/>
    <w:rsid w:val="005674AC"/>
    <w:rsid w:val="00594909"/>
    <w:rsid w:val="005A1E51"/>
    <w:rsid w:val="005A7E57"/>
    <w:rsid w:val="005B759A"/>
    <w:rsid w:val="00616FF4"/>
    <w:rsid w:val="006372AD"/>
    <w:rsid w:val="00684F7D"/>
    <w:rsid w:val="006A3CE7"/>
    <w:rsid w:val="006A5296"/>
    <w:rsid w:val="006D0114"/>
    <w:rsid w:val="006D636D"/>
    <w:rsid w:val="006E5FE4"/>
    <w:rsid w:val="006F16BF"/>
    <w:rsid w:val="00736140"/>
    <w:rsid w:val="00743379"/>
    <w:rsid w:val="007803B7"/>
    <w:rsid w:val="00797346"/>
    <w:rsid w:val="007A3E46"/>
    <w:rsid w:val="007B2F5C"/>
    <w:rsid w:val="007C5F05"/>
    <w:rsid w:val="00806C8F"/>
    <w:rsid w:val="00832043"/>
    <w:rsid w:val="00832F81"/>
    <w:rsid w:val="008362FE"/>
    <w:rsid w:val="00863D0A"/>
    <w:rsid w:val="008930B2"/>
    <w:rsid w:val="008C7CA2"/>
    <w:rsid w:val="008F6337"/>
    <w:rsid w:val="009019C8"/>
    <w:rsid w:val="009401EA"/>
    <w:rsid w:val="00967972"/>
    <w:rsid w:val="00970792"/>
    <w:rsid w:val="00986BBF"/>
    <w:rsid w:val="009C7703"/>
    <w:rsid w:val="009E3695"/>
    <w:rsid w:val="00A02B4B"/>
    <w:rsid w:val="00A327C3"/>
    <w:rsid w:val="00A42F91"/>
    <w:rsid w:val="00A521E7"/>
    <w:rsid w:val="00A63B85"/>
    <w:rsid w:val="00A679EA"/>
    <w:rsid w:val="00AB2918"/>
    <w:rsid w:val="00AE12F5"/>
    <w:rsid w:val="00AE6A6E"/>
    <w:rsid w:val="00AF1258"/>
    <w:rsid w:val="00B01E52"/>
    <w:rsid w:val="00B05B8F"/>
    <w:rsid w:val="00B13366"/>
    <w:rsid w:val="00B33917"/>
    <w:rsid w:val="00B550FC"/>
    <w:rsid w:val="00B85871"/>
    <w:rsid w:val="00B93310"/>
    <w:rsid w:val="00BB0639"/>
    <w:rsid w:val="00BB127B"/>
    <w:rsid w:val="00BC1F18"/>
    <w:rsid w:val="00BD0809"/>
    <w:rsid w:val="00BD2E58"/>
    <w:rsid w:val="00BD7145"/>
    <w:rsid w:val="00BE70F7"/>
    <w:rsid w:val="00BF6BAB"/>
    <w:rsid w:val="00C007A5"/>
    <w:rsid w:val="00C4403A"/>
    <w:rsid w:val="00C74EFE"/>
    <w:rsid w:val="00CE233C"/>
    <w:rsid w:val="00CE6306"/>
    <w:rsid w:val="00D02002"/>
    <w:rsid w:val="00D11C4D"/>
    <w:rsid w:val="00D45434"/>
    <w:rsid w:val="00D456AD"/>
    <w:rsid w:val="00D46699"/>
    <w:rsid w:val="00D5067A"/>
    <w:rsid w:val="00D564A9"/>
    <w:rsid w:val="00D61BC6"/>
    <w:rsid w:val="00D710CD"/>
    <w:rsid w:val="00D76FB6"/>
    <w:rsid w:val="00DA18E0"/>
    <w:rsid w:val="00DB2AA5"/>
    <w:rsid w:val="00DC79BB"/>
    <w:rsid w:val="00DF1170"/>
    <w:rsid w:val="00DF1C24"/>
    <w:rsid w:val="00E03BFF"/>
    <w:rsid w:val="00E050B6"/>
    <w:rsid w:val="00E22D06"/>
    <w:rsid w:val="00E34D58"/>
    <w:rsid w:val="00E60A7B"/>
    <w:rsid w:val="00E941EF"/>
    <w:rsid w:val="00EB1C1B"/>
    <w:rsid w:val="00EF04AE"/>
    <w:rsid w:val="00F17971"/>
    <w:rsid w:val="00F34AF4"/>
    <w:rsid w:val="00F3534F"/>
    <w:rsid w:val="00F56435"/>
    <w:rsid w:val="00F75FBA"/>
    <w:rsid w:val="00F87A2A"/>
    <w:rsid w:val="00FA0139"/>
    <w:rsid w:val="00FA07AA"/>
    <w:rsid w:val="00FB0A17"/>
    <w:rsid w:val="00FB6A8F"/>
    <w:rsid w:val="00FD3B99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406979"/>
  <w15:chartTrackingRefBased/>
  <w15:docId w15:val="{885EF272-7EB3-BE42-9AFA-770682D7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6D0114"/>
    <w:pPr>
      <w:ind w:left="720"/>
      <w:contextualSpacing/>
    </w:pPr>
  </w:style>
  <w:style w:type="character" w:customStyle="1" w:styleId="jpfdse">
    <w:name w:val="jpfdse"/>
    <w:basedOn w:val="DefaultParagraphFont"/>
    <w:rsid w:val="00970792"/>
  </w:style>
  <w:style w:type="character" w:customStyle="1" w:styleId="white-space-pre">
    <w:name w:val="white-space-pre"/>
    <w:basedOn w:val="DefaultParagraphFont"/>
    <w:rsid w:val="00E60A7B"/>
  </w:style>
  <w:style w:type="character" w:styleId="Strong">
    <w:name w:val="Strong"/>
    <w:basedOn w:val="DefaultParagraphFont"/>
    <w:uiPriority w:val="22"/>
    <w:qFormat/>
    <w:rsid w:val="00F35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3BF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L"/>
    </w:rPr>
  </w:style>
  <w:style w:type="paragraph" w:customStyle="1" w:styleId="trt0xe">
    <w:name w:val="trt0xe"/>
    <w:basedOn w:val="Normal"/>
    <w:rsid w:val="008930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L"/>
    </w:rPr>
  </w:style>
  <w:style w:type="character" w:customStyle="1" w:styleId="hgkelc">
    <w:name w:val="hgkelc"/>
    <w:basedOn w:val="DefaultParagraphFont"/>
    <w:rsid w:val="00CE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6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7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ataliazawisza/Library/Containers/com.microsoft.Word/Data/Library/Application%20Support/Microsoft/Office/16.0/DTS/en-GB%7b3985AC0A-FA04-8B41-9F9A-BD9B849936AD%7d/%7b59C17CD5-F7EC-5646-96CC-E50B36184416%7dtf16392740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AFA761081E244199CA9FEEA4E6D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22811-E76E-004B-8BBC-24661C827B51}"/>
      </w:docPartPr>
      <w:docPartBody>
        <w:p w:rsidR="000B4FCD" w:rsidRDefault="00175A86">
          <w:pPr>
            <w:pStyle w:val="EFAFA761081E244199CA9FEEA4E6DD6B"/>
          </w:pPr>
          <w:r w:rsidRPr="005152F2">
            <w:rPr>
              <w:lang w:bidi="en-GB"/>
            </w:rPr>
            <w:t>Your Name</w:t>
          </w:r>
        </w:p>
      </w:docPartBody>
    </w:docPart>
    <w:docPart>
      <w:docPartPr>
        <w:name w:val="4A85E13826D094459FDA10E6F739C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90F70-35E9-BD4D-B985-B5F719650970}"/>
      </w:docPartPr>
      <w:docPartBody>
        <w:p w:rsidR="000B4FCD" w:rsidRDefault="00175A86">
          <w:pPr>
            <w:pStyle w:val="4A85E13826D094459FDA10E6F739CE8D"/>
          </w:pPr>
          <w:r>
            <w:rPr>
              <w:lang w:bidi="en-GB"/>
            </w:rPr>
            <w:t>Objective</w:t>
          </w:r>
        </w:p>
      </w:docPartBody>
    </w:docPart>
    <w:docPart>
      <w:docPartPr>
        <w:name w:val="760385A72D7C2A4D80D62AF3AB856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48E34-B66C-F540-81EC-B7D3216EE201}"/>
      </w:docPartPr>
      <w:docPartBody>
        <w:p w:rsidR="000B4FCD" w:rsidRDefault="00175A86">
          <w:pPr>
            <w:pStyle w:val="760385A72D7C2A4D80D62AF3AB8566C4"/>
          </w:pPr>
          <w:r>
            <w:rPr>
              <w:lang w:bidi="en-GB"/>
            </w:rPr>
            <w:t>Skills</w:t>
          </w:r>
        </w:p>
      </w:docPartBody>
    </w:docPart>
    <w:docPart>
      <w:docPartPr>
        <w:name w:val="47B08619DB86F143BC6136829E5B3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7766F-856E-B24C-ADA1-AA3DDE4ABFFB}"/>
      </w:docPartPr>
      <w:docPartBody>
        <w:p w:rsidR="000B4FCD" w:rsidRDefault="00175A86">
          <w:pPr>
            <w:pStyle w:val="47B08619DB86F143BC6136829E5B3D11"/>
          </w:pPr>
          <w:r w:rsidRPr="005152F2">
            <w:rPr>
              <w:lang w:bidi="en-GB"/>
            </w:rP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86"/>
    <w:rsid w:val="00006AA7"/>
    <w:rsid w:val="000B4FCD"/>
    <w:rsid w:val="00101DE3"/>
    <w:rsid w:val="001340E8"/>
    <w:rsid w:val="00175A86"/>
    <w:rsid w:val="0020037E"/>
    <w:rsid w:val="002B01FE"/>
    <w:rsid w:val="00390364"/>
    <w:rsid w:val="004922B5"/>
    <w:rsid w:val="004F1F11"/>
    <w:rsid w:val="004F2880"/>
    <w:rsid w:val="0059144C"/>
    <w:rsid w:val="00767652"/>
    <w:rsid w:val="00816B69"/>
    <w:rsid w:val="008A7C3E"/>
    <w:rsid w:val="00952A40"/>
    <w:rsid w:val="00A5354A"/>
    <w:rsid w:val="00B129EB"/>
    <w:rsid w:val="00E12673"/>
    <w:rsid w:val="00E421A0"/>
    <w:rsid w:val="00FB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FA761081E244199CA9FEEA4E6DD6B">
    <w:name w:val="EFAFA761081E244199CA9FEEA4E6DD6B"/>
  </w:style>
  <w:style w:type="paragraph" w:customStyle="1" w:styleId="4A85E13826D094459FDA10E6F739CE8D">
    <w:name w:val="4A85E13826D094459FDA10E6F739CE8D"/>
  </w:style>
  <w:style w:type="paragraph" w:customStyle="1" w:styleId="760385A72D7C2A4D80D62AF3AB8566C4">
    <w:name w:val="760385A72D7C2A4D80D62AF3AB8566C4"/>
  </w:style>
  <w:style w:type="paragraph" w:customStyle="1" w:styleId="47B08619DB86F143BC6136829E5B3D11">
    <w:name w:val="47B08619DB86F143BC6136829E5B3D11"/>
  </w:style>
  <w:style w:type="paragraph" w:customStyle="1" w:styleId="5836F6385941EA449719A404C21261C8">
    <w:name w:val="5836F6385941EA449719A404C21261C8"/>
    <w:rsid w:val="0020037E"/>
    <w:rPr>
      <w:kern w:val="2"/>
      <w:lang w:val="en-PL" w:eastAsia="en-US"/>
      <w14:ligatures w14:val="standardContextual"/>
    </w:rPr>
  </w:style>
  <w:style w:type="paragraph" w:customStyle="1" w:styleId="4CB6B34049762C42A437AC7306CE2662">
    <w:name w:val="4CB6B34049762C42A437AC7306CE2662"/>
    <w:rsid w:val="0020037E"/>
    <w:rPr>
      <w:kern w:val="2"/>
      <w:lang w:val="en-PL" w:eastAsia="en-US"/>
      <w14:ligatures w14:val="standardContextual"/>
    </w:rPr>
  </w:style>
  <w:style w:type="paragraph" w:customStyle="1" w:styleId="38A429156B9A184E91C63301432AF157">
    <w:name w:val="38A429156B9A184E91C63301432AF157"/>
    <w:rsid w:val="0020037E"/>
    <w:rPr>
      <w:kern w:val="2"/>
      <w:lang w:val="en-PL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{59C17CD5-F7EC-5646-96CC-E50B36184416}tf16392740_mac.dotx</Template>
  <TotalTime>121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WIAK</dc:creator>
  <cp:keywords/>
  <dc:description/>
  <cp:lastModifiedBy>Agata Wiak</cp:lastModifiedBy>
  <cp:revision>40</cp:revision>
  <dcterms:created xsi:type="dcterms:W3CDTF">2022-11-30T23:15:00Z</dcterms:created>
  <dcterms:modified xsi:type="dcterms:W3CDTF">2023-08-02T19:10:00Z</dcterms:modified>
</cp:coreProperties>
</file>