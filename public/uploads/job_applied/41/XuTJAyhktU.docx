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A1912" w:rsidRDefault="008A1912" w14:paraId="5418C615" w14:textId="0D9C7B1A">
      <w:pPr>
        <w:pStyle w:val="Name"/>
      </w:pPr>
      <w:r>
        <w:t>NAVEENA LUC</w:t>
      </w:r>
      <w:r w:rsidR="00B4556B">
        <w:t xml:space="preserve">Y </w:t>
      </w:r>
      <w:r>
        <w:t>JOY</w:t>
      </w:r>
    </w:p>
    <w:p w:rsidR="0059120E" w:rsidP="4AFC479B" w:rsidRDefault="009B7E29" w14:paraId="52622806" w14:textId="7C73FEBD">
      <w:pPr>
        <w:pStyle w:val="ContactInfo"/>
      </w:pPr>
      <w:r w:rsidR="00C14FB2">
        <w:rPr/>
        <w:t>201 MANCHESTER ROAD, SWINTON, MANCHESTER, M27 4TY</w:t>
      </w:r>
      <w:r w:rsidR="00C90321">
        <w:rPr/>
        <w:t xml:space="preserve"> | +44 7385295955</w:t>
      </w:r>
      <w:r w:rsidR="00364687">
        <w:rPr/>
        <w:t xml:space="preserve"> </w:t>
      </w:r>
      <w:r w:rsidR="00364687">
        <w:rPr/>
        <w:t xml:space="preserve">| </w:t>
      </w:r>
      <w:hyperlink r:id="Rb6a50c172f264f7d">
        <w:r w:rsidRPr="4AFC479B" w:rsidR="000076F7">
          <w:rPr>
            <w:rStyle w:val="Hyperlink"/>
          </w:rPr>
          <w:t>naveenalucy@gmail.com</w:t>
        </w:r>
      </w:hyperlink>
      <w:r w:rsidR="000076F7">
        <w:rPr/>
        <w:t xml:space="preserve"> |</w:t>
      </w:r>
      <w:r w:rsidR="3AEBDC04">
        <w:rPr/>
        <w:t xml:space="preserve"> </w:t>
      </w:r>
      <w:hyperlink r:id="R9b86f06d71244c36">
        <w:r w:rsidRPr="4AFC479B" w:rsidR="3AEBDC04">
          <w:rPr>
            <w:rStyle w:val="Hyperlink"/>
          </w:rPr>
          <w:t>https://www.linkedin.com/in/naveena-lucy-joy-2b6770234</w:t>
        </w:r>
      </w:hyperlink>
      <w:r w:rsidR="77300F09">
        <w:rPr/>
        <w:t xml:space="preserve"> </w:t>
      </w:r>
    </w:p>
    <w:p w:rsidR="0059120E" w:rsidP="4AFC479B" w:rsidRDefault="009B7E29" w14:paraId="34AE820F" w14:textId="0A602653">
      <w:pPr>
        <w:pStyle w:val="Heading1"/>
        <w:suppressLineNumbers w:val="0"/>
        <w:bidi w:val="0"/>
        <w:spacing w:before="320" w:beforeAutospacing="off" w:after="200" w:afterAutospacing="off" w:line="288" w:lineRule="auto"/>
        <w:ind w:left="0" w:right="0"/>
        <w:jc w:val="left"/>
      </w:pPr>
      <w:r w:rsidR="008E2E2A">
        <w:rPr/>
        <w:t>S</w:t>
      </w:r>
      <w:r w:rsidR="0973E081">
        <w:rPr/>
        <w:t>UMMARY</w:t>
      </w:r>
    </w:p>
    <w:p w:rsidR="4D26C36D" w:rsidP="75B383F3" w:rsidRDefault="4D26C36D" w14:paraId="532A127C" w14:textId="355BC8C9">
      <w:pPr>
        <w:spacing w:before="240" w:beforeAutospacing="off" w:after="240" w:afterAutospacing="off"/>
        <w:jc w:val="both"/>
      </w:pPr>
      <w:r w:rsidRPr="4AFC479B" w:rsidR="4D26C36D">
        <w:rPr>
          <w:rFonts w:ascii="Century Gothic" w:hAnsi="Century Gothic" w:eastAsia="Century Gothic" w:cs="Century Gothic"/>
          <w:noProof w:val="0"/>
          <w:sz w:val="22"/>
          <w:szCs w:val="22"/>
          <w:lang w:val="en-GB"/>
        </w:rPr>
        <w:t xml:space="preserve">Accounts Assistant with 4 years of accounting experience, skilled in financial auditing, report generation, and data management. </w:t>
      </w:r>
      <w:r w:rsidRPr="4AFC479B" w:rsidR="4D26C36D">
        <w:rPr>
          <w:rFonts w:ascii="Century Gothic" w:hAnsi="Century Gothic" w:eastAsia="Century Gothic" w:cs="Century Gothic"/>
          <w:noProof w:val="0"/>
          <w:sz w:val="22"/>
          <w:szCs w:val="22"/>
          <w:lang w:val="en-GB"/>
        </w:rPr>
        <w:t>Seeking</w:t>
      </w:r>
      <w:r w:rsidRPr="4AFC479B" w:rsidR="4D26C36D">
        <w:rPr>
          <w:rFonts w:ascii="Century Gothic" w:hAnsi="Century Gothic" w:eastAsia="Century Gothic" w:cs="Century Gothic"/>
          <w:noProof w:val="0"/>
          <w:sz w:val="22"/>
          <w:szCs w:val="22"/>
          <w:lang w:val="en-GB"/>
        </w:rPr>
        <w:t xml:space="preserve"> to use skills in accounting software such as Tally, ERP, and SAP, as well as fluency in Microsoft Word, Excel, and Outlook, and willingness to learn more advanced software, to</w:t>
      </w:r>
      <w:r w:rsidRPr="4AFC479B" w:rsidR="299BEFD7">
        <w:rPr>
          <w:rFonts w:ascii="Century Gothic" w:hAnsi="Century Gothic" w:eastAsia="Century Gothic" w:cs="Century Gothic"/>
          <w:noProof w:val="0"/>
          <w:sz w:val="22"/>
          <w:szCs w:val="22"/>
          <w:lang w:val="en-GB"/>
        </w:rPr>
        <w:t xml:space="preserve"> </w:t>
      </w:r>
      <w:r w:rsidRPr="4AFC479B" w:rsidR="4D26C36D">
        <w:rPr>
          <w:rFonts w:ascii="Century Gothic" w:hAnsi="Century Gothic" w:eastAsia="Century Gothic" w:cs="Century Gothic"/>
          <w:noProof w:val="0"/>
          <w:sz w:val="22"/>
          <w:szCs w:val="22"/>
          <w:lang w:val="en-GB"/>
        </w:rPr>
        <w:t>contribute to a dynamic organi</w:t>
      </w:r>
      <w:r w:rsidRPr="4AFC479B" w:rsidR="7F2E423B">
        <w:rPr>
          <w:rFonts w:ascii="Century Gothic" w:hAnsi="Century Gothic" w:eastAsia="Century Gothic" w:cs="Century Gothic"/>
          <w:noProof w:val="0"/>
          <w:sz w:val="22"/>
          <w:szCs w:val="22"/>
          <w:lang w:val="en-GB"/>
        </w:rPr>
        <w:t>s</w:t>
      </w:r>
      <w:r w:rsidRPr="4AFC479B" w:rsidR="4D26C36D">
        <w:rPr>
          <w:rFonts w:ascii="Century Gothic" w:hAnsi="Century Gothic" w:eastAsia="Century Gothic" w:cs="Century Gothic"/>
          <w:noProof w:val="0"/>
          <w:sz w:val="22"/>
          <w:szCs w:val="22"/>
          <w:lang w:val="en-GB"/>
        </w:rPr>
        <w:t xml:space="preserve">ation's financial operations. I am committed to accuracy, efficiency, and continual learning, and my goal is to help the team achieve its </w:t>
      </w:r>
      <w:r w:rsidRPr="4AFC479B" w:rsidR="4D26C36D">
        <w:rPr>
          <w:rFonts w:ascii="Century Gothic" w:hAnsi="Century Gothic" w:eastAsia="Century Gothic" w:cs="Century Gothic"/>
          <w:noProof w:val="0"/>
          <w:sz w:val="22"/>
          <w:szCs w:val="22"/>
          <w:lang w:val="en-GB"/>
        </w:rPr>
        <w:t>objectives</w:t>
      </w:r>
      <w:r w:rsidRPr="4AFC479B" w:rsidR="4D26C36D">
        <w:rPr>
          <w:rFonts w:ascii="Century Gothic" w:hAnsi="Century Gothic" w:eastAsia="Century Gothic" w:cs="Century Gothic"/>
          <w:noProof w:val="0"/>
          <w:sz w:val="22"/>
          <w:szCs w:val="22"/>
          <w:lang w:val="en-GB"/>
        </w:rPr>
        <w:t xml:space="preserve"> while also increasing my own professional development.</w:t>
      </w:r>
    </w:p>
    <w:p w:rsidR="0059120E" w:rsidP="4AFC479B" w:rsidRDefault="009B7E29" w14:paraId="5C9EA2B2" w14:textId="6B4BAEAD">
      <w:pPr>
        <w:pStyle w:val="Heading1"/>
        <w:spacing w:before="240" w:beforeAutospacing="off" w:after="240" w:afterAutospacing="off"/>
        <w:jc w:val="both"/>
        <w:rPr>
          <w:rFonts w:ascii="Century Gothic" w:hAnsi="Century Gothic" w:eastAsia="Century Gothic" w:cs="Century Gothic"/>
          <w:noProof w:val="0"/>
          <w:sz w:val="22"/>
          <w:szCs w:val="22"/>
          <w:lang w:val="en-GB"/>
        </w:rPr>
      </w:pPr>
      <w:sdt>
        <w:sdtPr>
          <w:id w:val="-1150367223"/>
          <w15:appearance w15:val="hidden"/>
          <w:temporary/>
          <w:showingPlcHdr/>
          <w:placeholder>
            <w:docPart w:val="0925297DB78CB54AA92556696E70ED72"/>
          </w:placeholder>
        </w:sdtPr>
        <w:sdtContent>
          <w:r w:rsidR="008E2E2A">
            <w:rPr/>
            <w:t>Education</w:t>
          </w:r>
        </w:sdtContent>
      </w:sdt>
    </w:p>
    <w:p w:rsidR="00D431F5" w:rsidP="0074418A" w:rsidRDefault="008D5000" w14:paraId="07A1D4F0" w14:textId="5C20289A">
      <w:pPr>
        <w:pStyle w:val="Heading2"/>
      </w:pPr>
      <w:r w:rsidR="008D5000">
        <w:rPr/>
        <w:t xml:space="preserve">MSc. Accounting and Finance/ </w:t>
      </w:r>
      <w:r w:rsidR="54E32033">
        <w:rPr/>
        <w:t>2024</w:t>
      </w:r>
    </w:p>
    <w:p w:rsidRPr="008D5000" w:rsidR="008D5000" w:rsidP="75B383F3" w:rsidRDefault="008D5000" w14:paraId="038A90BE" w14:textId="599CBA14">
      <w:pPr>
        <w:jc w:val="both"/>
      </w:pPr>
      <w:r w:rsidR="635CE758">
        <w:rPr/>
        <w:t xml:space="preserve">Completed </w:t>
      </w:r>
      <w:r w:rsidR="008D5000">
        <w:rPr/>
        <w:t xml:space="preserve">my </w:t>
      </w:r>
      <w:r w:rsidR="3F93302D">
        <w:rPr/>
        <w:t>master's in accounting and finance</w:t>
      </w:r>
      <w:r w:rsidR="008D5000">
        <w:rPr/>
        <w:t xml:space="preserve"> at The Manchester Metropolitan University</w:t>
      </w:r>
      <w:r w:rsidR="00AB6BA2">
        <w:rPr/>
        <w:t>, UK.</w:t>
      </w:r>
      <w:r w:rsidR="05E14EF5">
        <w:rPr/>
        <w:t xml:space="preserve"> Awaiting results.</w:t>
      </w:r>
    </w:p>
    <w:p w:rsidRPr="0074418A" w:rsidR="0074418A" w:rsidP="0074418A" w:rsidRDefault="00EE1080" w14:paraId="6AE3AE55" w14:textId="15F2332C">
      <w:pPr>
        <w:pStyle w:val="Heading2"/>
      </w:pPr>
      <w:r>
        <w:t>M.COM FINANCE/ MAY 2020</w:t>
      </w:r>
    </w:p>
    <w:p w:rsidR="0059120E" w:rsidRDefault="00B813EF" w14:paraId="09E04E0A" w14:textId="4173C85B">
      <w:r w:rsidR="00B813EF">
        <w:rPr/>
        <w:t>Post Graduat</w:t>
      </w:r>
      <w:r w:rsidR="00D9083F">
        <w:rPr/>
        <w:t>ed</w:t>
      </w:r>
      <w:r w:rsidR="00B813EF">
        <w:rPr/>
        <w:t xml:space="preserve"> in Finance on May 2020</w:t>
      </w:r>
      <w:r w:rsidR="00D431F5">
        <w:rPr/>
        <w:t xml:space="preserve"> with </w:t>
      </w:r>
      <w:r w:rsidR="6116FC78">
        <w:rPr/>
        <w:t xml:space="preserve">an </w:t>
      </w:r>
      <w:r w:rsidR="00D431F5">
        <w:rPr/>
        <w:t>o</w:t>
      </w:r>
      <w:r w:rsidR="00D431F5">
        <w:rPr/>
        <w:t>verall CG</w:t>
      </w:r>
      <w:r w:rsidR="00D431F5">
        <w:rPr/>
        <w:t>PA of 2.49</w:t>
      </w:r>
      <w:r w:rsidR="002D3BF6">
        <w:rPr/>
        <w:t xml:space="preserve"> from </w:t>
      </w:r>
      <w:r w:rsidR="00A33686">
        <w:rPr/>
        <w:t xml:space="preserve">KMM College of Arts and Science, </w:t>
      </w:r>
      <w:r w:rsidR="00205BB4">
        <w:rPr/>
        <w:t>Ernakulam</w:t>
      </w:r>
      <w:r w:rsidR="00540ED9">
        <w:rPr/>
        <w:t>, India</w:t>
      </w:r>
      <w:r w:rsidR="00205BB4">
        <w:rPr/>
        <w:t xml:space="preserve"> under </w:t>
      </w:r>
      <w:r w:rsidR="002D3BF6">
        <w:rPr/>
        <w:t>Mahatma Gandhi Universi</w:t>
      </w:r>
      <w:r w:rsidR="004B7F6C">
        <w:rPr/>
        <w:t>ty.</w:t>
      </w:r>
    </w:p>
    <w:p w:rsidR="00A27F91" w:rsidP="00A27F91" w:rsidRDefault="00633F2F" w14:paraId="7F85B62D" w14:textId="05283D74">
      <w:pPr>
        <w:pStyle w:val="Heading2"/>
      </w:pPr>
      <w:r>
        <w:t>B.COM FINANCE and Taxation/ MA</w:t>
      </w:r>
      <w:r w:rsidR="00C123DD">
        <w:t>RCH</w:t>
      </w:r>
      <w:r>
        <w:t xml:space="preserve"> 201</w:t>
      </w:r>
      <w:r w:rsidR="00A27F91">
        <w:t>8</w:t>
      </w:r>
    </w:p>
    <w:p w:rsidR="00A27F91" w:rsidP="75B383F3" w:rsidRDefault="00980A82" w14:paraId="2EB9B3D5" w14:textId="49818510">
      <w:pPr>
        <w:jc w:val="both"/>
      </w:pPr>
      <w:r w:rsidR="00980A82">
        <w:rPr/>
        <w:t>Graduated in Finance and Taxation on</w:t>
      </w:r>
      <w:r w:rsidR="00AF2A18">
        <w:rPr/>
        <w:t xml:space="preserve"> </w:t>
      </w:r>
      <w:r w:rsidR="00C123DD">
        <w:rPr/>
        <w:t>March 2018 with</w:t>
      </w:r>
      <w:r w:rsidR="6B21FDEE">
        <w:rPr/>
        <w:t xml:space="preserve"> an</w:t>
      </w:r>
      <w:r w:rsidR="00C123DD">
        <w:rPr/>
        <w:t xml:space="preserve"> overall CGPA of 2.2</w:t>
      </w:r>
      <w:r w:rsidR="005E4DAC">
        <w:rPr/>
        <w:t>8 from</w:t>
      </w:r>
      <w:r w:rsidR="004E039F">
        <w:rPr/>
        <w:t xml:space="preserve"> St. Teresa’s Centre for Management and Business Studies</w:t>
      </w:r>
      <w:r w:rsidR="00540ED9">
        <w:rPr/>
        <w:t>, Ernakulam</w:t>
      </w:r>
      <w:r w:rsidR="00590FB2">
        <w:rPr/>
        <w:t>, India</w:t>
      </w:r>
      <w:r w:rsidR="00540ED9">
        <w:rPr/>
        <w:t xml:space="preserve"> under</w:t>
      </w:r>
      <w:r w:rsidR="005E4DAC">
        <w:rPr/>
        <w:t xml:space="preserve"> Mahatma Gandhi Univer</w:t>
      </w:r>
      <w:r w:rsidR="00D767D3">
        <w:rPr/>
        <w:t>sity.</w:t>
      </w:r>
    </w:p>
    <w:p w:rsidR="001339C1" w:rsidP="008E5E45" w:rsidRDefault="002B32B7" w14:paraId="61F48E95" w14:textId="651D9A5F">
      <w:pPr>
        <w:pStyle w:val="Heading2"/>
      </w:pPr>
      <w:r w:rsidR="002B32B7">
        <w:rPr/>
        <w:t>Higher Secondary</w:t>
      </w:r>
      <w:r w:rsidR="76AC6D03">
        <w:rPr/>
        <w:t xml:space="preserve"> </w:t>
      </w:r>
      <w:r w:rsidR="00A7215D">
        <w:rPr/>
        <w:t>(12</w:t>
      </w:r>
      <w:r w:rsidRPr="5915D057" w:rsidR="00A7215D">
        <w:rPr>
          <w:vertAlign w:val="superscript"/>
        </w:rPr>
        <w:t>th</w:t>
      </w:r>
      <w:r w:rsidR="00A7215D">
        <w:rPr/>
        <w:t>)</w:t>
      </w:r>
      <w:r w:rsidR="001339C1">
        <w:rPr/>
        <w:t>/ MARCH 20</w:t>
      </w:r>
      <w:r w:rsidR="002B32B7">
        <w:rPr/>
        <w:t>15</w:t>
      </w:r>
    </w:p>
    <w:p w:rsidRPr="002B32B7" w:rsidR="002B32B7" w:rsidP="002B32B7" w:rsidRDefault="0044457B" w14:paraId="063632A5" w14:textId="7D5D8E90">
      <w:r w:rsidR="0044457B">
        <w:rPr/>
        <w:t>Completed my 12</w:t>
      </w:r>
      <w:r w:rsidRPr="5915D057" w:rsidR="0044457B">
        <w:rPr>
          <w:vertAlign w:val="superscript"/>
        </w:rPr>
        <w:t>th</w:t>
      </w:r>
      <w:r w:rsidR="0044457B">
        <w:rPr/>
        <w:t xml:space="preserve"> grade </w:t>
      </w:r>
      <w:r w:rsidR="0044457B">
        <w:rPr/>
        <w:t>on</w:t>
      </w:r>
      <w:r w:rsidR="0044457B">
        <w:rPr/>
        <w:t xml:space="preserve"> March 2015 with 75% </w:t>
      </w:r>
      <w:r w:rsidR="00C41C04">
        <w:rPr/>
        <w:t xml:space="preserve">from St. Antony’s </w:t>
      </w:r>
      <w:r w:rsidR="007B1A65">
        <w:rPr/>
        <w:t>High</w:t>
      </w:r>
      <w:r w:rsidR="00C0166B">
        <w:rPr/>
        <w:t>er Secondary School</w:t>
      </w:r>
      <w:r w:rsidR="00590FB2">
        <w:rPr/>
        <w:t>, Ernakulam, India under</w:t>
      </w:r>
      <w:r w:rsidR="64F7908B">
        <w:rPr/>
        <w:t xml:space="preserve"> The</w:t>
      </w:r>
      <w:r w:rsidR="00590FB2">
        <w:rPr/>
        <w:t xml:space="preserve"> </w:t>
      </w:r>
      <w:r w:rsidR="0049413C">
        <w:rPr/>
        <w:t>Board of Higher Secondary Examination</w:t>
      </w:r>
    </w:p>
    <w:p w:rsidRPr="00C76B2E" w:rsidR="00C76B2E" w:rsidP="00C76B2E" w:rsidRDefault="00704F97" w14:paraId="25AADA57" w14:textId="5EDB9BA6">
      <w:pPr>
        <w:pStyle w:val="Heading2"/>
      </w:pPr>
      <w:r w:rsidR="00704F97">
        <w:rPr/>
        <w:t>Matriculation</w:t>
      </w:r>
      <w:r w:rsidR="25CC2690">
        <w:rPr/>
        <w:t xml:space="preserve"> </w:t>
      </w:r>
      <w:r w:rsidR="00704F97">
        <w:rPr/>
        <w:t>(10</w:t>
      </w:r>
      <w:r w:rsidRPr="5915D057" w:rsidR="00704F97">
        <w:rPr>
          <w:vertAlign w:val="superscript"/>
        </w:rPr>
        <w:t>th</w:t>
      </w:r>
      <w:r w:rsidR="00704F97">
        <w:rPr/>
        <w:t>)</w:t>
      </w:r>
      <w:r w:rsidR="001339C1">
        <w:rPr/>
        <w:t>/ MARCH 201</w:t>
      </w:r>
      <w:r w:rsidR="00704F97">
        <w:rPr/>
        <w:t>3</w:t>
      </w:r>
    </w:p>
    <w:p w:rsidR="005A4F55" w:rsidP="4AFC479B" w:rsidRDefault="009B7E29" w14:paraId="63E69C0D" w14:textId="70DBA451">
      <w:pPr/>
      <w:r w:rsidR="008C5B62">
        <w:rPr/>
        <w:t>Completed my 10</w:t>
      </w:r>
      <w:r w:rsidRPr="4AFC479B" w:rsidR="008C5B62">
        <w:rPr>
          <w:vertAlign w:val="superscript"/>
        </w:rPr>
        <w:t>th</w:t>
      </w:r>
      <w:r w:rsidR="008C5B62">
        <w:rPr/>
        <w:t xml:space="preserve"> grade </w:t>
      </w:r>
      <w:r w:rsidR="008C5B62">
        <w:rPr/>
        <w:t>on</w:t>
      </w:r>
      <w:r w:rsidR="008C5B62">
        <w:rPr/>
        <w:t xml:space="preserve"> March 2013 with 71%</w:t>
      </w:r>
      <w:r w:rsidR="009B363C">
        <w:rPr/>
        <w:t xml:space="preserve"> from </w:t>
      </w:r>
      <w:r w:rsidR="009A19EE">
        <w:rPr/>
        <w:t>St. Teresa’s Convent for Girls Higher Secondary School</w:t>
      </w:r>
      <w:r w:rsidR="00554552">
        <w:rPr/>
        <w:t>, Ernakulam, India under</w:t>
      </w:r>
      <w:r w:rsidR="0682AF47">
        <w:rPr/>
        <w:t xml:space="preserve"> The</w:t>
      </w:r>
      <w:r w:rsidR="00554552">
        <w:rPr/>
        <w:t xml:space="preserve"> Board of </w:t>
      </w:r>
      <w:r w:rsidR="00393C32">
        <w:rPr/>
        <w:t>Public Examination.</w:t>
      </w:r>
    </w:p>
    <w:p w:rsidR="005A4F55" w:rsidP="4AFC479B" w:rsidRDefault="009B7E29" w14:paraId="48C98A51" w14:textId="3477D9A4">
      <w:pPr>
        <w:rPr>
          <w:rFonts w:ascii="Century Gothic" w:hAnsi="Century Gothic" w:eastAsia="Century Gothic" w:cs="Cordia New" w:asciiTheme="majorAscii" w:hAnsiTheme="majorAscii" w:eastAsiaTheme="minorAscii" w:cstheme="minorBidi"/>
          <w:b w:val="1"/>
          <w:bCs w:val="1"/>
          <w:color w:val="auto"/>
          <w:sz w:val="26"/>
          <w:szCs w:val="26"/>
          <w:lang w:eastAsia="ja-JP" w:bidi="ar-SA"/>
        </w:rPr>
      </w:pPr>
    </w:p>
    <w:p w:rsidR="005A4F55" w:rsidP="4AFC479B" w:rsidRDefault="009B7E29" w14:paraId="230D5E34" w14:textId="2955E609">
      <w:pPr>
        <w:rPr>
          <w:rFonts w:ascii="Century Gothic" w:hAnsi="Century Gothic" w:eastAsia="Century Gothic" w:cs="Cordia New" w:asciiTheme="majorAscii" w:hAnsiTheme="majorAscii" w:eastAsiaTheme="minorAscii" w:cstheme="minorBidi"/>
          <w:b w:val="1"/>
          <w:bCs w:val="1"/>
          <w:color w:val="auto"/>
          <w:sz w:val="26"/>
          <w:szCs w:val="26"/>
          <w:lang w:eastAsia="ja-JP" w:bidi="ar-SA"/>
        </w:rPr>
      </w:pPr>
    </w:p>
    <w:p w:rsidR="005A4F55" w:rsidP="4AFC479B" w:rsidRDefault="009B7E29" w14:paraId="69FEF6A1" w14:textId="3BD88A77">
      <w:pPr/>
      <w:sdt>
        <w:sdtPr>
          <w:id w:val="617349259"/>
          <w15:appearance w15:val="hidden"/>
          <w:temporary/>
          <w:showingPlcHdr/>
          <w:placeholder>
            <w:docPart w:val="DFDC66F3D7414049A112AB696357C947"/>
          </w:placeholder>
        </w:sdtPr>
        <w:sdtContent>
          <w:r w:rsidRPr="4AFC479B" w:rsidR="008E2E2A">
            <w:rPr>
              <w:rFonts w:ascii="Century Gothic" w:hAnsi="Century Gothic" w:eastAsia="Century Gothic" w:cs="Cordia New" w:asciiTheme="majorAscii" w:hAnsiTheme="majorAscii" w:eastAsiaTheme="minorAscii" w:cstheme="minorBidi"/>
              <w:b w:val="1"/>
              <w:bCs w:val="1"/>
              <w:color w:val="auto"/>
              <w:sz w:val="26"/>
              <w:szCs w:val="26"/>
              <w:lang w:eastAsia="ja-JP" w:bidi="ar-SA"/>
            </w:rPr>
            <w:t>Experience</w:t>
          </w:r>
        </w:sdtContent>
      </w:sdt>
    </w:p>
    <w:p w:rsidR="6EEA1906" w:rsidP="2ECA9381" w:rsidRDefault="6EEA1906" w14:paraId="2FB96303" w14:textId="7C02199D">
      <w:pPr>
        <w:pStyle w:val="Heading2"/>
      </w:pPr>
      <w:r w:rsidR="6EEA1906">
        <w:rPr/>
        <w:t>H</w:t>
      </w:r>
      <w:r w:rsidR="6AD9F4CD">
        <w:rPr/>
        <w:t>olt Lloyd International Pvt Ltd</w:t>
      </w:r>
      <w:r w:rsidR="20517D81">
        <w:rPr/>
        <w:t>| MANCHESTER</w:t>
      </w:r>
    </w:p>
    <w:p w:rsidR="6EEA1906" w:rsidP="2ECA9381" w:rsidRDefault="6EEA1906" w14:paraId="7E56B674" w14:textId="3AE8C83D">
      <w:pPr>
        <w:pStyle w:val="Heading3"/>
      </w:pPr>
      <w:r w:rsidR="6EEA1906">
        <w:rPr/>
        <w:t>ACCOUNTS PAYABLE SPECIALIST/</w:t>
      </w:r>
      <w:r w:rsidR="2011269F">
        <w:rPr/>
        <w:t>APRIL 2023 -</w:t>
      </w:r>
      <w:r w:rsidR="6EEA1906">
        <w:rPr/>
        <w:t xml:space="preserve"> PRESENT</w:t>
      </w:r>
    </w:p>
    <w:p w:rsidR="3AEA4AE2" w:rsidP="2ECA9381" w:rsidRDefault="3AEA4AE2" w14:paraId="54B08DB3" w14:textId="1E97FCC5">
      <w:pPr>
        <w:pStyle w:val="ListParagraph"/>
        <w:numPr>
          <w:ilvl w:val="0"/>
          <w:numId w:val="1"/>
        </w:numPr>
      </w:pPr>
      <w:r>
        <w:t>Updating purchase invoices on SAP</w:t>
      </w:r>
    </w:p>
    <w:p w:rsidR="3AEA4AE2" w:rsidP="2ECA9381" w:rsidRDefault="3AEA4AE2" w14:paraId="15568D0E" w14:textId="2F9B3696">
      <w:pPr>
        <w:pStyle w:val="ListParagraph"/>
        <w:numPr>
          <w:ilvl w:val="0"/>
          <w:numId w:val="1"/>
        </w:numPr>
      </w:pPr>
      <w:r>
        <w:t>Ledger reconciliations</w:t>
      </w:r>
    </w:p>
    <w:p w:rsidR="2ECA9381" w:rsidP="2ECA9381" w:rsidRDefault="2ECA9381" w14:paraId="44E48C34" w14:textId="3C37DBE8">
      <w:pPr>
        <w:pStyle w:val="ListParagraph"/>
        <w:numPr>
          <w:ilvl w:val="0"/>
          <w:numId w:val="1"/>
        </w:numPr>
        <w:rPr/>
      </w:pPr>
      <w:r w:rsidR="02282F91">
        <w:rPr/>
        <w:t>Knowledge in VAT</w:t>
      </w:r>
    </w:p>
    <w:p w:rsidR="008514A4" w:rsidP="2ECA9381" w:rsidRDefault="008514A4" w14:paraId="01104E35" w14:textId="726ABAC0">
      <w:pPr>
        <w:pStyle w:val="Heading2"/>
      </w:pPr>
      <w:r>
        <w:t>MBK LOGISTIX PVT LTD</w:t>
      </w:r>
      <w:r w:rsidR="00824BA1">
        <w:t xml:space="preserve">| </w:t>
      </w:r>
      <w:r w:rsidR="00862C2A">
        <w:t>INDIA</w:t>
      </w:r>
    </w:p>
    <w:p w:rsidR="0059120E" w:rsidRDefault="008514A4" w14:paraId="34BA339D" w14:textId="144D0FA6">
      <w:pPr>
        <w:pStyle w:val="Heading3"/>
      </w:pPr>
      <w:r>
        <w:t>ASSISTANT ACCOUNTANT/</w:t>
      </w:r>
      <w:r w:rsidR="005A4F55">
        <w:t xml:space="preserve"> </w:t>
      </w:r>
      <w:r w:rsidR="00B80D43">
        <w:t>December 2022</w:t>
      </w:r>
    </w:p>
    <w:p w:rsidR="00BD7D38" w:rsidP="002E60D6" w:rsidRDefault="00787C55" w14:paraId="6B5E1D68" w14:textId="3182C52C">
      <w:pPr>
        <w:pStyle w:val="ListParagraph"/>
        <w:numPr>
          <w:ilvl w:val="0"/>
          <w:numId w:val="12"/>
        </w:numPr>
      </w:pPr>
      <w:r>
        <w:t xml:space="preserve">Submitting </w:t>
      </w:r>
      <w:r w:rsidR="00731059">
        <w:t>monthly GST returns timely</w:t>
      </w:r>
      <w:r w:rsidR="00DB6293">
        <w:t xml:space="preserve"> and </w:t>
      </w:r>
      <w:r w:rsidR="00A04A23">
        <w:t>knowledge about taxation.</w:t>
      </w:r>
    </w:p>
    <w:p w:rsidR="00731059" w:rsidP="002E60D6" w:rsidRDefault="00111BD9" w14:paraId="59446FFC" w14:textId="23AFADBA">
      <w:pPr>
        <w:pStyle w:val="ListParagraph"/>
        <w:numPr>
          <w:ilvl w:val="0"/>
          <w:numId w:val="12"/>
        </w:numPr>
      </w:pPr>
      <w:r>
        <w:t xml:space="preserve">Reconciliation </w:t>
      </w:r>
      <w:r w:rsidR="0023214D">
        <w:t>of ledge</w:t>
      </w:r>
      <w:r w:rsidR="00F33901">
        <w:t xml:space="preserve">rs, bank </w:t>
      </w:r>
      <w:r w:rsidR="00F23237">
        <w:t>and inter</w:t>
      </w:r>
      <w:r w:rsidR="00AE4EB5">
        <w:t xml:space="preserve">-branch </w:t>
      </w:r>
      <w:r w:rsidR="005B7B6F">
        <w:t>accounts</w:t>
      </w:r>
    </w:p>
    <w:p w:rsidR="00AE4EB5" w:rsidP="002E60D6" w:rsidRDefault="005B7B6F" w14:paraId="6D8568FE" w14:textId="77FE7DF0">
      <w:pPr>
        <w:pStyle w:val="ListParagraph"/>
        <w:numPr>
          <w:ilvl w:val="0"/>
          <w:numId w:val="12"/>
        </w:numPr>
      </w:pPr>
      <w:r>
        <w:t>Handling petty cash</w:t>
      </w:r>
    </w:p>
    <w:p w:rsidR="005B7B6F" w:rsidP="002E60D6" w:rsidRDefault="00B22020" w14:paraId="793261CF" w14:textId="1CCCF5FB">
      <w:pPr>
        <w:pStyle w:val="ListParagraph"/>
        <w:numPr>
          <w:ilvl w:val="0"/>
          <w:numId w:val="12"/>
        </w:numPr>
      </w:pPr>
      <w:r>
        <w:t xml:space="preserve">Generating sales invoices and updating purchase entries in </w:t>
      </w:r>
      <w:r w:rsidR="007E07B7">
        <w:t xml:space="preserve">ERP </w:t>
      </w:r>
      <w:r>
        <w:t>software</w:t>
      </w:r>
    </w:p>
    <w:p w:rsidR="00B22020" w:rsidP="002E60D6" w:rsidRDefault="00D90E2A" w14:paraId="643E83A4" w14:textId="45429D72">
      <w:pPr>
        <w:pStyle w:val="ListParagraph"/>
        <w:numPr>
          <w:ilvl w:val="0"/>
          <w:numId w:val="12"/>
        </w:numPr>
      </w:pPr>
      <w:r>
        <w:t>Preparing accounts receivable and payable reports</w:t>
      </w:r>
    </w:p>
    <w:p w:rsidRPr="00BD7D38" w:rsidR="00D90E2A" w:rsidP="002E60D6" w:rsidRDefault="002B2EC7" w14:paraId="279F0824" w14:textId="44B36877">
      <w:pPr>
        <w:pStyle w:val="ListParagraph"/>
        <w:numPr>
          <w:ilvl w:val="0"/>
          <w:numId w:val="12"/>
        </w:numPr>
      </w:pPr>
      <w:r>
        <w:t>Assisted in GST auditing and Accounts auditing</w:t>
      </w:r>
    </w:p>
    <w:p w:rsidR="00621AB3" w:rsidP="007112CF" w:rsidRDefault="00621AB3" w14:paraId="1EE341B7" w14:textId="5FD69982">
      <w:pPr>
        <w:pStyle w:val="Heading2"/>
      </w:pPr>
      <w:r w:rsidR="00621AB3">
        <w:rPr/>
        <w:t>FORTAX SOLUTIONS</w:t>
      </w:r>
      <w:r w:rsidR="00862C2A">
        <w:rPr/>
        <w:t>| INDIA</w:t>
      </w:r>
    </w:p>
    <w:p w:rsidR="00E743AF" w:rsidP="00E743AF" w:rsidRDefault="00E743AF" w14:paraId="1663E647" w14:textId="7AC474D0">
      <w:r w:rsidRPr="2DE91800" w:rsidR="00E743AF">
        <w:rPr>
          <w:rFonts w:ascii="Century Gothic" w:hAnsi="Century Gothic" w:eastAsia="맑은 고딕" w:cs="Angsana New" w:asciiTheme="majorAscii" w:hAnsiTheme="majorAscii" w:eastAsiaTheme="majorEastAsia" w:cstheme="majorBidi"/>
          <w:i w:val="1"/>
          <w:iCs w:val="1"/>
          <w:color w:val="auto"/>
          <w:sz w:val="22"/>
          <w:szCs w:val="22"/>
          <w:lang w:eastAsia="ja-JP" w:bidi="ar-SA"/>
        </w:rPr>
        <w:t>ASSISTANT ACCOUNTANT/ MAY 2021</w:t>
      </w:r>
    </w:p>
    <w:p w:rsidR="00E743AF" w:rsidP="00E743AF" w:rsidRDefault="0091443B" w14:paraId="01E84A7A" w14:textId="6E560A28">
      <w:pPr>
        <w:pStyle w:val="ListParagraph"/>
        <w:numPr>
          <w:ilvl w:val="0"/>
          <w:numId w:val="13"/>
        </w:numPr>
      </w:pPr>
      <w:r>
        <w:t xml:space="preserve">GST registration and submitting </w:t>
      </w:r>
      <w:r w:rsidR="00525290">
        <w:t>monthly GST returns for new and existing clients</w:t>
      </w:r>
    </w:p>
    <w:p w:rsidR="005544CF" w:rsidP="00E743AF" w:rsidRDefault="00DA72C7" w14:paraId="75D09903" w14:textId="22F227B9">
      <w:pPr>
        <w:pStyle w:val="ListParagraph"/>
        <w:numPr>
          <w:ilvl w:val="0"/>
          <w:numId w:val="13"/>
        </w:numPr>
      </w:pPr>
      <w:r>
        <w:t>Assisted in accounts auditing</w:t>
      </w:r>
    </w:p>
    <w:p w:rsidR="001E51D5" w:rsidP="00E743AF" w:rsidRDefault="001E51D5" w14:paraId="3EEA968F" w14:textId="08081C66">
      <w:pPr>
        <w:pStyle w:val="ListParagraph"/>
        <w:numPr>
          <w:ilvl w:val="0"/>
          <w:numId w:val="13"/>
        </w:numPr>
        <w:rPr/>
      </w:pPr>
      <w:r w:rsidR="001E51D5">
        <w:rPr/>
        <w:t>Updating sales and purchase entry on Tally</w:t>
      </w:r>
      <w:r w:rsidR="005C27A4">
        <w:rPr/>
        <w:t>.</w:t>
      </w:r>
    </w:p>
    <w:p w:rsidR="0059120E" w:rsidP="75B383F3" w:rsidRDefault="0059120E" w14:paraId="03D5E81B" w14:textId="24CF9983">
      <w:pPr>
        <w:pStyle w:val="Normal"/>
        <w:ind w:left="0"/>
        <w:rPr>
          <w:rFonts w:ascii="Century Gothic" w:hAnsi="Century Gothic" w:eastAsia="맑은 고딕" w:cs="Angsana New" w:asciiTheme="majorAscii" w:hAnsiTheme="majorAscii" w:eastAsiaTheme="majorEastAsia" w:cstheme="majorBidi"/>
          <w:b w:val="1"/>
          <w:bCs w:val="1"/>
          <w:i w:val="1"/>
          <w:iCs w:val="1"/>
          <w:color w:val="auto"/>
          <w:sz w:val="26"/>
          <w:szCs w:val="26"/>
          <w:lang w:eastAsia="ja-JP" w:bidi="ar-SA"/>
        </w:rPr>
      </w:pPr>
    </w:p>
    <w:p w:rsidR="0059120E" w:rsidP="75B383F3" w:rsidRDefault="0059120E" w14:paraId="3DE35013" w14:textId="269D4F34">
      <w:pPr>
        <w:pStyle w:val="Normal"/>
        <w:ind w:left="0"/>
      </w:pPr>
      <w:r w:rsidRPr="1C1F9CDF" w:rsidR="2F034057">
        <w:rPr>
          <w:rFonts w:ascii="Century Gothic" w:hAnsi="Century Gothic" w:eastAsia="맑은 고딕" w:cs="Angsana New" w:asciiTheme="majorAscii" w:hAnsiTheme="majorAscii" w:eastAsiaTheme="majorEastAsia" w:cstheme="majorBidi"/>
          <w:b w:val="1"/>
          <w:bCs w:val="1"/>
          <w:i w:val="1"/>
          <w:iCs w:val="1"/>
          <w:color w:val="auto"/>
          <w:sz w:val="26"/>
          <w:szCs w:val="26"/>
          <w:lang w:eastAsia="ja-JP" w:bidi="ar-SA"/>
        </w:rPr>
        <w:t>PROFESSIONAL SKILLS</w:t>
      </w:r>
    </w:p>
    <w:p w:rsidR="4DDC2E1E" w:rsidP="1C1F9CDF" w:rsidRDefault="4DDC2E1E" w14:paraId="00193387" w14:textId="5DAC8FBA">
      <w:pPr>
        <w:pStyle w:val="ListParagraph"/>
        <w:numPr>
          <w:ilvl w:val="0"/>
          <w:numId w:val="14"/>
        </w:numPr>
        <w:suppressLineNumbers w:val="0"/>
        <w:spacing w:before="0" w:beforeAutospacing="off" w:after="60" w:afterAutospacing="off" w:line="288" w:lineRule="auto"/>
        <w:ind w:left="720" w:right="0" w:hanging="360"/>
        <w:jc w:val="left"/>
        <w:rPr/>
      </w:pPr>
      <w:r w:rsidR="4DDC2E1E">
        <w:rPr/>
        <w:t>Accounts auditing</w:t>
      </w:r>
    </w:p>
    <w:p w:rsidR="0059120E" w:rsidP="5915D057" w:rsidRDefault="0059120E" w14:paraId="6BCBE5AD" w14:textId="135AA235">
      <w:pPr>
        <w:pStyle w:val="ListParagraph"/>
        <w:numPr>
          <w:ilvl w:val="0"/>
          <w:numId w:val="14"/>
        </w:numPr>
        <w:suppressLineNumbers w:val="0"/>
        <w:spacing w:before="0" w:beforeAutospacing="off" w:after="60" w:afterAutospacing="off" w:line="288" w:lineRule="auto"/>
        <w:ind w:left="720" w:right="0" w:hanging="360"/>
        <w:jc w:val="left"/>
        <w:rPr/>
      </w:pPr>
      <w:r w:rsidR="2F034057">
        <w:rPr/>
        <w:t>Petty cash handling</w:t>
      </w:r>
    </w:p>
    <w:p w:rsidR="0059120E" w:rsidP="5915D057" w:rsidRDefault="0059120E" w14:paraId="156DE0C0" w14:textId="0DC7AEAF">
      <w:pPr>
        <w:pStyle w:val="ListParagraph"/>
        <w:numPr>
          <w:ilvl w:val="0"/>
          <w:numId w:val="14"/>
        </w:numPr>
        <w:suppressLineNumbers w:val="0"/>
        <w:spacing w:before="0" w:beforeAutospacing="off" w:after="60" w:afterAutospacing="off" w:line="288" w:lineRule="auto"/>
        <w:ind w:left="720" w:right="0" w:hanging="360"/>
        <w:jc w:val="left"/>
        <w:rPr/>
      </w:pPr>
      <w:r w:rsidR="2F034057">
        <w:rPr/>
        <w:t>GST return filing</w:t>
      </w:r>
    </w:p>
    <w:p w:rsidR="0059120E" w:rsidP="5915D057" w:rsidRDefault="0059120E" w14:paraId="4BCC849B" w14:textId="3D463880">
      <w:pPr>
        <w:pStyle w:val="ListParagraph"/>
        <w:numPr>
          <w:ilvl w:val="0"/>
          <w:numId w:val="14"/>
        </w:numPr>
        <w:suppressLineNumbers w:val="0"/>
        <w:spacing w:before="0" w:beforeAutospacing="off" w:after="60" w:afterAutospacing="off" w:line="288" w:lineRule="auto"/>
        <w:ind w:left="720" w:right="0" w:hanging="360"/>
        <w:jc w:val="left"/>
        <w:rPr/>
      </w:pPr>
      <w:r w:rsidR="13BF1A17">
        <w:rPr/>
        <w:t>Maintaining</w:t>
      </w:r>
      <w:r w:rsidR="2F034057">
        <w:rPr/>
        <w:t xml:space="preserve"> Accounts (Receivable and payable)</w:t>
      </w:r>
    </w:p>
    <w:p w:rsidR="0059120E" w:rsidP="75B383F3" w:rsidRDefault="0059120E" w14:paraId="564240E9" w14:textId="2C49E8B9">
      <w:pPr>
        <w:pStyle w:val="Normal"/>
        <w:suppressLineNumbers w:val="0"/>
        <w:bidi w:val="0"/>
        <w:spacing w:before="0" w:beforeAutospacing="off" w:after="60" w:afterAutospacing="off" w:line="288" w:lineRule="auto"/>
        <w:ind w:left="0" w:right="0"/>
        <w:jc w:val="left"/>
        <w:rPr>
          <w:rFonts w:ascii="Century Gothic" w:hAnsi="Century Gothic" w:eastAsia="맑은 고딕" w:cs="Angsana New" w:asciiTheme="majorAscii" w:hAnsiTheme="majorAscii" w:eastAsiaTheme="majorEastAsia" w:cstheme="majorBidi"/>
          <w:b w:val="1"/>
          <w:bCs w:val="1"/>
          <w:i w:val="1"/>
          <w:iCs w:val="1"/>
          <w:color w:val="auto"/>
          <w:sz w:val="26"/>
          <w:szCs w:val="26"/>
          <w:lang w:eastAsia="ja-JP" w:bidi="ar-SA"/>
        </w:rPr>
      </w:pPr>
      <w:r w:rsidRPr="75B383F3" w:rsidR="2F034057">
        <w:rPr>
          <w:rFonts w:ascii="Century Gothic" w:hAnsi="Century Gothic" w:eastAsia="맑은 고딕" w:cs="Angsana New" w:asciiTheme="majorAscii" w:hAnsiTheme="majorAscii" w:eastAsiaTheme="majorEastAsia" w:cstheme="majorBidi"/>
          <w:b w:val="1"/>
          <w:bCs w:val="1"/>
          <w:i w:val="1"/>
          <w:iCs w:val="1"/>
          <w:color w:val="auto"/>
          <w:sz w:val="26"/>
          <w:szCs w:val="26"/>
          <w:lang w:eastAsia="ja-JP" w:bidi="ar-SA"/>
        </w:rPr>
        <w:t>IT SKILLS</w:t>
      </w:r>
    </w:p>
    <w:p w:rsidR="0059120E" w:rsidP="5915D057" w:rsidRDefault="0059120E" w14:paraId="5A25DE8D" w14:textId="17C9B04A">
      <w:pPr>
        <w:pStyle w:val="ListParagraph"/>
        <w:numPr>
          <w:ilvl w:val="0"/>
          <w:numId w:val="15"/>
        </w:numPr>
        <w:suppressLineNumbers w:val="0"/>
        <w:spacing w:before="0" w:beforeAutospacing="off" w:after="60" w:afterAutospacing="off" w:line="288" w:lineRule="auto"/>
        <w:ind w:left="720" w:right="0" w:hanging="360"/>
        <w:jc w:val="left"/>
        <w:rPr/>
      </w:pPr>
      <w:r w:rsidR="2F034057">
        <w:rPr/>
        <w:t>SAP</w:t>
      </w:r>
    </w:p>
    <w:p w:rsidR="0059120E" w:rsidP="5915D057" w:rsidRDefault="0059120E" w14:paraId="1245166A" w14:textId="6D525C55">
      <w:pPr>
        <w:pStyle w:val="ListParagraph"/>
        <w:numPr>
          <w:ilvl w:val="0"/>
          <w:numId w:val="15"/>
        </w:numPr>
        <w:suppressLineNumbers w:val="0"/>
        <w:spacing w:before="0" w:beforeAutospacing="off" w:after="60" w:afterAutospacing="off" w:line="288" w:lineRule="auto"/>
        <w:ind w:left="720" w:right="0" w:hanging="360"/>
        <w:jc w:val="left"/>
        <w:rPr/>
      </w:pPr>
      <w:r w:rsidR="2F034057">
        <w:rPr/>
        <w:t>TALLY ERP9</w:t>
      </w:r>
    </w:p>
    <w:p w:rsidR="0059120E" w:rsidP="5915D057" w:rsidRDefault="0059120E" w14:paraId="26FC991C" w14:textId="2D180FDB">
      <w:pPr>
        <w:pStyle w:val="ListParagraph"/>
        <w:numPr>
          <w:ilvl w:val="0"/>
          <w:numId w:val="15"/>
        </w:numPr>
        <w:suppressLineNumbers w:val="0"/>
        <w:spacing w:before="0" w:beforeAutospacing="off" w:after="60" w:afterAutospacing="off" w:line="288" w:lineRule="auto"/>
        <w:ind w:left="720" w:right="0" w:hanging="360"/>
        <w:jc w:val="left"/>
        <w:rPr/>
      </w:pPr>
      <w:r w:rsidR="2F034057">
        <w:rPr/>
        <w:t>ERP SOFTWARE</w:t>
      </w:r>
    </w:p>
    <w:p w:rsidR="0059120E" w:rsidP="5915D057" w:rsidRDefault="0059120E" w14:paraId="2E4BD81E" w14:textId="3D400C07">
      <w:pPr>
        <w:pStyle w:val="ListParagraph"/>
        <w:numPr>
          <w:ilvl w:val="0"/>
          <w:numId w:val="15"/>
        </w:numPr>
        <w:suppressLineNumbers w:val="0"/>
        <w:spacing w:before="0" w:beforeAutospacing="off" w:after="60" w:afterAutospacing="off" w:line="288" w:lineRule="auto"/>
        <w:ind w:left="720" w:right="0" w:hanging="360"/>
        <w:jc w:val="left"/>
        <w:rPr/>
      </w:pPr>
      <w:r w:rsidR="2F034057">
        <w:rPr/>
        <w:t>Microsoft outlook, word, excel</w:t>
      </w:r>
    </w:p>
    <w:p w:rsidR="0059120E" w:rsidP="75B383F3" w:rsidRDefault="0059120E" w14:paraId="1221195A" w14:textId="2C80A489">
      <w:pPr>
        <w:pStyle w:val="Normal"/>
        <w:suppressLineNumbers w:val="0"/>
        <w:bidi w:val="0"/>
        <w:spacing w:before="0" w:beforeAutospacing="off" w:after="60" w:afterAutospacing="off" w:line="288" w:lineRule="auto"/>
        <w:ind w:left="0" w:right="0"/>
        <w:jc w:val="left"/>
        <w:rPr>
          <w:rFonts w:ascii="Century Gothic" w:hAnsi="Century Gothic" w:eastAsia="맑은 고딕" w:cs="Angsana New" w:asciiTheme="majorAscii" w:hAnsiTheme="majorAscii" w:eastAsiaTheme="majorEastAsia" w:cstheme="majorBidi"/>
          <w:b w:val="1"/>
          <w:bCs w:val="1"/>
          <w:i w:val="1"/>
          <w:iCs w:val="1"/>
          <w:color w:val="auto"/>
          <w:sz w:val="26"/>
          <w:szCs w:val="26"/>
          <w:lang w:eastAsia="ja-JP" w:bidi="ar-SA"/>
        </w:rPr>
      </w:pPr>
      <w:r w:rsidRPr="75B383F3" w:rsidR="2F034057">
        <w:rPr>
          <w:rFonts w:ascii="Century Gothic" w:hAnsi="Century Gothic" w:eastAsia="맑은 고딕" w:cs="Angsana New" w:asciiTheme="majorAscii" w:hAnsiTheme="majorAscii" w:eastAsiaTheme="majorEastAsia" w:cstheme="majorBidi"/>
          <w:b w:val="1"/>
          <w:bCs w:val="1"/>
          <w:i w:val="1"/>
          <w:iCs w:val="1"/>
          <w:color w:val="auto"/>
          <w:sz w:val="26"/>
          <w:szCs w:val="26"/>
          <w:lang w:eastAsia="ja-JP" w:bidi="ar-SA"/>
        </w:rPr>
        <w:t>SOFT SKILLS</w:t>
      </w:r>
    </w:p>
    <w:p w:rsidR="0059120E" w:rsidP="5915D057" w:rsidRDefault="0059120E" w14:paraId="422F0EA7" w14:textId="0028AD26">
      <w:pPr>
        <w:pStyle w:val="ListParagraph"/>
        <w:numPr>
          <w:ilvl w:val="0"/>
          <w:numId w:val="16"/>
        </w:numPr>
        <w:suppressLineNumbers w:val="0"/>
        <w:spacing w:before="0" w:beforeAutospacing="off" w:after="60" w:afterAutospacing="off" w:line="288" w:lineRule="auto"/>
        <w:ind w:left="720" w:right="0" w:hanging="360"/>
        <w:jc w:val="left"/>
        <w:rPr/>
      </w:pPr>
      <w:r w:rsidR="2F034057">
        <w:rPr/>
        <w:t>Co</w:t>
      </w:r>
      <w:r w:rsidR="1104DFD1">
        <w:rPr/>
        <w:t>mmunication</w:t>
      </w:r>
    </w:p>
    <w:p w:rsidR="0059120E" w:rsidP="5915D057" w:rsidRDefault="0059120E" w14:paraId="0EC02C08" w14:textId="0D19CF2E">
      <w:pPr>
        <w:pStyle w:val="ListParagraph"/>
        <w:numPr>
          <w:ilvl w:val="0"/>
          <w:numId w:val="16"/>
        </w:numPr>
        <w:suppressLineNumbers w:val="0"/>
        <w:spacing w:before="0" w:beforeAutospacing="off" w:after="60" w:afterAutospacing="off" w:line="288" w:lineRule="auto"/>
        <w:ind w:left="720" w:right="0" w:hanging="360"/>
        <w:jc w:val="left"/>
        <w:rPr/>
      </w:pPr>
      <w:r w:rsidR="1104DFD1">
        <w:rPr/>
        <w:t>Problem solving</w:t>
      </w:r>
    </w:p>
    <w:p w:rsidR="0059120E" w:rsidP="5915D057" w:rsidRDefault="0059120E" w14:paraId="6F950B31" w14:textId="53BB683A">
      <w:pPr>
        <w:pStyle w:val="ListParagraph"/>
        <w:numPr>
          <w:ilvl w:val="0"/>
          <w:numId w:val="16"/>
        </w:numPr>
        <w:suppressLineNumbers w:val="0"/>
        <w:spacing w:before="0" w:beforeAutospacing="off" w:after="60" w:afterAutospacing="off" w:line="288" w:lineRule="auto"/>
        <w:ind w:left="720" w:right="0" w:hanging="360"/>
        <w:jc w:val="left"/>
        <w:rPr/>
      </w:pPr>
      <w:r w:rsidR="1104DFD1">
        <w:rPr/>
        <w:t>Teamwork</w:t>
      </w:r>
    </w:p>
    <w:p w:rsidR="0059120E" w:rsidP="5915D057" w:rsidRDefault="0059120E" w14:paraId="67A376AA" w14:textId="34E7BD0D">
      <w:pPr>
        <w:pStyle w:val="ListParagraph"/>
        <w:numPr>
          <w:ilvl w:val="0"/>
          <w:numId w:val="16"/>
        </w:numPr>
        <w:suppressLineNumbers w:val="0"/>
        <w:spacing w:before="0" w:beforeAutospacing="off" w:after="60" w:afterAutospacing="off" w:line="288" w:lineRule="auto"/>
        <w:ind w:left="720" w:right="0" w:hanging="360"/>
        <w:jc w:val="left"/>
        <w:rPr/>
      </w:pPr>
      <w:r w:rsidR="2B96C1E1">
        <w:rPr/>
        <w:t xml:space="preserve">Strong interpersonal </w:t>
      </w:r>
    </w:p>
    <w:p w:rsidR="2B96C1E1" w:rsidP="2DE91800" w:rsidRDefault="2B96C1E1" w14:paraId="55F3D4F1" w14:textId="1A9B7064">
      <w:pPr>
        <w:pStyle w:val="ListParagraph"/>
        <w:numPr>
          <w:ilvl w:val="0"/>
          <w:numId w:val="16"/>
        </w:numPr>
        <w:suppressLineNumbers w:val="0"/>
        <w:spacing w:before="0" w:beforeAutospacing="off" w:after="60" w:afterAutospacing="off" w:line="288" w:lineRule="auto"/>
        <w:ind w:left="720" w:right="0" w:hanging="360"/>
        <w:jc w:val="left"/>
        <w:rPr/>
      </w:pPr>
      <w:r w:rsidR="2B96C1E1">
        <w:rPr/>
        <w:t>Sincere</w:t>
      </w:r>
    </w:p>
    <w:p w:rsidR="7AC4C9A4" w:rsidP="0FA88FE5" w:rsidRDefault="7AC4C9A4" w14:paraId="6EB4FC9E" w14:textId="78CAC7EA">
      <w:pPr>
        <w:pStyle w:val="ListParagraph"/>
        <w:numPr>
          <w:ilvl w:val="0"/>
          <w:numId w:val="16"/>
        </w:numPr>
        <w:suppressLineNumbers w:val="0"/>
        <w:spacing w:before="0" w:beforeAutospacing="off" w:after="60" w:afterAutospacing="off" w:line="288" w:lineRule="auto"/>
        <w:ind w:left="720" w:right="0" w:hanging="360"/>
        <w:jc w:val="left"/>
        <w:rPr/>
      </w:pPr>
      <w:r w:rsidR="7AC4C9A4">
        <w:rPr/>
        <w:t>Languages known- English, Hindi, Malayalam, Tamil</w:t>
      </w:r>
    </w:p>
    <w:p w:rsidR="0059120E" w:rsidP="75B383F3" w:rsidRDefault="0059120E" w14:paraId="6CE11694" w14:textId="7A526E3A">
      <w:pPr>
        <w:pStyle w:val="Normal"/>
        <w:suppressLineNumbers w:val="0"/>
        <w:bidi w:val="0"/>
        <w:spacing w:before="0" w:beforeAutospacing="off" w:after="60" w:afterAutospacing="off" w:line="288" w:lineRule="auto"/>
        <w:ind w:left="0" w:right="0"/>
        <w:jc w:val="left"/>
        <w:rPr>
          <w:rFonts w:ascii="Century Gothic" w:hAnsi="Century Gothic" w:eastAsia="맑은 고딕" w:cs="Angsana New" w:asciiTheme="majorAscii" w:hAnsiTheme="majorAscii" w:eastAsiaTheme="majorEastAsia" w:cstheme="majorBidi"/>
          <w:b w:val="0"/>
          <w:bCs w:val="0"/>
          <w:i w:val="1"/>
          <w:iCs w:val="1"/>
          <w:color w:val="auto"/>
          <w:sz w:val="26"/>
          <w:szCs w:val="26"/>
          <w:lang w:eastAsia="ja-JP" w:bidi="ar-SA"/>
        </w:rPr>
      </w:pPr>
    </w:p>
    <w:p w:rsidR="0059120E" w:rsidP="75B383F3" w:rsidRDefault="0059120E" w14:paraId="17D53D48" w14:textId="254D1CD0">
      <w:pPr>
        <w:pStyle w:val="Normal"/>
      </w:pPr>
      <w:r w:rsidR="36C388DB">
        <w:rPr/>
        <w:t>Reference will be provided on request.</w:t>
      </w:r>
    </w:p>
    <w:sectPr w:rsidR="0059120E" w:rsidSect="008E2E2A">
      <w:headerReference w:type="default" r:id="rId8"/>
      <w:footerReference w:type="default" r:id="rId9"/>
      <w:headerReference w:type="first" r:id="rId10"/>
      <w:pgSz w:w="11907" w:h="16839" w:orient="portrait" w:code="9"/>
      <w:pgMar w:top="1152" w:right="1123" w:bottom="1195" w:left="1123" w:header="43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0330E" w:rsidRDefault="00E0330E" w14:paraId="6EF285BC" w14:textId="77777777">
      <w:pPr>
        <w:spacing w:after="0" w:line="240" w:lineRule="auto"/>
      </w:pPr>
      <w:r>
        <w:separator/>
      </w:r>
    </w:p>
  </w:endnote>
  <w:endnote w:type="continuationSeparator" w:id="0">
    <w:p w:rsidR="00E0330E" w:rsidRDefault="00E0330E" w14:paraId="79216A4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633078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59120E" w:rsidRDefault="008E2E2A" w14:paraId="2C6011B1" w14:textId="77777777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0330E" w:rsidRDefault="00E0330E" w14:paraId="4FAA587B" w14:textId="77777777">
      <w:pPr>
        <w:spacing w:after="0" w:line="240" w:lineRule="auto"/>
      </w:pPr>
      <w:r>
        <w:separator/>
      </w:r>
    </w:p>
  </w:footnote>
  <w:footnote w:type="continuationSeparator" w:id="0">
    <w:p w:rsidR="00E0330E" w:rsidRDefault="00E0330E" w14:paraId="1332975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59120E" w:rsidRDefault="008E2E2A" w14:paraId="170EFC8D" w14:textId="77777777">
    <w:pPr>
      <w:pStyle w:val="Header"/>
    </w:pPr>
    <w:r>
      <w:rPr>
        <w:noProof/>
        <w:lang w:eastAsia="zh-TW" w:bidi="hi-IN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1320AA53" wp14:editId="6732F4FC">
              <wp:simplePos x="0" y="0"/>
              <wp:positionH relativeFrom="margin">
                <wp:align>left</wp:align>
              </wp:positionH>
              <wp:positionV relativeFrom="page">
                <wp:align>top</wp:align>
              </wp:positionV>
              <wp:extent cx="3200400" cy="10056322"/>
              <wp:effectExtent l="0" t="0" r="0" b="0"/>
              <wp:wrapNone/>
              <wp:docPr id="4" name="Group 4" title="Background graphics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200400" cy="10056322"/>
                        <a:chOff x="0" y="0"/>
                        <a:chExt cx="3200400" cy="10056322"/>
                      </a:xfrm>
                    </wpg:grpSpPr>
                    <wps:wsp>
                      <wps:cNvPr id="2" name="Rectangle 2"/>
                      <wps:cNvSpPr/>
                      <wps:spPr>
                        <a:xfrm>
                          <a:off x="0" y="0"/>
                          <a:ext cx="3200400" cy="192024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Rectangle 3"/>
                      <wps:cNvSpPr/>
                      <wps:spPr>
                        <a:xfrm>
                          <a:off x="0" y="9964882"/>
                          <a:ext cx="3200400" cy="9144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41200</wp14:pctWidth>
              </wp14:sizeRelH>
              <wp14:sizeRelV relativeFrom="page">
                <wp14:pctHeight>100000</wp14:pctHeight>
              </wp14:sizeRelV>
            </wp:anchor>
          </w:drawing>
        </mc:Choice>
        <mc:Fallback xmlns:a="http://schemas.openxmlformats.org/drawingml/2006/main">
          <w:pict>
            <v:group id="Group 4" style="position:absolute;margin-left:0;margin-top:0;width:252pt;height:791.85pt;z-index:251661312;mso-width-percent:412;mso-height-percent:1000;mso-position-horizontal:left;mso-position-horizontal-relative:margin;mso-position-vertical:top;mso-position-vertical-relative:page;mso-width-percent:412;mso-height-percent:1000" alt="Title: Background graphics" coordsize="32004,100563" o:spid="_x0000_s1026" w14:anchorId="33399855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">
              <v:rect id="Rectangle 2" style="position:absolute;width:32004;height:1920;visibility:visible;mso-wrap-style:square;v-text-anchor:middle" o:spid="_x0000_s1027" fillcolor="#4b3a2e [3215]" stroked="f" strokeweight="1pt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"/>
              <v:rect id="Rectangle 3" style="position:absolute;top:99648;width:32004;height:915;visibility:visible;mso-wrap-style:square;v-text-anchor:middle" o:spid="_x0000_s1028" fillcolor="#4b3a2e [3215]" stroked="f" strokeweight="1pt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"/>
              <w10:wrap anchorx="margin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59120E" w:rsidRDefault="008E2E2A" w14:paraId="3EFD04E7" w14:textId="77777777">
    <w:pPr>
      <w:pStyle w:val="Header"/>
    </w:pPr>
    <w:r>
      <w:rPr>
        <w:noProof/>
        <w:lang w:eastAsia="zh-TW" w:bidi="hi-IN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28ED68A6" wp14:editId="36D480DF">
              <wp:simplePos x="0" y="0"/>
              <wp:positionH relativeFrom="margin">
                <wp:align>left</wp:align>
              </wp:positionH>
              <wp:positionV relativeFrom="page">
                <wp:align>top</wp:align>
              </wp:positionV>
              <wp:extent cx="3200400" cy="10056322"/>
              <wp:effectExtent l="0" t="0" r="0" b="0"/>
              <wp:wrapNone/>
              <wp:docPr id="5" name="Group 5" title="Background graphics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200400" cy="10056322"/>
                        <a:chOff x="0" y="0"/>
                        <a:chExt cx="3200400" cy="10056322"/>
                      </a:xfrm>
                    </wpg:grpSpPr>
                    <wps:wsp>
                      <wps:cNvPr id="6" name="Rectangle 6"/>
                      <wps:cNvSpPr/>
                      <wps:spPr>
                        <a:xfrm>
                          <a:off x="0" y="0"/>
                          <a:ext cx="3200400" cy="192024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Rectangle 7"/>
                      <wps:cNvSpPr/>
                      <wps:spPr>
                        <a:xfrm>
                          <a:off x="0" y="9964882"/>
                          <a:ext cx="3200400" cy="9144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41200</wp14:pctWidth>
              </wp14:sizeRelH>
              <wp14:sizeRelV relativeFrom="page">
                <wp14:pctHeight>100000</wp14:pctHeight>
              </wp14:sizeRelV>
            </wp:anchor>
          </w:drawing>
        </mc:Choice>
        <mc:Fallback xmlns:a="http://schemas.openxmlformats.org/drawingml/2006/main">
          <w:pict>
            <v:group id="Group 5" style="position:absolute;margin-left:0;margin-top:0;width:252pt;height:791.85pt;z-index:251663360;mso-width-percent:412;mso-height-percent:1000;mso-position-horizontal:left;mso-position-horizontal-relative:margin;mso-position-vertical:top;mso-position-vertical-relative:page;mso-width-percent:412;mso-height-percent:1000" alt="Title: Background graphics" coordsize="32004,100563" o:spid="_x0000_s1026" w14:anchorId="39E82374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">
              <v:rect id="Rectangle 6" style="position:absolute;width:32004;height:1920;visibility:visible;mso-wrap-style:square;v-text-anchor:middle" o:spid="_x0000_s1027" fillcolor="#4b3a2e [3215]" stroked="f" strokeweight="1pt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"/>
              <v:rect id="Rectangle 7" style="position:absolute;top:99648;width:32004;height:915;visibility:visible;mso-wrap-style:square;v-text-anchor:middle" o:spid="_x0000_s1028" fillcolor="#4b3a2e [3215]" stroked="f" strokeweight="1pt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"/>
              <w10:wrap anchorx="margin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15">
    <w:nsid w:val="717ef1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33ee6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71603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FFFFFF7C"/>
    <w:multiLevelType w:val="singleLevel"/>
    <w:tmpl w:val="DFF442C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028F2F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C40027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ED2B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9BB8496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43AEF4D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7FA6885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ABA42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6750E6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3D62E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4FFD054D"/>
    <w:multiLevelType w:val="hybridMultilevel"/>
    <w:tmpl w:val="FFFFFFFF"/>
    <w:lvl w:ilvl="0" w:tplc="D6B8052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9CAA0E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788AAD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AB4931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1E0D6A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446FD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2F6E62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5FA6F5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13219B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53164250"/>
    <w:multiLevelType w:val="hybridMultilevel"/>
    <w:tmpl w:val="8A5C8CB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7FBE7C75"/>
    <w:multiLevelType w:val="hybridMultilevel"/>
    <w:tmpl w:val="DD1276B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6">
    <w:abstractNumId w:val="15"/>
  </w:num>
  <w:num w:numId="15">
    <w:abstractNumId w:val="14"/>
  </w:num>
  <w:num w:numId="14">
    <w:abstractNumId w:val="13"/>
  </w:num>
  <w:num w:numId="1" w16cid:durableId="885726248">
    <w:abstractNumId w:val="10"/>
  </w:num>
  <w:num w:numId="2" w16cid:durableId="738409422">
    <w:abstractNumId w:val="9"/>
  </w:num>
  <w:num w:numId="3" w16cid:durableId="1996763250">
    <w:abstractNumId w:val="7"/>
  </w:num>
  <w:num w:numId="4" w16cid:durableId="1182817853">
    <w:abstractNumId w:val="6"/>
  </w:num>
  <w:num w:numId="5" w16cid:durableId="1698311748">
    <w:abstractNumId w:val="5"/>
  </w:num>
  <w:num w:numId="6" w16cid:durableId="1588031418">
    <w:abstractNumId w:val="4"/>
  </w:num>
  <w:num w:numId="7" w16cid:durableId="1842239287">
    <w:abstractNumId w:val="8"/>
  </w:num>
  <w:num w:numId="8" w16cid:durableId="1530100397">
    <w:abstractNumId w:val="3"/>
  </w:num>
  <w:num w:numId="9" w16cid:durableId="1787693362">
    <w:abstractNumId w:val="2"/>
  </w:num>
  <w:num w:numId="10" w16cid:durableId="1153764129">
    <w:abstractNumId w:val="1"/>
  </w:num>
  <w:num w:numId="11" w16cid:durableId="1009142497">
    <w:abstractNumId w:val="0"/>
  </w:num>
  <w:num w:numId="12" w16cid:durableId="1663657999">
    <w:abstractNumId w:val="11"/>
  </w:num>
  <w:num w:numId="13" w16cid:durableId="52671660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attachedTemplate r:id="rId1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C16"/>
    <w:rsid w:val="00007342"/>
    <w:rsid w:val="000076F7"/>
    <w:rsid w:val="000230C5"/>
    <w:rsid w:val="00051953"/>
    <w:rsid w:val="00052368"/>
    <w:rsid w:val="00053D68"/>
    <w:rsid w:val="00060079"/>
    <w:rsid w:val="000773D0"/>
    <w:rsid w:val="000C7DD9"/>
    <w:rsid w:val="00111BD9"/>
    <w:rsid w:val="001339C1"/>
    <w:rsid w:val="001939F6"/>
    <w:rsid w:val="001A5CE6"/>
    <w:rsid w:val="001C753A"/>
    <w:rsid w:val="001E51D5"/>
    <w:rsid w:val="00205BB4"/>
    <w:rsid w:val="002174A1"/>
    <w:rsid w:val="0023214D"/>
    <w:rsid w:val="00235B91"/>
    <w:rsid w:val="00236BBE"/>
    <w:rsid w:val="0026589B"/>
    <w:rsid w:val="002B2EC7"/>
    <w:rsid w:val="002B32B7"/>
    <w:rsid w:val="002D3BF6"/>
    <w:rsid w:val="002E60D6"/>
    <w:rsid w:val="00364687"/>
    <w:rsid w:val="003716E9"/>
    <w:rsid w:val="00385865"/>
    <w:rsid w:val="003909DA"/>
    <w:rsid w:val="00393C32"/>
    <w:rsid w:val="003B4A26"/>
    <w:rsid w:val="003E15E6"/>
    <w:rsid w:val="003F4D71"/>
    <w:rsid w:val="004020EB"/>
    <w:rsid w:val="00417470"/>
    <w:rsid w:val="00426CC9"/>
    <w:rsid w:val="0044457B"/>
    <w:rsid w:val="00460A96"/>
    <w:rsid w:val="00465EA1"/>
    <w:rsid w:val="004844AF"/>
    <w:rsid w:val="0049413C"/>
    <w:rsid w:val="00495744"/>
    <w:rsid w:val="004A6860"/>
    <w:rsid w:val="004A7764"/>
    <w:rsid w:val="004B2936"/>
    <w:rsid w:val="004B7F6C"/>
    <w:rsid w:val="004E039F"/>
    <w:rsid w:val="00503E2E"/>
    <w:rsid w:val="00525290"/>
    <w:rsid w:val="00527721"/>
    <w:rsid w:val="00540ED9"/>
    <w:rsid w:val="005544CF"/>
    <w:rsid w:val="00554552"/>
    <w:rsid w:val="00570D33"/>
    <w:rsid w:val="00572608"/>
    <w:rsid w:val="00590FB2"/>
    <w:rsid w:val="0059120E"/>
    <w:rsid w:val="005A2F54"/>
    <w:rsid w:val="005A4F55"/>
    <w:rsid w:val="005B7B6F"/>
    <w:rsid w:val="005C27A4"/>
    <w:rsid w:val="005E4DAC"/>
    <w:rsid w:val="00621AB3"/>
    <w:rsid w:val="00633F2F"/>
    <w:rsid w:val="00646B76"/>
    <w:rsid w:val="00660F0A"/>
    <w:rsid w:val="00660F16"/>
    <w:rsid w:val="006B2D8E"/>
    <w:rsid w:val="006D0B48"/>
    <w:rsid w:val="00704F97"/>
    <w:rsid w:val="00712216"/>
    <w:rsid w:val="00730219"/>
    <w:rsid w:val="00731059"/>
    <w:rsid w:val="0074418A"/>
    <w:rsid w:val="00787C55"/>
    <w:rsid w:val="00795B90"/>
    <w:rsid w:val="007B1A65"/>
    <w:rsid w:val="007D3ABA"/>
    <w:rsid w:val="007E07B7"/>
    <w:rsid w:val="00811406"/>
    <w:rsid w:val="00824BA1"/>
    <w:rsid w:val="008514A4"/>
    <w:rsid w:val="00862C2A"/>
    <w:rsid w:val="008A1912"/>
    <w:rsid w:val="008C5B62"/>
    <w:rsid w:val="008D0362"/>
    <w:rsid w:val="008D5000"/>
    <w:rsid w:val="008D6ECC"/>
    <w:rsid w:val="008E2E2A"/>
    <w:rsid w:val="008F766C"/>
    <w:rsid w:val="009134E2"/>
    <w:rsid w:val="0091443B"/>
    <w:rsid w:val="00937435"/>
    <w:rsid w:val="00980A82"/>
    <w:rsid w:val="009825C0"/>
    <w:rsid w:val="009A19EE"/>
    <w:rsid w:val="009B363C"/>
    <w:rsid w:val="009B7E29"/>
    <w:rsid w:val="009F4B75"/>
    <w:rsid w:val="00A04A23"/>
    <w:rsid w:val="00A06337"/>
    <w:rsid w:val="00A15016"/>
    <w:rsid w:val="00A242CC"/>
    <w:rsid w:val="00A27F91"/>
    <w:rsid w:val="00A32D00"/>
    <w:rsid w:val="00A33686"/>
    <w:rsid w:val="00A464ED"/>
    <w:rsid w:val="00A569B1"/>
    <w:rsid w:val="00A7215D"/>
    <w:rsid w:val="00A7376E"/>
    <w:rsid w:val="00A90DE8"/>
    <w:rsid w:val="00A93BF8"/>
    <w:rsid w:val="00AB6BA2"/>
    <w:rsid w:val="00AD4187"/>
    <w:rsid w:val="00AE4EB5"/>
    <w:rsid w:val="00AF2A18"/>
    <w:rsid w:val="00B22020"/>
    <w:rsid w:val="00B23076"/>
    <w:rsid w:val="00B4556B"/>
    <w:rsid w:val="00B54485"/>
    <w:rsid w:val="00B6216F"/>
    <w:rsid w:val="00B80D43"/>
    <w:rsid w:val="00B813EF"/>
    <w:rsid w:val="00BA70D8"/>
    <w:rsid w:val="00BD7D38"/>
    <w:rsid w:val="00BF59DC"/>
    <w:rsid w:val="00C0166B"/>
    <w:rsid w:val="00C03E24"/>
    <w:rsid w:val="00C123DD"/>
    <w:rsid w:val="00C14FB2"/>
    <w:rsid w:val="00C27B47"/>
    <w:rsid w:val="00C41C04"/>
    <w:rsid w:val="00C72172"/>
    <w:rsid w:val="00C73C16"/>
    <w:rsid w:val="00C76B2E"/>
    <w:rsid w:val="00C90321"/>
    <w:rsid w:val="00C973ED"/>
    <w:rsid w:val="00CC23A6"/>
    <w:rsid w:val="00CD306E"/>
    <w:rsid w:val="00D03059"/>
    <w:rsid w:val="00D113F5"/>
    <w:rsid w:val="00D165AC"/>
    <w:rsid w:val="00D431F5"/>
    <w:rsid w:val="00D568A9"/>
    <w:rsid w:val="00D6174D"/>
    <w:rsid w:val="00D753A6"/>
    <w:rsid w:val="00D767D3"/>
    <w:rsid w:val="00D9083F"/>
    <w:rsid w:val="00D90E2A"/>
    <w:rsid w:val="00DA72C7"/>
    <w:rsid w:val="00DB20B6"/>
    <w:rsid w:val="00DB6293"/>
    <w:rsid w:val="00DC4E75"/>
    <w:rsid w:val="00DE2F0D"/>
    <w:rsid w:val="00E00B7D"/>
    <w:rsid w:val="00E0330E"/>
    <w:rsid w:val="00E061C1"/>
    <w:rsid w:val="00E743AF"/>
    <w:rsid w:val="00ED2FEC"/>
    <w:rsid w:val="00ED3D93"/>
    <w:rsid w:val="00ED4B94"/>
    <w:rsid w:val="00EE1080"/>
    <w:rsid w:val="00F23237"/>
    <w:rsid w:val="00F27ADD"/>
    <w:rsid w:val="00F33901"/>
    <w:rsid w:val="00FB1D8E"/>
    <w:rsid w:val="00FB4A25"/>
    <w:rsid w:val="00FD28F1"/>
    <w:rsid w:val="00FE340D"/>
    <w:rsid w:val="00FE52AA"/>
    <w:rsid w:val="02282F91"/>
    <w:rsid w:val="0333EFB8"/>
    <w:rsid w:val="04336703"/>
    <w:rsid w:val="04337D2E"/>
    <w:rsid w:val="05E14EF5"/>
    <w:rsid w:val="062F5986"/>
    <w:rsid w:val="0682AF47"/>
    <w:rsid w:val="088EC5F5"/>
    <w:rsid w:val="08AEDFE4"/>
    <w:rsid w:val="0973E081"/>
    <w:rsid w:val="0B36C278"/>
    <w:rsid w:val="0D7B77A3"/>
    <w:rsid w:val="0FA88FE5"/>
    <w:rsid w:val="0FE24301"/>
    <w:rsid w:val="10D64C3F"/>
    <w:rsid w:val="1104DFD1"/>
    <w:rsid w:val="117A3ACF"/>
    <w:rsid w:val="12B2C8C5"/>
    <w:rsid w:val="13BF1A17"/>
    <w:rsid w:val="15AF4B66"/>
    <w:rsid w:val="16DEADC7"/>
    <w:rsid w:val="1A7CF1D8"/>
    <w:rsid w:val="1C1F9CDF"/>
    <w:rsid w:val="1DE5704E"/>
    <w:rsid w:val="1F7D4C4C"/>
    <w:rsid w:val="2011269F"/>
    <w:rsid w:val="20517D81"/>
    <w:rsid w:val="20D30AFF"/>
    <w:rsid w:val="249FCEE4"/>
    <w:rsid w:val="25CC2690"/>
    <w:rsid w:val="299BEFD7"/>
    <w:rsid w:val="2ACB998D"/>
    <w:rsid w:val="2B96C1E1"/>
    <w:rsid w:val="2DE91800"/>
    <w:rsid w:val="2ECA9381"/>
    <w:rsid w:val="2F034057"/>
    <w:rsid w:val="3041215B"/>
    <w:rsid w:val="33869A1C"/>
    <w:rsid w:val="36C388DB"/>
    <w:rsid w:val="3A2C7253"/>
    <w:rsid w:val="3AEA4AE2"/>
    <w:rsid w:val="3AEBDC04"/>
    <w:rsid w:val="3D049ABC"/>
    <w:rsid w:val="3F93302D"/>
    <w:rsid w:val="40206D2C"/>
    <w:rsid w:val="402942AB"/>
    <w:rsid w:val="412E28D7"/>
    <w:rsid w:val="440F9011"/>
    <w:rsid w:val="46EE819D"/>
    <w:rsid w:val="4709FAC5"/>
    <w:rsid w:val="475D5940"/>
    <w:rsid w:val="47719E59"/>
    <w:rsid w:val="48F929A1"/>
    <w:rsid w:val="4A1207DD"/>
    <w:rsid w:val="4AFC479B"/>
    <w:rsid w:val="4D26C36D"/>
    <w:rsid w:val="4DB80366"/>
    <w:rsid w:val="4DDC2E1E"/>
    <w:rsid w:val="50F1513B"/>
    <w:rsid w:val="54E32033"/>
    <w:rsid w:val="5915D057"/>
    <w:rsid w:val="5A03E230"/>
    <w:rsid w:val="5A44249A"/>
    <w:rsid w:val="5D77887E"/>
    <w:rsid w:val="6116FC78"/>
    <w:rsid w:val="61FB37F8"/>
    <w:rsid w:val="635CE758"/>
    <w:rsid w:val="640495BF"/>
    <w:rsid w:val="64550A54"/>
    <w:rsid w:val="64F7908B"/>
    <w:rsid w:val="66205D9B"/>
    <w:rsid w:val="674B7DAB"/>
    <w:rsid w:val="6A879BC9"/>
    <w:rsid w:val="6AD9F4CD"/>
    <w:rsid w:val="6B21FDEE"/>
    <w:rsid w:val="6E124723"/>
    <w:rsid w:val="6E39477F"/>
    <w:rsid w:val="6EEA1906"/>
    <w:rsid w:val="71631042"/>
    <w:rsid w:val="71AC67E7"/>
    <w:rsid w:val="722480C5"/>
    <w:rsid w:val="73C320B0"/>
    <w:rsid w:val="75B383F3"/>
    <w:rsid w:val="76AC6D03"/>
    <w:rsid w:val="77300F09"/>
    <w:rsid w:val="7A4BB1E0"/>
    <w:rsid w:val="7AC4C9A4"/>
    <w:rsid w:val="7BB50A38"/>
    <w:rsid w:val="7E81081E"/>
    <w:rsid w:val="7F2E4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B204C9"/>
  <w15:chartTrackingRefBased/>
  <w15:docId w15:val="{1BC198AF-0DAF-C544-8AAB-DCE4D6F7D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color w:val="4B3A2E" w:themeColor="text2"/>
        <w:sz w:val="22"/>
        <w:szCs w:val="22"/>
        <w:lang w:val="en-US" w:eastAsia="ja-JP" w:bidi="ar-SA"/>
      </w:rPr>
    </w:rPrDefault>
    <w:pPrDefault>
      <w:pPr>
        <w:spacing w:after="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semiHidden="1" w:unhideWhenUsed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unhideWhenUsed="1" w:qFormat="1"/>
    <w:lsdException w:name="Emphasis" w:uiPriority="20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unhideWhenUsed="1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E2F0D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320" w:after="200"/>
      <w:contextualSpacing/>
      <w:outlineLvl w:val="0"/>
    </w:pPr>
    <w:rPr>
      <w:rFonts w:asciiTheme="majorHAnsi" w:hAnsiTheme="majorHAnsi"/>
      <w:b/>
      <w:spacing w:val="21"/>
      <w:sz w:val="2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20" w:after="80"/>
      <w:contextualSpacing/>
      <w:outlineLvl w:val="1"/>
    </w:pPr>
    <w:rPr>
      <w:rFonts w:asciiTheme="majorHAnsi" w:hAnsiTheme="majorHAnsi" w:eastAsiaTheme="majorEastAsia" w:cstheme="majorBidi"/>
      <w:b/>
      <w:i/>
      <w:spacing w:val="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outlineLvl w:val="2"/>
    </w:pPr>
    <w:rPr>
      <w:rFonts w:asciiTheme="majorHAnsi" w:hAnsiTheme="majorHAnsi" w:eastAsiaTheme="majorEastAsia" w:cstheme="majorBidi"/>
      <w:i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3"/>
    </w:pPr>
    <w:rPr>
      <w:rFonts w:asciiTheme="majorHAnsi" w:hAnsiTheme="majorHAnsi" w:eastAsiaTheme="majorEastAsia" w:cstheme="majorBidi"/>
      <w:b/>
      <w:iCs/>
      <w:caps/>
      <w:spacing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4"/>
    </w:pPr>
    <w:rPr>
      <w:rFonts w:asciiTheme="majorHAnsi" w:hAnsiTheme="majorHAnsi" w:eastAsiaTheme="majorEastAsia" w:cstheme="majorBidi"/>
      <w:b/>
      <w:spacing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5"/>
    </w:pPr>
    <w:rPr>
      <w:rFonts w:asciiTheme="majorHAnsi" w:hAnsiTheme="majorHAnsi" w:eastAsiaTheme="majorEastAsia" w:cstheme="majorBidi"/>
      <w:b/>
      <w:i/>
      <w:spacing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6"/>
    </w:pPr>
    <w:rPr>
      <w:rFonts w:asciiTheme="majorHAnsi" w:hAnsiTheme="majorHAnsi" w:eastAsiaTheme="majorEastAsia" w:cstheme="majorBidi"/>
      <w:iCs/>
      <w:spacing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7"/>
    </w:pPr>
    <w:rPr>
      <w:rFonts w:asciiTheme="majorHAnsi" w:hAnsiTheme="majorHAnsi" w:eastAsiaTheme="majorEastAsia" w:cstheme="majorBidi"/>
      <w:b/>
      <w:color w:val="A6856E" w:themeColor="text2" w:themeTint="99"/>
      <w:spacing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8"/>
    </w:pPr>
    <w:rPr>
      <w:rFonts w:asciiTheme="majorHAnsi" w:hAnsiTheme="majorHAnsi" w:eastAsiaTheme="majorEastAsia" w:cstheme="majorBidi"/>
      <w:b/>
      <w:iCs/>
      <w:caps/>
      <w:color w:val="A6856E" w:themeColor="text2" w:themeTint="99"/>
      <w:spacing w:val="21"/>
      <w:sz w:val="20"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semiHidden/>
    <w:unhideWhenUsed/>
    <w:pPr>
      <w:spacing w:after="240" w:line="240" w:lineRule="auto"/>
      <w:contextualSpacing/>
    </w:pPr>
    <w:rPr>
      <w:rFonts w:asciiTheme="majorHAnsi" w:hAnsiTheme="majorHAnsi" w:eastAsiaTheme="majorEastAsia" w:cstheme="majorBidi"/>
      <w:b/>
      <w:caps/>
      <w:spacing w:val="21"/>
      <w:kern w:val="28"/>
      <w:sz w:val="64"/>
      <w:szCs w:val="56"/>
    </w:rPr>
  </w:style>
  <w:style w:type="character" w:styleId="TitleChar" w:customStyle="1">
    <w:name w:val="Title Char"/>
    <w:basedOn w:val="DefaultParagraphFont"/>
    <w:link w:val="Title"/>
    <w:uiPriority w:val="10"/>
    <w:semiHidden/>
    <w:rPr>
      <w:rFonts w:asciiTheme="majorHAnsi" w:hAnsiTheme="majorHAnsi" w:eastAsiaTheme="majorEastAsia" w:cstheme="majorBidi"/>
      <w:b/>
      <w:caps/>
      <w:spacing w:val="21"/>
      <w:kern w:val="28"/>
      <w:sz w:val="64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pPr>
      <w:numPr>
        <w:ilvl w:val="1"/>
      </w:numPr>
      <w:spacing w:after="960" w:line="240" w:lineRule="auto"/>
      <w:contextualSpacing/>
    </w:pPr>
    <w:rPr>
      <w:rFonts w:eastAsiaTheme="minorEastAsia"/>
      <w:i/>
      <w:spacing w:val="21"/>
      <w:sz w:val="36"/>
    </w:rPr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/>
      <w:b/>
      <w:spacing w:val="21"/>
      <w:sz w:val="26"/>
    </w:rPr>
  </w:style>
  <w:style w:type="paragraph" w:styleId="Header">
    <w:name w:val="header"/>
    <w:basedOn w:val="Normal"/>
    <w:link w:val="HeaderChar"/>
    <w:uiPriority w:val="99"/>
    <w:unhideWhenUsed/>
    <w:qFormat/>
    <w:pPr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  <w:rPr>
      <w:b/>
      <w:spacing w:val="21"/>
      <w:sz w:val="26"/>
    </w:rPr>
  </w:style>
  <w:style w:type="character" w:styleId="FooterChar" w:customStyle="1">
    <w:name w:val="Footer Char"/>
    <w:basedOn w:val="DefaultParagraphFont"/>
    <w:link w:val="Footer"/>
    <w:uiPriority w:val="99"/>
    <w:rPr>
      <w:b/>
      <w:spacing w:val="21"/>
      <w:sz w:val="2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b/>
      <w:i/>
      <w:spacing w:val="21"/>
      <w:sz w:val="26"/>
      <w:szCs w:val="26"/>
    </w:rPr>
  </w:style>
  <w:style w:type="character" w:styleId="Heading5Char" w:customStyle="1">
    <w:name w:val="Heading 5 Char"/>
    <w:basedOn w:val="DefaultParagraphFont"/>
    <w:link w:val="Heading5"/>
    <w:uiPriority w:val="9"/>
    <w:semiHidden/>
    <w:rPr>
      <w:rFonts w:asciiTheme="majorHAnsi" w:hAnsiTheme="majorHAnsi" w:eastAsiaTheme="majorEastAsia" w:cstheme="majorBidi"/>
      <w:b/>
      <w:spacing w:val="21"/>
    </w:rPr>
  </w:style>
  <w:style w:type="character" w:styleId="Heading6Char" w:customStyle="1">
    <w:name w:val="Heading 6 Char"/>
    <w:basedOn w:val="DefaultParagraphFont"/>
    <w:link w:val="Heading6"/>
    <w:uiPriority w:val="9"/>
    <w:semiHidden/>
    <w:rPr>
      <w:rFonts w:asciiTheme="majorHAnsi" w:hAnsiTheme="majorHAnsi" w:eastAsiaTheme="majorEastAsia" w:cstheme="majorBidi"/>
      <w:b/>
      <w:i/>
      <w:spacing w:val="21"/>
    </w:rPr>
  </w:style>
  <w:style w:type="character" w:styleId="Heading7Char" w:customStyle="1">
    <w:name w:val="Heading 7 Char"/>
    <w:basedOn w:val="DefaultParagraphFont"/>
    <w:link w:val="Heading7"/>
    <w:uiPriority w:val="9"/>
    <w:semiHidden/>
    <w:rPr>
      <w:rFonts w:asciiTheme="majorHAnsi" w:hAnsiTheme="majorHAnsi" w:eastAsiaTheme="majorEastAsia" w:cstheme="majorBidi"/>
      <w:iCs/>
      <w:spacing w:val="21"/>
    </w:rPr>
  </w:style>
  <w:style w:type="character" w:styleId="Heading8Char" w:customStyle="1">
    <w:name w:val="Heading 8 Char"/>
    <w:basedOn w:val="DefaultParagraphFont"/>
    <w:link w:val="Heading8"/>
    <w:uiPriority w:val="9"/>
    <w:semiHidden/>
    <w:rPr>
      <w:rFonts w:asciiTheme="majorHAnsi" w:hAnsiTheme="majorHAnsi" w:eastAsiaTheme="majorEastAsia" w:cstheme="majorBidi"/>
      <w:b/>
      <w:color w:val="A6856E" w:themeColor="text2" w:themeTint="99"/>
      <w:spacing w:val="21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/>
    <w:rPr>
      <w:rFonts w:asciiTheme="majorHAnsi" w:hAnsiTheme="majorHAnsi" w:eastAsiaTheme="majorEastAsia" w:cstheme="majorBidi"/>
      <w:b/>
      <w:iCs/>
      <w:caps/>
      <w:color w:val="A6856E" w:themeColor="text2" w:themeTint="99"/>
      <w:spacing w:val="21"/>
      <w:sz w:val="20"/>
      <w:szCs w:val="21"/>
    </w:rPr>
  </w:style>
  <w:style w:type="character" w:styleId="Emphasis">
    <w:name w:val="Emphasis"/>
    <w:basedOn w:val="DefaultParagraphFont"/>
    <w:uiPriority w:val="20"/>
    <w:semiHidden/>
    <w:unhideWhenUsed/>
    <w:qFormat/>
    <w:rPr>
      <w:b/>
      <w:iCs/>
    </w:rPr>
  </w:style>
  <w:style w:type="character" w:styleId="SubtitleChar" w:customStyle="1">
    <w:name w:val="Subtitle Char"/>
    <w:basedOn w:val="DefaultParagraphFont"/>
    <w:link w:val="Subtitle"/>
    <w:uiPriority w:val="11"/>
    <w:semiHidden/>
    <w:rPr>
      <w:rFonts w:eastAsiaTheme="minorEastAsia"/>
      <w:i/>
      <w:spacing w:val="21"/>
      <w:sz w:val="36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  <w:caps/>
      <w:smallCaps w:val="0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 w:after="240"/>
      <w:contextualSpacing/>
    </w:pPr>
    <w:rPr>
      <w:i/>
      <w:iCs/>
      <w:sz w:val="32"/>
    </w:rPr>
  </w:style>
  <w:style w:type="character" w:styleId="QuoteChar" w:customStyle="1">
    <w:name w:val="Quote Char"/>
    <w:basedOn w:val="DefaultParagraphFont"/>
    <w:link w:val="Quote"/>
    <w:uiPriority w:val="29"/>
    <w:semiHidden/>
    <w:rPr>
      <w:i/>
      <w:iCs/>
      <w:sz w:val="3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 w:after="240"/>
      <w:contextualSpacing/>
    </w:pPr>
    <w:rPr>
      <w:b/>
      <w:i/>
      <w:iCs/>
      <w:sz w:val="32"/>
    </w:rPr>
  </w:style>
  <w:style w:type="character" w:styleId="IntenseQuoteChar" w:customStyle="1">
    <w:name w:val="Intense Quote Char"/>
    <w:basedOn w:val="DefaultParagraphFont"/>
    <w:link w:val="IntenseQuote"/>
    <w:uiPriority w:val="30"/>
    <w:semiHidden/>
    <w:rPr>
      <w:b/>
      <w:i/>
      <w:iCs/>
      <w:sz w:val="32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4B3A2E" w:themeColor="text2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i/>
      <w:caps/>
      <w:smallCaps w:val="0"/>
      <w:color w:val="4B3A2E" w:themeColor="text2"/>
      <w:spacing w:val="0"/>
    </w:rPr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 w:val="0"/>
      <w:iCs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18"/>
      <w:szCs w:val="18"/>
    </w:rPr>
  </w:style>
  <w:style w:type="paragraph" w:styleId="ContactInfo" w:customStyle="1">
    <w:name w:val="Contact Info"/>
    <w:basedOn w:val="Normal"/>
    <w:uiPriority w:val="2"/>
    <w:qFormat/>
    <w:pPr>
      <w:spacing w:after="920"/>
      <w:contextualSpacing/>
    </w:p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4B3A2E" w:themeColor="text2"/>
    </w:rPr>
  </w:style>
  <w:style w:type="character" w:styleId="IntenseEmphasis">
    <w:name w:val="Intense Emphasis"/>
    <w:basedOn w:val="DefaultParagraphFont"/>
    <w:uiPriority w:val="21"/>
    <w:semiHidden/>
    <w:unhideWhenUsed/>
    <w:rPr>
      <w:b/>
      <w:i/>
      <w:iCs/>
      <w:color w:val="4B3A2E" w:themeColor="text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ListParagraph">
    <w:name w:val="List Paragraph"/>
    <w:basedOn w:val="Normal"/>
    <w:uiPriority w:val="34"/>
    <w:unhideWhenUsed/>
    <w:qFormat/>
    <w:pPr>
      <w:ind w:left="216" w:hanging="216"/>
      <w:contextualSpacing/>
    </w:pPr>
  </w:style>
  <w:style w:type="paragraph" w:styleId="Name" w:customStyle="1">
    <w:name w:val="Name"/>
    <w:basedOn w:val="Normal"/>
    <w:link w:val="NameChar"/>
    <w:uiPriority w:val="1"/>
    <w:qFormat/>
    <w:pPr>
      <w:spacing w:after="240" w:line="240" w:lineRule="auto"/>
      <w:contextualSpacing/>
    </w:pPr>
    <w:rPr>
      <w:b/>
      <w:caps/>
      <w:spacing w:val="21"/>
      <w:sz w:val="36"/>
    </w:rPr>
  </w:style>
  <w:style w:type="character" w:styleId="NameChar" w:customStyle="1">
    <w:name w:val="Name Char"/>
    <w:basedOn w:val="DefaultParagraphFont"/>
    <w:link w:val="Name"/>
    <w:uiPriority w:val="1"/>
    <w:rPr>
      <w:b/>
      <w:caps/>
      <w:spacing w:val="21"/>
      <w:sz w:val="36"/>
    </w:rPr>
  </w:style>
  <w:style w:type="character" w:styleId="Heading3Char" w:customStyle="1">
    <w:name w:val="Heading 3 Char"/>
    <w:basedOn w:val="DefaultParagraphFont"/>
    <w:link w:val="Heading3"/>
    <w:uiPriority w:val="9"/>
    <w:rPr>
      <w:rFonts w:asciiTheme="majorHAnsi" w:hAnsiTheme="majorHAnsi" w:eastAsiaTheme="majorEastAsia" w:cstheme="majorBidi"/>
      <w:i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semiHidden/>
    <w:rPr>
      <w:rFonts w:asciiTheme="majorHAnsi" w:hAnsiTheme="majorHAnsi" w:eastAsiaTheme="majorEastAsia" w:cstheme="majorBidi"/>
      <w:b/>
      <w:iCs/>
      <w:caps/>
      <w:spacing w:val="21"/>
    </w:rPr>
  </w:style>
  <w:style w:type="character" w:styleId="Hyperlink">
    <w:name w:val="Hyperlink"/>
    <w:basedOn w:val="DefaultParagraphFont"/>
    <w:uiPriority w:val="99"/>
    <w:unhideWhenUsed/>
    <w:rsid w:val="000076F7"/>
    <w:rPr>
      <w:color w:val="3D859C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76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openxmlformats.org/officeDocument/2006/relationships/settings" Target="settings.xml" Id="rId3" /><Relationship Type="http://schemas.openxmlformats.org/officeDocument/2006/relationships/glossaryDocument" Target="glossary/document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ntTable" Target="fontTable.xml" Id="rId11" /><Relationship Type="http://schemas.openxmlformats.org/officeDocument/2006/relationships/footnotes" Target="footnotes.xml" Id="rId5" /><Relationship Type="http://schemas.openxmlformats.org/officeDocument/2006/relationships/header" Target="head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hyperlink" Target="mailto:naveenalucy@gmail.com" TargetMode="External" Id="Rb6a50c172f264f7d" /><Relationship Type="http://schemas.openxmlformats.org/officeDocument/2006/relationships/hyperlink" Target="https://www.linkedin.com/in/naveena-lucy-joy-2b6770234" TargetMode="External" Id="R9b86f06d71244c36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%7b0FE97323-2447-C041-AB20-4D90AB8AF7E7%7dtf50002038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925297DB78CB54AA92556696E70ED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F4E15D-0FB5-2941-956C-47A323B58C1A}"/>
      </w:docPartPr>
      <w:docPartBody>
        <w:p w:rsidR="00E315E0" w:rsidRDefault="001A5CE6">
          <w:pPr>
            <w:pStyle w:val="0925297DB78CB54AA92556696E70ED72"/>
          </w:pPr>
          <w:r>
            <w:t>Education</w:t>
          </w:r>
        </w:p>
      </w:docPartBody>
    </w:docPart>
    <w:docPart>
      <w:docPartPr>
        <w:name w:val="DFDC66F3D7414049A112AB696357C9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1725FA-80AD-8048-921A-FCF33DE96504}"/>
      </w:docPartPr>
      <w:docPartBody>
        <w:p w:rsidR="00E315E0" w:rsidRDefault="001A5CE6">
          <w:pPr>
            <w:pStyle w:val="DFDC66F3D7414049A112AB696357C947"/>
          </w:pPr>
          <w:r>
            <w:t>Experience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5E0"/>
    <w:rsid w:val="000D03D8"/>
    <w:rsid w:val="001A5CE6"/>
    <w:rsid w:val="002E5748"/>
    <w:rsid w:val="0062335B"/>
    <w:rsid w:val="00DB73B2"/>
    <w:rsid w:val="00E315E0"/>
    <w:rsid w:val="00EE2EF9"/>
    <w:rsid w:val="00F751A3"/>
    <w:rsid w:val="00F85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C46F58C71D9BC43B42CCAE5EA6C7147">
    <w:name w:val="4C46F58C71D9BC43B42CCAE5EA6C7147"/>
  </w:style>
  <w:style w:type="paragraph" w:customStyle="1" w:styleId="0925297DB78CB54AA92556696E70ED72">
    <w:name w:val="0925297DB78CB54AA92556696E70ED72"/>
  </w:style>
  <w:style w:type="paragraph" w:customStyle="1" w:styleId="DFDC66F3D7414049A112AB696357C947">
    <w:name w:val="DFDC66F3D7414049A112AB696357C94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B3A2E"/>
      </a:dk2>
      <a:lt2>
        <a:srgbClr val="F1EFEE"/>
      </a:lt2>
      <a:accent1>
        <a:srgbClr val="9E4733"/>
      </a:accent1>
      <a:accent2>
        <a:srgbClr val="DBA84D"/>
      </a:accent2>
      <a:accent3>
        <a:srgbClr val="4A5C6E"/>
      </a:accent3>
      <a:accent4>
        <a:srgbClr val="C76B42"/>
      </a:accent4>
      <a:accent5>
        <a:srgbClr val="AB967D"/>
      </a:accent5>
      <a:accent6>
        <a:srgbClr val="8B465F"/>
      </a:accent6>
      <a:hlink>
        <a:srgbClr val="3D859C"/>
      </a:hlink>
      <a:folHlink>
        <a:srgbClr val="A65E8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%7b0FE97323-2447-C041-AB20-4D90AB8AF7E7%7dtf50002038.dotx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NAVEENA JOY</dc:creator>
  <keywords/>
  <dc:description/>
  <lastModifiedBy>NAVEENA JOY</lastModifiedBy>
  <revision>21</revision>
  <dcterms:created xsi:type="dcterms:W3CDTF">2024-02-03T20:51:00.0000000Z</dcterms:created>
  <dcterms:modified xsi:type="dcterms:W3CDTF">2024-02-04T02:22:49.6780435Z</dcterms:modified>
</coreProperties>
</file>