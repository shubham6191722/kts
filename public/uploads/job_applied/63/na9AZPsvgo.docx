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D6E48" w14:textId="0726A5D0" w:rsidR="001C0084" w:rsidRPr="00F07CCD" w:rsidRDefault="0081040B">
      <w:pPr>
        <w:pStyle w:val="Name"/>
        <w:rPr>
          <w:color w:val="000000" w:themeColor="text1"/>
        </w:rPr>
      </w:pPr>
      <w:r w:rsidRPr="00F07CCD">
        <w:rPr>
          <w:color w:val="000000" w:themeColor="text1"/>
        </w:rPr>
        <w:t>Ruvimbo moyo</w:t>
      </w:r>
    </w:p>
    <w:p w14:paraId="2E9BE067" w14:textId="06E82875" w:rsidR="006F1BDF" w:rsidRPr="00F07CCD" w:rsidRDefault="0081040B">
      <w:pPr>
        <w:pStyle w:val="ContactInfo"/>
        <w:rPr>
          <w:color w:val="000000" w:themeColor="text1"/>
        </w:rPr>
      </w:pPr>
      <w:r w:rsidRPr="00F07CCD">
        <w:rPr>
          <w:color w:val="000000" w:themeColor="text1"/>
        </w:rPr>
        <w:t>Apartment 408 101 Bradshawgate Picture House BL1 1QD</w:t>
      </w:r>
      <w:r w:rsidR="00DE0861" w:rsidRPr="00F07CCD">
        <w:rPr>
          <w:color w:val="000000" w:themeColor="text1"/>
        </w:rPr>
        <w:t xml:space="preserve">| </w:t>
      </w:r>
      <w:r w:rsidRPr="00F07CCD">
        <w:rPr>
          <w:color w:val="000000" w:themeColor="text1"/>
        </w:rPr>
        <w:t>07949371952</w:t>
      </w:r>
      <w:r w:rsidR="00DE0861" w:rsidRPr="00F07CCD">
        <w:rPr>
          <w:color w:val="000000" w:themeColor="text1"/>
        </w:rPr>
        <w:t xml:space="preserve">| </w:t>
      </w:r>
      <w:sdt>
        <w:sdtPr>
          <w:rPr>
            <w:color w:val="000000" w:themeColor="text1"/>
          </w:rPr>
          <w:alias w:val="Enter email:"/>
          <w:tag w:val="Enter email:"/>
          <w:id w:val="1913350914"/>
          <w:placeholder>
            <w:docPart w:val="1C2F44013D0CA946BED7D700162C5E01"/>
          </w:placeholder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 w:multiLine="1"/>
        </w:sdtPr>
        <w:sdtEndPr/>
        <w:sdtContent>
          <w:r w:rsidRPr="00F07CCD">
            <w:rPr>
              <w:color w:val="000000" w:themeColor="text1"/>
            </w:rPr>
            <w:t>ruvimbomoyo00@gmail.com</w:t>
          </w:r>
        </w:sdtContent>
      </w:sdt>
    </w:p>
    <w:p w14:paraId="39BCA7DC" w14:textId="1A1E789C" w:rsidR="001C0084" w:rsidRPr="00F07CCD" w:rsidRDefault="001C0084">
      <w:pPr>
        <w:pStyle w:val="ContactInfo"/>
        <w:rPr>
          <w:color w:val="000000" w:themeColor="text1"/>
        </w:rPr>
      </w:pPr>
    </w:p>
    <w:p w14:paraId="1E05C1CE" w14:textId="7F258D7C" w:rsidR="006F1BDF" w:rsidRPr="00F07CCD" w:rsidRDefault="006F1BDF">
      <w:pPr>
        <w:pStyle w:val="ContactInfo"/>
        <w:rPr>
          <w:b/>
          <w:bCs/>
          <w:color w:val="000000" w:themeColor="text1"/>
        </w:rPr>
      </w:pPr>
      <w:r w:rsidRPr="00F07CCD">
        <w:rPr>
          <w:b/>
          <w:bCs/>
          <w:color w:val="000000" w:themeColor="text1"/>
        </w:rPr>
        <w:t>Waitress</w:t>
      </w:r>
    </w:p>
    <w:p w14:paraId="5EB1B765" w14:textId="62D58684" w:rsidR="00776982" w:rsidRPr="00F07CCD" w:rsidRDefault="00776982">
      <w:pPr>
        <w:pStyle w:val="ContactInfo"/>
        <w:rPr>
          <w:b/>
          <w:bCs/>
          <w:color w:val="000000" w:themeColor="text1"/>
        </w:rPr>
      </w:pPr>
    </w:p>
    <w:p w14:paraId="45FB213D" w14:textId="7BC884FF" w:rsidR="002F1E66" w:rsidRDefault="00776982">
      <w:pPr>
        <w:pStyle w:val="ContactInfo"/>
        <w:rPr>
          <w:color w:val="000000" w:themeColor="text1"/>
        </w:rPr>
      </w:pPr>
      <w:r w:rsidRPr="00F07CCD">
        <w:rPr>
          <w:color w:val="000000" w:themeColor="text1"/>
        </w:rPr>
        <w:t xml:space="preserve">Experienced waitress with a passion for food and delivering </w:t>
      </w:r>
      <w:r w:rsidR="00B20C58" w:rsidRPr="00F07CCD">
        <w:rPr>
          <w:color w:val="000000" w:themeColor="text1"/>
        </w:rPr>
        <w:t xml:space="preserve">high quality service. Very energetic, outgoing and friendly </w:t>
      </w:r>
      <w:r w:rsidR="008312FE" w:rsidRPr="00F07CCD">
        <w:rPr>
          <w:color w:val="000000" w:themeColor="text1"/>
        </w:rPr>
        <w:t xml:space="preserve">and a good team player. Current law student at the </w:t>
      </w:r>
      <w:r w:rsidR="002F4884" w:rsidRPr="00F07CCD">
        <w:rPr>
          <w:color w:val="000000" w:themeColor="text1"/>
        </w:rPr>
        <w:t>University of</w:t>
      </w:r>
      <w:r w:rsidR="008312FE" w:rsidRPr="00F07CCD">
        <w:rPr>
          <w:color w:val="000000" w:themeColor="text1"/>
        </w:rPr>
        <w:t xml:space="preserve"> Law Manchester.</w:t>
      </w:r>
    </w:p>
    <w:p w14:paraId="44BCB358" w14:textId="77777777" w:rsidR="002F1E66" w:rsidRPr="00F07CCD" w:rsidRDefault="006C2FF2" w:rsidP="00952E73">
      <w:pPr>
        <w:pStyle w:val="Heading1"/>
        <w:rPr>
          <w:color w:val="000000" w:themeColor="text1"/>
        </w:rPr>
      </w:pPr>
      <w:sdt>
        <w:sdtPr>
          <w:rPr>
            <w:color w:val="000000" w:themeColor="text1"/>
          </w:rPr>
          <w:alias w:val="Education:"/>
          <w:tag w:val="Education:"/>
          <w:id w:val="1515106646"/>
          <w:placeholder>
            <w:docPart w:val="E987E0A6DB01EE4385818A9064AA7B04"/>
          </w:placeholder>
          <w:temporary/>
          <w:showingPlcHdr/>
          <w15:appearance w15:val="hidden"/>
        </w:sdtPr>
        <w:sdtEndPr/>
        <w:sdtContent>
          <w:r w:rsidR="002F1E66" w:rsidRPr="00F07CCD">
            <w:rPr>
              <w:color w:val="000000" w:themeColor="text1"/>
            </w:rPr>
            <w:t>Education</w:t>
          </w:r>
        </w:sdtContent>
      </w:sdt>
    </w:p>
    <w:p w14:paraId="1639142F" w14:textId="77777777" w:rsidR="002F1E66" w:rsidRPr="00F07CCD" w:rsidRDefault="002F1E66" w:rsidP="00952E73">
      <w:pPr>
        <w:rPr>
          <w:color w:val="000000" w:themeColor="text1"/>
        </w:rPr>
      </w:pPr>
      <w:r w:rsidRPr="00F07CCD">
        <w:rPr>
          <w:color w:val="000000" w:themeColor="text1"/>
        </w:rPr>
        <w:t>8 GCSEs including Maths and English</w:t>
      </w:r>
    </w:p>
    <w:p w14:paraId="61DD2F7B" w14:textId="450BAA20" w:rsidR="002F1E66" w:rsidRPr="00F07CCD" w:rsidRDefault="002F1E66" w:rsidP="00952E73">
      <w:pPr>
        <w:rPr>
          <w:color w:val="000000" w:themeColor="text1"/>
        </w:rPr>
      </w:pPr>
      <w:r w:rsidRPr="00F07CCD">
        <w:rPr>
          <w:color w:val="000000" w:themeColor="text1"/>
        </w:rPr>
        <w:t>3 A-levels: History, Law and English Literature</w:t>
      </w:r>
    </w:p>
    <w:p w14:paraId="15806563" w14:textId="77777777" w:rsidR="001C0084" w:rsidRPr="00F07CCD" w:rsidRDefault="006C2FF2">
      <w:pPr>
        <w:pStyle w:val="Heading1"/>
        <w:rPr>
          <w:color w:val="000000" w:themeColor="text1"/>
        </w:rPr>
      </w:pPr>
      <w:sdt>
        <w:sdtPr>
          <w:rPr>
            <w:color w:val="000000" w:themeColor="text1"/>
          </w:rPr>
          <w:alias w:val="Skill summary:"/>
          <w:tag w:val="Skill summary:"/>
          <w:id w:val="-819804518"/>
          <w:placeholder>
            <w:docPart w:val="CC49FD8E38E923478D8995740991C972"/>
          </w:placeholder>
          <w:temporary/>
          <w:showingPlcHdr/>
          <w15:appearance w15:val="hidden"/>
        </w:sdtPr>
        <w:sdtEndPr/>
        <w:sdtContent>
          <w:r w:rsidR="007F7DCE" w:rsidRPr="00F07CCD">
            <w:rPr>
              <w:color w:val="000000" w:themeColor="text1"/>
            </w:rPr>
            <w:t>Skills Summary</w:t>
          </w:r>
        </w:sdtContent>
      </w:sdt>
    </w:p>
    <w:p w14:paraId="79BE3EDC" w14:textId="1F29CF36" w:rsidR="001C0084" w:rsidRPr="00F07CCD" w:rsidRDefault="000F6B8C">
      <w:pPr>
        <w:spacing w:after="180"/>
        <w:rPr>
          <w:color w:val="000000" w:themeColor="text1"/>
        </w:rPr>
      </w:pPr>
      <w:r w:rsidRPr="00F07CCD">
        <w:rPr>
          <w:b/>
          <w:bCs/>
          <w:color w:val="000000" w:themeColor="text1"/>
        </w:rPr>
        <w:t>Teamwork</w:t>
      </w:r>
      <w:r w:rsidRPr="00F07CCD">
        <w:rPr>
          <w:color w:val="000000" w:themeColor="text1"/>
        </w:rPr>
        <w:t xml:space="preserve">: Very good team work </w:t>
      </w:r>
      <w:r w:rsidR="006F0778" w:rsidRPr="00F07CCD">
        <w:rPr>
          <w:color w:val="000000" w:themeColor="text1"/>
        </w:rPr>
        <w:t xml:space="preserve">and I work well with others to ensure excellent service and </w:t>
      </w:r>
      <w:r w:rsidR="00F10B2D" w:rsidRPr="00F07CCD">
        <w:rPr>
          <w:color w:val="000000" w:themeColor="text1"/>
        </w:rPr>
        <w:t>productive work environment</w:t>
      </w:r>
    </w:p>
    <w:p w14:paraId="21FEFF12" w14:textId="0AAE6508" w:rsidR="00F10B2D" w:rsidRPr="00F07CCD" w:rsidRDefault="00D74063">
      <w:pPr>
        <w:spacing w:after="180"/>
        <w:rPr>
          <w:color w:val="000000" w:themeColor="text1"/>
        </w:rPr>
      </w:pPr>
      <w:r w:rsidRPr="00F07CCD">
        <w:rPr>
          <w:b/>
          <w:bCs/>
          <w:color w:val="000000" w:themeColor="text1"/>
        </w:rPr>
        <w:t>Multitasking</w:t>
      </w:r>
      <w:r w:rsidRPr="00F07CCD">
        <w:rPr>
          <w:color w:val="000000" w:themeColor="text1"/>
        </w:rPr>
        <w:t xml:space="preserve">: I </w:t>
      </w:r>
      <w:r w:rsidR="00123F60" w:rsidRPr="00F07CCD">
        <w:rPr>
          <w:color w:val="000000" w:themeColor="text1"/>
        </w:rPr>
        <w:t>am</w:t>
      </w:r>
      <w:r w:rsidR="00920E5A" w:rsidRPr="00F07CCD">
        <w:rPr>
          <w:color w:val="000000" w:themeColor="text1"/>
        </w:rPr>
        <w:t xml:space="preserve"> excellent </w:t>
      </w:r>
      <w:r w:rsidR="00123F60" w:rsidRPr="00F07CCD">
        <w:rPr>
          <w:color w:val="000000" w:themeColor="text1"/>
        </w:rPr>
        <w:t>at multi-tasking</w:t>
      </w:r>
      <w:r w:rsidR="00920E5A" w:rsidRPr="00F07CCD">
        <w:rPr>
          <w:color w:val="000000" w:themeColor="text1"/>
        </w:rPr>
        <w:t xml:space="preserve"> and am able to do well and handle busy environments</w:t>
      </w:r>
    </w:p>
    <w:p w14:paraId="5F6689D2" w14:textId="058DA046" w:rsidR="00123F60" w:rsidRPr="00F07CCD" w:rsidRDefault="00123F60">
      <w:pPr>
        <w:spacing w:after="180"/>
        <w:rPr>
          <w:color w:val="000000" w:themeColor="text1"/>
        </w:rPr>
      </w:pPr>
      <w:r w:rsidRPr="00F07CCD">
        <w:rPr>
          <w:b/>
          <w:bCs/>
          <w:color w:val="000000" w:themeColor="text1"/>
        </w:rPr>
        <w:t>Patience</w:t>
      </w:r>
      <w:r w:rsidRPr="00F07CCD">
        <w:rPr>
          <w:color w:val="000000" w:themeColor="text1"/>
        </w:rPr>
        <w:t xml:space="preserve">: Very patient individual. </w:t>
      </w:r>
      <w:r w:rsidR="00032EA7" w:rsidRPr="00F07CCD">
        <w:rPr>
          <w:color w:val="000000" w:themeColor="text1"/>
        </w:rPr>
        <w:t>I was able to learn and improve my patience through my role as a Brownie leader</w:t>
      </w:r>
      <w:r w:rsidR="00804EA3" w:rsidRPr="00F07CCD">
        <w:rPr>
          <w:color w:val="000000" w:themeColor="text1"/>
        </w:rPr>
        <w:t xml:space="preserve"> and this helps me to continuously support and engage with customers. </w:t>
      </w:r>
    </w:p>
    <w:p w14:paraId="2F4AD575" w14:textId="652EB12A" w:rsidR="00B8031F" w:rsidRPr="00F07CCD" w:rsidRDefault="00242CB6">
      <w:pPr>
        <w:spacing w:after="180"/>
        <w:rPr>
          <w:color w:val="000000" w:themeColor="text1"/>
        </w:rPr>
      </w:pPr>
      <w:r w:rsidRPr="00F07CCD">
        <w:rPr>
          <w:b/>
          <w:bCs/>
          <w:color w:val="000000" w:themeColor="text1"/>
        </w:rPr>
        <w:t>Communication</w:t>
      </w:r>
      <w:r w:rsidRPr="00F07CCD">
        <w:rPr>
          <w:color w:val="000000" w:themeColor="text1"/>
        </w:rPr>
        <w:t xml:space="preserve">: Amazing communication skills and </w:t>
      </w:r>
      <w:r w:rsidR="00BF7DF9" w:rsidRPr="00F07CCD">
        <w:rPr>
          <w:color w:val="000000" w:themeColor="text1"/>
        </w:rPr>
        <w:t>delivery.</w:t>
      </w:r>
      <w:r w:rsidR="000967C9" w:rsidRPr="00F07CCD">
        <w:rPr>
          <w:color w:val="000000" w:themeColor="text1"/>
        </w:rPr>
        <w:t xml:space="preserve"> Able to clearly express ideas both verbally and in writing. </w:t>
      </w:r>
      <w:r w:rsidR="00BF7DF9" w:rsidRPr="00F07CCD">
        <w:rPr>
          <w:color w:val="000000" w:themeColor="text1"/>
        </w:rPr>
        <w:t xml:space="preserve"> Oral presentation at university have helped further develop this </w:t>
      </w:r>
      <w:r w:rsidR="004C619F" w:rsidRPr="00F07CCD">
        <w:rPr>
          <w:color w:val="000000" w:themeColor="text1"/>
        </w:rPr>
        <w:t>skill and become a very good communicator.</w:t>
      </w:r>
    </w:p>
    <w:p w14:paraId="7BB12DBC" w14:textId="57347CE2" w:rsidR="00D63A93" w:rsidRPr="00F07CCD" w:rsidRDefault="00553A65">
      <w:pPr>
        <w:spacing w:after="180"/>
        <w:rPr>
          <w:color w:val="000000" w:themeColor="text1"/>
        </w:rPr>
      </w:pPr>
      <w:r w:rsidRPr="00F07CCD">
        <w:rPr>
          <w:b/>
          <w:bCs/>
          <w:color w:val="000000" w:themeColor="text1"/>
        </w:rPr>
        <w:t>Attentive</w:t>
      </w:r>
      <w:r w:rsidRPr="00F07CCD">
        <w:rPr>
          <w:color w:val="000000" w:themeColor="text1"/>
        </w:rPr>
        <w:t>: good observation skills and very attentive to detail.</w:t>
      </w:r>
    </w:p>
    <w:p w14:paraId="3F858CF9" w14:textId="7D3BD788" w:rsidR="003E7F67" w:rsidRPr="00F07CCD" w:rsidRDefault="003E7F67" w:rsidP="003E7F67">
      <w:pPr>
        <w:rPr>
          <w:color w:val="000000" w:themeColor="text1"/>
        </w:rPr>
      </w:pPr>
    </w:p>
    <w:p w14:paraId="221D889E" w14:textId="77777777" w:rsidR="001C0084" w:rsidRPr="00F07CCD" w:rsidRDefault="006C2FF2">
      <w:pPr>
        <w:pStyle w:val="Heading1"/>
        <w:rPr>
          <w:color w:val="000000" w:themeColor="text1"/>
        </w:rPr>
      </w:pPr>
      <w:sdt>
        <w:sdtPr>
          <w:rPr>
            <w:color w:val="000000" w:themeColor="text1"/>
          </w:rPr>
          <w:alias w:val="Experience:"/>
          <w:tag w:val="Experience:"/>
          <w:id w:val="617349259"/>
          <w:placeholder>
            <w:docPart w:val="271ACD0E9D337F4CB1CA7E647478109B"/>
          </w:placeholder>
          <w:temporary/>
          <w:showingPlcHdr/>
          <w15:appearance w15:val="hidden"/>
        </w:sdtPr>
        <w:sdtEndPr/>
        <w:sdtContent>
          <w:r w:rsidR="007F7DCE" w:rsidRPr="00F07CCD">
            <w:rPr>
              <w:color w:val="000000" w:themeColor="text1"/>
            </w:rPr>
            <w:t>Experience</w:t>
          </w:r>
        </w:sdtContent>
      </w:sdt>
    </w:p>
    <w:p w14:paraId="620EC74D" w14:textId="25F95615" w:rsidR="001C0084" w:rsidRPr="00F07CCD" w:rsidRDefault="0022523D">
      <w:pPr>
        <w:pStyle w:val="Heading2"/>
        <w:rPr>
          <w:color w:val="000000" w:themeColor="text1"/>
        </w:rPr>
      </w:pPr>
      <w:r w:rsidRPr="00F07CCD">
        <w:rPr>
          <w:color w:val="000000" w:themeColor="text1"/>
        </w:rPr>
        <w:t>SSP- Manchester Airport</w:t>
      </w:r>
    </w:p>
    <w:p w14:paraId="6C00ADC3" w14:textId="02455828" w:rsidR="001C0084" w:rsidRPr="00F07CCD" w:rsidRDefault="0022523D">
      <w:pPr>
        <w:pStyle w:val="Heading3"/>
        <w:rPr>
          <w:color w:val="000000" w:themeColor="text1"/>
        </w:rPr>
      </w:pPr>
      <w:r w:rsidRPr="00F07CCD">
        <w:rPr>
          <w:color w:val="000000" w:themeColor="text1"/>
        </w:rPr>
        <w:t>Team Member</w:t>
      </w:r>
      <w:r w:rsidR="00A73E98" w:rsidRPr="00F07CCD">
        <w:rPr>
          <w:color w:val="000000" w:themeColor="text1"/>
        </w:rPr>
        <w:t>: 02</w:t>
      </w:r>
      <w:r w:rsidR="00646EB4" w:rsidRPr="00F07CCD">
        <w:rPr>
          <w:color w:val="000000" w:themeColor="text1"/>
        </w:rPr>
        <w:t>/2019 – 02/2020</w:t>
      </w:r>
    </w:p>
    <w:p w14:paraId="7116F50B" w14:textId="5D2F088B" w:rsidR="001C0084" w:rsidRPr="00F07CCD" w:rsidRDefault="00B817BE">
      <w:pPr>
        <w:rPr>
          <w:color w:val="000000" w:themeColor="text1"/>
        </w:rPr>
      </w:pPr>
      <w:r w:rsidRPr="00F07CCD">
        <w:rPr>
          <w:color w:val="000000" w:themeColor="text1"/>
        </w:rPr>
        <w:t xml:space="preserve">Food service duties in a </w:t>
      </w:r>
      <w:r w:rsidR="003E1331" w:rsidRPr="00F07CCD">
        <w:rPr>
          <w:color w:val="000000" w:themeColor="text1"/>
        </w:rPr>
        <w:t>fast-paced</w:t>
      </w:r>
      <w:r w:rsidRPr="00F07CCD">
        <w:rPr>
          <w:color w:val="000000" w:themeColor="text1"/>
        </w:rPr>
        <w:t xml:space="preserve"> environment </w:t>
      </w:r>
      <w:r w:rsidR="00CE32E9" w:rsidRPr="00F07CCD">
        <w:rPr>
          <w:color w:val="000000" w:themeColor="text1"/>
        </w:rPr>
        <w:t xml:space="preserve">specialising in burritos </w:t>
      </w:r>
    </w:p>
    <w:p w14:paraId="7880A00F" w14:textId="7A0CDA1E" w:rsidR="00CE32E9" w:rsidRPr="00F07CCD" w:rsidRDefault="00CE32E9">
      <w:pPr>
        <w:rPr>
          <w:color w:val="000000" w:themeColor="text1"/>
        </w:rPr>
      </w:pPr>
      <w:r w:rsidRPr="00F07CCD">
        <w:rPr>
          <w:color w:val="000000" w:themeColor="text1"/>
        </w:rPr>
        <w:t xml:space="preserve">Effectively took orders from customers while making them and collecting payments. </w:t>
      </w:r>
    </w:p>
    <w:p w14:paraId="5A18BBAA" w14:textId="6E68C7EB" w:rsidR="00CE32E9" w:rsidRPr="00F07CCD" w:rsidRDefault="00AF3E60">
      <w:pPr>
        <w:rPr>
          <w:color w:val="000000" w:themeColor="text1"/>
        </w:rPr>
      </w:pPr>
      <w:r w:rsidRPr="00F07CCD">
        <w:rPr>
          <w:color w:val="000000" w:themeColor="text1"/>
        </w:rPr>
        <w:t>Excelled in a challenging and very high paced environment.</w:t>
      </w:r>
    </w:p>
    <w:p w14:paraId="57A7CAAF" w14:textId="5B17739D" w:rsidR="00AF3E60" w:rsidRPr="00F07CCD" w:rsidRDefault="00AF3E60">
      <w:pPr>
        <w:rPr>
          <w:color w:val="000000" w:themeColor="text1"/>
        </w:rPr>
      </w:pPr>
    </w:p>
    <w:p w14:paraId="2DBB3849" w14:textId="091A5C00" w:rsidR="00AF3E60" w:rsidRPr="00F07CCD" w:rsidRDefault="00AF3E60">
      <w:pPr>
        <w:rPr>
          <w:b/>
          <w:bCs/>
          <w:i/>
          <w:iCs/>
          <w:color w:val="000000" w:themeColor="text1"/>
        </w:rPr>
      </w:pPr>
      <w:r w:rsidRPr="00F07CCD">
        <w:rPr>
          <w:b/>
          <w:bCs/>
          <w:i/>
          <w:iCs/>
          <w:color w:val="000000" w:themeColor="text1"/>
        </w:rPr>
        <w:t>Ro</w:t>
      </w:r>
      <w:r w:rsidR="00D030F7" w:rsidRPr="00F07CCD">
        <w:rPr>
          <w:b/>
          <w:bCs/>
          <w:i/>
          <w:iCs/>
          <w:color w:val="000000" w:themeColor="text1"/>
        </w:rPr>
        <w:t>K</w:t>
      </w:r>
      <w:r w:rsidRPr="00F07CCD">
        <w:rPr>
          <w:b/>
          <w:bCs/>
          <w:i/>
          <w:iCs/>
          <w:color w:val="000000" w:themeColor="text1"/>
        </w:rPr>
        <w:t xml:space="preserve">a </w:t>
      </w:r>
      <w:r w:rsidR="00D030F7" w:rsidRPr="00F07CCD">
        <w:rPr>
          <w:b/>
          <w:bCs/>
          <w:i/>
          <w:iCs/>
          <w:color w:val="000000" w:themeColor="text1"/>
        </w:rPr>
        <w:t xml:space="preserve">Mediterranean </w:t>
      </w:r>
      <w:r w:rsidRPr="00F07CCD">
        <w:rPr>
          <w:b/>
          <w:bCs/>
          <w:i/>
          <w:iCs/>
          <w:color w:val="000000" w:themeColor="text1"/>
        </w:rPr>
        <w:t>Restaurant</w:t>
      </w:r>
    </w:p>
    <w:p w14:paraId="1BF823DB" w14:textId="223AC0FF" w:rsidR="00652FD8" w:rsidRPr="00F07CCD" w:rsidRDefault="00652FD8">
      <w:pPr>
        <w:rPr>
          <w:color w:val="000000" w:themeColor="text1"/>
        </w:rPr>
      </w:pPr>
      <w:r w:rsidRPr="00F07CCD">
        <w:rPr>
          <w:color w:val="000000" w:themeColor="text1"/>
        </w:rPr>
        <w:t xml:space="preserve">Waitress: </w:t>
      </w:r>
      <w:r w:rsidR="003A3951" w:rsidRPr="00F07CCD">
        <w:rPr>
          <w:color w:val="000000" w:themeColor="text1"/>
        </w:rPr>
        <w:t>04/2021 – present</w:t>
      </w:r>
    </w:p>
    <w:p w14:paraId="77A5D3DE" w14:textId="38F59817" w:rsidR="003A3951" w:rsidRPr="00F07CCD" w:rsidRDefault="00C935EA">
      <w:pPr>
        <w:rPr>
          <w:color w:val="000000" w:themeColor="text1"/>
        </w:rPr>
      </w:pPr>
      <w:r w:rsidRPr="00F07CCD">
        <w:rPr>
          <w:color w:val="000000" w:themeColor="text1"/>
        </w:rPr>
        <w:t xml:space="preserve">Waiting and cleaning tables </w:t>
      </w:r>
    </w:p>
    <w:p w14:paraId="40D86EB1" w14:textId="596E1B9A" w:rsidR="00350F11" w:rsidRPr="00F07CCD" w:rsidRDefault="00350F11">
      <w:pPr>
        <w:rPr>
          <w:color w:val="000000" w:themeColor="text1"/>
        </w:rPr>
      </w:pPr>
      <w:r w:rsidRPr="00F07CCD">
        <w:rPr>
          <w:color w:val="000000" w:themeColor="text1"/>
        </w:rPr>
        <w:t xml:space="preserve">Recommending best meals and drinks for customers </w:t>
      </w:r>
    </w:p>
    <w:p w14:paraId="786FCF36" w14:textId="62FE0D4B" w:rsidR="001C0084" w:rsidRPr="00F07CCD" w:rsidRDefault="0054017B" w:rsidP="0018153C">
      <w:pPr>
        <w:rPr>
          <w:color w:val="000000" w:themeColor="text1"/>
        </w:rPr>
      </w:pPr>
      <w:r w:rsidRPr="00F07CCD">
        <w:rPr>
          <w:color w:val="000000" w:themeColor="text1"/>
        </w:rPr>
        <w:t>Covering shifts during the busiest times</w:t>
      </w:r>
    </w:p>
    <w:p w14:paraId="4750D27C" w14:textId="56A32FEF" w:rsidR="0018153C" w:rsidRDefault="0018153C" w:rsidP="0018153C">
      <w:pPr>
        <w:rPr>
          <w:color w:val="000000" w:themeColor="text1"/>
        </w:rPr>
      </w:pPr>
      <w:r w:rsidRPr="00F07CCD">
        <w:rPr>
          <w:color w:val="000000" w:themeColor="text1"/>
        </w:rPr>
        <w:t xml:space="preserve">Demonstrated ability to work in a </w:t>
      </w:r>
      <w:r w:rsidR="00F07CCD" w:rsidRPr="00F07CCD">
        <w:rPr>
          <w:color w:val="000000" w:themeColor="text1"/>
        </w:rPr>
        <w:t>fast-paced</w:t>
      </w:r>
      <w:r w:rsidRPr="00F07CCD">
        <w:rPr>
          <w:color w:val="000000" w:themeColor="text1"/>
        </w:rPr>
        <w:t xml:space="preserve"> environment </w:t>
      </w:r>
      <w:r w:rsidR="003E1331" w:rsidRPr="00F07CCD">
        <w:rPr>
          <w:color w:val="000000" w:themeColor="text1"/>
        </w:rPr>
        <w:t>and promote house specials</w:t>
      </w:r>
    </w:p>
    <w:p w14:paraId="4D72C30F" w14:textId="46B1EB1E" w:rsidR="002F1E66" w:rsidRDefault="002F1E66" w:rsidP="0018153C">
      <w:pPr>
        <w:rPr>
          <w:color w:val="000000" w:themeColor="text1"/>
        </w:rPr>
      </w:pPr>
    </w:p>
    <w:p w14:paraId="3295C17B" w14:textId="2AE88C18" w:rsidR="002F1E66" w:rsidRPr="00F07CCD" w:rsidRDefault="002F1E66" w:rsidP="0018153C">
      <w:pPr>
        <w:rPr>
          <w:color w:val="000000" w:themeColor="text1"/>
        </w:rPr>
      </w:pPr>
      <w:r>
        <w:rPr>
          <w:color w:val="000000" w:themeColor="text1"/>
        </w:rPr>
        <w:t>References available on request</w:t>
      </w:r>
    </w:p>
    <w:sectPr w:rsidR="002F1E66" w:rsidRPr="00F07CCD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8648E" w14:textId="77777777" w:rsidR="0081040B" w:rsidRDefault="0081040B">
      <w:pPr>
        <w:spacing w:after="0" w:line="240" w:lineRule="auto"/>
      </w:pPr>
      <w:r>
        <w:separator/>
      </w:r>
    </w:p>
  </w:endnote>
  <w:endnote w:type="continuationSeparator" w:id="0">
    <w:p w14:paraId="0F10B1C6" w14:textId="77777777" w:rsidR="0081040B" w:rsidRDefault="00810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BD8F4" w14:textId="77777777" w:rsidR="001C0084" w:rsidRDefault="007F7DC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064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6E8AD" w14:textId="77777777" w:rsidR="0081040B" w:rsidRDefault="0081040B">
      <w:pPr>
        <w:spacing w:after="0" w:line="240" w:lineRule="auto"/>
      </w:pPr>
      <w:r>
        <w:separator/>
      </w:r>
    </w:p>
  </w:footnote>
  <w:footnote w:type="continuationSeparator" w:id="0">
    <w:p w14:paraId="45E330BC" w14:textId="77777777" w:rsidR="0081040B" w:rsidRDefault="00810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4E2F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144F66C" wp14:editId="5DAE784E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22C245B2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D13D5" w14:textId="77777777" w:rsidR="001C0084" w:rsidRDefault="007F7DC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94A37D5" wp14:editId="7F4CA4A4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959CFCC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">
              <v:rect id="Rectangle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583687">
    <w:abstractNumId w:val="9"/>
  </w:num>
  <w:num w:numId="2" w16cid:durableId="99183456">
    <w:abstractNumId w:val="7"/>
  </w:num>
  <w:num w:numId="3" w16cid:durableId="1445079454">
    <w:abstractNumId w:val="6"/>
  </w:num>
  <w:num w:numId="4" w16cid:durableId="1166553555">
    <w:abstractNumId w:val="5"/>
  </w:num>
  <w:num w:numId="5" w16cid:durableId="1806072725">
    <w:abstractNumId w:val="4"/>
  </w:num>
  <w:num w:numId="6" w16cid:durableId="157044583">
    <w:abstractNumId w:val="8"/>
  </w:num>
  <w:num w:numId="7" w16cid:durableId="888105358">
    <w:abstractNumId w:val="3"/>
  </w:num>
  <w:num w:numId="8" w16cid:durableId="254948084">
    <w:abstractNumId w:val="2"/>
  </w:num>
  <w:num w:numId="9" w16cid:durableId="446895987">
    <w:abstractNumId w:val="1"/>
  </w:num>
  <w:num w:numId="10" w16cid:durableId="171639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grammar="clean"/>
  <w:attachedTemplate r:id="rId1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0B"/>
    <w:rsid w:val="0000092C"/>
    <w:rsid w:val="00032EA7"/>
    <w:rsid w:val="00047CB1"/>
    <w:rsid w:val="000967C9"/>
    <w:rsid w:val="000F6B8C"/>
    <w:rsid w:val="0011706B"/>
    <w:rsid w:val="00123F60"/>
    <w:rsid w:val="001757C4"/>
    <w:rsid w:val="0018153C"/>
    <w:rsid w:val="001C0084"/>
    <w:rsid w:val="0022523D"/>
    <w:rsid w:val="00242CB6"/>
    <w:rsid w:val="0028704F"/>
    <w:rsid w:val="002F1E66"/>
    <w:rsid w:val="002F4884"/>
    <w:rsid w:val="00350F11"/>
    <w:rsid w:val="0036525F"/>
    <w:rsid w:val="003A3951"/>
    <w:rsid w:val="003C1C78"/>
    <w:rsid w:val="003E1331"/>
    <w:rsid w:val="003E7F67"/>
    <w:rsid w:val="004C619F"/>
    <w:rsid w:val="0054017B"/>
    <w:rsid w:val="00553A65"/>
    <w:rsid w:val="00646EB4"/>
    <w:rsid w:val="00652FD8"/>
    <w:rsid w:val="006D4BE1"/>
    <w:rsid w:val="006F0778"/>
    <w:rsid w:val="006F1BDF"/>
    <w:rsid w:val="00776982"/>
    <w:rsid w:val="007F7DCE"/>
    <w:rsid w:val="00804EA3"/>
    <w:rsid w:val="0081040B"/>
    <w:rsid w:val="008312FE"/>
    <w:rsid w:val="00920E5A"/>
    <w:rsid w:val="009F0990"/>
    <w:rsid w:val="00A73E98"/>
    <w:rsid w:val="00AF3E60"/>
    <w:rsid w:val="00B20C58"/>
    <w:rsid w:val="00B8031F"/>
    <w:rsid w:val="00B817BE"/>
    <w:rsid w:val="00BF7DF9"/>
    <w:rsid w:val="00C35D57"/>
    <w:rsid w:val="00C6486B"/>
    <w:rsid w:val="00C935EA"/>
    <w:rsid w:val="00CE32E9"/>
    <w:rsid w:val="00D030F7"/>
    <w:rsid w:val="00D63A93"/>
    <w:rsid w:val="00D74063"/>
    <w:rsid w:val="00DE0861"/>
    <w:rsid w:val="00EC0642"/>
    <w:rsid w:val="00F07CCD"/>
    <w:rsid w:val="00F1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90993A"/>
  <w15:chartTrackingRefBased/>
  <w15:docId w15:val="{14ED89D5-297C-4644-B55E-492F0F97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glossaryDocument" Target="glossary/document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1646E643-6375-7E4E-B4CE-3166EE82D24E%7dtf5000203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C2F44013D0CA946BED7D700162C5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25251-3419-0947-A2EB-8ED793FF96E3}"/>
      </w:docPartPr>
      <w:docPartBody>
        <w:p w:rsidR="00B74B58" w:rsidRDefault="006722BE">
          <w:pPr>
            <w:pStyle w:val="1C2F44013D0CA946BED7D700162C5E01"/>
          </w:pPr>
          <w:r>
            <w:t>Email</w:t>
          </w:r>
        </w:p>
      </w:docPartBody>
    </w:docPart>
    <w:docPart>
      <w:docPartPr>
        <w:name w:val="CC49FD8E38E923478D8995740991C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9D543-3689-F448-B474-647E2A10565C}"/>
      </w:docPartPr>
      <w:docPartBody>
        <w:p w:rsidR="00B74B58" w:rsidRDefault="006722BE">
          <w:pPr>
            <w:pStyle w:val="CC49FD8E38E923478D8995740991C972"/>
          </w:pPr>
          <w:r>
            <w:t>Skills Summary</w:t>
          </w:r>
        </w:p>
      </w:docPartBody>
    </w:docPart>
    <w:docPart>
      <w:docPartPr>
        <w:name w:val="271ACD0E9D337F4CB1CA7E6474781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5F7CB1-9959-EC4E-850A-3328D6FD854F}"/>
      </w:docPartPr>
      <w:docPartBody>
        <w:p w:rsidR="00B74B58" w:rsidRDefault="006722BE">
          <w:pPr>
            <w:pStyle w:val="271ACD0E9D337F4CB1CA7E647478109B"/>
          </w:pPr>
          <w:r>
            <w:t>Experience</w:t>
          </w:r>
        </w:p>
      </w:docPartBody>
    </w:docPart>
    <w:docPart>
      <w:docPartPr>
        <w:name w:val="E987E0A6DB01EE4385818A9064AA7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75989-A178-E041-80A2-8CDD758837A9}"/>
      </w:docPartPr>
      <w:docPartBody>
        <w:p w:rsidR="00B74B58" w:rsidRDefault="006722BE" w:rsidP="006722BE">
          <w:pPr>
            <w:pStyle w:val="E987E0A6DB01EE4385818A9064AA7B0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BE"/>
    <w:rsid w:val="006722BE"/>
    <w:rsid w:val="00B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2F44013D0CA946BED7D700162C5E01">
    <w:name w:val="1C2F44013D0CA946BED7D700162C5E01"/>
  </w:style>
  <w:style w:type="paragraph" w:customStyle="1" w:styleId="CC49FD8E38E923478D8995740991C972">
    <w:name w:val="CC49FD8E38E923478D8995740991C972"/>
  </w:style>
  <w:style w:type="paragraph" w:customStyle="1" w:styleId="271ACD0E9D337F4CB1CA7E647478109B">
    <w:name w:val="271ACD0E9D337F4CB1CA7E647478109B"/>
  </w:style>
  <w:style w:type="paragraph" w:customStyle="1" w:styleId="E987E0A6DB01EE4385818A9064AA7B04">
    <w:name w:val="E987E0A6DB01EE4385818A9064AA7B04"/>
    <w:rsid w:val="00672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ruvimbomoyo00@gmail.com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%7b1646E643-6375-7E4E-B4CE-3166EE82D24E%7dtf50002038.dotx</Template>
  <TotalTime>1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Ruvimbo Moyo22</dc:creator>
  <cp:keywords/>
  <cp:lastModifiedBy>Ruvimbo Moyo</cp:lastModifiedBy>
  <cp:revision>2</cp:revision>
  <dcterms:created xsi:type="dcterms:W3CDTF">2023-02-02T12:48:00Z</dcterms:created>
  <dcterms:modified xsi:type="dcterms:W3CDTF">2023-02-02T12:48:00Z</dcterms:modified>
</cp:coreProperties>
</file>