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41BC021" w14:textId="77777777" w:rsidTr="007F0EF9">
        <w:trPr>
          <w:trHeight w:hRule="exact" w:val="156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203AB6E" w14:textId="3BF78B53" w:rsidR="00692703" w:rsidRPr="00CF1A49" w:rsidRDefault="00AF0987" w:rsidP="00913946">
            <w:pPr>
              <w:pStyle w:val="Title"/>
            </w:pPr>
            <w:r>
              <w:t>nazeema begum</w:t>
            </w:r>
          </w:p>
          <w:p w14:paraId="63F4ECCE" w14:textId="6868BB30" w:rsidR="00AF0987" w:rsidRDefault="00AF0987" w:rsidP="007F0EF9">
            <w:pPr>
              <w:pStyle w:val="ContactInfoEmphasis"/>
            </w:pPr>
            <w:r>
              <w:t xml:space="preserve">Email:  </w:t>
            </w:r>
            <w:r w:rsidR="00CA7BD9">
              <w:t>nazeema</w:t>
            </w:r>
            <w:r w:rsidR="00386210">
              <w:t>65</w:t>
            </w:r>
            <w:r w:rsidR="00CA7BD9">
              <w:t>@outlook.com</w:t>
            </w:r>
            <w:r w:rsidR="007F0EF9">
              <w:t xml:space="preserve"> Phone: +447341177279</w:t>
            </w:r>
          </w:p>
          <w:p w14:paraId="7B458D7D" w14:textId="777B888E" w:rsidR="00AF0987" w:rsidRDefault="00692703" w:rsidP="00AF0987">
            <w:pPr>
              <w:pStyle w:val="ContactInfoEmphasis"/>
              <w:contextualSpacing w:val="0"/>
            </w:pPr>
            <w:r w:rsidRPr="00CF1A49">
              <w:t xml:space="preserve"> </w:t>
            </w:r>
            <w:sdt>
              <w:sdtPr>
                <w:alias w:val="Enter LinkedIn profile:"/>
                <w:tag w:val="Enter LinkedIn profile:"/>
                <w:id w:val="-1332902444"/>
                <w:placeholder>
                  <w:docPart w:val="397C911BC6934871873963F89EA48D8E"/>
                </w:placeholder>
                <w:temporary/>
                <w:showingPlcHdr/>
                <w15:appearance w15:val="hidden"/>
              </w:sdtPr>
              <w:sdtContent>
                <w:r w:rsidR="00C57FC6" w:rsidRPr="00CF1A49">
                  <w:t>LinkedIn Profile</w:t>
                </w:r>
              </w:sdtContent>
            </w:sdt>
            <w:r w:rsidR="00AF0987">
              <w:t xml:space="preserve">: </w:t>
            </w:r>
            <w:hyperlink r:id="rId8" w:history="1">
              <w:r w:rsidR="002D3ED3" w:rsidRPr="00517E7D">
                <w:rPr>
                  <w:rStyle w:val="Hyperlink"/>
                </w:rPr>
                <w:t>https://www.linkedin.com/in/nazeema-begum-722aa488</w:t>
              </w:r>
            </w:hyperlink>
          </w:p>
          <w:p w14:paraId="6A6E27C4" w14:textId="77777777" w:rsidR="007F0EF9" w:rsidRDefault="007F0EF9" w:rsidP="002D3ED3">
            <w:pPr>
              <w:pStyle w:val="ContactInfoEmphasis"/>
            </w:pPr>
            <w:r>
              <w:t xml:space="preserve">Preston, Lancashire.UK </w:t>
            </w:r>
          </w:p>
          <w:p w14:paraId="6B8F50CD" w14:textId="457D8434" w:rsidR="002D3ED3" w:rsidRPr="00CF1A49" w:rsidRDefault="002D3ED3" w:rsidP="007F0EF9">
            <w:pPr>
              <w:pStyle w:val="ContactInfoEmphasis"/>
            </w:pPr>
          </w:p>
        </w:tc>
      </w:tr>
      <w:tr w:rsidR="009571D8" w:rsidRPr="00CF1A49" w14:paraId="01878E1F" w14:textId="77777777" w:rsidTr="00692703">
        <w:tc>
          <w:tcPr>
            <w:tcW w:w="9360" w:type="dxa"/>
            <w:tcMar>
              <w:top w:w="432" w:type="dxa"/>
            </w:tcMar>
          </w:tcPr>
          <w:p w14:paraId="67A6B556" w14:textId="114E72B6" w:rsidR="00D97476" w:rsidRPr="00CF1A49" w:rsidRDefault="003F7D22" w:rsidP="00913946">
            <w:pPr>
              <w:contextualSpacing w:val="0"/>
            </w:pPr>
            <w:r>
              <w:t xml:space="preserve">Seeing an entry level job position in a reputed IT firm in order to build a </w:t>
            </w:r>
            <w:r w:rsidR="00D97476">
              <w:t>long-term</w:t>
            </w:r>
            <w:r>
              <w:t xml:space="preserve"> career by investing the best of my technical knowledge and educational qualifica</w:t>
            </w:r>
            <w:r w:rsidR="00D97476">
              <w:t>tion and to serve the organization with an outstanding output.</w:t>
            </w:r>
          </w:p>
        </w:tc>
      </w:tr>
    </w:tbl>
    <w:p w14:paraId="4863E1A0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47DD5D21DD8B4653B38F5C5938C47953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3D3A51B2" w14:textId="77777777" w:rsidTr="00575D7B">
        <w:trPr>
          <w:trHeight w:val="1870"/>
        </w:trPr>
        <w:tc>
          <w:tcPr>
            <w:tcW w:w="9355" w:type="dxa"/>
          </w:tcPr>
          <w:p w14:paraId="3AD390F7" w14:textId="2892FBAF" w:rsidR="001D0BF1" w:rsidRPr="00CF1A49" w:rsidRDefault="00D97476" w:rsidP="001D0BF1">
            <w:pPr>
              <w:pStyle w:val="Heading3"/>
              <w:contextualSpacing w:val="0"/>
            </w:pPr>
            <w:r>
              <w:t>nov</w:t>
            </w:r>
            <w:r w:rsidR="00721B34">
              <w:t>20</w:t>
            </w:r>
            <w:r>
              <w:t>21</w:t>
            </w:r>
            <w:r w:rsidR="001D0BF1" w:rsidRPr="00CF1A49">
              <w:t xml:space="preserve"> </w:t>
            </w:r>
            <w:r w:rsidR="002F629A">
              <w:t>- present</w:t>
            </w:r>
          </w:p>
          <w:p w14:paraId="616D30DD" w14:textId="73365EAE" w:rsidR="001D0BF1" w:rsidRPr="00CF1A49" w:rsidRDefault="00695418" w:rsidP="001D0BF1">
            <w:pPr>
              <w:pStyle w:val="Heading2"/>
              <w:contextualSpacing w:val="0"/>
            </w:pPr>
            <w:r>
              <w:rPr>
                <w:rStyle w:val="SubtleReference"/>
              </w:rPr>
              <w:t xml:space="preserve">IT </w:t>
            </w:r>
            <w:r w:rsidR="00FB01D8">
              <w:rPr>
                <w:rStyle w:val="SubtleReference"/>
              </w:rPr>
              <w:t>HELPDESK</w:t>
            </w:r>
            <w:r w:rsidR="001D0BF1" w:rsidRPr="00CF1A49">
              <w:t xml:space="preserve">, </w:t>
            </w:r>
            <w:r w:rsidR="00D97476">
              <w:rPr>
                <w:rStyle w:val="SubtleReference"/>
              </w:rPr>
              <w:t>summitfods</w:t>
            </w:r>
            <w:r w:rsidR="002F629A">
              <w:rPr>
                <w:rStyle w:val="SubtleReference"/>
              </w:rPr>
              <w:t>-uk.</w:t>
            </w:r>
          </w:p>
          <w:p w14:paraId="0D9CDF61" w14:textId="1548FBC4" w:rsidR="00D97476" w:rsidRDefault="002F629A" w:rsidP="001D0BF1">
            <w:pPr>
              <w:contextualSpacing w:val="0"/>
            </w:pP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Setup new computers and user logins and access for new members of </w:t>
            </w:r>
            <w:r w:rsidR="006373EC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advance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staff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.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Giving staff access to folders by changing permissions on the shared drives or giving access to group mailboxes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.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</w:t>
            </w:r>
            <w:r w:rsidR="00D2465C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Solving tickets on ZENDESK. 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Market available training courses to employees and provide necessary information as required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. 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Configuration of internal and ‘project’ peripheral devices and printers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.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Testing and deployment of own software products internally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. 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Assist in developing and maintaining resources on the firm’s intrane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t. 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Arrange departmental meetings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.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SharePoint administration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. 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Design, implementation and administration of Office365, AV, Mail and internal Active </w:t>
            </w:r>
            <w:r w:rsidR="005E59DA"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Directory</w:t>
            </w:r>
            <w:r w:rsidR="005E59DA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>.</w:t>
            </w:r>
            <w:r w:rsidR="005E59DA"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Maintaining</w:t>
            </w:r>
            <w:r w:rsidRPr="00144753"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 records</w:t>
            </w:r>
            <w:r>
              <w:rPr>
                <w:rFonts w:ascii="Open Sans" w:eastAsia="Times New Roman" w:hAnsi="Open Sans" w:cs="Open Sans"/>
                <w:color w:val="3A3A3A"/>
                <w:sz w:val="21"/>
                <w:szCs w:val="21"/>
                <w:lang w:eastAsia="en-GB"/>
              </w:rPr>
              <w:t xml:space="preserve">. </w:t>
            </w:r>
          </w:p>
          <w:p w14:paraId="6297AC12" w14:textId="77777777" w:rsidR="00D97476" w:rsidRDefault="00D97476" w:rsidP="001D0BF1">
            <w:pPr>
              <w:contextualSpacing w:val="0"/>
            </w:pPr>
          </w:p>
          <w:p w14:paraId="6FB11ABC" w14:textId="77777777" w:rsidR="00D97476" w:rsidRPr="00CF1A49" w:rsidRDefault="00D97476" w:rsidP="00D97476">
            <w:pPr>
              <w:pStyle w:val="Heading3"/>
              <w:contextualSpacing w:val="0"/>
            </w:pPr>
            <w:r>
              <w:t>may2018</w:t>
            </w:r>
            <w:r w:rsidRPr="00CF1A49">
              <w:t xml:space="preserve"> – </w:t>
            </w:r>
            <w:r>
              <w:t>sept2020</w:t>
            </w:r>
          </w:p>
          <w:p w14:paraId="785B8339" w14:textId="0D009F3E" w:rsidR="00D97476" w:rsidRPr="00CF1A49" w:rsidRDefault="00D97476" w:rsidP="00D97476">
            <w:pPr>
              <w:pStyle w:val="Heading2"/>
              <w:contextualSpacing w:val="0"/>
            </w:pPr>
            <w:r w:rsidRPr="00721B34">
              <w:rPr>
                <w:rStyle w:val="SubtleReference"/>
              </w:rPr>
              <w:t>process a</w:t>
            </w:r>
            <w:r>
              <w:rPr>
                <w:rStyle w:val="SubtleReference"/>
              </w:rPr>
              <w:t>ssociate</w:t>
            </w:r>
            <w:r w:rsidRPr="00CF1A49">
              <w:t xml:space="preserve">, </w:t>
            </w:r>
            <w:r>
              <w:rPr>
                <w:rStyle w:val="SubtleReference"/>
              </w:rPr>
              <w:t>genpact</w:t>
            </w:r>
            <w:r w:rsidR="002F629A">
              <w:rPr>
                <w:rStyle w:val="SubtleReference"/>
              </w:rPr>
              <w:t>-india.</w:t>
            </w:r>
          </w:p>
          <w:p w14:paraId="34F88606" w14:textId="69C61552" w:rsidR="00D97476" w:rsidRPr="00D97476" w:rsidRDefault="00D97476" w:rsidP="00D97476">
            <w:pPr>
              <w:contextualSpacing w:val="0"/>
            </w:pPr>
            <w:r w:rsidRPr="00575D7B">
              <w:t>Answering incoming calls and respond to customer queries.</w:t>
            </w:r>
            <w:r>
              <w:t xml:space="preserve"> </w:t>
            </w:r>
            <w:r w:rsidRPr="00575D7B">
              <w:t>Manage and resolve customer complaints</w:t>
            </w:r>
            <w:r>
              <w:t xml:space="preserve">. </w:t>
            </w:r>
            <w:r w:rsidRPr="00575D7B">
              <w:t>Identify and escalate issues to supervisors.</w:t>
            </w:r>
            <w:r>
              <w:t xml:space="preserve"> </w:t>
            </w:r>
            <w:r w:rsidRPr="00575D7B">
              <w:t>Provide product and service information to customers.</w:t>
            </w:r>
            <w:r>
              <w:t xml:space="preserve"> </w:t>
            </w:r>
            <w:r w:rsidRPr="00575D7B">
              <w:t>Also, processed emails when the volume was high and processed Account Change Requests</w:t>
            </w:r>
            <w:r>
              <w:t xml:space="preserve">. </w:t>
            </w:r>
            <w:r w:rsidRPr="00575D7B">
              <w:t>Assisting new agents regarding the process related queries</w:t>
            </w:r>
            <w:r>
              <w:t>.</w:t>
            </w:r>
          </w:p>
        </w:tc>
      </w:tr>
      <w:tr w:rsidR="00F61DF9" w:rsidRPr="00CF1A49" w14:paraId="10EE2DC4" w14:textId="77777777" w:rsidTr="00F61DF9">
        <w:tc>
          <w:tcPr>
            <w:tcW w:w="9355" w:type="dxa"/>
            <w:tcMar>
              <w:top w:w="216" w:type="dxa"/>
            </w:tcMar>
          </w:tcPr>
          <w:p w14:paraId="015CF861" w14:textId="3B439D21" w:rsidR="00F61DF9" w:rsidRPr="00CF1A49" w:rsidRDefault="00721B34" w:rsidP="00F61DF9">
            <w:pPr>
              <w:pStyle w:val="Heading3"/>
              <w:contextualSpacing w:val="0"/>
            </w:pPr>
            <w:r>
              <w:t>JAN 2017</w:t>
            </w:r>
            <w:r w:rsidR="00F61DF9" w:rsidRPr="00CF1A49">
              <w:t>–</w:t>
            </w:r>
            <w:r>
              <w:t>MARCH 2018</w:t>
            </w:r>
            <w:r w:rsidR="00F61DF9" w:rsidRPr="00CF1A49">
              <w:t xml:space="preserve"> </w:t>
            </w:r>
          </w:p>
          <w:p w14:paraId="66B14520" w14:textId="6BE9BC80" w:rsidR="00F61DF9" w:rsidRPr="00CF1A49" w:rsidRDefault="00721B34" w:rsidP="00F61DF9">
            <w:pPr>
              <w:pStyle w:val="Heading2"/>
              <w:contextualSpacing w:val="0"/>
            </w:pPr>
            <w:r w:rsidRPr="00721B34">
              <w:rPr>
                <w:rStyle w:val="SubtleReference"/>
              </w:rPr>
              <w:t>data</w:t>
            </w:r>
            <w:r>
              <w:t xml:space="preserve"> </w:t>
            </w:r>
            <w:r w:rsidRPr="00721B34">
              <w:rPr>
                <w:rStyle w:val="SubtleReference"/>
              </w:rPr>
              <w:t>entry operator</w:t>
            </w:r>
            <w:r w:rsidR="00F61DF9" w:rsidRPr="00CF1A49">
              <w:t>,</w:t>
            </w:r>
            <w:r>
              <w:t xml:space="preserve"> </w:t>
            </w:r>
            <w:r w:rsidRPr="00721B34">
              <w:rPr>
                <w:rStyle w:val="SubtleReference"/>
              </w:rPr>
              <w:t>ACMI INDUSTRIES</w:t>
            </w:r>
            <w:r w:rsidR="002F629A">
              <w:rPr>
                <w:rStyle w:val="SubtleReference"/>
              </w:rPr>
              <w:t>-india.</w:t>
            </w:r>
          </w:p>
          <w:p w14:paraId="7E506C13" w14:textId="720F72CB" w:rsidR="00575D7B" w:rsidRDefault="00575D7B" w:rsidP="00575D7B">
            <w:pPr>
              <w:pStyle w:val="trt0xe"/>
              <w:shd w:val="clear" w:color="auto" w:fill="FFFFFF"/>
              <w:spacing w:before="0" w:beforeAutospacing="0" w:after="60" w:afterAutospacing="0"/>
              <w:rPr>
                <w:rFonts w:ascii="Arial" w:hAnsi="Arial" w:cs="Arial"/>
                <w:color w:val="222222"/>
              </w:rPr>
            </w:pPr>
            <w:r w:rsidRPr="00434CA1">
              <w:rPr>
                <w:rFonts w:asciiTheme="minorHAnsi" w:eastAsiaTheme="minorHAnsi" w:hAnsiTheme="minorHAnsi" w:cstheme="minorBidi"/>
                <w:color w:val="595959" w:themeColor="text1" w:themeTint="A6"/>
                <w:sz w:val="22"/>
                <w:szCs w:val="22"/>
                <w:lang w:val="en-US" w:eastAsia="en-US"/>
              </w:rPr>
              <w:t xml:space="preserve">Preparing and sorting documents for data </w:t>
            </w:r>
            <w:r w:rsidR="00D97476" w:rsidRPr="00434CA1">
              <w:rPr>
                <w:rFonts w:asciiTheme="minorHAnsi" w:eastAsiaTheme="minorHAnsi" w:hAnsiTheme="minorHAnsi" w:cstheme="minorBidi"/>
                <w:color w:val="595959" w:themeColor="text1" w:themeTint="A6"/>
                <w:sz w:val="22"/>
                <w:szCs w:val="22"/>
                <w:lang w:val="en-US" w:eastAsia="en-US"/>
              </w:rPr>
              <w:t>entry. Entering</w:t>
            </w:r>
            <w:r w:rsidRPr="00434CA1">
              <w:rPr>
                <w:rFonts w:asciiTheme="minorHAnsi" w:eastAsiaTheme="minorHAnsi" w:hAnsiTheme="minorHAnsi" w:cstheme="minorBidi"/>
                <w:color w:val="595959" w:themeColor="text1" w:themeTint="A6"/>
                <w:sz w:val="22"/>
                <w:szCs w:val="22"/>
                <w:lang w:val="en-US" w:eastAsia="en-US"/>
              </w:rPr>
              <w:t xml:space="preserve"> data into database software and checking to ensure the accuracy of the data that has been inputted</w:t>
            </w:r>
            <w:r>
              <w:rPr>
                <w:rFonts w:ascii="Arial" w:hAnsi="Arial" w:cs="Arial"/>
                <w:color w:val="222222"/>
              </w:rPr>
              <w:t>.</w:t>
            </w:r>
          </w:p>
          <w:p w14:paraId="39B5DD0E" w14:textId="2C714BF8"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3AA6B4229D2C415996E4518F0F17DE1A"/>
        </w:placeholder>
        <w:temporary/>
        <w:showingPlcHdr/>
        <w15:appearance w15:val="hidden"/>
      </w:sdtPr>
      <w:sdtContent>
        <w:p w14:paraId="1C5E7D37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284F5F7" w14:textId="77777777" w:rsidTr="00D66A52">
        <w:tc>
          <w:tcPr>
            <w:tcW w:w="9355" w:type="dxa"/>
          </w:tcPr>
          <w:p w14:paraId="6FF6659E" w14:textId="522B0D6A" w:rsidR="001D0BF1" w:rsidRPr="00CF1A49" w:rsidRDefault="00575D7B" w:rsidP="001D0BF1">
            <w:pPr>
              <w:pStyle w:val="Heading3"/>
              <w:contextualSpacing w:val="0"/>
            </w:pPr>
            <w:r>
              <w:t>sept 2020</w:t>
            </w:r>
            <w:r w:rsidR="005031BA">
              <w:t>-sept 2022</w:t>
            </w:r>
          </w:p>
          <w:p w14:paraId="67AE9B80" w14:textId="3654AA5D" w:rsidR="002F629A" w:rsidRDefault="00575D7B" w:rsidP="00BD30DB">
            <w:pPr>
              <w:pStyle w:val="Heading2"/>
              <w:contextualSpacing w:val="0"/>
            </w:pPr>
            <w:r>
              <w:t>master</w:t>
            </w:r>
            <w:r w:rsidR="00DF7688">
              <w:t xml:space="preserve"> OF</w:t>
            </w:r>
            <w:r>
              <w:t xml:space="preserve"> science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university of central lancashire.</w:t>
            </w:r>
          </w:p>
          <w:p w14:paraId="14509586" w14:textId="0F1D5B81" w:rsidR="007538DC" w:rsidRPr="00CF1A49" w:rsidRDefault="00357A68" w:rsidP="007538DC">
            <w:pPr>
              <w:contextualSpacing w:val="0"/>
            </w:pPr>
            <w:r>
              <w:t>Qualified Information</w:t>
            </w:r>
            <w:r w:rsidR="00DF7688" w:rsidRPr="00DF7688">
              <w:t xml:space="preserve"> Technology </w:t>
            </w:r>
            <w:r w:rsidR="006373EC" w:rsidRPr="00DF7688">
              <w:t>Security</w:t>
            </w:r>
            <w:r w:rsidR="006373EC">
              <w:t xml:space="preserve">. </w:t>
            </w:r>
            <w:r w:rsidR="005031BA">
              <w:t>Preston, United</w:t>
            </w:r>
            <w:r w:rsidR="006373EC">
              <w:t xml:space="preserve"> Kingdom.</w:t>
            </w:r>
          </w:p>
        </w:tc>
      </w:tr>
      <w:tr w:rsidR="00F61DF9" w:rsidRPr="00CF1A49" w14:paraId="6D5EE636" w14:textId="77777777" w:rsidTr="00F61DF9">
        <w:tc>
          <w:tcPr>
            <w:tcW w:w="9355" w:type="dxa"/>
            <w:tcMar>
              <w:top w:w="216" w:type="dxa"/>
            </w:tcMar>
          </w:tcPr>
          <w:p w14:paraId="71DCFF16" w14:textId="242F5966" w:rsidR="00F61DF9" w:rsidRPr="00CF1A49" w:rsidRDefault="00721B34" w:rsidP="00F61DF9">
            <w:pPr>
              <w:pStyle w:val="Heading3"/>
              <w:contextualSpacing w:val="0"/>
            </w:pPr>
            <w:r>
              <w:t>sept</w:t>
            </w:r>
            <w:r w:rsidR="00575D7B">
              <w:t>2012-</w:t>
            </w:r>
            <w:r>
              <w:t xml:space="preserve"> 2016</w:t>
            </w:r>
          </w:p>
          <w:p w14:paraId="4632E0A9" w14:textId="4050E0D5" w:rsidR="00F61DF9" w:rsidRPr="00721B34" w:rsidRDefault="00721B34" w:rsidP="00F61DF9">
            <w:pPr>
              <w:pStyle w:val="Heading2"/>
              <w:contextualSpacing w:val="0"/>
              <w:rPr>
                <w:color w:val="000000" w:themeColor="text1"/>
              </w:rPr>
            </w:pPr>
            <w:r>
              <w:t>Bachelor of Technology</w:t>
            </w:r>
            <w:r w:rsidR="00F61DF9" w:rsidRPr="00721B34">
              <w:rPr>
                <w:rStyle w:val="SubtleReference"/>
              </w:rPr>
              <w:t xml:space="preserve">, </w:t>
            </w:r>
            <w:r w:rsidRPr="00721B34">
              <w:rPr>
                <w:rStyle w:val="SubtleReference"/>
              </w:rPr>
              <w:t>Guru Nanak Institutions Technical Campus</w:t>
            </w:r>
          </w:p>
          <w:p w14:paraId="28E17C00" w14:textId="77D7EA34" w:rsidR="00012414" w:rsidRDefault="00DF7688" w:rsidP="00F61DF9">
            <w:r>
              <w:lastRenderedPageBreak/>
              <w:t xml:space="preserve">Qualified </w:t>
            </w:r>
            <w:r w:rsidR="00575D7B">
              <w:t xml:space="preserve">with 60% in computer science engineering under Jawaharlal Nehru Technological University, </w:t>
            </w:r>
            <w:r>
              <w:t>INDIA</w:t>
            </w:r>
            <w:r w:rsidR="00575D7B">
              <w:t>.</w:t>
            </w:r>
          </w:p>
        </w:tc>
      </w:tr>
    </w:tbl>
    <w:p w14:paraId="6CB29A21" w14:textId="7B6B822A" w:rsidR="00486277" w:rsidRPr="00CF1A49" w:rsidRDefault="00CB3271" w:rsidP="00486277">
      <w:pPr>
        <w:pStyle w:val="Heading1"/>
      </w:pPr>
      <w:r w:rsidRPr="00CB3271">
        <w:lastRenderedPageBreak/>
        <w:t>Technical</w:t>
      </w:r>
      <w:r>
        <w:rPr>
          <w:rFonts w:ascii="Open Sans" w:hAnsi="Open Sans" w:cs="Open Sans"/>
          <w:b w:val="0"/>
          <w:bCs/>
          <w:color w:val="0B77B5"/>
          <w:shd w:val="clear" w:color="auto" w:fill="FFFFFF"/>
        </w:rPr>
        <w:t xml:space="preserve"> </w:t>
      </w:r>
      <w:r w:rsidRPr="00CB3271"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3C7EBBE1" w14:textId="77777777" w:rsidTr="00012414">
        <w:tc>
          <w:tcPr>
            <w:tcW w:w="4680" w:type="dxa"/>
          </w:tcPr>
          <w:p w14:paraId="1ACFCF37" w14:textId="0475C06F" w:rsidR="001E3120" w:rsidRPr="006E1507" w:rsidRDefault="001E3120" w:rsidP="006373EC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2EB21FEC" w14:textId="77777777" w:rsidR="00434CA1" w:rsidRDefault="006373EC" w:rsidP="00434CA1">
            <w:pPr>
              <w:pStyle w:val="ListBullet"/>
            </w:pPr>
            <w:r>
              <w:t>Network development and administration.</w:t>
            </w:r>
          </w:p>
          <w:p w14:paraId="79D35551" w14:textId="77777777" w:rsidR="006373EC" w:rsidRDefault="006373EC" w:rsidP="00434CA1">
            <w:pPr>
              <w:pStyle w:val="ListBullet"/>
            </w:pPr>
            <w:r>
              <w:t>Website troubleshooting</w:t>
            </w:r>
          </w:p>
          <w:p w14:paraId="6A0F5B71" w14:textId="64F7A47A" w:rsidR="006373EC" w:rsidRDefault="006373EC" w:rsidP="00434CA1">
            <w:pPr>
              <w:pStyle w:val="ListBullet"/>
            </w:pPr>
            <w:r>
              <w:t>System development and administration</w:t>
            </w:r>
          </w:p>
          <w:p w14:paraId="09625FA7" w14:textId="35F2030D" w:rsidR="006373EC" w:rsidRDefault="006373EC" w:rsidP="00434CA1">
            <w:pPr>
              <w:pStyle w:val="ListBullet"/>
            </w:pPr>
            <w:r>
              <w:t>Reporting and documentation</w:t>
            </w:r>
          </w:p>
          <w:p w14:paraId="5A4561F2" w14:textId="77777777" w:rsidR="006373EC" w:rsidRDefault="006373EC" w:rsidP="00434CA1">
            <w:pPr>
              <w:pStyle w:val="ListBullet"/>
            </w:pPr>
            <w:r>
              <w:t>Technical support.</w:t>
            </w:r>
          </w:p>
          <w:p w14:paraId="314D21C3" w14:textId="20071EE1" w:rsidR="006373EC" w:rsidRPr="006E1507" w:rsidRDefault="006373EC" w:rsidP="00434CA1">
            <w:pPr>
              <w:pStyle w:val="ListBullet"/>
            </w:pPr>
            <w:r w:rsidRPr="006373EC">
              <w:t>Knowledge</w:t>
            </w:r>
            <w:r w:rsidRPr="00CA3E5F">
              <w:t xml:space="preserve"> on Cloud Transformations</w:t>
            </w:r>
          </w:p>
        </w:tc>
        <w:tc>
          <w:tcPr>
            <w:tcW w:w="4680" w:type="dxa"/>
            <w:tcMar>
              <w:left w:w="360" w:type="dxa"/>
            </w:tcMar>
          </w:tcPr>
          <w:p w14:paraId="03700CC5" w14:textId="77777777" w:rsidR="006373EC" w:rsidRDefault="006373EC" w:rsidP="006373EC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298A7334" w14:textId="77777777" w:rsidR="003B6E8F" w:rsidRPr="003B6E8F" w:rsidRDefault="003B6E8F" w:rsidP="003B6E8F">
            <w:pPr>
              <w:pStyle w:val="ListBullet"/>
              <w:rPr>
                <w:lang w:val="en-GB" w:eastAsia="en-GB"/>
              </w:rPr>
            </w:pPr>
            <w:r w:rsidRPr="003B6E8F">
              <w:rPr>
                <w:lang w:val="en-GB" w:eastAsia="en-GB"/>
              </w:rPr>
              <w:t>Understanding of Operating Systems, Networking and Web Technologies </w:t>
            </w:r>
          </w:p>
          <w:p w14:paraId="7BB84057" w14:textId="77777777" w:rsidR="006373EC" w:rsidRDefault="006373EC" w:rsidP="003B6E8F">
            <w:pPr>
              <w:pStyle w:val="ListBullet"/>
            </w:pPr>
            <w:r>
              <w:t>Information forensics</w:t>
            </w:r>
          </w:p>
          <w:p w14:paraId="56092263" w14:textId="77777777" w:rsidR="006373EC" w:rsidRDefault="006373EC" w:rsidP="003B6E8F">
            <w:pPr>
              <w:pStyle w:val="ListBullet"/>
            </w:pPr>
            <w:r>
              <w:t>Desktop support</w:t>
            </w:r>
          </w:p>
          <w:p w14:paraId="64A995D8" w14:textId="0705DE99" w:rsidR="006373EC" w:rsidRDefault="006373EC" w:rsidP="003B6E8F">
            <w:pPr>
              <w:pStyle w:val="ListBullet"/>
            </w:pPr>
            <w:r>
              <w:t xml:space="preserve">Skilled in </w:t>
            </w:r>
            <w:r w:rsidR="005E59DA">
              <w:t>TCP</w:t>
            </w:r>
            <w:r>
              <w:t>/</w:t>
            </w:r>
            <w:r w:rsidR="005E59DA">
              <w:t xml:space="preserve">IP </w:t>
            </w:r>
            <w:r>
              <w:t>and wan</w:t>
            </w:r>
          </w:p>
          <w:p w14:paraId="14E7F20D" w14:textId="77777777" w:rsidR="006373EC" w:rsidRDefault="006373EC" w:rsidP="003B6E8F">
            <w:pPr>
              <w:pStyle w:val="ListBullet"/>
            </w:pPr>
            <w:r>
              <w:t>Custer service expert</w:t>
            </w:r>
          </w:p>
          <w:p w14:paraId="22DE12AA" w14:textId="613C6CF8" w:rsidR="006373EC" w:rsidRPr="006E1507" w:rsidRDefault="006373EC" w:rsidP="003B6E8F">
            <w:pPr>
              <w:pStyle w:val="ListBullet"/>
            </w:pPr>
            <w:r>
              <w:t>Data collection and analysis.</w:t>
            </w:r>
          </w:p>
        </w:tc>
      </w:tr>
    </w:tbl>
    <w:p w14:paraId="710A0D8C" w14:textId="6E938C77" w:rsidR="00CB3271" w:rsidRDefault="00CB3271" w:rsidP="00CB3271">
      <w:pPr>
        <w:pStyle w:val="Heading1"/>
      </w:pPr>
      <w:r w:rsidRPr="00CB3271">
        <w:t>Soft Skills</w:t>
      </w:r>
    </w:p>
    <w:p w14:paraId="5F50AFAC" w14:textId="36D25AE6" w:rsidR="00CB3271" w:rsidRDefault="00CB3271" w:rsidP="00CB3271">
      <w:pPr>
        <w:pStyle w:val="ListBullet"/>
      </w:pPr>
      <w:r w:rsidRPr="00CA3E5F">
        <w:t>Problem-solving</w:t>
      </w:r>
    </w:p>
    <w:p w14:paraId="3EF5FC47" w14:textId="46FA3E29" w:rsidR="00CB3271" w:rsidRDefault="00CB3271" w:rsidP="00CB3271">
      <w:pPr>
        <w:pStyle w:val="ListBullet"/>
      </w:pPr>
      <w:r w:rsidRPr="00CA3E5F">
        <w:t>Analytic or critical thinking</w:t>
      </w:r>
    </w:p>
    <w:p w14:paraId="7D888309" w14:textId="77777777" w:rsidR="00CB3271" w:rsidRPr="00CA3E5F" w:rsidRDefault="00CB3271" w:rsidP="00CB3271">
      <w:pPr>
        <w:pStyle w:val="ListBullet"/>
      </w:pPr>
      <w:r w:rsidRPr="00CA3E5F">
        <w:t>Collaboration</w:t>
      </w:r>
    </w:p>
    <w:p w14:paraId="7917F6EA" w14:textId="77777777" w:rsidR="00CB3271" w:rsidRPr="00CA3E5F" w:rsidRDefault="00CB3271" w:rsidP="00CB3271">
      <w:pPr>
        <w:pStyle w:val="ListBullet"/>
      </w:pPr>
      <w:r w:rsidRPr="00CA3E5F">
        <w:t>Creativity</w:t>
      </w:r>
    </w:p>
    <w:p w14:paraId="27685895" w14:textId="683F0490" w:rsidR="00CB3271" w:rsidRDefault="00CB3271" w:rsidP="00CB3271">
      <w:pPr>
        <w:pStyle w:val="ListBullet"/>
        <w:rPr>
          <w:lang w:eastAsia="en-GB"/>
        </w:rPr>
      </w:pPr>
      <w:r w:rsidRPr="00CA3E5F">
        <w:t>Curiosity</w:t>
      </w:r>
    </w:p>
    <w:p w14:paraId="549EE5AC" w14:textId="5AF02BE1" w:rsidR="00E712A2" w:rsidRDefault="00E712A2" w:rsidP="00E712A2">
      <w:pPr>
        <w:pStyle w:val="ListBullet"/>
        <w:numPr>
          <w:ilvl w:val="0"/>
          <w:numId w:val="0"/>
        </w:numPr>
        <w:ind w:left="360"/>
        <w:rPr>
          <w:lang w:eastAsia="en-GB"/>
        </w:rPr>
      </w:pPr>
    </w:p>
    <w:p w14:paraId="092F7AD9" w14:textId="6C01FEDE" w:rsidR="00CB3271" w:rsidRPr="00CA3E5F" w:rsidRDefault="00E712A2" w:rsidP="00E712A2">
      <w:pPr>
        <w:pStyle w:val="Heading1"/>
      </w:pPr>
      <w:r>
        <w:t xml:space="preserve">reference: </w:t>
      </w:r>
      <w:r w:rsidRPr="00E712A2">
        <w:rPr>
          <w:rFonts w:asciiTheme="minorHAnsi" w:eastAsiaTheme="minorHAnsi" w:hAnsiTheme="minorHAnsi" w:cstheme="minorBidi"/>
          <w:b w:val="0"/>
          <w:caps w:val="0"/>
          <w:color w:val="595959" w:themeColor="text1" w:themeTint="A6"/>
          <w:sz w:val="22"/>
          <w:szCs w:val="22"/>
        </w:rPr>
        <w:t>Available on request</w:t>
      </w:r>
      <w:r>
        <w:t>.</w:t>
      </w:r>
    </w:p>
    <w:p w14:paraId="066209F7" w14:textId="073BA003" w:rsidR="00DC6207" w:rsidRPr="00CB3271" w:rsidRDefault="00DC6207" w:rsidP="00CB3271">
      <w:pPr>
        <w:pStyle w:val="ListBullet"/>
        <w:numPr>
          <w:ilvl w:val="0"/>
          <w:numId w:val="0"/>
        </w:numPr>
        <w:ind w:left="360" w:hanging="360"/>
        <w:rPr>
          <w:lang w:val="en-IN" w:eastAsia="en-IN"/>
        </w:rPr>
      </w:pPr>
    </w:p>
    <w:p w14:paraId="3423A4C4" w14:textId="61445719" w:rsidR="0073072A" w:rsidRPr="0073072A" w:rsidRDefault="0073072A" w:rsidP="0073072A">
      <w:pPr>
        <w:shd w:val="clear" w:color="auto" w:fill="FFFFFF"/>
        <w:spacing w:after="60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>
        <w:t xml:space="preserve">         </w:t>
      </w:r>
      <w:r w:rsidRPr="0073072A">
        <w:t>All information in this resume is true and correct to the best of my knowledge and belief</w:t>
      </w:r>
      <w:r w:rsidRPr="0073072A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.</w:t>
      </w:r>
    </w:p>
    <w:p w14:paraId="77625521" w14:textId="77777777" w:rsidR="00DC6207" w:rsidRPr="00012414" w:rsidRDefault="00DC6207" w:rsidP="00DC6207">
      <w:pPr>
        <w:pStyle w:val="ListBullet"/>
        <w:numPr>
          <w:ilvl w:val="0"/>
          <w:numId w:val="0"/>
        </w:numPr>
        <w:ind w:left="360" w:hanging="360"/>
        <w:contextualSpacing/>
        <w:rPr>
          <w:lang w:val="en-IN" w:eastAsia="en-IN"/>
        </w:rPr>
      </w:pPr>
    </w:p>
    <w:p w14:paraId="21A933B0" w14:textId="77777777" w:rsidR="0073072A" w:rsidRDefault="0073072A" w:rsidP="00012414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</w:r>
      <w:r>
        <w:rPr>
          <w:lang w:val="en-IN" w:eastAsia="en-IN"/>
        </w:rPr>
        <w:tab/>
        <w:t xml:space="preserve">              </w:t>
      </w:r>
    </w:p>
    <w:p w14:paraId="298D1668" w14:textId="250C69AE" w:rsidR="00012414" w:rsidRDefault="0073072A" w:rsidP="00012414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  <w:r>
        <w:rPr>
          <w:lang w:val="en-IN" w:eastAsia="en-IN"/>
        </w:rPr>
        <w:t xml:space="preserve">                                                                                                                                         </w:t>
      </w:r>
    </w:p>
    <w:p w14:paraId="5FB80147" w14:textId="77777777" w:rsidR="00012414" w:rsidRPr="00012414" w:rsidRDefault="00012414" w:rsidP="00012414">
      <w:pPr>
        <w:pStyle w:val="ListBullet"/>
        <w:numPr>
          <w:ilvl w:val="0"/>
          <w:numId w:val="0"/>
        </w:numPr>
        <w:ind w:left="360"/>
        <w:contextualSpacing/>
        <w:rPr>
          <w:lang w:val="en-IN" w:eastAsia="en-IN"/>
        </w:rPr>
      </w:pPr>
    </w:p>
    <w:sectPr w:rsidR="00012414" w:rsidRPr="00012414" w:rsidSect="005A1B10">
      <w:footerReference w:type="default" r:id="rId9"/>
      <w:headerReference w:type="first" r:id="rId10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F6D8E" w14:textId="77777777" w:rsidR="00440061" w:rsidRDefault="00440061" w:rsidP="0068194B">
      <w:r>
        <w:separator/>
      </w:r>
    </w:p>
    <w:p w14:paraId="664AD9AB" w14:textId="77777777" w:rsidR="00440061" w:rsidRDefault="00440061"/>
    <w:p w14:paraId="608D6357" w14:textId="77777777" w:rsidR="00440061" w:rsidRDefault="00440061"/>
  </w:endnote>
  <w:endnote w:type="continuationSeparator" w:id="0">
    <w:p w14:paraId="5A6DAC48" w14:textId="77777777" w:rsidR="00440061" w:rsidRDefault="00440061" w:rsidP="0068194B">
      <w:r>
        <w:continuationSeparator/>
      </w:r>
    </w:p>
    <w:p w14:paraId="3C772D8F" w14:textId="77777777" w:rsidR="00440061" w:rsidRDefault="00440061"/>
    <w:p w14:paraId="431B93E7" w14:textId="77777777" w:rsidR="00440061" w:rsidRDefault="004400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123272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F57EA" w14:textId="77777777" w:rsidR="00440061" w:rsidRDefault="00440061" w:rsidP="0068194B">
      <w:r>
        <w:separator/>
      </w:r>
    </w:p>
    <w:p w14:paraId="19FC6C9A" w14:textId="77777777" w:rsidR="00440061" w:rsidRDefault="00440061"/>
    <w:p w14:paraId="03DF017A" w14:textId="77777777" w:rsidR="00440061" w:rsidRDefault="00440061"/>
  </w:footnote>
  <w:footnote w:type="continuationSeparator" w:id="0">
    <w:p w14:paraId="7BE23783" w14:textId="77777777" w:rsidR="00440061" w:rsidRDefault="00440061" w:rsidP="0068194B">
      <w:r>
        <w:continuationSeparator/>
      </w:r>
    </w:p>
    <w:p w14:paraId="30788770" w14:textId="77777777" w:rsidR="00440061" w:rsidRDefault="00440061"/>
    <w:p w14:paraId="1AF0AE6E" w14:textId="77777777" w:rsidR="00440061" w:rsidRDefault="004400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F42C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F3E8E7" wp14:editId="253AB54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56A83B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FDB799A"/>
    <w:multiLevelType w:val="hybridMultilevel"/>
    <w:tmpl w:val="DA161818"/>
    <w:lvl w:ilvl="0" w:tplc="B6D47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A01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D2C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FE15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F2B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44A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DAB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1E6B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6A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4CA0E7D"/>
    <w:multiLevelType w:val="multilevel"/>
    <w:tmpl w:val="00E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F1A004F"/>
    <w:multiLevelType w:val="multilevel"/>
    <w:tmpl w:val="05B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DD351CB"/>
    <w:multiLevelType w:val="multilevel"/>
    <w:tmpl w:val="52B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C7601"/>
    <w:multiLevelType w:val="multilevel"/>
    <w:tmpl w:val="99D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A4B31"/>
    <w:multiLevelType w:val="multilevel"/>
    <w:tmpl w:val="CBC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37828"/>
    <w:multiLevelType w:val="hybridMultilevel"/>
    <w:tmpl w:val="E96C790E"/>
    <w:lvl w:ilvl="0" w:tplc="A56EF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3EF6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CA39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AEB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8C7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523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20C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4AD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3898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9D260BB"/>
    <w:multiLevelType w:val="hybridMultilevel"/>
    <w:tmpl w:val="6BA044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FE3CF4"/>
    <w:multiLevelType w:val="multilevel"/>
    <w:tmpl w:val="50A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942312">
    <w:abstractNumId w:val="9"/>
  </w:num>
  <w:num w:numId="2" w16cid:durableId="794249535">
    <w:abstractNumId w:val="8"/>
  </w:num>
  <w:num w:numId="3" w16cid:durableId="681903042">
    <w:abstractNumId w:val="7"/>
  </w:num>
  <w:num w:numId="4" w16cid:durableId="64110051">
    <w:abstractNumId w:val="6"/>
  </w:num>
  <w:num w:numId="5" w16cid:durableId="1064910059">
    <w:abstractNumId w:val="11"/>
  </w:num>
  <w:num w:numId="6" w16cid:durableId="1318025851">
    <w:abstractNumId w:val="3"/>
  </w:num>
  <w:num w:numId="7" w16cid:durableId="493574833">
    <w:abstractNumId w:val="13"/>
  </w:num>
  <w:num w:numId="8" w16cid:durableId="539975472">
    <w:abstractNumId w:val="2"/>
  </w:num>
  <w:num w:numId="9" w16cid:durableId="1265766537">
    <w:abstractNumId w:val="15"/>
  </w:num>
  <w:num w:numId="10" w16cid:durableId="384987153">
    <w:abstractNumId w:val="5"/>
  </w:num>
  <w:num w:numId="11" w16cid:durableId="2133592109">
    <w:abstractNumId w:val="4"/>
  </w:num>
  <w:num w:numId="12" w16cid:durableId="114760948">
    <w:abstractNumId w:val="1"/>
  </w:num>
  <w:num w:numId="13" w16cid:durableId="172307938">
    <w:abstractNumId w:val="0"/>
  </w:num>
  <w:num w:numId="14" w16cid:durableId="468060923">
    <w:abstractNumId w:val="19"/>
  </w:num>
  <w:num w:numId="15" w16cid:durableId="1209412814">
    <w:abstractNumId w:val="17"/>
  </w:num>
  <w:num w:numId="16" w16cid:durableId="230820871">
    <w:abstractNumId w:val="16"/>
  </w:num>
  <w:num w:numId="17" w16cid:durableId="1436513398">
    <w:abstractNumId w:val="11"/>
  </w:num>
  <w:num w:numId="18" w16cid:durableId="17588985">
    <w:abstractNumId w:val="14"/>
  </w:num>
  <w:num w:numId="19" w16cid:durableId="1501578410">
    <w:abstractNumId w:val="10"/>
  </w:num>
  <w:num w:numId="20" w16cid:durableId="357707279">
    <w:abstractNumId w:val="11"/>
  </w:num>
  <w:num w:numId="21" w16cid:durableId="1516774006">
    <w:abstractNumId w:val="20"/>
  </w:num>
  <w:num w:numId="22" w16cid:durableId="1910655232">
    <w:abstractNumId w:val="11"/>
  </w:num>
  <w:num w:numId="23" w16cid:durableId="828135756">
    <w:abstractNumId w:val="12"/>
  </w:num>
  <w:num w:numId="24" w16cid:durableId="1096049327">
    <w:abstractNumId w:val="11"/>
  </w:num>
  <w:num w:numId="25" w16cid:durableId="1672949567">
    <w:abstractNumId w:val="21"/>
  </w:num>
  <w:num w:numId="26" w16cid:durableId="10050116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87"/>
    <w:rsid w:val="000001EF"/>
    <w:rsid w:val="00007322"/>
    <w:rsid w:val="00007728"/>
    <w:rsid w:val="00012414"/>
    <w:rsid w:val="00024584"/>
    <w:rsid w:val="00024730"/>
    <w:rsid w:val="0003395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5CA2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3ED3"/>
    <w:rsid w:val="002D6137"/>
    <w:rsid w:val="002E7E61"/>
    <w:rsid w:val="002F05E5"/>
    <w:rsid w:val="002F254D"/>
    <w:rsid w:val="002F30E4"/>
    <w:rsid w:val="002F629A"/>
    <w:rsid w:val="00307140"/>
    <w:rsid w:val="00316DFF"/>
    <w:rsid w:val="00325B57"/>
    <w:rsid w:val="00336056"/>
    <w:rsid w:val="003417EA"/>
    <w:rsid w:val="00344DC7"/>
    <w:rsid w:val="0034687F"/>
    <w:rsid w:val="003544E1"/>
    <w:rsid w:val="00357A68"/>
    <w:rsid w:val="00366398"/>
    <w:rsid w:val="00386210"/>
    <w:rsid w:val="003A0632"/>
    <w:rsid w:val="003A30E5"/>
    <w:rsid w:val="003A6ADF"/>
    <w:rsid w:val="003B5928"/>
    <w:rsid w:val="003B6E8F"/>
    <w:rsid w:val="003D380F"/>
    <w:rsid w:val="003E160D"/>
    <w:rsid w:val="003F1D5F"/>
    <w:rsid w:val="003F7D22"/>
    <w:rsid w:val="00405128"/>
    <w:rsid w:val="00406CFF"/>
    <w:rsid w:val="00416B25"/>
    <w:rsid w:val="00420592"/>
    <w:rsid w:val="004319E0"/>
    <w:rsid w:val="00434CA1"/>
    <w:rsid w:val="00437E8C"/>
    <w:rsid w:val="00440061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031BA"/>
    <w:rsid w:val="00510392"/>
    <w:rsid w:val="00513E2A"/>
    <w:rsid w:val="00566A35"/>
    <w:rsid w:val="0056701E"/>
    <w:rsid w:val="005740D7"/>
    <w:rsid w:val="00575D7B"/>
    <w:rsid w:val="005A0F26"/>
    <w:rsid w:val="005A1B10"/>
    <w:rsid w:val="005A6850"/>
    <w:rsid w:val="005B1B1B"/>
    <w:rsid w:val="005C5932"/>
    <w:rsid w:val="005D3CA7"/>
    <w:rsid w:val="005D4CC1"/>
    <w:rsid w:val="005E59DA"/>
    <w:rsid w:val="005F4B91"/>
    <w:rsid w:val="005F55D2"/>
    <w:rsid w:val="0062312F"/>
    <w:rsid w:val="00625F2C"/>
    <w:rsid w:val="006373EC"/>
    <w:rsid w:val="006618E9"/>
    <w:rsid w:val="0068194B"/>
    <w:rsid w:val="00692703"/>
    <w:rsid w:val="00695418"/>
    <w:rsid w:val="006A1962"/>
    <w:rsid w:val="006B5D48"/>
    <w:rsid w:val="006B7D7B"/>
    <w:rsid w:val="006C1A5E"/>
    <w:rsid w:val="006E1507"/>
    <w:rsid w:val="00712D8B"/>
    <w:rsid w:val="00721B34"/>
    <w:rsid w:val="007273B7"/>
    <w:rsid w:val="0073072A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7F0EF9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0F61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414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AF0987"/>
    <w:rsid w:val="00B10EBE"/>
    <w:rsid w:val="00B236F1"/>
    <w:rsid w:val="00B50F99"/>
    <w:rsid w:val="00B51D1B"/>
    <w:rsid w:val="00B540F4"/>
    <w:rsid w:val="00B60FD0"/>
    <w:rsid w:val="00B622DF"/>
    <w:rsid w:val="00B6332A"/>
    <w:rsid w:val="00B74465"/>
    <w:rsid w:val="00B81760"/>
    <w:rsid w:val="00B8494C"/>
    <w:rsid w:val="00BA1546"/>
    <w:rsid w:val="00BB4E51"/>
    <w:rsid w:val="00BD30DB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A7BD9"/>
    <w:rsid w:val="00CB3271"/>
    <w:rsid w:val="00CB35C3"/>
    <w:rsid w:val="00CD323D"/>
    <w:rsid w:val="00CE4030"/>
    <w:rsid w:val="00CE64B3"/>
    <w:rsid w:val="00CF1A49"/>
    <w:rsid w:val="00D0630C"/>
    <w:rsid w:val="00D243A9"/>
    <w:rsid w:val="00D2465C"/>
    <w:rsid w:val="00D305E5"/>
    <w:rsid w:val="00D37CD3"/>
    <w:rsid w:val="00D66A52"/>
    <w:rsid w:val="00D66EFA"/>
    <w:rsid w:val="00D72A2D"/>
    <w:rsid w:val="00D9521A"/>
    <w:rsid w:val="00D97476"/>
    <w:rsid w:val="00DA3914"/>
    <w:rsid w:val="00DA59AA"/>
    <w:rsid w:val="00DB6915"/>
    <w:rsid w:val="00DB7E1E"/>
    <w:rsid w:val="00DC1B78"/>
    <w:rsid w:val="00DC2A2F"/>
    <w:rsid w:val="00DC600B"/>
    <w:rsid w:val="00DC6207"/>
    <w:rsid w:val="00DE0FAA"/>
    <w:rsid w:val="00DE136D"/>
    <w:rsid w:val="00DE6534"/>
    <w:rsid w:val="00DF4D6C"/>
    <w:rsid w:val="00DF7688"/>
    <w:rsid w:val="00E01923"/>
    <w:rsid w:val="00E14498"/>
    <w:rsid w:val="00E2397A"/>
    <w:rsid w:val="00E254DB"/>
    <w:rsid w:val="00E300FC"/>
    <w:rsid w:val="00E362DB"/>
    <w:rsid w:val="00E5632B"/>
    <w:rsid w:val="00E70240"/>
    <w:rsid w:val="00E712A2"/>
    <w:rsid w:val="00E71E6B"/>
    <w:rsid w:val="00E81CC5"/>
    <w:rsid w:val="00E85A87"/>
    <w:rsid w:val="00E85B4A"/>
    <w:rsid w:val="00E9528E"/>
    <w:rsid w:val="00EA5099"/>
    <w:rsid w:val="00EC1351"/>
    <w:rsid w:val="00EC4CBF"/>
    <w:rsid w:val="00EC7656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01D8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36D7F"/>
  <w15:chartTrackingRefBased/>
  <w15:docId w15:val="{AA2B2FEA-AFC6-4E02-9478-88DAFF15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trt0xe">
    <w:name w:val="trt0xe"/>
    <w:basedOn w:val="Normal"/>
    <w:rsid w:val="00575D7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2D3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97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2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2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8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4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2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4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1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zeema-begum-722aa48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zeema%20begum\AppData\Local\Microsoft\Office\16.0\DTS\en-US%7b522D06DE-EECC-49F3-A5FC-F2F5BEEF6DEB%7d\%7bE5221B94-6D4D-4430-9536-570C17D824E0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7C911BC6934871873963F89EA48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2187F-C1A8-4440-BE55-E2D7C5E8A0E5}"/>
      </w:docPartPr>
      <w:docPartBody>
        <w:p w:rsidR="00006BE3" w:rsidRDefault="00EB5413">
          <w:pPr>
            <w:pStyle w:val="397C911BC6934871873963F89EA48D8E"/>
          </w:pPr>
          <w:r w:rsidRPr="00CF1A49">
            <w:t>LinkedIn Profile</w:t>
          </w:r>
        </w:p>
      </w:docPartBody>
    </w:docPart>
    <w:docPart>
      <w:docPartPr>
        <w:name w:val="47DD5D21DD8B4653B38F5C5938C47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52730-797A-4E7F-92A6-D83581220523}"/>
      </w:docPartPr>
      <w:docPartBody>
        <w:p w:rsidR="00006BE3" w:rsidRDefault="00EB5413">
          <w:pPr>
            <w:pStyle w:val="47DD5D21DD8B4653B38F5C5938C47953"/>
          </w:pPr>
          <w:r w:rsidRPr="00CF1A49">
            <w:t>Experience</w:t>
          </w:r>
        </w:p>
      </w:docPartBody>
    </w:docPart>
    <w:docPart>
      <w:docPartPr>
        <w:name w:val="3AA6B4229D2C415996E4518F0F17D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03B98-8426-4ED4-AA5B-492683C0409D}"/>
      </w:docPartPr>
      <w:docPartBody>
        <w:p w:rsidR="00006BE3" w:rsidRDefault="00EB5413">
          <w:pPr>
            <w:pStyle w:val="3AA6B4229D2C415996E4518F0F17DE1A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13"/>
    <w:rsid w:val="00006BE3"/>
    <w:rsid w:val="00053DA1"/>
    <w:rsid w:val="003731EF"/>
    <w:rsid w:val="006F027D"/>
    <w:rsid w:val="00CC48E3"/>
    <w:rsid w:val="00E06F02"/>
    <w:rsid w:val="00EB5413"/>
    <w:rsid w:val="00ED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97C911BC6934871873963F89EA48D8E">
    <w:name w:val="397C911BC6934871873963F89EA48D8E"/>
  </w:style>
  <w:style w:type="paragraph" w:customStyle="1" w:styleId="47DD5D21DD8B4653B38F5C5938C47953">
    <w:name w:val="47DD5D21DD8B4653B38F5C5938C47953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3AA6B4229D2C415996E4518F0F17DE1A">
    <w:name w:val="3AA6B4229D2C415996E4518F0F17DE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6641E-B6A8-48BC-B3E0-23CF7CA65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{E5221B94-6D4D-4430-9536-570C17D824E0}tf16402488_win32</Template>
  <TotalTime>23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Nazeema begum</dc:creator>
  <cp:keywords/>
  <dc:description/>
  <cp:lastModifiedBy>Sabina Zareba</cp:lastModifiedBy>
  <cp:revision>12</cp:revision>
  <dcterms:created xsi:type="dcterms:W3CDTF">2022-12-08T10:37:00Z</dcterms:created>
  <dcterms:modified xsi:type="dcterms:W3CDTF">2023-02-14T08:36:00Z</dcterms:modified>
  <cp:category/>
</cp:coreProperties>
</file>