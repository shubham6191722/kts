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0CDA9" w14:textId="77777777" w:rsidR="00C55D85" w:rsidRPr="00C94161" w:rsidRDefault="00127C0F" w:rsidP="00127C0F">
      <w:pPr>
        <w:pStyle w:val="GraphicAnchor"/>
        <w:rPr>
          <w:lang w:val="en-GB"/>
        </w:rPr>
      </w:pPr>
      <w:r w:rsidRPr="00C94161">
        <w:rPr>
          <w:rFonts w:ascii="Times New Roman" w:eastAsia="Times New Roman" w:hAnsi="Times New Roman" w:cs="Times New Roman"/>
          <w:noProof/>
          <w:lang w:val="en-GB" w:bidi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7F6B845" wp14:editId="0F0804CA">
                <wp:simplePos x="0" y="0"/>
                <wp:positionH relativeFrom="page">
                  <wp:align>center</wp:align>
                </wp:positionH>
                <wp:positionV relativeFrom="paragraph">
                  <wp:posOffset>-452063</wp:posOffset>
                </wp:positionV>
                <wp:extent cx="7772400" cy="1249200"/>
                <wp:effectExtent l="0" t="0" r="0" b="8255"/>
                <wp:wrapNone/>
                <wp:docPr id="6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2492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9BA6C" id="Rectangle 7" o:spid="_x0000_s1026" alt="&quot;&quot;" style="position:absolute;margin-left:0;margin-top:-35.6pt;width:612pt;height:98.35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" fillcolor="#303848 [3204]" stroked="f">
                <w10:wrap anchorx="page"/>
              </v: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2917"/>
        <w:gridCol w:w="2965"/>
        <w:gridCol w:w="3084"/>
      </w:tblGrid>
      <w:tr w:rsidR="00127C0F" w:rsidRPr="00C94161" w14:paraId="6D987D9D" w14:textId="77777777" w:rsidTr="00127C0F">
        <w:trPr>
          <w:trHeight w:val="1292"/>
        </w:trPr>
        <w:tc>
          <w:tcPr>
            <w:tcW w:w="9300" w:type="dxa"/>
            <w:gridSpan w:val="3"/>
            <w:tcBorders>
              <w:top w:val="single" w:sz="24" w:space="0" w:color="BF9268" w:themeColor="accent2"/>
              <w:left w:val="single" w:sz="24" w:space="0" w:color="BF9268" w:themeColor="accent2"/>
              <w:bottom w:val="single" w:sz="24" w:space="0" w:color="BF9268" w:themeColor="accent2"/>
              <w:right w:val="single" w:sz="24" w:space="0" w:color="BF9268" w:themeColor="accent2"/>
            </w:tcBorders>
            <w:shd w:val="clear" w:color="auto" w:fill="FFFFFF" w:themeFill="background1"/>
          </w:tcPr>
          <w:p w14:paraId="70D9C647" w14:textId="70307915" w:rsidR="00127C0F" w:rsidRPr="00C94161" w:rsidRDefault="00AE7B82" w:rsidP="00AE7B82">
            <w:pPr>
              <w:pStyle w:val="Title"/>
              <w:rPr>
                <w:lang w:val="en-GB"/>
              </w:rPr>
            </w:pPr>
            <w:r>
              <w:rPr>
                <w:lang w:val="en-GB"/>
              </w:rPr>
              <w:t>Sharon Mayes</w:t>
            </w:r>
          </w:p>
        </w:tc>
      </w:tr>
      <w:tr w:rsidR="00127C0F" w:rsidRPr="00C94161" w14:paraId="43DBCEC6" w14:textId="77777777" w:rsidTr="0027012A">
        <w:trPr>
          <w:trHeight w:val="438"/>
        </w:trPr>
        <w:tc>
          <w:tcPr>
            <w:tcW w:w="9300" w:type="dxa"/>
            <w:gridSpan w:val="3"/>
            <w:tcBorders>
              <w:top w:val="single" w:sz="24" w:space="0" w:color="BF9268" w:themeColor="accent2"/>
            </w:tcBorders>
            <w:vAlign w:val="center"/>
          </w:tcPr>
          <w:p w14:paraId="0E17D890" w14:textId="77777777" w:rsidR="00127C0F" w:rsidRPr="00C94161" w:rsidRDefault="00127C0F" w:rsidP="00B20DFA">
            <w:pPr>
              <w:rPr>
                <w:lang w:val="en-GB"/>
              </w:rPr>
            </w:pPr>
          </w:p>
        </w:tc>
      </w:tr>
      <w:tr w:rsidR="00127C0F" w:rsidRPr="00C94161" w14:paraId="6CCE6A69" w14:textId="77777777" w:rsidTr="00127C0F">
        <w:trPr>
          <w:trHeight w:val="210"/>
        </w:trPr>
        <w:tc>
          <w:tcPr>
            <w:tcW w:w="3098" w:type="dxa"/>
            <w:tcBorders>
              <w:bottom w:val="single" w:sz="18" w:space="0" w:color="BF9268" w:themeColor="accent2"/>
            </w:tcBorders>
          </w:tcPr>
          <w:p w14:paraId="62986030" w14:textId="77777777" w:rsidR="00127C0F" w:rsidRPr="00C94161" w:rsidRDefault="00127C0F" w:rsidP="00B20DFA">
            <w:pPr>
              <w:rPr>
                <w:lang w:val="en-GB"/>
              </w:rPr>
            </w:pPr>
          </w:p>
        </w:tc>
        <w:tc>
          <w:tcPr>
            <w:tcW w:w="3107" w:type="dxa"/>
            <w:vMerge w:val="restart"/>
            <w:shd w:val="clear" w:color="auto" w:fill="303848" w:themeFill="accent1"/>
            <w:vAlign w:val="center"/>
          </w:tcPr>
          <w:p w14:paraId="0AAEFE9D" w14:textId="77777777" w:rsidR="00127C0F" w:rsidRPr="00C94161" w:rsidRDefault="00B97BA0" w:rsidP="00127C0F">
            <w:pPr>
              <w:pStyle w:val="Heading1"/>
              <w:rPr>
                <w:lang w:val="en-GB"/>
              </w:rPr>
            </w:pPr>
            <w:sdt>
              <w:sdtPr>
                <w:rPr>
                  <w:lang w:val="en-GB"/>
                </w:rPr>
                <w:id w:val="-1215895415"/>
                <w:placeholder>
                  <w:docPart w:val="C7E5B1B5FB694AA28F0D6D64D3912ED9"/>
                </w:placeholder>
                <w:temporary/>
                <w:showingPlcHdr/>
                <w15:appearance w15:val="hidden"/>
              </w:sdtPr>
              <w:sdtEndPr/>
              <w:sdtContent>
                <w:r w:rsidR="00127C0F" w:rsidRPr="00C94161">
                  <w:rPr>
                    <w:lang w:val="en-GB" w:bidi="en-GB"/>
                  </w:rPr>
                  <w:t>CONTACT</w:t>
                </w:r>
              </w:sdtContent>
            </w:sdt>
          </w:p>
        </w:tc>
        <w:tc>
          <w:tcPr>
            <w:tcW w:w="3095" w:type="dxa"/>
            <w:tcBorders>
              <w:bottom w:val="single" w:sz="18" w:space="0" w:color="BF9268" w:themeColor="accent2"/>
            </w:tcBorders>
          </w:tcPr>
          <w:p w14:paraId="766A7319" w14:textId="77777777" w:rsidR="00127C0F" w:rsidRPr="00C94161" w:rsidRDefault="00127C0F" w:rsidP="00B20DFA">
            <w:pPr>
              <w:rPr>
                <w:lang w:val="en-GB"/>
              </w:rPr>
            </w:pPr>
          </w:p>
        </w:tc>
      </w:tr>
      <w:tr w:rsidR="00127C0F" w:rsidRPr="00C94161" w14:paraId="22711420" w14:textId="77777777" w:rsidTr="00127C0F">
        <w:trPr>
          <w:trHeight w:val="210"/>
        </w:trPr>
        <w:tc>
          <w:tcPr>
            <w:tcW w:w="3098" w:type="dxa"/>
            <w:tcBorders>
              <w:top w:val="single" w:sz="18" w:space="0" w:color="BF9268" w:themeColor="accent2"/>
            </w:tcBorders>
          </w:tcPr>
          <w:p w14:paraId="45D52060" w14:textId="77777777" w:rsidR="00127C0F" w:rsidRPr="00C94161" w:rsidRDefault="00127C0F" w:rsidP="00B20DFA">
            <w:pPr>
              <w:rPr>
                <w:lang w:val="en-GB"/>
              </w:rPr>
            </w:pPr>
          </w:p>
        </w:tc>
        <w:tc>
          <w:tcPr>
            <w:tcW w:w="3107" w:type="dxa"/>
            <w:vMerge/>
            <w:shd w:val="clear" w:color="auto" w:fill="303848" w:themeFill="accent1"/>
            <w:vAlign w:val="center"/>
          </w:tcPr>
          <w:p w14:paraId="1C47E1D0" w14:textId="77777777" w:rsidR="00127C0F" w:rsidRPr="00C94161" w:rsidRDefault="00127C0F" w:rsidP="00B20DFA">
            <w:pPr>
              <w:pStyle w:val="Heading1"/>
              <w:rPr>
                <w:lang w:val="en-GB"/>
              </w:rPr>
            </w:pPr>
          </w:p>
        </w:tc>
        <w:tc>
          <w:tcPr>
            <w:tcW w:w="3095" w:type="dxa"/>
            <w:tcBorders>
              <w:top w:val="single" w:sz="18" w:space="0" w:color="BF9268" w:themeColor="accent2"/>
            </w:tcBorders>
          </w:tcPr>
          <w:p w14:paraId="0CAEA15D" w14:textId="77777777" w:rsidR="00127C0F" w:rsidRPr="00C94161" w:rsidRDefault="00127C0F" w:rsidP="00B20DFA">
            <w:pPr>
              <w:rPr>
                <w:noProof/>
                <w:lang w:val="en-GB"/>
              </w:rPr>
            </w:pPr>
          </w:p>
        </w:tc>
      </w:tr>
      <w:tr w:rsidR="00127C0F" w:rsidRPr="00C94161" w14:paraId="02C250C6" w14:textId="77777777" w:rsidTr="00127C0F">
        <w:trPr>
          <w:trHeight w:val="1099"/>
        </w:trPr>
        <w:tc>
          <w:tcPr>
            <w:tcW w:w="3098" w:type="dxa"/>
            <w:vAlign w:val="center"/>
          </w:tcPr>
          <w:p w14:paraId="08D75D87" w14:textId="77777777" w:rsidR="00127C0F" w:rsidRDefault="00AE7B82" w:rsidP="00127C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31 Loftos Avenue</w:t>
            </w:r>
          </w:p>
          <w:p w14:paraId="721E28BA" w14:textId="77777777" w:rsidR="00AE7B82" w:rsidRDefault="00AE7B82" w:rsidP="00127C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Blackpool</w:t>
            </w:r>
          </w:p>
          <w:p w14:paraId="671DD0F6" w14:textId="5DA1EB17" w:rsidR="00AE7B82" w:rsidRPr="00C94161" w:rsidRDefault="00AE7B82" w:rsidP="00127C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FY4 3EZ</w:t>
            </w:r>
          </w:p>
        </w:tc>
        <w:tc>
          <w:tcPr>
            <w:tcW w:w="3107" w:type="dxa"/>
            <w:vAlign w:val="center"/>
          </w:tcPr>
          <w:p w14:paraId="7DE65630" w14:textId="70CCE6A4" w:rsidR="00127C0F" w:rsidRPr="00C94161" w:rsidRDefault="00AE7B82" w:rsidP="00127C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07794 313 772</w:t>
            </w:r>
          </w:p>
        </w:tc>
        <w:tc>
          <w:tcPr>
            <w:tcW w:w="3095" w:type="dxa"/>
            <w:vAlign w:val="center"/>
          </w:tcPr>
          <w:p w14:paraId="08857410" w14:textId="354E5551" w:rsidR="00127C0F" w:rsidRPr="00C94161" w:rsidRDefault="00AE7B82" w:rsidP="00127C0F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Sharon.mayes@gmx.co.uk</w:t>
            </w:r>
          </w:p>
        </w:tc>
      </w:tr>
      <w:tr w:rsidR="00127C0F" w:rsidRPr="00C94161" w14:paraId="7959C9C4" w14:textId="77777777" w:rsidTr="00127C0F">
        <w:trPr>
          <w:trHeight w:val="284"/>
        </w:trPr>
        <w:tc>
          <w:tcPr>
            <w:tcW w:w="3098" w:type="dxa"/>
            <w:vMerge w:val="restart"/>
            <w:shd w:val="clear" w:color="auto" w:fill="F2F2F2" w:themeFill="background1" w:themeFillShade="F2"/>
            <w:vAlign w:val="center"/>
          </w:tcPr>
          <w:p w14:paraId="73A16FED" w14:textId="77777777" w:rsidR="00127C0F" w:rsidRPr="00C94161" w:rsidRDefault="00127C0F" w:rsidP="00B20DFA">
            <w:pPr>
              <w:pStyle w:val="Heading2"/>
              <w:rPr>
                <w:lang w:val="en-GB"/>
              </w:rPr>
            </w:pPr>
          </w:p>
        </w:tc>
        <w:tc>
          <w:tcPr>
            <w:tcW w:w="6202" w:type="dxa"/>
            <w:gridSpan w:val="2"/>
            <w:tcBorders>
              <w:bottom w:val="single" w:sz="18" w:space="0" w:color="BF9268" w:themeColor="accent2"/>
            </w:tcBorders>
            <w:shd w:val="clear" w:color="auto" w:fill="auto"/>
            <w:vAlign w:val="center"/>
          </w:tcPr>
          <w:p w14:paraId="134FD98E" w14:textId="77777777" w:rsidR="00127C0F" w:rsidRPr="00C94161" w:rsidRDefault="00127C0F" w:rsidP="00B20DFA">
            <w:pPr>
              <w:rPr>
                <w:lang w:val="en-GB"/>
              </w:rPr>
            </w:pPr>
          </w:p>
        </w:tc>
      </w:tr>
      <w:tr w:rsidR="00127C0F" w:rsidRPr="00C94161" w14:paraId="07A63AA0" w14:textId="77777777" w:rsidTr="00127C0F">
        <w:trPr>
          <w:trHeight w:val="284"/>
        </w:trPr>
        <w:tc>
          <w:tcPr>
            <w:tcW w:w="3098" w:type="dxa"/>
            <w:vMerge/>
            <w:shd w:val="clear" w:color="auto" w:fill="F2F2F2" w:themeFill="background1" w:themeFillShade="F2"/>
            <w:vAlign w:val="center"/>
          </w:tcPr>
          <w:p w14:paraId="049E525A" w14:textId="77777777" w:rsidR="00127C0F" w:rsidRPr="00C94161" w:rsidRDefault="00127C0F" w:rsidP="00B20DFA">
            <w:pPr>
              <w:pStyle w:val="Heading2"/>
              <w:rPr>
                <w:lang w:val="en-GB"/>
              </w:rPr>
            </w:pPr>
          </w:p>
        </w:tc>
        <w:tc>
          <w:tcPr>
            <w:tcW w:w="6202" w:type="dxa"/>
            <w:gridSpan w:val="2"/>
            <w:tcBorders>
              <w:top w:val="single" w:sz="18" w:space="0" w:color="BF9268" w:themeColor="accent2"/>
            </w:tcBorders>
            <w:shd w:val="clear" w:color="auto" w:fill="auto"/>
            <w:vAlign w:val="center"/>
          </w:tcPr>
          <w:p w14:paraId="48C9FAC5" w14:textId="77777777" w:rsidR="00127C0F" w:rsidRPr="00C94161" w:rsidRDefault="00127C0F" w:rsidP="00B20DFA">
            <w:pPr>
              <w:rPr>
                <w:lang w:val="en-GB"/>
              </w:rPr>
            </w:pPr>
          </w:p>
        </w:tc>
      </w:tr>
      <w:tr w:rsidR="00127C0F" w:rsidRPr="00C94161" w14:paraId="51753E8F" w14:textId="77777777" w:rsidTr="00D61042">
        <w:trPr>
          <w:trHeight w:val="8352"/>
        </w:trPr>
        <w:tc>
          <w:tcPr>
            <w:tcW w:w="3098" w:type="dxa"/>
            <w:shd w:val="clear" w:color="auto" w:fill="F2F2F2" w:themeFill="background1" w:themeFillShade="F2"/>
          </w:tcPr>
          <w:p w14:paraId="445237C8" w14:textId="31821BEB" w:rsidR="00127C0F" w:rsidRPr="00C94161" w:rsidRDefault="00127C0F" w:rsidP="0027012A">
            <w:pPr>
              <w:pStyle w:val="Text"/>
              <w:rPr>
                <w:lang w:val="en-GB"/>
              </w:rPr>
            </w:pPr>
          </w:p>
        </w:tc>
        <w:tc>
          <w:tcPr>
            <w:tcW w:w="6202" w:type="dxa"/>
            <w:gridSpan w:val="2"/>
          </w:tcPr>
          <w:p w14:paraId="2132B9E7" w14:textId="3D26CD43" w:rsidR="00127C0F" w:rsidRPr="00C94161" w:rsidRDefault="00AE7B82" w:rsidP="00127C0F">
            <w:pPr>
              <w:rPr>
                <w:lang w:val="en-GB"/>
              </w:rPr>
            </w:pPr>
            <w:r>
              <w:rPr>
                <w:lang w:val="en-GB"/>
              </w:rPr>
              <w:t>Dear Sir/Madam</w:t>
            </w:r>
          </w:p>
          <w:p w14:paraId="3212A497" w14:textId="77777777" w:rsidR="008B7A58" w:rsidRPr="00C94161" w:rsidRDefault="008B7A58" w:rsidP="00127C0F">
            <w:pPr>
              <w:rPr>
                <w:lang w:val="en-GB"/>
              </w:rPr>
            </w:pPr>
          </w:p>
          <w:p w14:paraId="10410E40" w14:textId="4698CF69" w:rsidR="00127C0F" w:rsidRDefault="00AE7B82" w:rsidP="00127C0F">
            <w:pPr>
              <w:rPr>
                <w:lang w:val="en-GB"/>
              </w:rPr>
            </w:pPr>
            <w:r>
              <w:rPr>
                <w:lang w:val="en-GB"/>
              </w:rPr>
              <w:t>I am writing in relation to the job advertisement you have available.</w:t>
            </w:r>
          </w:p>
          <w:p w14:paraId="60A032D1" w14:textId="7256B792" w:rsidR="00AE7B82" w:rsidRDefault="00AE7B82" w:rsidP="00127C0F">
            <w:pPr>
              <w:rPr>
                <w:lang w:val="en-GB"/>
              </w:rPr>
            </w:pPr>
            <w:r>
              <w:rPr>
                <w:lang w:val="en-GB"/>
              </w:rPr>
              <w:t>I have over 30 years administrative experience and have worked in; financial services, call centres and face to face positions. I was made redundant from my previous position where I w</w:t>
            </w:r>
            <w:r w:rsidR="00841395">
              <w:rPr>
                <w:lang w:val="en-GB"/>
              </w:rPr>
              <w:t>orke</w:t>
            </w:r>
            <w:r w:rsidR="00F23CFE">
              <w:rPr>
                <w:lang w:val="en-GB"/>
              </w:rPr>
              <w:t>d</w:t>
            </w:r>
            <w:r>
              <w:rPr>
                <w:lang w:val="en-GB"/>
              </w:rPr>
              <w:t xml:space="preserve"> for over 21 years as the company </w:t>
            </w:r>
            <w:r w:rsidR="00F23CFE">
              <w:rPr>
                <w:lang w:val="en-GB"/>
              </w:rPr>
              <w:t>was</w:t>
            </w:r>
            <w:r>
              <w:rPr>
                <w:lang w:val="en-GB"/>
              </w:rPr>
              <w:t xml:space="preserve"> bought out.</w:t>
            </w:r>
          </w:p>
          <w:p w14:paraId="0FBDCF57" w14:textId="77777777" w:rsidR="00AE7B82" w:rsidRDefault="00AE7B82" w:rsidP="00127C0F">
            <w:pPr>
              <w:rPr>
                <w:lang w:val="en-GB"/>
              </w:rPr>
            </w:pPr>
          </w:p>
          <w:p w14:paraId="3800FCE2" w14:textId="36DAF1FF" w:rsidR="00AE7B82" w:rsidRDefault="00AE7B82" w:rsidP="00127C0F">
            <w:pPr>
              <w:rPr>
                <w:lang w:val="en-GB"/>
              </w:rPr>
            </w:pPr>
            <w:r>
              <w:rPr>
                <w:lang w:val="en-GB"/>
              </w:rPr>
              <w:t xml:space="preserve">I am competent with all Microsoft </w:t>
            </w:r>
            <w:r w:rsidR="007667C6">
              <w:rPr>
                <w:lang w:val="en-GB"/>
              </w:rPr>
              <w:t>packages;</w:t>
            </w:r>
            <w:r>
              <w:rPr>
                <w:lang w:val="en-GB"/>
              </w:rPr>
              <w:t xml:space="preserve"> I am a quick learner and also have great communication and written skills.</w:t>
            </w:r>
          </w:p>
          <w:p w14:paraId="3823C661" w14:textId="77777777" w:rsidR="00AE7B82" w:rsidRDefault="00AE7B82" w:rsidP="00127C0F">
            <w:pPr>
              <w:rPr>
                <w:lang w:val="en-GB"/>
              </w:rPr>
            </w:pPr>
          </w:p>
          <w:p w14:paraId="2CFD7619" w14:textId="0B626D06" w:rsidR="00127C0F" w:rsidRDefault="00AE7B82" w:rsidP="00127C0F">
            <w:pPr>
              <w:rPr>
                <w:lang w:val="en-GB"/>
              </w:rPr>
            </w:pPr>
            <w:r>
              <w:rPr>
                <w:lang w:val="en-GB"/>
              </w:rPr>
              <w:t>You will see from my attached CV that I have the qualifications that you are loo</w:t>
            </w:r>
            <w:r w:rsidR="00B97BA0">
              <w:rPr>
                <w:lang w:val="en-GB"/>
              </w:rPr>
              <w:t>k</w:t>
            </w:r>
            <w:r>
              <w:rPr>
                <w:lang w:val="en-GB"/>
              </w:rPr>
              <w:t>ing for and I am willing to learn and develop new skills and systems that you require.</w:t>
            </w:r>
          </w:p>
          <w:p w14:paraId="5543CBFA" w14:textId="77777777" w:rsidR="00AE7B82" w:rsidRDefault="00AE7B82" w:rsidP="00127C0F">
            <w:pPr>
              <w:rPr>
                <w:lang w:val="en-GB"/>
              </w:rPr>
            </w:pPr>
          </w:p>
          <w:p w14:paraId="025DA48A" w14:textId="7DE53D95" w:rsidR="00AE7B82" w:rsidRPr="00C94161" w:rsidRDefault="00AE7B82" w:rsidP="00127C0F">
            <w:pPr>
              <w:rPr>
                <w:lang w:val="en-GB"/>
              </w:rPr>
            </w:pPr>
            <w:r>
              <w:rPr>
                <w:lang w:val="en-GB"/>
              </w:rPr>
              <w:t>I would very much like to discuss opportunities with you and I am available for interview. My contact details are above if you would like to contact me.</w:t>
            </w:r>
          </w:p>
          <w:p w14:paraId="12A86A7C" w14:textId="77777777" w:rsidR="00127C0F" w:rsidRPr="00C94161" w:rsidRDefault="00127C0F" w:rsidP="00127C0F">
            <w:pPr>
              <w:rPr>
                <w:lang w:val="en-GB"/>
              </w:rPr>
            </w:pPr>
          </w:p>
          <w:p w14:paraId="30517E52" w14:textId="77777777" w:rsidR="00127C0F" w:rsidRPr="00C94161" w:rsidRDefault="00127C0F" w:rsidP="00127C0F">
            <w:pPr>
              <w:rPr>
                <w:lang w:val="en-GB"/>
              </w:rPr>
            </w:pPr>
          </w:p>
          <w:sdt>
            <w:sdtPr>
              <w:rPr>
                <w:lang w:val="en-GB"/>
              </w:rPr>
              <w:id w:val="1007951469"/>
              <w:placeholder>
                <w:docPart w:val="995F2680EB7E4700A265011AAA9F439A"/>
              </w:placeholder>
              <w:temporary/>
              <w:showingPlcHdr/>
              <w15:appearance w15:val="hidden"/>
            </w:sdtPr>
            <w:sdtEndPr/>
            <w:sdtContent>
              <w:p w14:paraId="4167EC8D" w14:textId="77777777" w:rsidR="00127C0F" w:rsidRPr="00C94161" w:rsidRDefault="00127C0F" w:rsidP="00127C0F">
                <w:pPr>
                  <w:rPr>
                    <w:lang w:val="en-GB"/>
                  </w:rPr>
                </w:pPr>
                <w:r w:rsidRPr="00C94161">
                  <w:rPr>
                    <w:lang w:val="en-GB" w:bidi="en-GB"/>
                  </w:rPr>
                  <w:t>Thank you for taking the time to review my CV. I look forward to talking with you.</w:t>
                </w:r>
              </w:p>
            </w:sdtContent>
          </w:sdt>
          <w:p w14:paraId="4AEAB21E" w14:textId="77777777" w:rsidR="00127C0F" w:rsidRPr="00C94161" w:rsidRDefault="00127C0F" w:rsidP="00127C0F">
            <w:pPr>
              <w:rPr>
                <w:lang w:val="en-GB"/>
              </w:rPr>
            </w:pPr>
          </w:p>
          <w:p w14:paraId="28BFFB06" w14:textId="77777777" w:rsidR="00127C0F" w:rsidRPr="00C94161" w:rsidRDefault="00B97BA0" w:rsidP="00127C0F">
            <w:pPr>
              <w:rPr>
                <w:lang w:val="en-GB"/>
              </w:rPr>
            </w:pPr>
            <w:sdt>
              <w:sdtPr>
                <w:rPr>
                  <w:lang w:val="en-GB"/>
                </w:rPr>
                <w:id w:val="-1301306744"/>
                <w:placeholder>
                  <w:docPart w:val="67102754662A4452842380E8984061E3"/>
                </w:placeholder>
                <w:temporary/>
                <w:showingPlcHdr/>
                <w15:appearance w15:val="hidden"/>
              </w:sdtPr>
              <w:sdtEndPr/>
              <w:sdtContent>
                <w:r w:rsidR="00127C0F" w:rsidRPr="00C94161">
                  <w:rPr>
                    <w:lang w:val="en-GB" w:bidi="en-GB"/>
                  </w:rPr>
                  <w:t>Yours sincerely,</w:t>
                </w:r>
              </w:sdtContent>
            </w:sdt>
          </w:p>
          <w:p w14:paraId="680DCBA7" w14:textId="77777777" w:rsidR="00127C0F" w:rsidRPr="00C94161" w:rsidRDefault="00127C0F" w:rsidP="00127C0F">
            <w:pPr>
              <w:rPr>
                <w:lang w:val="en-GB"/>
              </w:rPr>
            </w:pPr>
          </w:p>
          <w:p w14:paraId="744AA187" w14:textId="30702255" w:rsidR="00127C0F" w:rsidRPr="00C94161" w:rsidRDefault="00AE7B82" w:rsidP="00127C0F">
            <w:pPr>
              <w:rPr>
                <w:lang w:val="en-GB"/>
              </w:rPr>
            </w:pPr>
            <w:r>
              <w:rPr>
                <w:lang w:val="en-GB"/>
              </w:rPr>
              <w:t>Sharon Mayes</w:t>
            </w:r>
          </w:p>
          <w:p w14:paraId="6E23AC67" w14:textId="77777777" w:rsidR="00127C0F" w:rsidRPr="00C94161" w:rsidRDefault="00127C0F" w:rsidP="00127C0F">
            <w:pPr>
              <w:rPr>
                <w:lang w:val="en-GB"/>
              </w:rPr>
            </w:pPr>
          </w:p>
          <w:p w14:paraId="6999EF11" w14:textId="60E52B28" w:rsidR="00127C0F" w:rsidRPr="00C94161" w:rsidRDefault="00B97BA0" w:rsidP="00127C0F">
            <w:pPr>
              <w:rPr>
                <w:lang w:val="en-GB"/>
              </w:rPr>
            </w:pPr>
            <w:sdt>
              <w:sdtPr>
                <w:rPr>
                  <w:lang w:val="en-GB"/>
                </w:rPr>
                <w:id w:val="247390421"/>
                <w:placeholder>
                  <w:docPart w:val="F127D3D830504124B246D8BF0276C317"/>
                </w:placeholder>
                <w:temporary/>
                <w:showingPlcHdr/>
                <w15:appearance w15:val="hidden"/>
              </w:sdtPr>
              <w:sdtEndPr/>
              <w:sdtContent>
                <w:r w:rsidR="00127C0F" w:rsidRPr="00C94161">
                  <w:rPr>
                    <w:lang w:val="en-GB" w:bidi="en-GB"/>
                  </w:rPr>
                  <w:t>Enclosure</w:t>
                </w:r>
              </w:sdtContent>
            </w:sdt>
            <w:r w:rsidR="00AE7B82">
              <w:rPr>
                <w:lang w:val="en-GB"/>
              </w:rPr>
              <w:t>: CV</w:t>
            </w:r>
          </w:p>
        </w:tc>
      </w:tr>
      <w:tr w:rsidR="00127C0F" w:rsidRPr="00C94161" w14:paraId="544CE0EC" w14:textId="77777777" w:rsidTr="00127C0F">
        <w:trPr>
          <w:trHeight w:val="622"/>
        </w:trPr>
        <w:tc>
          <w:tcPr>
            <w:tcW w:w="9300" w:type="dxa"/>
            <w:gridSpan w:val="3"/>
            <w:tcBorders>
              <w:bottom w:val="single" w:sz="18" w:space="0" w:color="BF9268" w:themeColor="accent2"/>
            </w:tcBorders>
            <w:vAlign w:val="center"/>
          </w:tcPr>
          <w:p w14:paraId="19EDD68F" w14:textId="77777777" w:rsidR="00127C0F" w:rsidRPr="00C94161" w:rsidRDefault="00127C0F" w:rsidP="00B20DFA">
            <w:pPr>
              <w:pStyle w:val="Text"/>
              <w:rPr>
                <w:lang w:val="en-GB"/>
              </w:rPr>
            </w:pPr>
          </w:p>
        </w:tc>
      </w:tr>
    </w:tbl>
    <w:p w14:paraId="245DA7AF" w14:textId="77777777" w:rsidR="00127C0F" w:rsidRPr="00C94161" w:rsidRDefault="00127C0F">
      <w:pPr>
        <w:rPr>
          <w:lang w:val="en-GB"/>
        </w:rPr>
      </w:pPr>
    </w:p>
    <w:sectPr w:rsidR="00127C0F" w:rsidRPr="00C94161" w:rsidSect="00D61042">
      <w:pgSz w:w="11906" w:h="16838" w:code="9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E33EF" w14:textId="77777777" w:rsidR="00AE7B82" w:rsidRDefault="00AE7B82" w:rsidP="00F316AD">
      <w:r>
        <w:separator/>
      </w:r>
    </w:p>
  </w:endnote>
  <w:endnote w:type="continuationSeparator" w:id="0">
    <w:p w14:paraId="0BFA59AB" w14:textId="77777777" w:rsidR="00AE7B82" w:rsidRDefault="00AE7B82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C6511" w14:textId="77777777" w:rsidR="00AE7B82" w:rsidRDefault="00AE7B82" w:rsidP="00F316AD">
      <w:r>
        <w:separator/>
      </w:r>
    </w:p>
  </w:footnote>
  <w:footnote w:type="continuationSeparator" w:id="0">
    <w:p w14:paraId="6A1D6CFA" w14:textId="77777777" w:rsidR="00AE7B82" w:rsidRDefault="00AE7B82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954FF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C3A96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02215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3BE87A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DB840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0C6F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3ADC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50F2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CF26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E83B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BF9268" w:themeColor="accent2"/>
      </w:rPr>
    </w:lvl>
  </w:abstractNum>
  <w:num w:numId="1" w16cid:durableId="740636045">
    <w:abstractNumId w:val="0"/>
  </w:num>
  <w:num w:numId="2" w16cid:durableId="1605186185">
    <w:abstractNumId w:val="1"/>
  </w:num>
  <w:num w:numId="3" w16cid:durableId="2141340617">
    <w:abstractNumId w:val="2"/>
  </w:num>
  <w:num w:numId="4" w16cid:durableId="1880699956">
    <w:abstractNumId w:val="3"/>
  </w:num>
  <w:num w:numId="5" w16cid:durableId="1626425401">
    <w:abstractNumId w:val="8"/>
  </w:num>
  <w:num w:numId="6" w16cid:durableId="791871580">
    <w:abstractNumId w:val="4"/>
  </w:num>
  <w:num w:numId="7" w16cid:durableId="1106926234">
    <w:abstractNumId w:val="5"/>
  </w:num>
  <w:num w:numId="8" w16cid:durableId="1631547766">
    <w:abstractNumId w:val="6"/>
  </w:num>
  <w:num w:numId="9" w16cid:durableId="1259869116">
    <w:abstractNumId w:val="7"/>
  </w:num>
  <w:num w:numId="10" w16cid:durableId="1328828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B82"/>
    <w:rsid w:val="00052417"/>
    <w:rsid w:val="00127C0F"/>
    <w:rsid w:val="001700F2"/>
    <w:rsid w:val="001871FF"/>
    <w:rsid w:val="001F4150"/>
    <w:rsid w:val="00262D30"/>
    <w:rsid w:val="0027012A"/>
    <w:rsid w:val="0029715D"/>
    <w:rsid w:val="0040233B"/>
    <w:rsid w:val="004D0355"/>
    <w:rsid w:val="004E6224"/>
    <w:rsid w:val="005005B8"/>
    <w:rsid w:val="005D2581"/>
    <w:rsid w:val="00617740"/>
    <w:rsid w:val="006C60E6"/>
    <w:rsid w:val="007667C6"/>
    <w:rsid w:val="0080521C"/>
    <w:rsid w:val="00841395"/>
    <w:rsid w:val="00886487"/>
    <w:rsid w:val="0089710E"/>
    <w:rsid w:val="008B7A58"/>
    <w:rsid w:val="008F3A27"/>
    <w:rsid w:val="00904D7B"/>
    <w:rsid w:val="00A74E15"/>
    <w:rsid w:val="00AE7B82"/>
    <w:rsid w:val="00B97BA0"/>
    <w:rsid w:val="00C55D85"/>
    <w:rsid w:val="00C94161"/>
    <w:rsid w:val="00CD50FD"/>
    <w:rsid w:val="00D20DA9"/>
    <w:rsid w:val="00D26A79"/>
    <w:rsid w:val="00D61042"/>
    <w:rsid w:val="00DD5C35"/>
    <w:rsid w:val="00EA03EF"/>
    <w:rsid w:val="00EE275A"/>
    <w:rsid w:val="00EE2F16"/>
    <w:rsid w:val="00F23CFE"/>
    <w:rsid w:val="00F3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749C6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8B7A58"/>
    <w:rPr>
      <w:color w:val="000000" w:themeColor="text1"/>
      <w:sz w:val="22"/>
    </w:rPr>
  </w:style>
  <w:style w:type="paragraph" w:styleId="Heading1">
    <w:name w:val="heading 1"/>
    <w:basedOn w:val="Normal"/>
    <w:next w:val="Normal"/>
    <w:link w:val="Heading1Char"/>
    <w:uiPriority w:val="2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E27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20DA9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20DA9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itleChar">
    <w:name w:val="Title Char"/>
    <w:basedOn w:val="DefaultParagraphFont"/>
    <w:link w:val="Title"/>
    <w:rsid w:val="00D20DA9"/>
    <w:rPr>
      <w:rFonts w:cs="Times New Roman (Body CS)"/>
      <w:color w:val="303848" w:themeColor="accent1"/>
      <w:spacing w:val="80"/>
      <w:sz w:val="52"/>
    </w:rPr>
  </w:style>
  <w:style w:type="paragraph" w:styleId="Subtitle">
    <w:name w:val="Subtitle"/>
    <w:basedOn w:val="Normal"/>
    <w:next w:val="Normal"/>
    <w:link w:val="SubtitleCh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ubtitleChar">
    <w:name w:val="Subtitle Char"/>
    <w:basedOn w:val="DefaultParagraphFont"/>
    <w:link w:val="Subtitle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Heading1Char">
    <w:name w:val="Heading 1 Char"/>
    <w:basedOn w:val="DefaultParagraphFont"/>
    <w:link w:val="Heading1"/>
    <w:uiPriority w:val="2"/>
    <w:rsid w:val="00D20DA9"/>
    <w:rPr>
      <w:rFonts w:cs="Times New Roman (Body CS)"/>
      <w:color w:val="FFFFFF"/>
      <w:spacing w:val="40"/>
    </w:rPr>
  </w:style>
  <w:style w:type="paragraph" w:customStyle="1" w:styleId="Text">
    <w:name w:val="Text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SmallText">
    <w:name w:val="SmallText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D20DA9"/>
    <w:rPr>
      <w:color w:val="808080"/>
    </w:rPr>
  </w:style>
  <w:style w:type="character" w:customStyle="1" w:styleId="Accent">
    <w:name w:val="Accent"/>
    <w:basedOn w:val="DefaultParagraphFont"/>
    <w:uiPriority w:val="1"/>
    <w:qFormat/>
    <w:rsid w:val="00D26A79"/>
    <w:rPr>
      <w:color w:val="BF9268" w:themeColor="accent2"/>
    </w:rPr>
  </w:style>
  <w:style w:type="character" w:customStyle="1" w:styleId="Heading3Char">
    <w:name w:val="Heading 3 Char"/>
    <w:basedOn w:val="DefaultParagraphFont"/>
    <w:link w:val="Heading3"/>
    <w:uiPriority w:val="9"/>
    <w:rsid w:val="00EE275A"/>
    <w:rPr>
      <w:rFonts w:asciiTheme="majorHAnsi" w:eastAsiaTheme="majorEastAsia" w:hAnsiTheme="majorHAnsi" w:cstheme="majorBidi"/>
      <w:color w:val="181B23" w:themeColor="accent1" w:themeShade="7F"/>
    </w:rPr>
  </w:style>
  <w:style w:type="paragraph" w:styleId="ListBullet">
    <w:name w:val="List Bullet"/>
    <w:basedOn w:val="Normal"/>
    <w:uiPriority w:val="99"/>
    <w:unhideWhenUsed/>
    <w:rsid w:val="00EE275A"/>
    <w:pPr>
      <w:numPr>
        <w:numId w:val="10"/>
      </w:numPr>
      <w:spacing w:before="120" w:after="120"/>
      <w:contextualSpacing/>
    </w:pPr>
  </w:style>
  <w:style w:type="paragraph" w:customStyle="1" w:styleId="GraphicAnchor">
    <w:name w:val="Graphic Anchor"/>
    <w:basedOn w:val="Normal"/>
    <w:uiPriority w:val="6"/>
    <w:qFormat/>
    <w:rsid w:val="00127C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nna\AppData\Roaming\Microsoft\Templates\Minimalist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7E5B1B5FB694AA28F0D6D64D3912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1B5C5-27F3-4282-871E-0A7ED296E3D8}"/>
      </w:docPartPr>
      <w:docPartBody>
        <w:p w:rsidR="00000000" w:rsidRDefault="00EA77DE">
          <w:pPr>
            <w:pStyle w:val="C7E5B1B5FB694AA28F0D6D64D3912ED9"/>
          </w:pPr>
          <w:r w:rsidRPr="00C94161">
            <w:rPr>
              <w:lang w:bidi="en-GB"/>
            </w:rPr>
            <w:t>CONTACT</w:t>
          </w:r>
        </w:p>
      </w:docPartBody>
    </w:docPart>
    <w:docPart>
      <w:docPartPr>
        <w:name w:val="995F2680EB7E4700A265011AAA9F4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32DF61-D02C-4C28-967C-33DA9EDC2529}"/>
      </w:docPartPr>
      <w:docPartBody>
        <w:p w:rsidR="00000000" w:rsidRDefault="00EA77DE">
          <w:pPr>
            <w:pStyle w:val="995F2680EB7E4700A265011AAA9F439A"/>
          </w:pPr>
          <w:r w:rsidRPr="00C94161">
            <w:rPr>
              <w:lang w:bidi="en-GB"/>
            </w:rPr>
            <w:t>Thank you for taking the time to review my CV. I look forward to talking with you.</w:t>
          </w:r>
        </w:p>
      </w:docPartBody>
    </w:docPart>
    <w:docPart>
      <w:docPartPr>
        <w:name w:val="67102754662A4452842380E8984061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759B9-12B7-4D96-8210-06D7F64C2E2E}"/>
      </w:docPartPr>
      <w:docPartBody>
        <w:p w:rsidR="00000000" w:rsidRDefault="00EA77DE">
          <w:pPr>
            <w:pStyle w:val="67102754662A4452842380E8984061E3"/>
          </w:pPr>
          <w:r w:rsidRPr="00C94161">
            <w:rPr>
              <w:lang w:bidi="en-GB"/>
            </w:rPr>
            <w:t>Yours sincerely,</w:t>
          </w:r>
        </w:p>
      </w:docPartBody>
    </w:docPart>
    <w:docPart>
      <w:docPartPr>
        <w:name w:val="F127D3D830504124B246D8BF0276C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0FDE4-B78F-4186-8A4C-D1B75913D5B7}"/>
      </w:docPartPr>
      <w:docPartBody>
        <w:p w:rsidR="00000000" w:rsidRDefault="00EA77DE">
          <w:pPr>
            <w:pStyle w:val="F127D3D830504124B246D8BF0276C317"/>
          </w:pPr>
          <w:r w:rsidRPr="00C94161">
            <w:rPr>
              <w:lang w:bidi="en-GB"/>
            </w:rPr>
            <w:t>Enclosure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9E26B0FDCFD433D8D6DD8B49B11BC23">
    <w:name w:val="F9E26B0FDCFD433D8D6DD8B49B11BC23"/>
  </w:style>
  <w:style w:type="paragraph" w:customStyle="1" w:styleId="B65CB6756D0D4AAC9F2C9E0B012B186A">
    <w:name w:val="B65CB6756D0D4AAC9F2C9E0B012B186A"/>
  </w:style>
  <w:style w:type="paragraph" w:customStyle="1" w:styleId="7C7E098AC7BC494CA4ABCDEB3467DBA1">
    <w:name w:val="7C7E098AC7BC494CA4ABCDEB3467DBA1"/>
  </w:style>
  <w:style w:type="paragraph" w:customStyle="1" w:styleId="C7E5B1B5FB694AA28F0D6D64D3912ED9">
    <w:name w:val="C7E5B1B5FB694AA28F0D6D64D3912ED9"/>
  </w:style>
  <w:style w:type="paragraph" w:customStyle="1" w:styleId="48C5115B4F80410F849B733FEF12DB06">
    <w:name w:val="48C5115B4F80410F849B733FEF12DB06"/>
  </w:style>
  <w:style w:type="paragraph" w:customStyle="1" w:styleId="64FD2C5AE2B648979AD2EC3A45F8866C">
    <w:name w:val="64FD2C5AE2B648979AD2EC3A45F8866C"/>
  </w:style>
  <w:style w:type="paragraph" w:customStyle="1" w:styleId="4CBBB028DAA549BB9CCC4C073B83056D">
    <w:name w:val="4CBBB028DAA549BB9CCC4C073B83056D"/>
  </w:style>
  <w:style w:type="paragraph" w:customStyle="1" w:styleId="03A9EF6A47954350BBB9FC7567ABF51C">
    <w:name w:val="03A9EF6A47954350BBB9FC7567ABF51C"/>
  </w:style>
  <w:style w:type="paragraph" w:customStyle="1" w:styleId="2A3FE09577984A948FBF666AE2B62657">
    <w:name w:val="2A3FE09577984A948FBF666AE2B62657"/>
  </w:style>
  <w:style w:type="paragraph" w:customStyle="1" w:styleId="71F8F93FE44C43E09CF3EA7DEBBBEAF2">
    <w:name w:val="71F8F93FE44C43E09CF3EA7DEBBBEAF2"/>
  </w:style>
  <w:style w:type="paragraph" w:customStyle="1" w:styleId="923F1B25DD984BABAD94734040E0FA25">
    <w:name w:val="923F1B25DD984BABAD94734040E0FA25"/>
  </w:style>
  <w:style w:type="paragraph" w:customStyle="1" w:styleId="6A63FE07BBC34DD481919154C2A24379">
    <w:name w:val="6A63FE07BBC34DD481919154C2A24379"/>
  </w:style>
  <w:style w:type="paragraph" w:customStyle="1" w:styleId="FDB5D25A49654896B94D3767F2574707">
    <w:name w:val="FDB5D25A49654896B94D3767F2574707"/>
  </w:style>
  <w:style w:type="paragraph" w:customStyle="1" w:styleId="D397FE4D0148471CA83AA2871634BCCF">
    <w:name w:val="D397FE4D0148471CA83AA2871634BCCF"/>
  </w:style>
  <w:style w:type="paragraph" w:customStyle="1" w:styleId="2EACF21A9122461BB6F793379D2BB79B">
    <w:name w:val="2EACF21A9122461BB6F793379D2BB79B"/>
  </w:style>
  <w:style w:type="paragraph" w:customStyle="1" w:styleId="86A26A989E924F4BB5A9E325F16D06ED">
    <w:name w:val="86A26A989E924F4BB5A9E325F16D06ED"/>
  </w:style>
  <w:style w:type="paragraph" w:customStyle="1" w:styleId="9DF051E49BA541248260B308995AC531">
    <w:name w:val="9DF051E49BA541248260B308995AC531"/>
  </w:style>
  <w:style w:type="paragraph" w:customStyle="1" w:styleId="E666A155BCE44CAC94B3AFDAD860BB69">
    <w:name w:val="E666A155BCE44CAC94B3AFDAD860BB69"/>
  </w:style>
  <w:style w:type="paragraph" w:customStyle="1" w:styleId="2A0535979D7041CE8A6F7CC08A0072AF">
    <w:name w:val="2A0535979D7041CE8A6F7CC08A0072AF"/>
  </w:style>
  <w:style w:type="paragraph" w:customStyle="1" w:styleId="94ABF127B2DF4F159EF813DBB7EC3C5F">
    <w:name w:val="94ABF127B2DF4F159EF813DBB7EC3C5F"/>
  </w:style>
  <w:style w:type="paragraph" w:customStyle="1" w:styleId="F21DB94556CA445EADBA93C4A3B973B5">
    <w:name w:val="F21DB94556CA445EADBA93C4A3B973B5"/>
  </w:style>
  <w:style w:type="paragraph" w:customStyle="1" w:styleId="995F2680EB7E4700A265011AAA9F439A">
    <w:name w:val="995F2680EB7E4700A265011AAA9F439A"/>
  </w:style>
  <w:style w:type="paragraph" w:customStyle="1" w:styleId="67102754662A4452842380E8984061E3">
    <w:name w:val="67102754662A4452842380E8984061E3"/>
  </w:style>
  <w:style w:type="paragraph" w:customStyle="1" w:styleId="034A36EEBA4C4A16AAA5D519E2AC8A78">
    <w:name w:val="034A36EEBA4C4A16AAA5D519E2AC8A78"/>
  </w:style>
  <w:style w:type="paragraph" w:customStyle="1" w:styleId="F127D3D830504124B246D8BF0276C317">
    <w:name w:val="F127D3D830504124B246D8BF0276C3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204680A-0D1D-460F-8EA2-C89316996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BD1C97-63DC-4AE3-B850-F629615CAA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A875E0-5BAE-4BD9-A36A-EDAD423B39A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Minimalist cover letter</Template>
  <TotalTime>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2023-08-21T10:17:00Z</dcterms:created>
  <dcterms:modified xsi:type="dcterms:W3CDTF">2023-08-21T10:29:00Z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