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E092B" w14:textId="5564C6B9" w:rsidR="00FE6C00" w:rsidRDefault="00FE6C00" w:rsidP="00FE6C00">
      <w:pPr>
        <w:rPr>
          <w:b/>
          <w:caps/>
          <w:spacing w:val="80"/>
          <w:sz w:val="6"/>
          <w:szCs w:val="6"/>
        </w:rPr>
      </w:pPr>
    </w:p>
    <w:p w14:paraId="38127D34" w14:textId="77777777" w:rsidR="00FE6C00" w:rsidRPr="00FE6C00" w:rsidRDefault="00FE6C00" w:rsidP="00FE6C00"/>
    <w:p w14:paraId="385A11C7" w14:textId="09E3DF6A" w:rsidR="00D065EC" w:rsidRDefault="000326A2">
      <w:pPr>
        <w:pStyle w:val="Name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6A223DD7" wp14:editId="0D49F2BA">
                <wp:simplePos x="0" y="0"/>
                <wp:positionH relativeFrom="column">
                  <wp:posOffset>-136208</wp:posOffset>
                </wp:positionH>
                <wp:positionV relativeFrom="paragraph">
                  <wp:posOffset>516255</wp:posOffset>
                </wp:positionV>
                <wp:extent cx="5724525" cy="4763"/>
                <wp:effectExtent l="0" t="0" r="28575" b="3365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24525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5812C9FC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5pt,40.65pt" to="440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" o:allowincell="f">
                <o:lock v:ext="edit" shapetype="f"/>
              </v:line>
            </w:pict>
          </mc:Fallback>
        </mc:AlternateContent>
      </w:r>
      <w:r w:rsidR="00E86E96">
        <w:rPr>
          <w:b/>
        </w:rPr>
        <w:t>HUZ</w:t>
      </w:r>
      <w:r w:rsidR="00E75DD0">
        <w:rPr>
          <w:b/>
        </w:rPr>
        <w:t>AIFAH PATEL</w:t>
      </w:r>
    </w:p>
    <w:tbl>
      <w:tblPr>
        <w:tblW w:w="9517" w:type="dxa"/>
        <w:jc w:val="center"/>
        <w:tblLayout w:type="fixed"/>
        <w:tblLook w:val="0000" w:firstRow="0" w:lastRow="0" w:firstColumn="0" w:lastColumn="0" w:noHBand="0" w:noVBand="0"/>
      </w:tblPr>
      <w:tblGrid>
        <w:gridCol w:w="332"/>
        <w:gridCol w:w="1832"/>
        <w:gridCol w:w="3556"/>
        <w:gridCol w:w="3468"/>
        <w:gridCol w:w="160"/>
        <w:gridCol w:w="169"/>
      </w:tblGrid>
      <w:tr w:rsidR="00134564" w14:paraId="390BB9CB" w14:textId="77777777">
        <w:trPr>
          <w:gridBefore w:val="1"/>
          <w:gridAfter w:val="2"/>
          <w:wBefore w:w="332" w:type="dxa"/>
          <w:wAfter w:w="329" w:type="dxa"/>
          <w:trHeight w:val="245"/>
          <w:jc w:val="center"/>
        </w:trPr>
        <w:tc>
          <w:tcPr>
            <w:tcW w:w="8856" w:type="dxa"/>
            <w:gridSpan w:val="3"/>
          </w:tcPr>
          <w:p w14:paraId="7268C99E" w14:textId="5329AFD0" w:rsidR="00134564" w:rsidRDefault="00D216BA" w:rsidP="009173C7">
            <w:pPr>
              <w:pStyle w:val="Address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E75DD0">
              <w:rPr>
                <w:sz w:val="18"/>
                <w:szCs w:val="18"/>
              </w:rPr>
              <w:t xml:space="preserve"> EBONY STREET</w:t>
            </w:r>
            <w:r w:rsidR="000E42F8">
              <w:rPr>
                <w:sz w:val="18"/>
                <w:szCs w:val="18"/>
              </w:rPr>
              <w:t xml:space="preserve">, </w:t>
            </w:r>
            <w:r w:rsidR="00E75DD0">
              <w:rPr>
                <w:sz w:val="18"/>
                <w:szCs w:val="18"/>
              </w:rPr>
              <w:t>BLACKBURN</w:t>
            </w:r>
            <w:r w:rsidR="000E42F8">
              <w:rPr>
                <w:sz w:val="18"/>
                <w:szCs w:val="18"/>
              </w:rPr>
              <w:t>,</w:t>
            </w:r>
            <w:r w:rsidR="002D2F44">
              <w:rPr>
                <w:sz w:val="18"/>
                <w:szCs w:val="18"/>
              </w:rPr>
              <w:t xml:space="preserve"> </w:t>
            </w:r>
            <w:r w:rsidR="00E75DD0">
              <w:rPr>
                <w:sz w:val="18"/>
                <w:szCs w:val="18"/>
              </w:rPr>
              <w:t>BB1 6JR</w:t>
            </w:r>
          </w:p>
        </w:tc>
      </w:tr>
      <w:tr w:rsidR="00134564" w14:paraId="60300F29" w14:textId="77777777">
        <w:trPr>
          <w:gridBefore w:val="1"/>
          <w:gridAfter w:val="2"/>
          <w:wBefore w:w="332" w:type="dxa"/>
          <w:wAfter w:w="329" w:type="dxa"/>
          <w:trHeight w:val="316"/>
          <w:jc w:val="center"/>
        </w:trPr>
        <w:tc>
          <w:tcPr>
            <w:tcW w:w="8856" w:type="dxa"/>
            <w:gridSpan w:val="3"/>
          </w:tcPr>
          <w:p w14:paraId="11E38348" w14:textId="31E2A3A3" w:rsidR="00134564" w:rsidRDefault="008216BB" w:rsidP="009173C7">
            <w:pPr>
              <w:pStyle w:val="Address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mOB:07</w:t>
            </w:r>
            <w:r w:rsidR="00AF48D3">
              <w:rPr>
                <w:sz w:val="18"/>
                <w:szCs w:val="18"/>
              </w:rPr>
              <w:t>594 433336</w:t>
            </w:r>
            <w:r w:rsidR="00134564">
              <w:rPr>
                <w:sz w:val="18"/>
                <w:szCs w:val="18"/>
              </w:rPr>
              <w:t xml:space="preserve"> email:</w:t>
            </w:r>
            <w:r w:rsidR="00AF48D3">
              <w:rPr>
                <w:sz w:val="18"/>
                <w:szCs w:val="18"/>
              </w:rPr>
              <w:t>HUZYPATEL@GMAIL.COM</w:t>
            </w:r>
          </w:p>
        </w:tc>
      </w:tr>
      <w:tr w:rsidR="00134564" w:rsidRPr="00F97719" w14:paraId="779A280C" w14:textId="77777777" w:rsidTr="00214BF7">
        <w:tblPrEx>
          <w:jc w:val="left"/>
        </w:tblPrEx>
        <w:trPr>
          <w:cantSplit/>
        </w:trPr>
        <w:tc>
          <w:tcPr>
            <w:tcW w:w="9517" w:type="dxa"/>
            <w:gridSpan w:val="6"/>
          </w:tcPr>
          <w:p w14:paraId="2EC285F7" w14:textId="77777777" w:rsidR="00134564" w:rsidRPr="00F97719" w:rsidRDefault="000326A2">
            <w:pPr>
              <w:pStyle w:val="SectionTitle"/>
              <w:rPr>
                <w:b/>
                <w:sz w:val="22"/>
                <w:szCs w:val="22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4FCC64DA" wp14:editId="337EDDD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23495</wp:posOffset>
                      </wp:positionV>
                      <wp:extent cx="5876925" cy="9525"/>
                      <wp:effectExtent l="0" t="0" r="28575" b="2857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587692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331B4A97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5pt,1.85pt" to="462.4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" o:allowincell="f">
                      <o:lock v:ext="edit" shapetype="f"/>
                    </v:line>
                  </w:pict>
                </mc:Fallback>
              </mc:AlternateContent>
            </w:r>
            <w:r w:rsidR="00134564" w:rsidRPr="00F97719">
              <w:rPr>
                <w:b/>
                <w:sz w:val="22"/>
                <w:szCs w:val="22"/>
              </w:rPr>
              <w:t>profile</w:t>
            </w:r>
          </w:p>
        </w:tc>
      </w:tr>
      <w:tr w:rsidR="00134564" w:rsidRPr="00F97719" w14:paraId="3BFBD2C2" w14:textId="77777777" w:rsidTr="00214BF7">
        <w:tblPrEx>
          <w:jc w:val="left"/>
        </w:tblPrEx>
        <w:tc>
          <w:tcPr>
            <w:tcW w:w="9517" w:type="dxa"/>
            <w:gridSpan w:val="6"/>
          </w:tcPr>
          <w:p w14:paraId="6FFF53F6" w14:textId="77777777" w:rsidR="00134564" w:rsidRDefault="00134564" w:rsidP="00F97719">
            <w:pPr>
              <w:rPr>
                <w:szCs w:val="22"/>
              </w:rPr>
            </w:pPr>
          </w:p>
          <w:p w14:paraId="3144EB18" w14:textId="339AF4CE" w:rsidR="00134564" w:rsidRPr="00F97719" w:rsidRDefault="00134564" w:rsidP="00006DD5">
            <w:pPr>
              <w:rPr>
                <w:szCs w:val="22"/>
              </w:rPr>
            </w:pPr>
            <w:r>
              <w:rPr>
                <w:szCs w:val="22"/>
              </w:rPr>
              <w:t>A</w:t>
            </w:r>
            <w:r w:rsidRPr="00F97719">
              <w:rPr>
                <w:szCs w:val="22"/>
              </w:rPr>
              <w:t xml:space="preserve"> hardworking, confident, enthusiastic </w:t>
            </w:r>
            <w:r>
              <w:rPr>
                <w:szCs w:val="22"/>
              </w:rPr>
              <w:t>and self motivated individual. I am reliable and trustworthy. I have the ability t</w:t>
            </w:r>
            <w:r w:rsidRPr="00F97719">
              <w:rPr>
                <w:szCs w:val="22"/>
              </w:rPr>
              <w:t xml:space="preserve">o work well as part of a team but can also use </w:t>
            </w:r>
            <w:r>
              <w:rPr>
                <w:szCs w:val="22"/>
              </w:rPr>
              <w:t xml:space="preserve">my </w:t>
            </w:r>
            <w:r w:rsidRPr="00F97719">
              <w:rPr>
                <w:szCs w:val="22"/>
              </w:rPr>
              <w:t>o</w:t>
            </w:r>
            <w:r>
              <w:rPr>
                <w:szCs w:val="22"/>
              </w:rPr>
              <w:t>wn initiative to achieve goals and targets</w:t>
            </w:r>
            <w:r w:rsidRPr="00F97719">
              <w:rPr>
                <w:szCs w:val="22"/>
              </w:rPr>
              <w:t xml:space="preserve">. </w:t>
            </w:r>
            <w:r>
              <w:rPr>
                <w:szCs w:val="22"/>
              </w:rPr>
              <w:t xml:space="preserve">I am a good communicator and </w:t>
            </w:r>
            <w:r w:rsidRPr="00F97719">
              <w:rPr>
                <w:szCs w:val="22"/>
              </w:rPr>
              <w:t>able to get on well with people from all levels with excellent multi lingual skills</w:t>
            </w:r>
            <w:r>
              <w:rPr>
                <w:szCs w:val="22"/>
              </w:rPr>
              <w:t>;</w:t>
            </w:r>
            <w:r w:rsidRPr="00F97719">
              <w:rPr>
                <w:szCs w:val="22"/>
              </w:rPr>
              <w:t xml:space="preserve"> able to sp</w:t>
            </w:r>
            <w:r>
              <w:rPr>
                <w:szCs w:val="22"/>
              </w:rPr>
              <w:t xml:space="preserve">eak Urdu, Gujrati and English. </w:t>
            </w:r>
            <w:r w:rsidRPr="00F97719">
              <w:rPr>
                <w:szCs w:val="22"/>
              </w:rPr>
              <w:t xml:space="preserve">Quick to learn new skills and practical with an excellent attendance </w:t>
            </w:r>
            <w:r>
              <w:rPr>
                <w:szCs w:val="22"/>
              </w:rPr>
              <w:t xml:space="preserve">and punctuality </w:t>
            </w:r>
            <w:r w:rsidRPr="00F97719">
              <w:rPr>
                <w:szCs w:val="22"/>
              </w:rPr>
              <w:t>record. Committed to deliver a high level of work output and adhering to equ</w:t>
            </w:r>
            <w:r>
              <w:rPr>
                <w:szCs w:val="22"/>
              </w:rPr>
              <w:t xml:space="preserve">al opportunities at all times. </w:t>
            </w:r>
            <w:r w:rsidRPr="00F97719">
              <w:rPr>
                <w:szCs w:val="22"/>
              </w:rPr>
              <w:t xml:space="preserve">Also flexible and willing to undertake any training deemed </w:t>
            </w:r>
            <w:r w:rsidR="009A6136">
              <w:rPr>
                <w:szCs w:val="22"/>
              </w:rPr>
              <w:t>necessary.</w:t>
            </w:r>
          </w:p>
        </w:tc>
      </w:tr>
      <w:tr w:rsidR="00134564" w:rsidRPr="00F97719" w14:paraId="615A4766" w14:textId="77777777" w:rsidTr="00214BF7">
        <w:tblPrEx>
          <w:jc w:val="left"/>
        </w:tblPrEx>
        <w:trPr>
          <w:cantSplit/>
        </w:trPr>
        <w:tc>
          <w:tcPr>
            <w:tcW w:w="9517" w:type="dxa"/>
            <w:gridSpan w:val="6"/>
          </w:tcPr>
          <w:p w14:paraId="46D12A8D" w14:textId="77777777" w:rsidR="00134564" w:rsidRPr="006423D3" w:rsidRDefault="00134564">
            <w:pPr>
              <w:pStyle w:val="SectionTitle"/>
              <w:rPr>
                <w:b/>
                <w:sz w:val="22"/>
                <w:szCs w:val="22"/>
              </w:rPr>
            </w:pPr>
            <w:r w:rsidRPr="006423D3">
              <w:rPr>
                <w:b/>
                <w:sz w:val="22"/>
                <w:szCs w:val="22"/>
              </w:rPr>
              <w:t>Experience</w:t>
            </w:r>
          </w:p>
        </w:tc>
      </w:tr>
      <w:tr w:rsidR="00134564" w:rsidRPr="00F97719" w14:paraId="67939F81" w14:textId="77777777" w:rsidTr="00214BF7">
        <w:tblPrEx>
          <w:jc w:val="left"/>
        </w:tblPrEx>
        <w:trPr>
          <w:trHeight w:val="89"/>
        </w:trPr>
        <w:tc>
          <w:tcPr>
            <w:tcW w:w="2164" w:type="dxa"/>
            <w:gridSpan w:val="2"/>
          </w:tcPr>
          <w:p w14:paraId="240B7894" w14:textId="2E93EA15" w:rsidR="000326A2" w:rsidRDefault="004E1DEF" w:rsidP="00A411E5">
            <w:pPr>
              <w:rPr>
                <w:szCs w:val="22"/>
              </w:rPr>
            </w:pPr>
            <w:r>
              <w:rPr>
                <w:szCs w:val="22"/>
              </w:rPr>
              <w:t>Oct</w:t>
            </w:r>
            <w:r w:rsidR="000326A2">
              <w:rPr>
                <w:szCs w:val="22"/>
              </w:rPr>
              <w:t xml:space="preserve"> </w:t>
            </w:r>
            <w:r>
              <w:rPr>
                <w:szCs w:val="22"/>
              </w:rPr>
              <w:t>21</w:t>
            </w:r>
            <w:r w:rsidR="000326A2">
              <w:rPr>
                <w:szCs w:val="22"/>
              </w:rPr>
              <w:t xml:space="preserve"> </w:t>
            </w:r>
            <w:r w:rsidR="00C77627">
              <w:rPr>
                <w:szCs w:val="22"/>
              </w:rPr>
              <w:t>–</w:t>
            </w:r>
            <w:r w:rsidR="000326A2">
              <w:rPr>
                <w:szCs w:val="22"/>
              </w:rPr>
              <w:t xml:space="preserve"> </w:t>
            </w:r>
            <w:r w:rsidR="003301FD">
              <w:rPr>
                <w:szCs w:val="22"/>
              </w:rPr>
              <w:t>Present</w:t>
            </w:r>
          </w:p>
          <w:p w14:paraId="75BD57C6" w14:textId="77777777" w:rsidR="000326A2" w:rsidRDefault="000326A2" w:rsidP="00A411E5">
            <w:pPr>
              <w:rPr>
                <w:szCs w:val="22"/>
              </w:rPr>
            </w:pPr>
          </w:p>
          <w:p w14:paraId="6EEE23E9" w14:textId="77777777" w:rsidR="000326A2" w:rsidRDefault="000326A2" w:rsidP="00A411E5">
            <w:pPr>
              <w:rPr>
                <w:szCs w:val="22"/>
              </w:rPr>
            </w:pPr>
          </w:p>
          <w:p w14:paraId="5CDD17EE" w14:textId="77777777" w:rsidR="00AA6CEB" w:rsidRDefault="00AA6CEB" w:rsidP="00A411E5">
            <w:pPr>
              <w:rPr>
                <w:szCs w:val="22"/>
              </w:rPr>
            </w:pPr>
          </w:p>
          <w:p w14:paraId="7C46FA1D" w14:textId="77777777" w:rsidR="00AA6CEB" w:rsidRDefault="00AA6CEB" w:rsidP="00A411E5">
            <w:pPr>
              <w:rPr>
                <w:szCs w:val="22"/>
              </w:rPr>
            </w:pPr>
          </w:p>
          <w:p w14:paraId="0522B734" w14:textId="77777777" w:rsidR="00AA6CEB" w:rsidRDefault="00AA6CEB" w:rsidP="00A411E5">
            <w:pPr>
              <w:rPr>
                <w:szCs w:val="22"/>
              </w:rPr>
            </w:pPr>
          </w:p>
          <w:p w14:paraId="31076104" w14:textId="77777777" w:rsidR="00AA6CEB" w:rsidRDefault="00AA6CEB" w:rsidP="00A411E5">
            <w:pPr>
              <w:rPr>
                <w:szCs w:val="22"/>
              </w:rPr>
            </w:pPr>
          </w:p>
          <w:p w14:paraId="3DD6E608" w14:textId="77777777" w:rsidR="00AA6CEB" w:rsidRDefault="00AA6CEB" w:rsidP="00A411E5">
            <w:pPr>
              <w:rPr>
                <w:szCs w:val="22"/>
              </w:rPr>
            </w:pPr>
          </w:p>
          <w:p w14:paraId="53FC20EA" w14:textId="77777777" w:rsidR="00AA6CEB" w:rsidRDefault="00AA6CEB" w:rsidP="00A411E5">
            <w:pPr>
              <w:rPr>
                <w:szCs w:val="22"/>
              </w:rPr>
            </w:pPr>
          </w:p>
          <w:p w14:paraId="58E79EF1" w14:textId="6FFF9BB0" w:rsidR="00EE7A1D" w:rsidRDefault="00EE7A1D" w:rsidP="00A411E5">
            <w:pPr>
              <w:rPr>
                <w:szCs w:val="22"/>
              </w:rPr>
            </w:pPr>
          </w:p>
          <w:p w14:paraId="70DF8DB0" w14:textId="77777777" w:rsidR="00EE7A1D" w:rsidRDefault="00EE7A1D" w:rsidP="00A411E5">
            <w:pPr>
              <w:rPr>
                <w:szCs w:val="22"/>
              </w:rPr>
            </w:pPr>
          </w:p>
          <w:p w14:paraId="29F4BD3B" w14:textId="7CA90FBE" w:rsidR="00EE7A1D" w:rsidRDefault="00EE7A1D" w:rsidP="00A411E5">
            <w:pPr>
              <w:rPr>
                <w:szCs w:val="22"/>
              </w:rPr>
            </w:pPr>
          </w:p>
          <w:p w14:paraId="7CCDE015" w14:textId="77777777" w:rsidR="00EE7A1D" w:rsidRDefault="00EE7A1D" w:rsidP="00A411E5">
            <w:pPr>
              <w:rPr>
                <w:szCs w:val="22"/>
              </w:rPr>
            </w:pPr>
          </w:p>
          <w:p w14:paraId="652AAFC6" w14:textId="77777777" w:rsidR="007F2852" w:rsidRDefault="007F2852" w:rsidP="00A411E5">
            <w:pPr>
              <w:rPr>
                <w:szCs w:val="22"/>
              </w:rPr>
            </w:pPr>
          </w:p>
          <w:p w14:paraId="14CD1183" w14:textId="77777777" w:rsidR="004D729C" w:rsidRDefault="004D729C" w:rsidP="00A411E5">
            <w:pPr>
              <w:rPr>
                <w:szCs w:val="22"/>
              </w:rPr>
            </w:pPr>
          </w:p>
          <w:p w14:paraId="2ECFF742" w14:textId="77777777" w:rsidR="004D729C" w:rsidRDefault="004D729C" w:rsidP="00A411E5">
            <w:pPr>
              <w:rPr>
                <w:szCs w:val="22"/>
              </w:rPr>
            </w:pPr>
          </w:p>
          <w:p w14:paraId="5F720EA3" w14:textId="4FDE82A8" w:rsidR="00A411E5" w:rsidRPr="00370A92" w:rsidRDefault="00410839" w:rsidP="00A411E5">
            <w:pPr>
              <w:rPr>
                <w:szCs w:val="22"/>
              </w:rPr>
            </w:pPr>
            <w:r>
              <w:rPr>
                <w:szCs w:val="22"/>
              </w:rPr>
              <w:t>Feb 1</w:t>
            </w:r>
            <w:r w:rsidR="00A341FF">
              <w:rPr>
                <w:szCs w:val="22"/>
              </w:rPr>
              <w:t>8</w:t>
            </w:r>
            <w:r w:rsidR="000E42F8">
              <w:rPr>
                <w:szCs w:val="22"/>
              </w:rPr>
              <w:t xml:space="preserve"> – </w:t>
            </w:r>
            <w:r w:rsidR="00271802">
              <w:rPr>
                <w:szCs w:val="22"/>
              </w:rPr>
              <w:t>Sep</w:t>
            </w:r>
            <w:r w:rsidR="00247BA8">
              <w:rPr>
                <w:szCs w:val="22"/>
              </w:rPr>
              <w:t xml:space="preserve"> </w:t>
            </w:r>
            <w:r w:rsidR="003276D6">
              <w:rPr>
                <w:szCs w:val="22"/>
              </w:rPr>
              <w:t>2</w:t>
            </w:r>
            <w:r w:rsidR="00271802">
              <w:rPr>
                <w:szCs w:val="22"/>
              </w:rPr>
              <w:t>1</w:t>
            </w:r>
          </w:p>
          <w:p w14:paraId="35A86359" w14:textId="77777777" w:rsidR="0053271D" w:rsidRDefault="0053271D" w:rsidP="00D66913">
            <w:pPr>
              <w:rPr>
                <w:szCs w:val="22"/>
              </w:rPr>
            </w:pPr>
          </w:p>
          <w:p w14:paraId="17F828E6" w14:textId="77777777" w:rsidR="0053271D" w:rsidRDefault="0053271D" w:rsidP="00D66913">
            <w:pPr>
              <w:rPr>
                <w:szCs w:val="22"/>
              </w:rPr>
            </w:pPr>
          </w:p>
          <w:p w14:paraId="2645B1AF" w14:textId="77777777" w:rsidR="0053271D" w:rsidRDefault="0053271D" w:rsidP="00D66913">
            <w:pPr>
              <w:rPr>
                <w:szCs w:val="22"/>
              </w:rPr>
            </w:pPr>
          </w:p>
          <w:p w14:paraId="5ABE4DE8" w14:textId="77777777" w:rsidR="0053271D" w:rsidRDefault="0053271D" w:rsidP="00D66913">
            <w:pPr>
              <w:rPr>
                <w:szCs w:val="22"/>
              </w:rPr>
            </w:pPr>
          </w:p>
          <w:p w14:paraId="51BF941F" w14:textId="77777777" w:rsidR="0053271D" w:rsidRDefault="0053271D" w:rsidP="00D66913">
            <w:pPr>
              <w:rPr>
                <w:szCs w:val="22"/>
              </w:rPr>
            </w:pPr>
          </w:p>
          <w:p w14:paraId="3DA2571B" w14:textId="77777777" w:rsidR="0053271D" w:rsidRDefault="0053271D" w:rsidP="00D66913">
            <w:pPr>
              <w:rPr>
                <w:szCs w:val="22"/>
              </w:rPr>
            </w:pPr>
          </w:p>
          <w:p w14:paraId="17F48B97" w14:textId="77777777" w:rsidR="0053271D" w:rsidRDefault="0053271D" w:rsidP="00D66913">
            <w:pPr>
              <w:rPr>
                <w:szCs w:val="22"/>
              </w:rPr>
            </w:pPr>
          </w:p>
          <w:p w14:paraId="1B9BDF19" w14:textId="77777777" w:rsidR="0053271D" w:rsidRDefault="0053271D" w:rsidP="00D66913">
            <w:pPr>
              <w:rPr>
                <w:szCs w:val="22"/>
              </w:rPr>
            </w:pPr>
          </w:p>
          <w:p w14:paraId="45CA813F" w14:textId="77777777" w:rsidR="0053271D" w:rsidRDefault="0053271D" w:rsidP="00D66913">
            <w:pPr>
              <w:rPr>
                <w:szCs w:val="22"/>
              </w:rPr>
            </w:pPr>
          </w:p>
          <w:p w14:paraId="04CD2C73" w14:textId="77777777" w:rsidR="0053271D" w:rsidRDefault="0053271D" w:rsidP="00D66913">
            <w:pPr>
              <w:rPr>
                <w:szCs w:val="22"/>
              </w:rPr>
            </w:pPr>
          </w:p>
          <w:p w14:paraId="4E2EF418" w14:textId="77777777" w:rsidR="0053271D" w:rsidRDefault="0053271D" w:rsidP="00D66913">
            <w:pPr>
              <w:rPr>
                <w:szCs w:val="22"/>
              </w:rPr>
            </w:pPr>
          </w:p>
          <w:p w14:paraId="7A571F05" w14:textId="77777777" w:rsidR="003B4917" w:rsidRDefault="003B4917" w:rsidP="003B4917">
            <w:pPr>
              <w:rPr>
                <w:szCs w:val="22"/>
              </w:rPr>
            </w:pPr>
          </w:p>
          <w:p w14:paraId="5CA7E533" w14:textId="77777777" w:rsidR="0037522E" w:rsidRDefault="0037522E" w:rsidP="00D66913">
            <w:pPr>
              <w:rPr>
                <w:szCs w:val="22"/>
              </w:rPr>
            </w:pPr>
          </w:p>
          <w:p w14:paraId="0FB9460F" w14:textId="77777777" w:rsidR="0037522E" w:rsidRDefault="0037522E" w:rsidP="00D66913">
            <w:pPr>
              <w:rPr>
                <w:szCs w:val="22"/>
              </w:rPr>
            </w:pPr>
          </w:p>
          <w:p w14:paraId="7B4E0F01" w14:textId="2D3CC7B5" w:rsidR="003B4917" w:rsidRDefault="00373D17" w:rsidP="00D66913">
            <w:pPr>
              <w:rPr>
                <w:szCs w:val="22"/>
              </w:rPr>
            </w:pPr>
            <w:r>
              <w:rPr>
                <w:szCs w:val="22"/>
              </w:rPr>
              <w:t>Aug</w:t>
            </w:r>
            <w:r w:rsidR="00410839">
              <w:rPr>
                <w:szCs w:val="22"/>
              </w:rPr>
              <w:t xml:space="preserve"> 1</w:t>
            </w:r>
            <w:r w:rsidR="00A341FF">
              <w:rPr>
                <w:szCs w:val="22"/>
              </w:rPr>
              <w:t>6</w:t>
            </w:r>
            <w:r w:rsidR="00410839">
              <w:rPr>
                <w:szCs w:val="22"/>
              </w:rPr>
              <w:t xml:space="preserve"> – </w:t>
            </w:r>
            <w:r w:rsidR="00906A00">
              <w:rPr>
                <w:szCs w:val="22"/>
              </w:rPr>
              <w:t>Jan 1</w:t>
            </w:r>
            <w:r w:rsidR="00A341FF">
              <w:rPr>
                <w:szCs w:val="22"/>
              </w:rPr>
              <w:t>8</w:t>
            </w:r>
          </w:p>
          <w:p w14:paraId="7CA293DE" w14:textId="77777777" w:rsidR="0053271D" w:rsidRDefault="0053271D" w:rsidP="00D66913">
            <w:pPr>
              <w:rPr>
                <w:szCs w:val="22"/>
              </w:rPr>
            </w:pPr>
          </w:p>
          <w:p w14:paraId="040FAB41" w14:textId="77777777" w:rsidR="003B4917" w:rsidRDefault="003B4917" w:rsidP="00D66913">
            <w:pPr>
              <w:rPr>
                <w:szCs w:val="22"/>
              </w:rPr>
            </w:pPr>
          </w:p>
          <w:p w14:paraId="68299CF9" w14:textId="77777777" w:rsidR="003B4917" w:rsidRDefault="003B4917" w:rsidP="00D66913">
            <w:pPr>
              <w:rPr>
                <w:szCs w:val="22"/>
              </w:rPr>
            </w:pPr>
          </w:p>
          <w:p w14:paraId="1F77FDC9" w14:textId="77777777" w:rsidR="003B4917" w:rsidRDefault="003B4917" w:rsidP="00D66913">
            <w:pPr>
              <w:rPr>
                <w:szCs w:val="22"/>
              </w:rPr>
            </w:pPr>
          </w:p>
          <w:p w14:paraId="594FCF20" w14:textId="77777777" w:rsidR="003B4917" w:rsidRDefault="003B4917" w:rsidP="00D66913">
            <w:pPr>
              <w:rPr>
                <w:szCs w:val="22"/>
              </w:rPr>
            </w:pPr>
          </w:p>
          <w:p w14:paraId="65C9E6EC" w14:textId="77777777" w:rsidR="003B4917" w:rsidRDefault="003B4917" w:rsidP="00D66913">
            <w:pPr>
              <w:rPr>
                <w:szCs w:val="22"/>
              </w:rPr>
            </w:pPr>
          </w:p>
          <w:p w14:paraId="0DACE5F2" w14:textId="77777777" w:rsidR="003B4917" w:rsidRDefault="003B4917" w:rsidP="00D66913">
            <w:pPr>
              <w:rPr>
                <w:szCs w:val="22"/>
              </w:rPr>
            </w:pPr>
          </w:p>
          <w:p w14:paraId="3CFE3235" w14:textId="77777777" w:rsidR="003B4917" w:rsidRDefault="003B4917" w:rsidP="00D66913">
            <w:pPr>
              <w:rPr>
                <w:szCs w:val="22"/>
              </w:rPr>
            </w:pPr>
          </w:p>
          <w:p w14:paraId="7ED8E50E" w14:textId="77777777" w:rsidR="003B4917" w:rsidRDefault="003B4917" w:rsidP="00D66913">
            <w:pPr>
              <w:rPr>
                <w:szCs w:val="22"/>
              </w:rPr>
            </w:pPr>
          </w:p>
          <w:p w14:paraId="61D84711" w14:textId="77777777" w:rsidR="00A359EC" w:rsidRDefault="00A359EC" w:rsidP="00D66913">
            <w:pPr>
              <w:rPr>
                <w:szCs w:val="22"/>
              </w:rPr>
            </w:pPr>
          </w:p>
          <w:p w14:paraId="412B301E" w14:textId="77777777" w:rsidR="00A359EC" w:rsidRDefault="00A359EC" w:rsidP="00D66913">
            <w:pPr>
              <w:rPr>
                <w:szCs w:val="22"/>
              </w:rPr>
            </w:pPr>
          </w:p>
          <w:p w14:paraId="30E1B9AE" w14:textId="77777777" w:rsidR="003202E8" w:rsidRDefault="003202E8" w:rsidP="00D66913">
            <w:pPr>
              <w:rPr>
                <w:szCs w:val="22"/>
              </w:rPr>
            </w:pPr>
          </w:p>
          <w:p w14:paraId="427B4A39" w14:textId="3FFC22F7" w:rsidR="00134564" w:rsidRPr="006423D3" w:rsidRDefault="00134564" w:rsidP="004370E4">
            <w:pPr>
              <w:rPr>
                <w:szCs w:val="22"/>
              </w:rPr>
            </w:pPr>
          </w:p>
        </w:tc>
        <w:tc>
          <w:tcPr>
            <w:tcW w:w="7353" w:type="dxa"/>
            <w:gridSpan w:val="4"/>
          </w:tcPr>
          <w:p w14:paraId="7F26758A" w14:textId="414748D8" w:rsidR="00FA22DA" w:rsidRPr="00370A92" w:rsidRDefault="006F5A59" w:rsidP="00FA22DA">
            <w:pPr>
              <w:rPr>
                <w:szCs w:val="22"/>
              </w:rPr>
            </w:pPr>
            <w:r>
              <w:rPr>
                <w:szCs w:val="22"/>
              </w:rPr>
              <w:t>Taste Cafe</w:t>
            </w:r>
            <w:r w:rsidR="00FA22DA" w:rsidRPr="00370A92">
              <w:rPr>
                <w:szCs w:val="22"/>
              </w:rPr>
              <w:t xml:space="preserve">, </w:t>
            </w:r>
            <w:r>
              <w:rPr>
                <w:szCs w:val="22"/>
              </w:rPr>
              <w:t>Blackburn</w:t>
            </w:r>
          </w:p>
          <w:p w14:paraId="775E6EC9" w14:textId="548E4B48" w:rsidR="00FA22DA" w:rsidRPr="009D4CB8" w:rsidRDefault="006F5A59" w:rsidP="009D4CB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Business Manager</w:t>
            </w:r>
          </w:p>
          <w:p w14:paraId="2FDBBC39" w14:textId="0587AD8C" w:rsidR="009D4CB8" w:rsidRPr="004D729C" w:rsidRDefault="009D4CB8" w:rsidP="0037522E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left"/>
              <w:textAlignment w:val="baseline"/>
              <w:rPr>
                <w:rFonts w:cs="Segoe UI"/>
                <w:lang w:eastAsia="en-GB"/>
              </w:rPr>
            </w:pPr>
            <w:r w:rsidRPr="004D729C">
              <w:rPr>
                <w:rFonts w:cs="Segoe UI"/>
                <w:lang w:eastAsia="en-GB"/>
              </w:rPr>
              <w:t xml:space="preserve">Recruiting, training, and supervising </w:t>
            </w:r>
            <w:r w:rsidR="00A0413C" w:rsidRPr="004D729C">
              <w:rPr>
                <w:rFonts w:cs="Segoe UI"/>
                <w:lang w:eastAsia="en-GB"/>
              </w:rPr>
              <w:t>café</w:t>
            </w:r>
            <w:r w:rsidRPr="004D729C">
              <w:rPr>
                <w:rFonts w:cs="Segoe UI"/>
                <w:lang w:eastAsia="en-GB"/>
              </w:rPr>
              <w:t xml:space="preserve"> staff</w:t>
            </w:r>
          </w:p>
          <w:p w14:paraId="24206539" w14:textId="77777777" w:rsidR="008D21F3" w:rsidRPr="004D729C" w:rsidRDefault="008D21F3" w:rsidP="0037522E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left"/>
              <w:textAlignment w:val="baseline"/>
              <w:rPr>
                <w:rFonts w:cs="Segoe UI"/>
                <w:lang w:eastAsia="en-GB"/>
              </w:rPr>
            </w:pPr>
            <w:r w:rsidRPr="004D729C">
              <w:rPr>
                <w:rFonts w:cs="Segoe UI"/>
                <w:lang w:eastAsia="en-GB"/>
              </w:rPr>
              <w:t>Ensuring that all café expenses remain within the budget and finding strategies to reduce operational costs</w:t>
            </w:r>
          </w:p>
          <w:p w14:paraId="4C4DF9DF" w14:textId="77777777" w:rsidR="00CE46E1" w:rsidRPr="004D729C" w:rsidRDefault="00CE46E1" w:rsidP="0037522E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left"/>
              <w:textAlignment w:val="baseline"/>
              <w:rPr>
                <w:rFonts w:cs="Segoe UI"/>
                <w:lang w:eastAsia="en-GB"/>
              </w:rPr>
            </w:pPr>
            <w:r w:rsidRPr="004D729C">
              <w:rPr>
                <w:rFonts w:cs="Segoe UI"/>
                <w:lang w:eastAsia="en-GB"/>
              </w:rPr>
              <w:t>Checking the café supplies that were delivered to ensure that the correct items and quantities were received</w:t>
            </w:r>
          </w:p>
          <w:p w14:paraId="2898BEA0" w14:textId="77777777" w:rsidR="002B35EE" w:rsidRPr="004D729C" w:rsidRDefault="002B35EE" w:rsidP="0037522E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left"/>
              <w:textAlignment w:val="baseline"/>
              <w:rPr>
                <w:rFonts w:cs="Segoe UI"/>
                <w:lang w:eastAsia="en-GB"/>
              </w:rPr>
            </w:pPr>
            <w:r w:rsidRPr="004D729C">
              <w:rPr>
                <w:rFonts w:cs="Segoe UI"/>
                <w:lang w:eastAsia="en-GB"/>
              </w:rPr>
              <w:t>Developing methods to maintain and enhance customer loyalty through effective retention and acquisition strategies</w:t>
            </w:r>
          </w:p>
          <w:p w14:paraId="7B2B43A1" w14:textId="77777777" w:rsidR="004D729C" w:rsidRPr="004D729C" w:rsidRDefault="004D729C" w:rsidP="0037522E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left"/>
              <w:textAlignment w:val="baseline"/>
              <w:rPr>
                <w:rFonts w:cs="Segoe UI"/>
                <w:lang w:eastAsia="en-GB"/>
              </w:rPr>
            </w:pPr>
            <w:r w:rsidRPr="004D729C">
              <w:rPr>
                <w:rFonts w:cs="Segoe UI"/>
                <w:lang w:eastAsia="en-GB"/>
              </w:rPr>
              <w:t>Creating weekly work schedules for employees and identifying appropriate substitutes in the event of employee absence</w:t>
            </w:r>
          </w:p>
          <w:p w14:paraId="1F26ACA9" w14:textId="77777777" w:rsidR="00765079" w:rsidRDefault="00765079" w:rsidP="004D729C">
            <w:pPr>
              <w:ind w:left="360"/>
              <w:jc w:val="left"/>
              <w:rPr>
                <w:szCs w:val="22"/>
              </w:rPr>
            </w:pPr>
          </w:p>
          <w:p w14:paraId="03FFF218" w14:textId="495924CB" w:rsidR="00FA22DA" w:rsidRPr="00A2230A" w:rsidRDefault="00FA22DA" w:rsidP="00765079">
            <w:pPr>
              <w:jc w:val="left"/>
              <w:rPr>
                <w:szCs w:val="22"/>
              </w:rPr>
            </w:pPr>
          </w:p>
          <w:p w14:paraId="33BB0272" w14:textId="77777777" w:rsidR="00DD4489" w:rsidRDefault="00DD4489" w:rsidP="00391156">
            <w:pPr>
              <w:jc w:val="left"/>
              <w:rPr>
                <w:szCs w:val="22"/>
              </w:rPr>
            </w:pPr>
          </w:p>
          <w:p w14:paraId="5A422EC8" w14:textId="77777777" w:rsidR="004D729C" w:rsidRDefault="004D729C" w:rsidP="00391156">
            <w:pPr>
              <w:jc w:val="left"/>
              <w:rPr>
                <w:szCs w:val="22"/>
              </w:rPr>
            </w:pPr>
          </w:p>
          <w:p w14:paraId="799B49D3" w14:textId="2217BB45" w:rsidR="00134564" w:rsidRPr="006423D3" w:rsidRDefault="00C73896" w:rsidP="00391156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Carphone Warehouse</w:t>
            </w:r>
            <w:r w:rsidR="00134564" w:rsidRPr="006423D3">
              <w:rPr>
                <w:szCs w:val="22"/>
              </w:rPr>
              <w:t xml:space="preserve">, </w:t>
            </w:r>
            <w:r>
              <w:rPr>
                <w:szCs w:val="22"/>
              </w:rPr>
              <w:t>Preston</w:t>
            </w:r>
          </w:p>
          <w:p w14:paraId="556C23C7" w14:textId="12BB3F58" w:rsidR="00134564" w:rsidRPr="006423D3" w:rsidRDefault="00364A37" w:rsidP="00391156">
            <w:pPr>
              <w:jc w:val="left"/>
              <w:rPr>
                <w:b/>
                <w:szCs w:val="22"/>
              </w:rPr>
            </w:pPr>
            <w:r>
              <w:rPr>
                <w:b/>
                <w:szCs w:val="22"/>
              </w:rPr>
              <w:t>Customer Service Advisor</w:t>
            </w:r>
          </w:p>
          <w:p w14:paraId="30A57A83" w14:textId="78AD3077" w:rsidR="00134564" w:rsidRPr="00B333A0" w:rsidRDefault="00B333A0" w:rsidP="0037522E">
            <w:pPr>
              <w:pStyle w:val="BodyText3"/>
              <w:numPr>
                <w:ilvl w:val="0"/>
                <w:numId w:val="3"/>
              </w:numPr>
              <w:jc w:val="left"/>
              <w:rPr>
                <w:sz w:val="22"/>
                <w:szCs w:val="22"/>
                <w:lang w:val="en-GB"/>
              </w:rPr>
            </w:pPr>
            <w:r w:rsidRPr="00D76019">
              <w:rPr>
                <w:rFonts w:cs="Arial"/>
                <w:sz w:val="22"/>
                <w:szCs w:val="22"/>
                <w:lang w:eastAsia="en-GB"/>
              </w:rPr>
              <w:t>Control both external and internal calls in a prompt, efficient and courteous manner within set targets</w:t>
            </w:r>
          </w:p>
          <w:p w14:paraId="5759B8AC" w14:textId="77777777" w:rsidR="00134564" w:rsidRPr="006423D3" w:rsidRDefault="00134564" w:rsidP="0037522E">
            <w:pPr>
              <w:numPr>
                <w:ilvl w:val="0"/>
                <w:numId w:val="3"/>
              </w:numPr>
              <w:jc w:val="left"/>
              <w:rPr>
                <w:szCs w:val="22"/>
                <w:lang w:val="en" w:eastAsia="en-GB"/>
              </w:rPr>
            </w:pPr>
            <w:r w:rsidRPr="006423D3">
              <w:rPr>
                <w:szCs w:val="22"/>
                <w:lang w:val="en" w:eastAsia="en-GB"/>
              </w:rPr>
              <w:t>Giving information and helping to solve problems providing effective customer service over the telephone</w:t>
            </w:r>
          </w:p>
          <w:p w14:paraId="280E8A75" w14:textId="71C69C09" w:rsidR="00134564" w:rsidRPr="006423D3" w:rsidRDefault="00134564" w:rsidP="0037522E">
            <w:pPr>
              <w:numPr>
                <w:ilvl w:val="0"/>
                <w:numId w:val="3"/>
              </w:numPr>
              <w:jc w:val="left"/>
              <w:rPr>
                <w:szCs w:val="22"/>
                <w:lang w:val="en" w:eastAsia="en-GB"/>
              </w:rPr>
            </w:pPr>
            <w:r w:rsidRPr="006423D3">
              <w:rPr>
                <w:szCs w:val="22"/>
              </w:rPr>
              <w:t xml:space="preserve">Working as part of a team of </w:t>
            </w:r>
            <w:r w:rsidR="00951A81">
              <w:rPr>
                <w:szCs w:val="22"/>
              </w:rPr>
              <w:t>100</w:t>
            </w:r>
            <w:r w:rsidRPr="006423D3">
              <w:rPr>
                <w:szCs w:val="22"/>
              </w:rPr>
              <w:t xml:space="preserve"> staff in a busy call centre environment</w:t>
            </w:r>
            <w:r w:rsidRPr="006423D3">
              <w:rPr>
                <w:szCs w:val="22"/>
                <w:lang w:val="en" w:eastAsia="en-GB"/>
              </w:rPr>
              <w:t xml:space="preserve"> </w:t>
            </w:r>
          </w:p>
          <w:p w14:paraId="50E27A87" w14:textId="77777777" w:rsidR="00134564" w:rsidRPr="006423D3" w:rsidRDefault="00134564" w:rsidP="0037522E">
            <w:pPr>
              <w:numPr>
                <w:ilvl w:val="0"/>
                <w:numId w:val="3"/>
              </w:numPr>
              <w:jc w:val="left"/>
              <w:rPr>
                <w:szCs w:val="22"/>
                <w:lang w:val="en" w:eastAsia="en-GB"/>
              </w:rPr>
            </w:pPr>
            <w:r w:rsidRPr="006423D3">
              <w:rPr>
                <w:szCs w:val="22"/>
                <w:lang w:val="en" w:eastAsia="en-GB"/>
              </w:rPr>
              <w:t xml:space="preserve">Handling complaints referring to a manager if necessary </w:t>
            </w:r>
          </w:p>
          <w:p w14:paraId="1B836696" w14:textId="77777777" w:rsidR="00134564" w:rsidRDefault="00134564" w:rsidP="0037522E">
            <w:pPr>
              <w:numPr>
                <w:ilvl w:val="0"/>
                <w:numId w:val="3"/>
              </w:numPr>
              <w:jc w:val="left"/>
              <w:rPr>
                <w:szCs w:val="22"/>
                <w:lang w:val="en" w:eastAsia="en-GB"/>
              </w:rPr>
            </w:pPr>
            <w:r w:rsidRPr="006423D3">
              <w:rPr>
                <w:szCs w:val="22"/>
                <w:lang w:val="en" w:eastAsia="en-GB"/>
              </w:rPr>
              <w:t xml:space="preserve">Entering customer information onto a computer database </w:t>
            </w:r>
          </w:p>
          <w:p w14:paraId="681139B1" w14:textId="77777777" w:rsidR="00D468C5" w:rsidRDefault="00D468C5" w:rsidP="0037522E">
            <w:pPr>
              <w:numPr>
                <w:ilvl w:val="0"/>
                <w:numId w:val="3"/>
              </w:numPr>
              <w:jc w:val="left"/>
              <w:rPr>
                <w:szCs w:val="22"/>
              </w:rPr>
            </w:pPr>
            <w:r w:rsidRPr="00C47043">
              <w:rPr>
                <w:szCs w:val="22"/>
              </w:rPr>
              <w:t>Maintaining and delivering excellent customer service</w:t>
            </w:r>
          </w:p>
          <w:p w14:paraId="54A5649A" w14:textId="77777777" w:rsidR="00D468C5" w:rsidRDefault="00D468C5" w:rsidP="00D468C5">
            <w:pPr>
              <w:ind w:left="360"/>
              <w:jc w:val="left"/>
              <w:rPr>
                <w:szCs w:val="22"/>
                <w:lang w:val="en" w:eastAsia="en-GB"/>
              </w:rPr>
            </w:pPr>
          </w:p>
          <w:p w14:paraId="66551691" w14:textId="77777777" w:rsidR="00951A81" w:rsidRDefault="00951A81" w:rsidP="00951A81">
            <w:pPr>
              <w:ind w:left="360"/>
              <w:jc w:val="left"/>
              <w:rPr>
                <w:szCs w:val="22"/>
                <w:lang w:val="en" w:eastAsia="en-GB"/>
              </w:rPr>
            </w:pPr>
          </w:p>
          <w:p w14:paraId="2FAF5E42" w14:textId="77777777" w:rsidR="0037522E" w:rsidRDefault="0037522E" w:rsidP="00951A81">
            <w:pPr>
              <w:ind w:left="360"/>
              <w:jc w:val="left"/>
              <w:rPr>
                <w:szCs w:val="22"/>
                <w:lang w:val="en" w:eastAsia="en-GB"/>
              </w:rPr>
            </w:pPr>
          </w:p>
          <w:p w14:paraId="1B033E4B" w14:textId="77777777" w:rsidR="00CE2152" w:rsidRDefault="00CE2152" w:rsidP="00CE2152">
            <w:pPr>
              <w:jc w:val="left"/>
              <w:rPr>
                <w:szCs w:val="22"/>
                <w:lang w:val="en" w:eastAsia="en-GB"/>
              </w:rPr>
            </w:pPr>
          </w:p>
          <w:p w14:paraId="1FAD6A36" w14:textId="0CD4102A" w:rsidR="002708FF" w:rsidRPr="006423D3" w:rsidRDefault="002708FF" w:rsidP="002708FF">
            <w:pPr>
              <w:jc w:val="left"/>
              <w:rPr>
                <w:szCs w:val="22"/>
              </w:rPr>
            </w:pPr>
            <w:r>
              <w:rPr>
                <w:szCs w:val="22"/>
              </w:rPr>
              <w:t>EKB Kitc</w:t>
            </w:r>
            <w:r w:rsidR="00284FE8">
              <w:rPr>
                <w:szCs w:val="22"/>
              </w:rPr>
              <w:t>hen And Fitting</w:t>
            </w:r>
            <w:r w:rsidRPr="006423D3">
              <w:rPr>
                <w:szCs w:val="22"/>
              </w:rPr>
              <w:t xml:space="preserve">, </w:t>
            </w:r>
            <w:r w:rsidR="00284FE8">
              <w:rPr>
                <w:szCs w:val="22"/>
              </w:rPr>
              <w:t>Blackburn</w:t>
            </w:r>
          </w:p>
          <w:p w14:paraId="5AD04B25" w14:textId="7A91F122" w:rsidR="002708FF" w:rsidRPr="006423D3" w:rsidRDefault="00360DC3" w:rsidP="002708FF">
            <w:pPr>
              <w:jc w:val="left"/>
              <w:rPr>
                <w:b/>
                <w:szCs w:val="22"/>
              </w:rPr>
            </w:pPr>
            <w:r>
              <w:rPr>
                <w:b/>
                <w:szCs w:val="22"/>
              </w:rPr>
              <w:t>Accounts Assistant</w:t>
            </w:r>
          </w:p>
          <w:p w14:paraId="6FBE151B" w14:textId="77777777" w:rsidR="00365C01" w:rsidRPr="00B1554B" w:rsidRDefault="00365C01" w:rsidP="0037522E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</w:pPr>
            <w:r w:rsidRPr="00B1554B">
              <w:t>Handling administrative responsibilities, such as managing correspondence, organizing files, and producing printed documents</w:t>
            </w:r>
          </w:p>
          <w:p w14:paraId="12C47ABD" w14:textId="77777777" w:rsidR="004836A1" w:rsidRPr="00B1554B" w:rsidRDefault="004836A1" w:rsidP="0037522E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</w:pPr>
            <w:r w:rsidRPr="00B1554B">
              <w:t>Arranging client appointments and overseeing critical departmental deadlines</w:t>
            </w:r>
          </w:p>
          <w:p w14:paraId="1B59B10A" w14:textId="77777777" w:rsidR="00CC7197" w:rsidRPr="00B1554B" w:rsidRDefault="00CC7197" w:rsidP="0037522E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</w:pPr>
            <w:r w:rsidRPr="00B1554B">
              <w:t>Ensuring the precise and comprehensive documentation of customer records while establishing new customer accounts</w:t>
            </w:r>
          </w:p>
          <w:p w14:paraId="740AF675" w14:textId="77777777" w:rsidR="00AA00D8" w:rsidRPr="00B1554B" w:rsidRDefault="00AA00D8" w:rsidP="0037522E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</w:pPr>
            <w:r w:rsidRPr="00B1554B">
              <w:t>Performing daily and monthly bank reconciliations</w:t>
            </w:r>
          </w:p>
          <w:p w14:paraId="595A68F3" w14:textId="77777777" w:rsidR="0037522E" w:rsidRPr="00B1554B" w:rsidRDefault="0037522E" w:rsidP="0037522E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jc w:val="left"/>
            </w:pPr>
            <w:r w:rsidRPr="00B1554B">
              <w:t>Managing recurring monthly direct debits and initiating payments</w:t>
            </w:r>
          </w:p>
          <w:p w14:paraId="762A8B92" w14:textId="046D4A0A" w:rsidR="002708FF" w:rsidRPr="00365C01" w:rsidRDefault="002708FF" w:rsidP="0037522E">
            <w:pPr>
              <w:pStyle w:val="BodyText3"/>
              <w:ind w:left="360"/>
              <w:jc w:val="left"/>
              <w:rPr>
                <w:sz w:val="22"/>
                <w:szCs w:val="22"/>
                <w:lang w:val="en-GB"/>
              </w:rPr>
            </w:pPr>
          </w:p>
          <w:p w14:paraId="667986C1" w14:textId="77777777" w:rsidR="002D2F44" w:rsidRDefault="002D2F44" w:rsidP="00CE2152">
            <w:pPr>
              <w:jc w:val="left"/>
              <w:rPr>
                <w:szCs w:val="22"/>
                <w:lang w:val="en" w:eastAsia="en-GB"/>
              </w:rPr>
            </w:pPr>
          </w:p>
          <w:p w14:paraId="7A248F1F" w14:textId="4C60CD7E" w:rsidR="00CE2152" w:rsidRPr="00410839" w:rsidRDefault="00CE2152" w:rsidP="00C73896">
            <w:pPr>
              <w:jc w:val="left"/>
              <w:rPr>
                <w:szCs w:val="22"/>
                <w:lang w:val="en" w:eastAsia="en-GB"/>
              </w:rPr>
            </w:pPr>
          </w:p>
        </w:tc>
      </w:tr>
      <w:tr w:rsidR="00134564" w:rsidRPr="00F97719" w14:paraId="31EDDEE7" w14:textId="77777777" w:rsidTr="005148D0">
        <w:tblPrEx>
          <w:jc w:val="left"/>
        </w:tblPrEx>
        <w:trPr>
          <w:gridAfter w:val="1"/>
          <w:wAfter w:w="169" w:type="dxa"/>
          <w:cantSplit/>
          <w:trHeight w:val="145"/>
        </w:trPr>
        <w:tc>
          <w:tcPr>
            <w:tcW w:w="9348" w:type="dxa"/>
            <w:gridSpan w:val="5"/>
          </w:tcPr>
          <w:p w14:paraId="255B12D3" w14:textId="312DA34C" w:rsidR="00134564" w:rsidRPr="006423D3" w:rsidRDefault="00134564" w:rsidP="005148D0">
            <w:pPr>
              <w:pStyle w:val="SectionTitle"/>
              <w:rPr>
                <w:b/>
                <w:sz w:val="22"/>
                <w:szCs w:val="22"/>
              </w:rPr>
            </w:pPr>
            <w:r w:rsidRPr="006423D3">
              <w:rPr>
                <w:b/>
                <w:sz w:val="22"/>
                <w:szCs w:val="22"/>
              </w:rPr>
              <w:t>Education</w:t>
            </w:r>
          </w:p>
        </w:tc>
      </w:tr>
      <w:tr w:rsidR="00134564" w:rsidRPr="009B1A29" w14:paraId="5477E402" w14:textId="77777777" w:rsidTr="005148D0">
        <w:tblPrEx>
          <w:jc w:val="left"/>
        </w:tblPrEx>
        <w:tc>
          <w:tcPr>
            <w:tcW w:w="2164" w:type="dxa"/>
            <w:gridSpan w:val="2"/>
          </w:tcPr>
          <w:p w14:paraId="475F403C" w14:textId="77777777" w:rsidR="00134564" w:rsidRPr="006423D3" w:rsidRDefault="00134564" w:rsidP="005148D0">
            <w:pPr>
              <w:rPr>
                <w:szCs w:val="22"/>
              </w:rPr>
            </w:pPr>
          </w:p>
          <w:p w14:paraId="2C302713" w14:textId="40DD5ACC" w:rsidR="00134564" w:rsidRPr="006423D3" w:rsidRDefault="00134564" w:rsidP="005148D0">
            <w:pPr>
              <w:rPr>
                <w:szCs w:val="22"/>
              </w:rPr>
            </w:pPr>
            <w:r>
              <w:rPr>
                <w:szCs w:val="22"/>
              </w:rPr>
              <w:t xml:space="preserve">Sep </w:t>
            </w:r>
            <w:r w:rsidR="008A455F">
              <w:rPr>
                <w:szCs w:val="22"/>
              </w:rPr>
              <w:t>1</w:t>
            </w:r>
            <w:r w:rsidR="007D369B">
              <w:rPr>
                <w:szCs w:val="22"/>
              </w:rPr>
              <w:t>5</w:t>
            </w:r>
            <w:r>
              <w:rPr>
                <w:szCs w:val="22"/>
              </w:rPr>
              <w:t xml:space="preserve"> - Ju</w:t>
            </w:r>
            <w:r w:rsidR="008A455F">
              <w:rPr>
                <w:szCs w:val="22"/>
              </w:rPr>
              <w:t>ly</w:t>
            </w:r>
            <w:r>
              <w:rPr>
                <w:szCs w:val="22"/>
              </w:rPr>
              <w:t xml:space="preserve"> </w:t>
            </w:r>
            <w:r w:rsidR="008A455F">
              <w:rPr>
                <w:szCs w:val="22"/>
              </w:rPr>
              <w:t>1</w:t>
            </w:r>
            <w:r w:rsidR="007D369B">
              <w:rPr>
                <w:szCs w:val="22"/>
              </w:rPr>
              <w:t>6</w:t>
            </w:r>
          </w:p>
          <w:p w14:paraId="4E57BF3F" w14:textId="77777777" w:rsidR="00134564" w:rsidRPr="006423D3" w:rsidRDefault="00134564" w:rsidP="005148D0">
            <w:pPr>
              <w:rPr>
                <w:szCs w:val="22"/>
              </w:rPr>
            </w:pPr>
          </w:p>
          <w:p w14:paraId="1750A855" w14:textId="77777777" w:rsidR="00134564" w:rsidRPr="006423D3" w:rsidRDefault="00134564" w:rsidP="005148D0">
            <w:pPr>
              <w:rPr>
                <w:szCs w:val="22"/>
              </w:rPr>
            </w:pPr>
          </w:p>
          <w:p w14:paraId="70677DC8" w14:textId="7DD56279" w:rsidR="00134564" w:rsidRPr="006423D3" w:rsidRDefault="001F4B17" w:rsidP="005148D0">
            <w:pPr>
              <w:rPr>
                <w:szCs w:val="22"/>
              </w:rPr>
            </w:pPr>
            <w:r>
              <w:rPr>
                <w:szCs w:val="22"/>
              </w:rPr>
              <w:t>Sept</w:t>
            </w:r>
            <w:r w:rsidR="00134564">
              <w:rPr>
                <w:szCs w:val="22"/>
              </w:rPr>
              <w:t xml:space="preserve"> </w:t>
            </w:r>
            <w:r w:rsidR="00376E12">
              <w:rPr>
                <w:szCs w:val="22"/>
              </w:rPr>
              <w:t>1</w:t>
            </w:r>
            <w:r w:rsidR="007D369B">
              <w:rPr>
                <w:szCs w:val="22"/>
              </w:rPr>
              <w:t>4</w:t>
            </w:r>
            <w:r w:rsidR="00134564">
              <w:rPr>
                <w:szCs w:val="22"/>
              </w:rPr>
              <w:t xml:space="preserve"> - </w:t>
            </w:r>
            <w:r>
              <w:rPr>
                <w:szCs w:val="22"/>
              </w:rPr>
              <w:t xml:space="preserve">July </w:t>
            </w:r>
            <w:r w:rsidR="005B72EE">
              <w:rPr>
                <w:szCs w:val="22"/>
              </w:rPr>
              <w:t>1</w:t>
            </w:r>
            <w:r w:rsidR="007D369B">
              <w:rPr>
                <w:szCs w:val="22"/>
              </w:rPr>
              <w:t>5</w:t>
            </w:r>
          </w:p>
          <w:p w14:paraId="4D5161A2" w14:textId="77777777" w:rsidR="00134564" w:rsidRPr="006423D3" w:rsidRDefault="00134564" w:rsidP="005148D0">
            <w:pPr>
              <w:rPr>
                <w:szCs w:val="22"/>
              </w:rPr>
            </w:pPr>
          </w:p>
          <w:p w14:paraId="461B66FB" w14:textId="77777777" w:rsidR="00134564" w:rsidRPr="006423D3" w:rsidRDefault="00134564" w:rsidP="005148D0">
            <w:pPr>
              <w:rPr>
                <w:szCs w:val="22"/>
              </w:rPr>
            </w:pPr>
          </w:p>
          <w:p w14:paraId="244A90F0" w14:textId="3898F778" w:rsidR="00134564" w:rsidRPr="006423D3" w:rsidRDefault="00134564" w:rsidP="005148D0">
            <w:pPr>
              <w:rPr>
                <w:szCs w:val="22"/>
              </w:rPr>
            </w:pPr>
            <w:r>
              <w:rPr>
                <w:szCs w:val="22"/>
              </w:rPr>
              <w:t xml:space="preserve">Sept </w:t>
            </w:r>
            <w:r w:rsidR="00376E12">
              <w:rPr>
                <w:szCs w:val="22"/>
              </w:rPr>
              <w:t>09</w:t>
            </w:r>
            <w:r>
              <w:rPr>
                <w:szCs w:val="22"/>
              </w:rPr>
              <w:t xml:space="preserve"> - Ju</w:t>
            </w:r>
            <w:r w:rsidR="00376E12">
              <w:rPr>
                <w:szCs w:val="22"/>
              </w:rPr>
              <w:t>ly</w:t>
            </w:r>
            <w:r>
              <w:rPr>
                <w:szCs w:val="22"/>
              </w:rPr>
              <w:t xml:space="preserve"> </w:t>
            </w:r>
            <w:r w:rsidR="00376E12">
              <w:rPr>
                <w:szCs w:val="22"/>
              </w:rPr>
              <w:t>14</w:t>
            </w:r>
          </w:p>
          <w:p w14:paraId="5BA7144A" w14:textId="77777777" w:rsidR="00134564" w:rsidRPr="006423D3" w:rsidRDefault="00134564" w:rsidP="005148D0">
            <w:pPr>
              <w:rPr>
                <w:szCs w:val="22"/>
              </w:rPr>
            </w:pPr>
          </w:p>
        </w:tc>
        <w:tc>
          <w:tcPr>
            <w:tcW w:w="7353" w:type="dxa"/>
            <w:gridSpan w:val="4"/>
          </w:tcPr>
          <w:p w14:paraId="60F25F8D" w14:textId="77777777" w:rsidR="00022785" w:rsidRDefault="00022785" w:rsidP="005148D0">
            <w:pPr>
              <w:rPr>
                <w:szCs w:val="22"/>
              </w:rPr>
            </w:pPr>
          </w:p>
          <w:p w14:paraId="3597005C" w14:textId="292DE68C" w:rsidR="00134564" w:rsidRPr="006423D3" w:rsidRDefault="00134564" w:rsidP="005148D0">
            <w:pPr>
              <w:rPr>
                <w:szCs w:val="22"/>
              </w:rPr>
            </w:pPr>
            <w:r w:rsidRPr="006423D3">
              <w:rPr>
                <w:szCs w:val="22"/>
              </w:rPr>
              <w:t>Blackburn College</w:t>
            </w:r>
          </w:p>
          <w:p w14:paraId="6A9C5F20" w14:textId="63C076EE" w:rsidR="008A455F" w:rsidRPr="006423D3" w:rsidRDefault="008A455F" w:rsidP="008A455F">
            <w:pPr>
              <w:rPr>
                <w:szCs w:val="22"/>
              </w:rPr>
            </w:pPr>
            <w:r>
              <w:rPr>
                <w:b/>
                <w:szCs w:val="22"/>
              </w:rPr>
              <w:t>BTEC</w:t>
            </w:r>
            <w:r w:rsidRPr="006423D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Business/Finance Year 2</w:t>
            </w:r>
          </w:p>
          <w:p w14:paraId="1F44D8B4" w14:textId="5B70778C" w:rsidR="00134564" w:rsidRPr="006423D3" w:rsidRDefault="00134564" w:rsidP="005148D0">
            <w:pPr>
              <w:rPr>
                <w:szCs w:val="22"/>
              </w:rPr>
            </w:pPr>
            <w:r w:rsidRPr="006423D3">
              <w:rPr>
                <w:szCs w:val="22"/>
              </w:rPr>
              <w:t xml:space="preserve">                  </w:t>
            </w:r>
          </w:p>
          <w:p w14:paraId="2F3A308E" w14:textId="77777777" w:rsidR="00134564" w:rsidRPr="006423D3" w:rsidRDefault="00134564" w:rsidP="005148D0">
            <w:pPr>
              <w:rPr>
                <w:szCs w:val="22"/>
              </w:rPr>
            </w:pPr>
            <w:r w:rsidRPr="006423D3">
              <w:rPr>
                <w:szCs w:val="22"/>
              </w:rPr>
              <w:t>Blackburn College</w:t>
            </w:r>
          </w:p>
          <w:p w14:paraId="66659625" w14:textId="743875B6" w:rsidR="00134564" w:rsidRPr="006423D3" w:rsidRDefault="001F4B17" w:rsidP="005148D0">
            <w:pPr>
              <w:rPr>
                <w:szCs w:val="22"/>
              </w:rPr>
            </w:pPr>
            <w:r>
              <w:rPr>
                <w:b/>
                <w:szCs w:val="22"/>
              </w:rPr>
              <w:t>BTEC</w:t>
            </w:r>
            <w:r w:rsidR="00134564" w:rsidRPr="006423D3">
              <w:rPr>
                <w:b/>
                <w:szCs w:val="22"/>
              </w:rPr>
              <w:t xml:space="preserve"> </w:t>
            </w:r>
            <w:r>
              <w:rPr>
                <w:b/>
                <w:szCs w:val="22"/>
              </w:rPr>
              <w:t>Business/Financ</w:t>
            </w:r>
            <w:r w:rsidR="00DD44D7">
              <w:rPr>
                <w:b/>
                <w:szCs w:val="22"/>
              </w:rPr>
              <w:t>e Year 1</w:t>
            </w:r>
            <w:r w:rsidR="00134564" w:rsidRPr="006423D3">
              <w:rPr>
                <w:szCs w:val="22"/>
              </w:rPr>
              <w:t xml:space="preserve"> </w:t>
            </w:r>
          </w:p>
          <w:p w14:paraId="623DEC1F" w14:textId="77777777" w:rsidR="00134564" w:rsidRPr="006423D3" w:rsidRDefault="00134564" w:rsidP="005148D0">
            <w:pPr>
              <w:rPr>
                <w:szCs w:val="22"/>
              </w:rPr>
            </w:pPr>
          </w:p>
          <w:p w14:paraId="7C984390" w14:textId="5049205F" w:rsidR="00134564" w:rsidRPr="006423D3" w:rsidRDefault="00134564" w:rsidP="005148D0">
            <w:pPr>
              <w:rPr>
                <w:b/>
                <w:szCs w:val="22"/>
              </w:rPr>
            </w:pPr>
            <w:r w:rsidRPr="006423D3">
              <w:rPr>
                <w:szCs w:val="22"/>
              </w:rPr>
              <w:t>B</w:t>
            </w:r>
            <w:r w:rsidR="00244DC6">
              <w:rPr>
                <w:szCs w:val="22"/>
              </w:rPr>
              <w:t>oys Religious School</w:t>
            </w:r>
            <w:r w:rsidRPr="006423D3">
              <w:rPr>
                <w:szCs w:val="22"/>
              </w:rPr>
              <w:t>, Blackburn</w:t>
            </w:r>
          </w:p>
          <w:p w14:paraId="7864F780" w14:textId="77777777" w:rsidR="00134564" w:rsidRPr="006423D3" w:rsidRDefault="00134564" w:rsidP="005148D0">
            <w:pPr>
              <w:jc w:val="left"/>
              <w:rPr>
                <w:b/>
                <w:szCs w:val="22"/>
              </w:rPr>
            </w:pPr>
            <w:r w:rsidRPr="006423D3">
              <w:rPr>
                <w:b/>
                <w:szCs w:val="22"/>
              </w:rPr>
              <w:t>GCSE’s in Maths, English Language &amp; Literature &amp; Biology</w:t>
            </w:r>
          </w:p>
        </w:tc>
      </w:tr>
      <w:tr w:rsidR="00134564" w:rsidRPr="00F97719" w14:paraId="53EC5F62" w14:textId="77777777" w:rsidTr="005148D0">
        <w:tblPrEx>
          <w:jc w:val="left"/>
        </w:tblPrEx>
        <w:trPr>
          <w:gridAfter w:val="1"/>
          <w:wAfter w:w="169" w:type="dxa"/>
          <w:cantSplit/>
        </w:trPr>
        <w:tc>
          <w:tcPr>
            <w:tcW w:w="9348" w:type="dxa"/>
            <w:gridSpan w:val="5"/>
          </w:tcPr>
          <w:p w14:paraId="1672F9F8" w14:textId="77777777" w:rsidR="00134564" w:rsidRPr="006423D3" w:rsidRDefault="00134564" w:rsidP="005148D0">
            <w:pPr>
              <w:pStyle w:val="SectionTitle"/>
              <w:jc w:val="both"/>
              <w:rPr>
                <w:b/>
                <w:sz w:val="22"/>
                <w:szCs w:val="22"/>
              </w:rPr>
            </w:pPr>
            <w:r w:rsidRPr="006423D3">
              <w:rPr>
                <w:b/>
                <w:sz w:val="22"/>
                <w:szCs w:val="22"/>
              </w:rPr>
              <w:t>Hobbies &amp; interests</w:t>
            </w:r>
          </w:p>
        </w:tc>
      </w:tr>
      <w:tr w:rsidR="00134564" w:rsidRPr="00F97719" w14:paraId="29524F2C" w14:textId="77777777" w:rsidTr="005148D0">
        <w:tblPrEx>
          <w:jc w:val="left"/>
        </w:tblPrEx>
        <w:tc>
          <w:tcPr>
            <w:tcW w:w="2164" w:type="dxa"/>
            <w:gridSpan w:val="2"/>
          </w:tcPr>
          <w:p w14:paraId="2E140699" w14:textId="77777777" w:rsidR="00134564" w:rsidRPr="006423D3" w:rsidRDefault="00134564" w:rsidP="005148D0">
            <w:pPr>
              <w:pStyle w:val="NoTitle"/>
              <w:rPr>
                <w:sz w:val="22"/>
                <w:szCs w:val="22"/>
              </w:rPr>
            </w:pPr>
          </w:p>
        </w:tc>
        <w:tc>
          <w:tcPr>
            <w:tcW w:w="7353" w:type="dxa"/>
            <w:gridSpan w:val="4"/>
          </w:tcPr>
          <w:p w14:paraId="514DE6CF" w14:textId="77777777" w:rsidR="00134564" w:rsidRPr="006423D3" w:rsidRDefault="00134564" w:rsidP="005148D0">
            <w:pPr>
              <w:rPr>
                <w:szCs w:val="22"/>
              </w:rPr>
            </w:pPr>
          </w:p>
          <w:p w14:paraId="349C7B20" w14:textId="77777777" w:rsidR="00134564" w:rsidRPr="006423D3" w:rsidRDefault="00134564" w:rsidP="005148D0">
            <w:pPr>
              <w:rPr>
                <w:szCs w:val="22"/>
              </w:rPr>
            </w:pPr>
            <w:r w:rsidRPr="006423D3">
              <w:rPr>
                <w:szCs w:val="22"/>
              </w:rPr>
              <w:t>In my spare time I enjoy</w:t>
            </w:r>
            <w:r w:rsidR="003202E8">
              <w:rPr>
                <w:szCs w:val="22"/>
              </w:rPr>
              <w:t xml:space="preserve"> going to the gym,</w:t>
            </w:r>
            <w:r w:rsidRPr="006423D3">
              <w:rPr>
                <w:szCs w:val="22"/>
              </w:rPr>
              <w:t xml:space="preserve"> playing snooker</w:t>
            </w:r>
            <w:r w:rsidR="003202E8">
              <w:rPr>
                <w:szCs w:val="22"/>
              </w:rPr>
              <w:t>, tennis</w:t>
            </w:r>
            <w:r w:rsidRPr="006423D3">
              <w:rPr>
                <w:szCs w:val="22"/>
              </w:rPr>
              <w:t xml:space="preserve"> and football. I enjoy meeting new people and socialising, spending time on my computer </w:t>
            </w:r>
            <w:r w:rsidR="003202E8">
              <w:rPr>
                <w:szCs w:val="22"/>
              </w:rPr>
              <w:t>researching and reading books</w:t>
            </w:r>
            <w:r w:rsidRPr="006423D3">
              <w:rPr>
                <w:szCs w:val="22"/>
              </w:rPr>
              <w:t xml:space="preserve">.            </w:t>
            </w:r>
          </w:p>
          <w:p w14:paraId="722C51FD" w14:textId="77777777" w:rsidR="00134564" w:rsidRPr="006423D3" w:rsidRDefault="00134564" w:rsidP="005148D0">
            <w:pPr>
              <w:rPr>
                <w:szCs w:val="22"/>
              </w:rPr>
            </w:pPr>
            <w:r w:rsidRPr="006423D3">
              <w:rPr>
                <w:szCs w:val="22"/>
              </w:rPr>
              <w:t xml:space="preserve">                                                                                              </w:t>
            </w:r>
          </w:p>
        </w:tc>
      </w:tr>
      <w:tr w:rsidR="00134564" w:rsidRPr="00F97719" w14:paraId="7849631A" w14:textId="77777777" w:rsidTr="005148D0">
        <w:tblPrEx>
          <w:jc w:val="left"/>
        </w:tblPrEx>
        <w:trPr>
          <w:gridAfter w:val="1"/>
          <w:wAfter w:w="169" w:type="dxa"/>
          <w:cantSplit/>
        </w:trPr>
        <w:tc>
          <w:tcPr>
            <w:tcW w:w="9348" w:type="dxa"/>
            <w:gridSpan w:val="5"/>
          </w:tcPr>
          <w:p w14:paraId="55B412FD" w14:textId="77777777" w:rsidR="00134564" w:rsidRPr="006423D3" w:rsidRDefault="00134564" w:rsidP="005148D0">
            <w:pPr>
              <w:pStyle w:val="SectionTitle"/>
              <w:jc w:val="both"/>
              <w:rPr>
                <w:b/>
                <w:sz w:val="22"/>
                <w:szCs w:val="22"/>
              </w:rPr>
            </w:pPr>
            <w:r w:rsidRPr="006423D3">
              <w:rPr>
                <w:b/>
                <w:sz w:val="22"/>
                <w:szCs w:val="22"/>
              </w:rPr>
              <w:t xml:space="preserve">references  </w:t>
            </w:r>
          </w:p>
        </w:tc>
      </w:tr>
      <w:tr w:rsidR="00134564" w:rsidRPr="006423D3" w14:paraId="39CB36A7" w14:textId="77777777" w:rsidTr="005148D0">
        <w:tblPrEx>
          <w:jc w:val="left"/>
        </w:tblPrEx>
        <w:trPr>
          <w:gridAfter w:val="3"/>
          <w:wAfter w:w="3797" w:type="dxa"/>
        </w:trPr>
        <w:tc>
          <w:tcPr>
            <w:tcW w:w="2164" w:type="dxa"/>
            <w:gridSpan w:val="2"/>
          </w:tcPr>
          <w:p w14:paraId="326BCB91" w14:textId="77777777" w:rsidR="00134564" w:rsidRPr="006423D3" w:rsidRDefault="00134564" w:rsidP="005148D0">
            <w:pPr>
              <w:pStyle w:val="NoTitle"/>
              <w:rPr>
                <w:sz w:val="22"/>
                <w:szCs w:val="22"/>
              </w:rPr>
            </w:pPr>
          </w:p>
        </w:tc>
        <w:tc>
          <w:tcPr>
            <w:tcW w:w="3556" w:type="dxa"/>
          </w:tcPr>
          <w:p w14:paraId="6C6D3B89" w14:textId="77777777" w:rsidR="00134564" w:rsidRPr="006423D3" w:rsidRDefault="00134564" w:rsidP="005148D0">
            <w:pPr>
              <w:jc w:val="left"/>
              <w:rPr>
                <w:color w:val="000000"/>
                <w:szCs w:val="22"/>
              </w:rPr>
            </w:pPr>
            <w:r w:rsidRPr="006423D3">
              <w:rPr>
                <w:color w:val="000000"/>
                <w:szCs w:val="22"/>
              </w:rPr>
              <w:t>Available on request</w:t>
            </w:r>
          </w:p>
          <w:p w14:paraId="3591EA03" w14:textId="77777777" w:rsidR="00134564" w:rsidRPr="006423D3" w:rsidRDefault="00134564" w:rsidP="005148D0">
            <w:pPr>
              <w:jc w:val="left"/>
              <w:rPr>
                <w:szCs w:val="22"/>
              </w:rPr>
            </w:pPr>
            <w:r w:rsidRPr="006423D3">
              <w:rPr>
                <w:szCs w:val="22"/>
              </w:rPr>
              <w:t xml:space="preserve">                                                         </w:t>
            </w:r>
          </w:p>
        </w:tc>
      </w:tr>
      <w:tr w:rsidR="00134564" w:rsidRPr="00F97719" w14:paraId="1EE221A8" w14:textId="77777777">
        <w:tblPrEx>
          <w:jc w:val="left"/>
        </w:tblPrEx>
        <w:trPr>
          <w:gridAfter w:val="1"/>
          <w:wAfter w:w="169" w:type="dxa"/>
        </w:trPr>
        <w:tc>
          <w:tcPr>
            <w:tcW w:w="2164" w:type="dxa"/>
            <w:gridSpan w:val="2"/>
          </w:tcPr>
          <w:p w14:paraId="43FC7C09" w14:textId="77777777" w:rsidR="00134564" w:rsidRPr="00F97719" w:rsidRDefault="00134564" w:rsidP="00DF289A">
            <w:pPr>
              <w:pStyle w:val="NoTitle"/>
              <w:rPr>
                <w:sz w:val="22"/>
                <w:szCs w:val="22"/>
              </w:rPr>
            </w:pPr>
          </w:p>
        </w:tc>
        <w:tc>
          <w:tcPr>
            <w:tcW w:w="3556" w:type="dxa"/>
          </w:tcPr>
          <w:p w14:paraId="482F372A" w14:textId="77777777" w:rsidR="00134564" w:rsidRPr="00FE6C00" w:rsidRDefault="00134564">
            <w:pPr>
              <w:jc w:val="left"/>
              <w:rPr>
                <w:szCs w:val="22"/>
              </w:rPr>
            </w:pPr>
          </w:p>
          <w:p w14:paraId="5664348D" w14:textId="77777777" w:rsidR="00134564" w:rsidRPr="00F97719" w:rsidRDefault="00134564">
            <w:pPr>
              <w:jc w:val="left"/>
              <w:rPr>
                <w:szCs w:val="22"/>
              </w:rPr>
            </w:pPr>
            <w:r w:rsidRPr="00F97719">
              <w:rPr>
                <w:szCs w:val="22"/>
              </w:rPr>
              <w:t xml:space="preserve">                                                         </w:t>
            </w:r>
          </w:p>
        </w:tc>
        <w:tc>
          <w:tcPr>
            <w:tcW w:w="3628" w:type="dxa"/>
            <w:gridSpan w:val="2"/>
            <w:tcBorders>
              <w:left w:val="nil"/>
            </w:tcBorders>
          </w:tcPr>
          <w:p w14:paraId="5D40ED72" w14:textId="77777777" w:rsidR="00134564" w:rsidRPr="00F97719" w:rsidRDefault="00134564" w:rsidP="00B67862">
            <w:pPr>
              <w:rPr>
                <w:szCs w:val="22"/>
              </w:rPr>
            </w:pPr>
          </w:p>
        </w:tc>
      </w:tr>
    </w:tbl>
    <w:p w14:paraId="6431EB71" w14:textId="77777777" w:rsidR="00534B77" w:rsidRPr="00F97719" w:rsidRDefault="00534B77" w:rsidP="00FE6C00"/>
    <w:sectPr w:rsidR="00534B77" w:rsidRPr="00F97719" w:rsidSect="0096704D">
      <w:headerReference w:type="default" r:id="rId8"/>
      <w:footerReference w:type="default" r:id="rId9"/>
      <w:pgSz w:w="12240" w:h="15840" w:code="1"/>
      <w:pgMar w:top="0" w:right="1797" w:bottom="301" w:left="1797" w:header="964" w:footer="9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887F2" w14:textId="77777777" w:rsidR="00824DC6" w:rsidRDefault="00824DC6">
      <w:r>
        <w:separator/>
      </w:r>
    </w:p>
  </w:endnote>
  <w:endnote w:type="continuationSeparator" w:id="0">
    <w:p w14:paraId="56307FD6" w14:textId="77777777" w:rsidR="00824DC6" w:rsidRDefault="0082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8A564" w14:textId="77777777" w:rsidR="00FA1783" w:rsidRDefault="00FA1783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673DC" w14:textId="77777777" w:rsidR="00824DC6" w:rsidRDefault="00824DC6">
      <w:r>
        <w:separator/>
      </w:r>
    </w:p>
  </w:footnote>
  <w:footnote w:type="continuationSeparator" w:id="0">
    <w:p w14:paraId="46045557" w14:textId="77777777" w:rsidR="00824DC6" w:rsidRDefault="00824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160A" w14:textId="77777777" w:rsidR="00FA1783" w:rsidRDefault="00FA1783">
    <w:pPr>
      <w:pStyle w:val="Header"/>
      <w:spacing w:line="240" w:lineRule="atLeas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564159"/>
    <w:multiLevelType w:val="hybridMultilevel"/>
    <w:tmpl w:val="510CD44A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ED29BC"/>
    <w:multiLevelType w:val="hybridMultilevel"/>
    <w:tmpl w:val="94EA5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530F9"/>
    <w:multiLevelType w:val="hybridMultilevel"/>
    <w:tmpl w:val="7D780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41304"/>
    <w:multiLevelType w:val="hybridMultilevel"/>
    <w:tmpl w:val="7A30FB30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7F2DD4"/>
    <w:multiLevelType w:val="hybridMultilevel"/>
    <w:tmpl w:val="46F80D6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477963"/>
    <w:multiLevelType w:val="hybridMultilevel"/>
    <w:tmpl w:val="2BD00F5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FC370F"/>
    <w:multiLevelType w:val="hybridMultilevel"/>
    <w:tmpl w:val="9D5E8F3E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D976A5"/>
    <w:multiLevelType w:val="hybridMultilevel"/>
    <w:tmpl w:val="5908E60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E858BB"/>
    <w:multiLevelType w:val="hybridMultilevel"/>
    <w:tmpl w:val="3E2A443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26883400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2143577228">
    <w:abstractNumId w:val="5"/>
  </w:num>
  <w:num w:numId="3" w16cid:durableId="742265458">
    <w:abstractNumId w:val="8"/>
  </w:num>
  <w:num w:numId="4" w16cid:durableId="949508431">
    <w:abstractNumId w:val="9"/>
  </w:num>
  <w:num w:numId="5" w16cid:durableId="1501503494">
    <w:abstractNumId w:val="4"/>
  </w:num>
  <w:num w:numId="6" w16cid:durableId="186215182">
    <w:abstractNumId w:val="1"/>
  </w:num>
  <w:num w:numId="7" w16cid:durableId="12193475">
    <w:abstractNumId w:val="6"/>
  </w:num>
  <w:num w:numId="8" w16cid:durableId="50345844">
    <w:abstractNumId w:val="7"/>
  </w:num>
  <w:num w:numId="9" w16cid:durableId="1114443624">
    <w:abstractNumId w:val="2"/>
  </w:num>
  <w:num w:numId="10" w16cid:durableId="1881821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intFractionalCharacterWidth/>
  <w:embedSystemFonts/>
  <w:activeWritingStyle w:appName="MSWord" w:lang="en-US" w:vendorID="8" w:dllVersion="513" w:checkStyle="0"/>
  <w:activeWritingStyle w:appName="MSWord" w:lang="en-GB" w:vendorID="8" w:dllVersion="513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360"/>
  <w:doNotHyphenateCaps/>
  <w:drawingGridHorizontalSpacing w:val="110"/>
  <w:drawingGridVerticalSpacing w:val="299"/>
  <w:displayHorizontalDrawingGridEvery w:val="2"/>
  <w:doNotShadeFormData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28"/>
    <w:rsid w:val="00006DD5"/>
    <w:rsid w:val="00007B52"/>
    <w:rsid w:val="000109D2"/>
    <w:rsid w:val="0001376B"/>
    <w:rsid w:val="000156CA"/>
    <w:rsid w:val="00016874"/>
    <w:rsid w:val="000210C7"/>
    <w:rsid w:val="00022785"/>
    <w:rsid w:val="000326A2"/>
    <w:rsid w:val="000375C5"/>
    <w:rsid w:val="000428AD"/>
    <w:rsid w:val="000502DC"/>
    <w:rsid w:val="00050F03"/>
    <w:rsid w:val="00052F2B"/>
    <w:rsid w:val="00060121"/>
    <w:rsid w:val="000640D8"/>
    <w:rsid w:val="00067B9D"/>
    <w:rsid w:val="00081E71"/>
    <w:rsid w:val="0008648E"/>
    <w:rsid w:val="000905C2"/>
    <w:rsid w:val="00096C45"/>
    <w:rsid w:val="000A03EE"/>
    <w:rsid w:val="000B0358"/>
    <w:rsid w:val="000B28DE"/>
    <w:rsid w:val="000C028E"/>
    <w:rsid w:val="000C36F6"/>
    <w:rsid w:val="000C62F9"/>
    <w:rsid w:val="000C6AB7"/>
    <w:rsid w:val="000E42F8"/>
    <w:rsid w:val="000E6EC6"/>
    <w:rsid w:val="00101CB5"/>
    <w:rsid w:val="00102CDE"/>
    <w:rsid w:val="00104911"/>
    <w:rsid w:val="00106D11"/>
    <w:rsid w:val="00114F34"/>
    <w:rsid w:val="001169B9"/>
    <w:rsid w:val="00123B8E"/>
    <w:rsid w:val="00124AA9"/>
    <w:rsid w:val="00134564"/>
    <w:rsid w:val="00136382"/>
    <w:rsid w:val="001363D9"/>
    <w:rsid w:val="00150EBB"/>
    <w:rsid w:val="00155DEA"/>
    <w:rsid w:val="00161D16"/>
    <w:rsid w:val="001629AD"/>
    <w:rsid w:val="00166AF5"/>
    <w:rsid w:val="001733FE"/>
    <w:rsid w:val="00180167"/>
    <w:rsid w:val="0018021E"/>
    <w:rsid w:val="00187465"/>
    <w:rsid w:val="00193099"/>
    <w:rsid w:val="001A0FCD"/>
    <w:rsid w:val="001B56C5"/>
    <w:rsid w:val="001D0149"/>
    <w:rsid w:val="001D0E9F"/>
    <w:rsid w:val="001E109E"/>
    <w:rsid w:val="001E3718"/>
    <w:rsid w:val="001F4B17"/>
    <w:rsid w:val="00205023"/>
    <w:rsid w:val="00205EFE"/>
    <w:rsid w:val="00214BF7"/>
    <w:rsid w:val="002152E9"/>
    <w:rsid w:val="0022152C"/>
    <w:rsid w:val="0024297F"/>
    <w:rsid w:val="00242D91"/>
    <w:rsid w:val="0024334C"/>
    <w:rsid w:val="00244DC6"/>
    <w:rsid w:val="00247BA8"/>
    <w:rsid w:val="002708FF"/>
    <w:rsid w:val="00271802"/>
    <w:rsid w:val="00272ECC"/>
    <w:rsid w:val="00283384"/>
    <w:rsid w:val="00284FE8"/>
    <w:rsid w:val="00286653"/>
    <w:rsid w:val="002964C4"/>
    <w:rsid w:val="002A14E4"/>
    <w:rsid w:val="002A68A8"/>
    <w:rsid w:val="002B35EE"/>
    <w:rsid w:val="002B3A3A"/>
    <w:rsid w:val="002C4144"/>
    <w:rsid w:val="002C51F1"/>
    <w:rsid w:val="002C6D9E"/>
    <w:rsid w:val="002D2F44"/>
    <w:rsid w:val="002D5081"/>
    <w:rsid w:val="002E3DB2"/>
    <w:rsid w:val="002F2254"/>
    <w:rsid w:val="002F3B87"/>
    <w:rsid w:val="002F72FB"/>
    <w:rsid w:val="002F7511"/>
    <w:rsid w:val="00312DED"/>
    <w:rsid w:val="00313354"/>
    <w:rsid w:val="00314460"/>
    <w:rsid w:val="00314C54"/>
    <w:rsid w:val="003202E8"/>
    <w:rsid w:val="0032624D"/>
    <w:rsid w:val="003276D6"/>
    <w:rsid w:val="003301FD"/>
    <w:rsid w:val="00331836"/>
    <w:rsid w:val="00340F41"/>
    <w:rsid w:val="00345868"/>
    <w:rsid w:val="00360DC3"/>
    <w:rsid w:val="00364A37"/>
    <w:rsid w:val="00365C01"/>
    <w:rsid w:val="00373D17"/>
    <w:rsid w:val="0037522E"/>
    <w:rsid w:val="0037610B"/>
    <w:rsid w:val="00376E12"/>
    <w:rsid w:val="00391156"/>
    <w:rsid w:val="00392917"/>
    <w:rsid w:val="003A45BA"/>
    <w:rsid w:val="003B41BA"/>
    <w:rsid w:val="003B4917"/>
    <w:rsid w:val="003B6CD8"/>
    <w:rsid w:val="003D3B67"/>
    <w:rsid w:val="003E7B4E"/>
    <w:rsid w:val="003F6BFC"/>
    <w:rsid w:val="00405195"/>
    <w:rsid w:val="00410839"/>
    <w:rsid w:val="004271CD"/>
    <w:rsid w:val="00430442"/>
    <w:rsid w:val="004370E4"/>
    <w:rsid w:val="00445263"/>
    <w:rsid w:val="00476A26"/>
    <w:rsid w:val="004771CF"/>
    <w:rsid w:val="00481A1C"/>
    <w:rsid w:val="004836A1"/>
    <w:rsid w:val="00487F78"/>
    <w:rsid w:val="004916CD"/>
    <w:rsid w:val="00492216"/>
    <w:rsid w:val="00495153"/>
    <w:rsid w:val="004965FB"/>
    <w:rsid w:val="004A3981"/>
    <w:rsid w:val="004B3DD2"/>
    <w:rsid w:val="004C1C78"/>
    <w:rsid w:val="004D3269"/>
    <w:rsid w:val="004D5B54"/>
    <w:rsid w:val="004D729C"/>
    <w:rsid w:val="004E1DEF"/>
    <w:rsid w:val="004E3815"/>
    <w:rsid w:val="004F6809"/>
    <w:rsid w:val="005148D0"/>
    <w:rsid w:val="00516F1A"/>
    <w:rsid w:val="0052143B"/>
    <w:rsid w:val="0052648A"/>
    <w:rsid w:val="005275BE"/>
    <w:rsid w:val="005279D2"/>
    <w:rsid w:val="00532525"/>
    <w:rsid w:val="0053271D"/>
    <w:rsid w:val="0053376E"/>
    <w:rsid w:val="00534B77"/>
    <w:rsid w:val="00552D18"/>
    <w:rsid w:val="00565BA8"/>
    <w:rsid w:val="00582881"/>
    <w:rsid w:val="0058544A"/>
    <w:rsid w:val="00585E10"/>
    <w:rsid w:val="00594FE0"/>
    <w:rsid w:val="005B294F"/>
    <w:rsid w:val="005B48FF"/>
    <w:rsid w:val="005B6CE0"/>
    <w:rsid w:val="005B72EE"/>
    <w:rsid w:val="005C04C1"/>
    <w:rsid w:val="005D527C"/>
    <w:rsid w:val="005F0A7A"/>
    <w:rsid w:val="005F1962"/>
    <w:rsid w:val="005F46A0"/>
    <w:rsid w:val="006036E1"/>
    <w:rsid w:val="00617D50"/>
    <w:rsid w:val="00622D8E"/>
    <w:rsid w:val="006423D3"/>
    <w:rsid w:val="006454E1"/>
    <w:rsid w:val="0064709D"/>
    <w:rsid w:val="006528BF"/>
    <w:rsid w:val="006530B8"/>
    <w:rsid w:val="006702DF"/>
    <w:rsid w:val="00675309"/>
    <w:rsid w:val="0067748E"/>
    <w:rsid w:val="006853D6"/>
    <w:rsid w:val="00697ACB"/>
    <w:rsid w:val="006C489A"/>
    <w:rsid w:val="006C705B"/>
    <w:rsid w:val="006F2446"/>
    <w:rsid w:val="006F395D"/>
    <w:rsid w:val="006F5A59"/>
    <w:rsid w:val="0070365F"/>
    <w:rsid w:val="007257B1"/>
    <w:rsid w:val="00743E62"/>
    <w:rsid w:val="00746A33"/>
    <w:rsid w:val="00746F46"/>
    <w:rsid w:val="00754364"/>
    <w:rsid w:val="00765079"/>
    <w:rsid w:val="00773943"/>
    <w:rsid w:val="0077610D"/>
    <w:rsid w:val="0078438C"/>
    <w:rsid w:val="00786F7D"/>
    <w:rsid w:val="007C0840"/>
    <w:rsid w:val="007C09F3"/>
    <w:rsid w:val="007D369B"/>
    <w:rsid w:val="007D49A8"/>
    <w:rsid w:val="007E5D5B"/>
    <w:rsid w:val="007E7332"/>
    <w:rsid w:val="007F2852"/>
    <w:rsid w:val="008216BB"/>
    <w:rsid w:val="00824DC6"/>
    <w:rsid w:val="00836762"/>
    <w:rsid w:val="00842535"/>
    <w:rsid w:val="00845172"/>
    <w:rsid w:val="00847E10"/>
    <w:rsid w:val="00863A05"/>
    <w:rsid w:val="0086466C"/>
    <w:rsid w:val="00864F8D"/>
    <w:rsid w:val="00870AC8"/>
    <w:rsid w:val="0088124F"/>
    <w:rsid w:val="00895EE7"/>
    <w:rsid w:val="008A2F7D"/>
    <w:rsid w:val="008A455F"/>
    <w:rsid w:val="008B06DE"/>
    <w:rsid w:val="008C4422"/>
    <w:rsid w:val="008D21F3"/>
    <w:rsid w:val="00906A00"/>
    <w:rsid w:val="0091356B"/>
    <w:rsid w:val="00916ACA"/>
    <w:rsid w:val="009173C7"/>
    <w:rsid w:val="009207C6"/>
    <w:rsid w:val="00935296"/>
    <w:rsid w:val="00951A81"/>
    <w:rsid w:val="009537FA"/>
    <w:rsid w:val="00954C20"/>
    <w:rsid w:val="00955B7D"/>
    <w:rsid w:val="00961CF7"/>
    <w:rsid w:val="00966930"/>
    <w:rsid w:val="0096704D"/>
    <w:rsid w:val="00974926"/>
    <w:rsid w:val="00980CD2"/>
    <w:rsid w:val="00991227"/>
    <w:rsid w:val="009A0E34"/>
    <w:rsid w:val="009A2897"/>
    <w:rsid w:val="009A44F4"/>
    <w:rsid w:val="009A6136"/>
    <w:rsid w:val="009B1A29"/>
    <w:rsid w:val="009B77AB"/>
    <w:rsid w:val="009D1653"/>
    <w:rsid w:val="009D4CB8"/>
    <w:rsid w:val="009D7396"/>
    <w:rsid w:val="009E2396"/>
    <w:rsid w:val="009E693D"/>
    <w:rsid w:val="009F2B5B"/>
    <w:rsid w:val="00A014A0"/>
    <w:rsid w:val="00A0413C"/>
    <w:rsid w:val="00A04A95"/>
    <w:rsid w:val="00A11AD9"/>
    <w:rsid w:val="00A2230A"/>
    <w:rsid w:val="00A27198"/>
    <w:rsid w:val="00A303D1"/>
    <w:rsid w:val="00A341FF"/>
    <w:rsid w:val="00A359EC"/>
    <w:rsid w:val="00A411E5"/>
    <w:rsid w:val="00A42C7D"/>
    <w:rsid w:val="00A45A9B"/>
    <w:rsid w:val="00A50342"/>
    <w:rsid w:val="00A61E98"/>
    <w:rsid w:val="00A649B2"/>
    <w:rsid w:val="00A71274"/>
    <w:rsid w:val="00A72F28"/>
    <w:rsid w:val="00A75369"/>
    <w:rsid w:val="00AA00D8"/>
    <w:rsid w:val="00AA6CEB"/>
    <w:rsid w:val="00AB50B0"/>
    <w:rsid w:val="00AB6E91"/>
    <w:rsid w:val="00AC27F1"/>
    <w:rsid w:val="00AE130F"/>
    <w:rsid w:val="00AF48D3"/>
    <w:rsid w:val="00AF553E"/>
    <w:rsid w:val="00B01AF4"/>
    <w:rsid w:val="00B02BFB"/>
    <w:rsid w:val="00B160FC"/>
    <w:rsid w:val="00B27481"/>
    <w:rsid w:val="00B333A0"/>
    <w:rsid w:val="00B3352E"/>
    <w:rsid w:val="00B353B6"/>
    <w:rsid w:val="00B36847"/>
    <w:rsid w:val="00B41194"/>
    <w:rsid w:val="00B41856"/>
    <w:rsid w:val="00B43B6B"/>
    <w:rsid w:val="00B4451C"/>
    <w:rsid w:val="00B45688"/>
    <w:rsid w:val="00B52C28"/>
    <w:rsid w:val="00B61D76"/>
    <w:rsid w:val="00B629B4"/>
    <w:rsid w:val="00B67862"/>
    <w:rsid w:val="00B82F3B"/>
    <w:rsid w:val="00B84191"/>
    <w:rsid w:val="00B86277"/>
    <w:rsid w:val="00BB16CF"/>
    <w:rsid w:val="00BB24E7"/>
    <w:rsid w:val="00BD5484"/>
    <w:rsid w:val="00BE0698"/>
    <w:rsid w:val="00BE2162"/>
    <w:rsid w:val="00BE6A1B"/>
    <w:rsid w:val="00BF5F83"/>
    <w:rsid w:val="00C154E6"/>
    <w:rsid w:val="00C166A5"/>
    <w:rsid w:val="00C1710A"/>
    <w:rsid w:val="00C21F69"/>
    <w:rsid w:val="00C33AA6"/>
    <w:rsid w:val="00C46110"/>
    <w:rsid w:val="00C4671E"/>
    <w:rsid w:val="00C57A15"/>
    <w:rsid w:val="00C71338"/>
    <w:rsid w:val="00C7152A"/>
    <w:rsid w:val="00C73896"/>
    <w:rsid w:val="00C77627"/>
    <w:rsid w:val="00C90221"/>
    <w:rsid w:val="00CA49C5"/>
    <w:rsid w:val="00CB3FD6"/>
    <w:rsid w:val="00CB62E3"/>
    <w:rsid w:val="00CC7197"/>
    <w:rsid w:val="00CD5799"/>
    <w:rsid w:val="00CE2152"/>
    <w:rsid w:val="00CE46E1"/>
    <w:rsid w:val="00D065EC"/>
    <w:rsid w:val="00D11E46"/>
    <w:rsid w:val="00D15EE2"/>
    <w:rsid w:val="00D216BA"/>
    <w:rsid w:val="00D34284"/>
    <w:rsid w:val="00D42F29"/>
    <w:rsid w:val="00D449F0"/>
    <w:rsid w:val="00D468C5"/>
    <w:rsid w:val="00D615BA"/>
    <w:rsid w:val="00D66913"/>
    <w:rsid w:val="00D76019"/>
    <w:rsid w:val="00D84EFF"/>
    <w:rsid w:val="00D94D4A"/>
    <w:rsid w:val="00D950AF"/>
    <w:rsid w:val="00DB26E1"/>
    <w:rsid w:val="00DB4699"/>
    <w:rsid w:val="00DD4489"/>
    <w:rsid w:val="00DD44D7"/>
    <w:rsid w:val="00DF19D1"/>
    <w:rsid w:val="00DF289A"/>
    <w:rsid w:val="00DF30BE"/>
    <w:rsid w:val="00E04609"/>
    <w:rsid w:val="00E203D9"/>
    <w:rsid w:val="00E33BB5"/>
    <w:rsid w:val="00E347F8"/>
    <w:rsid w:val="00E47D09"/>
    <w:rsid w:val="00E61521"/>
    <w:rsid w:val="00E720DC"/>
    <w:rsid w:val="00E73E46"/>
    <w:rsid w:val="00E75DD0"/>
    <w:rsid w:val="00E75E1F"/>
    <w:rsid w:val="00E768A7"/>
    <w:rsid w:val="00E81EFB"/>
    <w:rsid w:val="00E86E96"/>
    <w:rsid w:val="00E97996"/>
    <w:rsid w:val="00EA0961"/>
    <w:rsid w:val="00EA578A"/>
    <w:rsid w:val="00EC04B4"/>
    <w:rsid w:val="00EC0552"/>
    <w:rsid w:val="00EE2B06"/>
    <w:rsid w:val="00EE6919"/>
    <w:rsid w:val="00EE7A1D"/>
    <w:rsid w:val="00EF09BC"/>
    <w:rsid w:val="00EF13F7"/>
    <w:rsid w:val="00EF51DF"/>
    <w:rsid w:val="00F01E6B"/>
    <w:rsid w:val="00F05096"/>
    <w:rsid w:val="00F069AD"/>
    <w:rsid w:val="00F129D8"/>
    <w:rsid w:val="00F170C2"/>
    <w:rsid w:val="00F234DF"/>
    <w:rsid w:val="00F23FE5"/>
    <w:rsid w:val="00F3721D"/>
    <w:rsid w:val="00F52BDE"/>
    <w:rsid w:val="00F667E3"/>
    <w:rsid w:val="00F91796"/>
    <w:rsid w:val="00F97719"/>
    <w:rsid w:val="00FA1783"/>
    <w:rsid w:val="00FA22DA"/>
    <w:rsid w:val="00FA49F8"/>
    <w:rsid w:val="00FB0210"/>
    <w:rsid w:val="00FE6C00"/>
    <w:rsid w:val="00FE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B3CC7D"/>
  <w15:chartTrackingRefBased/>
  <w15:docId w15:val="{AA3A4406-8424-874E-A014-76C2A47F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Garamond" w:hAnsi="Garamond"/>
      <w:sz w:val="22"/>
      <w:lang w:eastAsia="en-US"/>
    </w:rPr>
  </w:style>
  <w:style w:type="paragraph" w:styleId="Heading1">
    <w:name w:val="heading 1"/>
    <w:basedOn w:val="HeadingBase"/>
    <w:next w:val="BodyText"/>
    <w:qFormat/>
    <w:pPr>
      <w:ind w:left="-2160"/>
      <w:jc w:val="left"/>
      <w:outlineLvl w:val="0"/>
    </w:pPr>
    <w:rPr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pPr>
      <w:spacing w:before="240" w:line="240" w:lineRule="atLeast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pPr>
      <w:spacing w:after="220" w:line="240" w:lineRule="atLeast"/>
    </w:pPr>
  </w:style>
  <w:style w:type="paragraph" w:customStyle="1" w:styleId="HeaderBase">
    <w:name w:val="Header Base"/>
    <w:basedOn w:val="Normal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</w:style>
  <w:style w:type="paragraph" w:customStyle="1" w:styleId="CompanyName">
    <w:name w:val="Company Name"/>
    <w:basedOn w:val="Normal"/>
    <w:next w:val="JobTitle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JobTitle">
    <w:name w:val="Job Title"/>
    <w:next w:val="Achievement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Achievement">
    <w:name w:val="Achievement"/>
    <w:basedOn w:val="BodyText"/>
    <w:pPr>
      <w:spacing w:after="60"/>
      <w:ind w:left="240" w:hanging="240"/>
    </w:p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caps/>
      <w:spacing w:val="80"/>
      <w:sz w:val="44"/>
    </w:rPr>
  </w:style>
  <w:style w:type="paragraph" w:styleId="Date">
    <w:name w:val="Date"/>
    <w:basedOn w:val="BodyText"/>
    <w:pPr>
      <w:keepNext/>
    </w:pPr>
  </w:style>
  <w:style w:type="paragraph" w:customStyle="1" w:styleId="CityState">
    <w:name w:val="City/State"/>
    <w:basedOn w:val="BodyText"/>
    <w:next w:val="BodyText"/>
    <w:pPr>
      <w:keepNext/>
    </w:pPr>
  </w:style>
  <w:style w:type="paragraph" w:customStyle="1" w:styleId="Institution">
    <w:name w:val="Institution"/>
    <w:basedOn w:val="Normal"/>
    <w:next w:val="Achievement"/>
    <w:pPr>
      <w:tabs>
        <w:tab w:val="left" w:pos="1440"/>
        <w:tab w:val="right" w:pos="6480"/>
      </w:tabs>
      <w:spacing w:before="60" w:line="220" w:lineRule="atLeast"/>
      <w:jc w:val="left"/>
    </w:pPr>
  </w:style>
  <w:style w:type="character" w:customStyle="1" w:styleId="Lead-inEmphasis">
    <w:name w:val="Lead-in Emphasis"/>
    <w:rPr>
      <w:rFonts w:ascii="Arial Black" w:hAnsi="Arial Black"/>
      <w:spacing w:val="-6"/>
      <w:sz w:val="18"/>
    </w:rPr>
  </w:style>
  <w:style w:type="paragraph" w:styleId="Header">
    <w:name w:val="header"/>
    <w:basedOn w:val="HeaderBase"/>
  </w:style>
  <w:style w:type="paragraph" w:styleId="Footer">
    <w:name w:val="footer"/>
    <w:basedOn w:val="HeaderBase"/>
    <w:pPr>
      <w:tabs>
        <w:tab w:val="right" w:pos="7320"/>
      </w:tabs>
      <w:spacing w:line="240" w:lineRule="atLeast"/>
      <w:ind w:right="-840"/>
      <w:jc w:val="left"/>
    </w:pPr>
  </w:style>
  <w:style w:type="paragraph" w:customStyle="1" w:styleId="Address1">
    <w:name w:val="Address 1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customStyle="1" w:styleId="SectionSubtitle">
    <w:name w:val="Section Subtitle"/>
    <w:basedOn w:val="SectionTitle"/>
    <w:next w:val="Normal"/>
    <w:rPr>
      <w:i/>
      <w:caps w:val="0"/>
      <w:spacing w:val="10"/>
      <w:sz w:val="24"/>
    </w:rPr>
  </w:style>
  <w:style w:type="paragraph" w:customStyle="1" w:styleId="Address2">
    <w:name w:val="Address 2"/>
    <w:basedOn w:val="Normal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Pr>
      <w:sz w:val="24"/>
    </w:rPr>
  </w:style>
  <w:style w:type="character" w:styleId="Emphasis">
    <w:name w:val="Emphasis"/>
    <w:qFormat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pPr>
      <w:ind w:left="720"/>
    </w:pPr>
  </w:style>
  <w:style w:type="character" w:customStyle="1" w:styleId="Job">
    <w:name w:val="Job"/>
    <w:basedOn w:val="DefaultParagraphFont"/>
  </w:style>
  <w:style w:type="paragraph" w:customStyle="1" w:styleId="PersonalData">
    <w:name w:val="Personal Data"/>
    <w:basedOn w:val="BodyText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CompanyNameOne">
    <w:name w:val="Company Name One"/>
    <w:basedOn w:val="CompanyName"/>
    <w:next w:val="JobTitle"/>
    <w:pPr>
      <w:spacing w:before="60"/>
    </w:pPr>
  </w:style>
  <w:style w:type="paragraph" w:customStyle="1" w:styleId="NoTitle">
    <w:name w:val="No Title"/>
    <w:basedOn w:val="SectionTitle"/>
    <w:pPr>
      <w:pBdr>
        <w:bottom w:val="none" w:sz="0" w:space="0" w:color="auto"/>
      </w:pBdr>
    </w:pPr>
  </w:style>
  <w:style w:type="paragraph" w:styleId="BodyText2">
    <w:name w:val="Body Text 2"/>
    <w:basedOn w:val="Normal"/>
    <w:rPr>
      <w:sz w:val="24"/>
    </w:rPr>
  </w:style>
  <w:style w:type="paragraph" w:customStyle="1" w:styleId="PersonalInfo">
    <w:name w:val="Personal Info"/>
    <w:basedOn w:val="Achievement"/>
    <w:next w:val="Achievement"/>
    <w:pPr>
      <w:spacing w:before="220"/>
      <w:ind w:left="245" w:hanging="245"/>
    </w:pPr>
  </w:style>
  <w:style w:type="paragraph" w:styleId="BodyText3">
    <w:name w:val="Body Text 3"/>
    <w:basedOn w:val="Normal"/>
    <w:link w:val="BodyText3Char"/>
    <w:rPr>
      <w:sz w:val="24"/>
      <w:lang w:val="x-none"/>
    </w:rPr>
  </w:style>
  <w:style w:type="character" w:customStyle="1" w:styleId="BodyText3Char">
    <w:name w:val="Body Text 3 Char"/>
    <w:link w:val="BodyText3"/>
    <w:rsid w:val="009A44F4"/>
    <w:rPr>
      <w:rFonts w:ascii="Garamond" w:hAnsi="Garamond"/>
      <w:sz w:val="24"/>
      <w:lang w:eastAsia="en-US"/>
    </w:rPr>
  </w:style>
  <w:style w:type="character" w:styleId="Hyperlink">
    <w:name w:val="Hyperlink"/>
    <w:uiPriority w:val="99"/>
    <w:unhideWhenUsed/>
    <w:rsid w:val="001B56C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60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2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163530">
                  <w:marLeft w:val="0"/>
                  <w:marRight w:val="0"/>
                  <w:marTop w:val="6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4200">
                      <w:marLeft w:val="0"/>
                      <w:marRight w:val="0"/>
                      <w:marTop w:val="66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61704">
                          <w:marLeft w:val="0"/>
                          <w:marRight w:val="0"/>
                          <w:marTop w:val="66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5893">
                              <w:marLeft w:val="0"/>
                              <w:marRight w:val="0"/>
                              <w:marTop w:val="66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8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Elegant%20Resume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EEC4B0-27EC-473F-BB6A-39E4D8F3EEC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Elegant%20Resume.dot</Template>
  <TotalTime>2</TotalTime>
  <Pages>1</Pages>
  <Words>411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Elegant Resume</vt:lpstr>
    </vt:vector>
  </TitlesOfParts>
  <Company>Hewlett-Packard</Company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Elegant Resume</dc:title>
  <dc:subject/>
  <dc:creator>DT</dc:creator>
  <cp:keywords/>
  <cp:lastModifiedBy>Huzaifah Patel</cp:lastModifiedBy>
  <cp:revision>3</cp:revision>
  <cp:lastPrinted>2009-08-27T10:40:00Z</cp:lastPrinted>
  <dcterms:created xsi:type="dcterms:W3CDTF">2024-07-19T09:51:00Z</dcterms:created>
  <dcterms:modified xsi:type="dcterms:W3CDTF">2024-07-19T13:15:00Z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