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DF3C0" w14:textId="77777777" w:rsidR="00835705" w:rsidRPr="00835705" w:rsidRDefault="00835705" w:rsidP="00835705">
      <w:pPr>
        <w:pStyle w:val="Name"/>
        <w:ind w:left="0"/>
        <w:rPr>
          <w:rFonts w:ascii="Adobe Thai" w:hAnsi="Adobe Thai" w:cs="Adobe Thai"/>
          <w:b/>
          <w:sz w:val="48"/>
        </w:rPr>
      </w:pPr>
      <w:r w:rsidRPr="00835705">
        <w:rPr>
          <w:rFonts w:ascii="Adobe Thai" w:hAnsi="Adobe Thai" w:cs="Adobe Thai"/>
          <w:b/>
          <w:sz w:val="48"/>
        </w:rPr>
        <w:t>mia estrada</w:t>
      </w:r>
    </w:p>
    <w:p w14:paraId="2DDCB7FC" w14:textId="77777777" w:rsidR="00D33EF4" w:rsidRPr="00D33EF4" w:rsidRDefault="00D33EF4" w:rsidP="00D33EF4">
      <w:pPr>
        <w:autoSpaceDE w:val="0"/>
        <w:autoSpaceDN w:val="0"/>
        <w:adjustRightInd w:val="0"/>
        <w:spacing w:before="0" w:after="0" w:line="240" w:lineRule="auto"/>
        <w:rPr>
          <w:rFonts w:ascii="LibreBaskerville-Regular" w:hAnsi="LibreBaskerville-Regular" w:cs="LibreBaskerville-Regular"/>
          <w:color w:val="303030"/>
          <w:kern w:val="0"/>
          <w:sz w:val="15"/>
          <w:szCs w:val="9"/>
          <w:lang w:val="en-GB"/>
        </w:rPr>
      </w:pPr>
      <w:r w:rsidRPr="001D69F9">
        <w:rPr>
          <w:rFonts w:ascii="LibreBaskerville-Bold" w:hAnsi="LibreBaskerville-Bold" w:cs="LibreBaskerville-Bold"/>
          <w:b/>
          <w:bCs/>
          <w:color w:val="303030"/>
          <w:kern w:val="0"/>
          <w:sz w:val="16"/>
          <w:szCs w:val="16"/>
          <w:lang w:val="en-GB"/>
        </w:rPr>
        <w:t xml:space="preserve">                                                  </w:t>
      </w:r>
      <w:r w:rsidR="00835705" w:rsidRPr="001D69F9">
        <w:rPr>
          <w:rFonts w:ascii="LibreBaskerville-Bold" w:hAnsi="LibreBaskerville-Bold" w:cs="LibreBaskerville-Bold"/>
          <w:b/>
          <w:bCs/>
          <w:color w:val="303030"/>
          <w:kern w:val="0"/>
          <w:sz w:val="16"/>
          <w:szCs w:val="16"/>
          <w:lang w:val="en-GB"/>
        </w:rPr>
        <w:t xml:space="preserve">                              </w:t>
      </w:r>
      <w:r w:rsidRPr="001D69F9">
        <w:rPr>
          <w:rFonts w:ascii="LibreBaskerville-Bold" w:hAnsi="LibreBaskerville-Bold" w:cs="LibreBaskerville-Bold"/>
          <w:b/>
          <w:bCs/>
          <w:color w:val="303030"/>
          <w:kern w:val="0"/>
          <w:sz w:val="16"/>
          <w:szCs w:val="16"/>
          <w:lang w:val="en-GB"/>
        </w:rPr>
        <w:t xml:space="preserve">    </w:t>
      </w:r>
      <w:r w:rsidR="00835705" w:rsidRPr="001D69F9">
        <w:rPr>
          <w:rFonts w:ascii="LibreBaskerville-Bold" w:hAnsi="LibreBaskerville-Bold" w:cs="LibreBaskerville-Bold"/>
          <w:b/>
          <w:bCs/>
          <w:color w:val="303030"/>
          <w:kern w:val="0"/>
          <w:sz w:val="16"/>
          <w:szCs w:val="16"/>
          <w:lang w:val="en-GB"/>
        </w:rPr>
        <w:t xml:space="preserve">                                                             </w:t>
      </w:r>
      <w:r w:rsidRPr="001D69F9">
        <w:rPr>
          <w:rFonts w:ascii="LibreBaskerville-Bold" w:hAnsi="LibreBaskerville-Bold" w:cs="LibreBaskerville-Bold"/>
          <w:b/>
          <w:bCs/>
          <w:color w:val="303030"/>
          <w:kern w:val="0"/>
          <w:sz w:val="16"/>
          <w:szCs w:val="16"/>
          <w:lang w:val="en-GB"/>
        </w:rPr>
        <w:t xml:space="preserve">   Email:</w:t>
      </w:r>
      <w:r w:rsidRPr="00D33EF4">
        <w:rPr>
          <w:rFonts w:ascii="LibreBaskerville-Bold" w:hAnsi="LibreBaskerville-Bold" w:cs="LibreBaskerville-Bold"/>
          <w:b/>
          <w:bCs/>
          <w:color w:val="303030"/>
          <w:kern w:val="0"/>
          <w:sz w:val="15"/>
          <w:szCs w:val="9"/>
          <w:lang w:val="en-GB"/>
        </w:rPr>
        <w:t xml:space="preserve"> </w:t>
      </w:r>
      <w:r w:rsidRPr="00835705">
        <w:t>miaestrada63@gmail.com</w:t>
      </w:r>
    </w:p>
    <w:p w14:paraId="6C537FE8" w14:textId="678F5DE8" w:rsidR="001D69F9" w:rsidRPr="0040649E" w:rsidRDefault="00835705" w:rsidP="00835705">
      <w:pPr>
        <w:autoSpaceDE w:val="0"/>
        <w:autoSpaceDN w:val="0"/>
        <w:adjustRightInd w:val="0"/>
        <w:spacing w:before="0" w:after="0" w:line="240" w:lineRule="auto"/>
        <w:jc w:val="both"/>
        <w:rPr>
          <w:rFonts w:ascii="LibreBaskerville-Bold" w:hAnsi="LibreBaskerville-Bold" w:cs="LibreBaskerville-Bold"/>
          <w:b/>
          <w:bCs/>
          <w:color w:val="303030"/>
          <w:kern w:val="0"/>
          <w:sz w:val="16"/>
          <w:szCs w:val="16"/>
          <w:lang w:val="en-GB"/>
        </w:rPr>
      </w:pPr>
      <w:r w:rsidRPr="001D69F9">
        <w:rPr>
          <w:rFonts w:ascii="LibreBaskerville-Bold" w:hAnsi="LibreBaskerville-Bold" w:cs="LibreBaskerville-Bold"/>
          <w:b/>
          <w:bCs/>
          <w:color w:val="303030"/>
          <w:kern w:val="0"/>
          <w:sz w:val="16"/>
          <w:szCs w:val="16"/>
          <w:lang w:val="en-GB"/>
        </w:rPr>
        <w:t xml:space="preserve">                                                                                                                                                    </w:t>
      </w:r>
      <w:r w:rsidR="00D33EF4" w:rsidRPr="001D69F9">
        <w:rPr>
          <w:rFonts w:ascii="LibreBaskerville-Bold" w:hAnsi="LibreBaskerville-Bold" w:cs="LibreBaskerville-Bold"/>
          <w:b/>
          <w:bCs/>
          <w:color w:val="303030"/>
          <w:kern w:val="0"/>
          <w:sz w:val="16"/>
          <w:szCs w:val="16"/>
          <w:lang w:val="en-GB"/>
        </w:rPr>
        <w:t>Address</w:t>
      </w:r>
      <w:r w:rsidR="00D33EF4" w:rsidRPr="001D69F9">
        <w:rPr>
          <w:rFonts w:ascii="LibreBaskerville-Bold" w:hAnsi="LibreBaskerville-Bold" w:cs="LibreBaskerville-Bold"/>
          <w:b/>
          <w:bCs/>
          <w:color w:val="303030"/>
          <w:kern w:val="0"/>
          <w:sz w:val="18"/>
          <w:szCs w:val="18"/>
          <w:lang w:val="en-GB"/>
        </w:rPr>
        <w:t>:</w:t>
      </w:r>
      <w:r w:rsidR="00D33EF4" w:rsidRPr="00D33EF4">
        <w:rPr>
          <w:rFonts w:ascii="LibreBaskerville-Bold" w:hAnsi="LibreBaskerville-Bold" w:cs="LibreBaskerville-Bold"/>
          <w:b/>
          <w:bCs/>
          <w:color w:val="303030"/>
          <w:kern w:val="0"/>
          <w:sz w:val="15"/>
          <w:szCs w:val="9"/>
          <w:lang w:val="en-GB"/>
        </w:rPr>
        <w:t xml:space="preserve"> </w:t>
      </w:r>
      <w:r w:rsidR="00D33EF4" w:rsidRPr="00835705">
        <w:t xml:space="preserve">12 </w:t>
      </w:r>
      <w:r w:rsidRPr="00835705">
        <w:t>Bedford</w:t>
      </w:r>
      <w:r w:rsidR="00D33EF4" w:rsidRPr="00835705">
        <w:t xml:space="preserve"> </w:t>
      </w:r>
      <w:r w:rsidRPr="00835705">
        <w:t>Street</w:t>
      </w:r>
      <w:r w:rsidR="00D33EF4" w:rsidRPr="00835705">
        <w:t>,</w:t>
      </w:r>
      <w:r w:rsidR="001D69F9">
        <w:t xml:space="preserve">           12 Stocks Road,</w:t>
      </w:r>
    </w:p>
    <w:p w14:paraId="7D16CC70" w14:textId="13956AAC" w:rsidR="00835705" w:rsidRDefault="00835705" w:rsidP="00835705">
      <w:pPr>
        <w:autoSpaceDE w:val="0"/>
        <w:autoSpaceDN w:val="0"/>
        <w:adjustRightInd w:val="0"/>
        <w:spacing w:before="0" w:after="0" w:line="240" w:lineRule="auto"/>
        <w:jc w:val="both"/>
      </w:pPr>
      <w:r>
        <w:t xml:space="preserve">                                                                                                                              </w:t>
      </w:r>
      <w:r w:rsidR="00D33EF4" w:rsidRPr="00835705">
        <w:t xml:space="preserve">Barrowford/Nelson, </w:t>
      </w:r>
      <w:r>
        <w:t xml:space="preserve">              </w:t>
      </w:r>
      <w:r w:rsidR="001D69F9">
        <w:t>Liverpool/Kirkby</w:t>
      </w:r>
    </w:p>
    <w:p w14:paraId="6EADD66D" w14:textId="7C93CDCE" w:rsidR="00D33EF4" w:rsidRDefault="00835705" w:rsidP="00835705">
      <w:pPr>
        <w:autoSpaceDE w:val="0"/>
        <w:autoSpaceDN w:val="0"/>
        <w:adjustRightInd w:val="0"/>
        <w:spacing w:before="0" w:after="0" w:line="240" w:lineRule="auto"/>
        <w:jc w:val="both"/>
      </w:pPr>
      <w:r>
        <w:t xml:space="preserve">                                                                                                                                         </w:t>
      </w:r>
      <w:r w:rsidR="00D33EF4" w:rsidRPr="00835705">
        <w:t>BB9 6DA</w:t>
      </w:r>
      <w:r w:rsidR="001D69F9">
        <w:t xml:space="preserve">                                L33 1AJ</w:t>
      </w:r>
    </w:p>
    <w:p w14:paraId="49469F53" w14:textId="07D22378" w:rsidR="001D69F9" w:rsidRPr="00D33EF4" w:rsidRDefault="001D69F9" w:rsidP="00835705">
      <w:pPr>
        <w:autoSpaceDE w:val="0"/>
        <w:autoSpaceDN w:val="0"/>
        <w:adjustRightInd w:val="0"/>
        <w:spacing w:before="0" w:after="0" w:line="240" w:lineRule="auto"/>
        <w:jc w:val="both"/>
        <w:rPr>
          <w:rFonts w:ascii="LibreBaskerville-Regular" w:hAnsi="LibreBaskerville-Regular" w:cs="LibreBaskerville-Regular"/>
          <w:color w:val="303030"/>
          <w:kern w:val="0"/>
          <w:sz w:val="15"/>
          <w:szCs w:val="9"/>
          <w:lang w:val="en-GB"/>
        </w:rPr>
      </w:pPr>
      <w:r>
        <w:rPr>
          <w:rFonts w:ascii="LibreBaskerville-Regular" w:hAnsi="LibreBaskerville-Regular" w:cs="LibreBaskerville-Regular"/>
          <w:color w:val="303030"/>
          <w:kern w:val="0"/>
          <w:sz w:val="15"/>
          <w:szCs w:val="9"/>
          <w:lang w:val="en-GB"/>
        </w:rPr>
        <w:t xml:space="preserve">                                                                                                                                          </w:t>
      </w:r>
    </w:p>
    <w:p w14:paraId="7F7EAFEB" w14:textId="0ACDAA29" w:rsidR="001D69F9" w:rsidRDefault="00D33EF4" w:rsidP="001D69F9">
      <w:pPr>
        <w:autoSpaceDE w:val="0"/>
        <w:autoSpaceDN w:val="0"/>
        <w:adjustRightInd w:val="0"/>
        <w:spacing w:before="0" w:after="0" w:line="240" w:lineRule="auto"/>
        <w:jc w:val="center"/>
        <w:rPr>
          <w:rFonts w:ascii="LibreBaskerville-Bold" w:hAnsi="LibreBaskerville-Bold" w:cs="LibreBaskerville-Bold"/>
          <w:b/>
          <w:bCs/>
          <w:color w:val="303030"/>
          <w:kern w:val="0"/>
          <w:sz w:val="15"/>
          <w:szCs w:val="9"/>
          <w:lang w:val="en-GB"/>
        </w:rPr>
      </w:pPr>
      <w:r>
        <w:rPr>
          <w:rFonts w:ascii="LibreBaskerville-Bold" w:hAnsi="LibreBaskerville-Bold" w:cs="LibreBaskerville-Bold"/>
          <w:b/>
          <w:bCs/>
          <w:color w:val="303030"/>
          <w:kern w:val="0"/>
          <w:sz w:val="15"/>
          <w:szCs w:val="9"/>
          <w:lang w:val="en-GB"/>
        </w:rPr>
        <w:t xml:space="preserve">                                             </w:t>
      </w:r>
      <w:r w:rsidR="001D69F9">
        <w:rPr>
          <w:rFonts w:ascii="LibreBaskerville-Bold" w:hAnsi="LibreBaskerville-Bold" w:cs="LibreBaskerville-Bold"/>
          <w:b/>
          <w:bCs/>
          <w:color w:val="303030"/>
          <w:kern w:val="0"/>
          <w:sz w:val="15"/>
          <w:szCs w:val="9"/>
          <w:lang w:val="en-GB"/>
        </w:rPr>
        <w:t xml:space="preserve">            </w:t>
      </w:r>
      <w:r>
        <w:rPr>
          <w:rFonts w:ascii="LibreBaskerville-Bold" w:hAnsi="LibreBaskerville-Bold" w:cs="LibreBaskerville-Bold"/>
          <w:b/>
          <w:bCs/>
          <w:color w:val="303030"/>
          <w:kern w:val="0"/>
          <w:sz w:val="15"/>
          <w:szCs w:val="9"/>
          <w:lang w:val="en-GB"/>
        </w:rPr>
        <w:t xml:space="preserve">  </w:t>
      </w:r>
    </w:p>
    <w:p w14:paraId="1E080976" w14:textId="7742EE6D" w:rsidR="00D33EF4" w:rsidRPr="00D33EF4" w:rsidRDefault="001D69F9" w:rsidP="00D33EF4">
      <w:pPr>
        <w:autoSpaceDE w:val="0"/>
        <w:autoSpaceDN w:val="0"/>
        <w:adjustRightInd w:val="0"/>
        <w:spacing w:before="0" w:after="0" w:line="240" w:lineRule="auto"/>
        <w:jc w:val="center"/>
        <w:rPr>
          <w:rFonts w:ascii="LibreBaskerville-Regular" w:hAnsi="LibreBaskerville-Regular" w:cs="LibreBaskerville-Regular"/>
          <w:color w:val="303030"/>
          <w:kern w:val="0"/>
          <w:sz w:val="15"/>
          <w:szCs w:val="9"/>
          <w:lang w:val="en-GB"/>
        </w:rPr>
      </w:pPr>
      <w:r>
        <w:rPr>
          <w:rFonts w:ascii="LibreBaskerville-Bold" w:hAnsi="LibreBaskerville-Bold" w:cs="LibreBaskerville-Bold"/>
          <w:b/>
          <w:bCs/>
          <w:color w:val="303030"/>
          <w:kern w:val="0"/>
          <w:sz w:val="15"/>
          <w:szCs w:val="9"/>
          <w:lang w:val="en-GB"/>
        </w:rPr>
        <w:t xml:space="preserve">                                                                                                </w:t>
      </w:r>
      <w:r w:rsidR="00D33EF4">
        <w:rPr>
          <w:rFonts w:ascii="LibreBaskerville-Bold" w:hAnsi="LibreBaskerville-Bold" w:cs="LibreBaskerville-Bold"/>
          <w:b/>
          <w:bCs/>
          <w:color w:val="303030"/>
          <w:kern w:val="0"/>
          <w:sz w:val="15"/>
          <w:szCs w:val="9"/>
          <w:lang w:val="en-GB"/>
        </w:rPr>
        <w:t xml:space="preserve"> </w:t>
      </w:r>
      <w:r w:rsidR="00D33EF4" w:rsidRPr="00D33EF4">
        <w:rPr>
          <w:rFonts w:ascii="LibreBaskerville-Bold" w:hAnsi="LibreBaskerville-Bold" w:cs="LibreBaskerville-Bold"/>
          <w:b/>
          <w:bCs/>
          <w:color w:val="303030"/>
          <w:kern w:val="0"/>
          <w:sz w:val="15"/>
          <w:szCs w:val="9"/>
          <w:lang w:val="en-GB"/>
        </w:rPr>
        <w:t xml:space="preserve">Phone: </w:t>
      </w:r>
      <w:r w:rsidR="00D33EF4" w:rsidRPr="00835705">
        <w:t>07486 702975</w:t>
      </w:r>
    </w:p>
    <w:p w14:paraId="355FC311" w14:textId="77777777" w:rsidR="005E2C21" w:rsidRPr="00835705" w:rsidRDefault="00835705" w:rsidP="00835705">
      <w:pPr>
        <w:pStyle w:val="ContactInfo"/>
        <w:jc w:val="center"/>
        <w:rPr>
          <w:color w:val="7E97AD" w:themeColor="accent1"/>
          <w:sz w:val="24"/>
        </w:rPr>
      </w:pPr>
      <w:r>
        <w:rPr>
          <w:rFonts w:ascii="LibreBaskerville-Bold" w:hAnsi="LibreBaskerville-Bold" w:cs="LibreBaskerville-Bold"/>
          <w:b/>
          <w:bCs/>
          <w:noProof/>
          <w:color w:val="303030"/>
          <w:kern w:val="0"/>
          <w:sz w:val="15"/>
          <w:szCs w:val="9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E1BEF7" wp14:editId="4D680FB4">
                <wp:simplePos x="0" y="0"/>
                <wp:positionH relativeFrom="margin">
                  <wp:posOffset>-57150</wp:posOffset>
                </wp:positionH>
                <wp:positionV relativeFrom="paragraph">
                  <wp:posOffset>196546</wp:posOffset>
                </wp:positionV>
                <wp:extent cx="6424654" cy="31806"/>
                <wp:effectExtent l="0" t="0" r="33655" b="254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4654" cy="3180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28BA50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.5pt,15.5pt" to="501.4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" strokecolor="#748fa7 [3044]">
                <w10:wrap anchorx="margin"/>
              </v:line>
            </w:pict>
          </mc:Fallback>
        </mc:AlternateContent>
      </w:r>
      <w:r w:rsidR="00D33EF4">
        <w:rPr>
          <w:rFonts w:ascii="LibreBaskerville-Bold" w:hAnsi="LibreBaskerville-Bold" w:cs="LibreBaskerville-Bold"/>
          <w:b/>
          <w:bCs/>
          <w:color w:val="303030"/>
          <w:kern w:val="0"/>
          <w:sz w:val="15"/>
          <w:szCs w:val="9"/>
          <w:lang w:val="en-GB"/>
        </w:rPr>
        <w:t xml:space="preserve">                                                                 </w:t>
      </w:r>
      <w:r>
        <w:rPr>
          <w:rFonts w:ascii="LibreBaskerville-Bold" w:hAnsi="LibreBaskerville-Bold" w:cs="LibreBaskerville-Bold"/>
          <w:b/>
          <w:bCs/>
          <w:color w:val="303030"/>
          <w:kern w:val="0"/>
          <w:sz w:val="15"/>
          <w:szCs w:val="9"/>
          <w:lang w:val="en-GB"/>
        </w:rPr>
        <w:t xml:space="preserve">                               </w:t>
      </w:r>
      <w:r w:rsidR="00D33EF4">
        <w:rPr>
          <w:rFonts w:ascii="LibreBaskerville-Bold" w:hAnsi="LibreBaskerville-Bold" w:cs="LibreBaskerville-Bold"/>
          <w:b/>
          <w:bCs/>
          <w:color w:val="303030"/>
          <w:kern w:val="0"/>
          <w:sz w:val="15"/>
          <w:szCs w:val="9"/>
          <w:lang w:val="en-GB"/>
        </w:rPr>
        <w:t xml:space="preserve">    </w:t>
      </w:r>
      <w:r w:rsidR="00D33EF4" w:rsidRPr="00D33EF4">
        <w:rPr>
          <w:rFonts w:ascii="LibreBaskerville-Bold" w:hAnsi="LibreBaskerville-Bold" w:cs="LibreBaskerville-Bold"/>
          <w:b/>
          <w:bCs/>
          <w:color w:val="303030"/>
          <w:kern w:val="0"/>
          <w:sz w:val="15"/>
          <w:szCs w:val="9"/>
          <w:lang w:val="en-GB"/>
        </w:rPr>
        <w:t xml:space="preserve">Date of birth: </w:t>
      </w:r>
      <w:r w:rsidR="00D33EF4" w:rsidRPr="00835705">
        <w:rPr>
          <w:sz w:val="20"/>
        </w:rPr>
        <w:t>30-04-2004</w:t>
      </w:r>
    </w:p>
    <w:tbl>
      <w:tblPr>
        <w:tblStyle w:val="ResumeTable"/>
        <w:tblW w:w="5000" w:type="pct"/>
        <w:tblLook w:val="04A0" w:firstRow="1" w:lastRow="0" w:firstColumn="1" w:lastColumn="0" w:noHBand="0" w:noVBand="1"/>
        <w:tblDescription w:val="Resume"/>
      </w:tblPr>
      <w:tblGrid>
        <w:gridCol w:w="1778"/>
        <w:gridCol w:w="207"/>
        <w:gridCol w:w="8095"/>
      </w:tblGrid>
      <w:tr w:rsidR="005E2C21" w14:paraId="1B379C13" w14:textId="77777777" w:rsidTr="00611E04">
        <w:tc>
          <w:tcPr>
            <w:tcW w:w="1778" w:type="dxa"/>
          </w:tcPr>
          <w:p w14:paraId="35CB3CCA" w14:textId="77777777" w:rsidR="005E2C21" w:rsidRDefault="00802AE6">
            <w:pPr>
              <w:pStyle w:val="Heading1"/>
            </w:pPr>
            <w:r>
              <w:t>Objective</w:t>
            </w:r>
          </w:p>
        </w:tc>
        <w:tc>
          <w:tcPr>
            <w:tcW w:w="207" w:type="dxa"/>
          </w:tcPr>
          <w:p w14:paraId="50E7F483" w14:textId="77777777" w:rsidR="005E2C21" w:rsidRDefault="005E2C21"/>
        </w:tc>
        <w:tc>
          <w:tcPr>
            <w:tcW w:w="8095" w:type="dxa"/>
          </w:tcPr>
          <w:p w14:paraId="6D9C2B57" w14:textId="77777777" w:rsidR="005E2C21" w:rsidRDefault="00D33EF4" w:rsidP="00D33EF4">
            <w:pPr>
              <w:pStyle w:val="ResumeText"/>
            </w:pPr>
            <w:r>
              <w:t xml:space="preserve">I'm a self-motivated individual who works well as part of a team or alone. I work well under pressure and I'm a fanatic for detail. I have great customer service and organization skills, I have recently worked </w:t>
            </w:r>
            <w:r w:rsidR="005E5326">
              <w:t>various companies including my mother’s dog grooming salon which has</w:t>
            </w:r>
            <w:r>
              <w:t xml:space="preserve"> provided me with an diverse range of skills and also an insight into how a small business is run.</w:t>
            </w:r>
          </w:p>
        </w:tc>
      </w:tr>
      <w:tr w:rsidR="005E2C21" w14:paraId="60D0A9E6" w14:textId="77777777" w:rsidTr="00611E04">
        <w:tc>
          <w:tcPr>
            <w:tcW w:w="1778" w:type="dxa"/>
          </w:tcPr>
          <w:p w14:paraId="3F6B34EF" w14:textId="77777777" w:rsidR="005E2C21" w:rsidRDefault="00802AE6">
            <w:pPr>
              <w:pStyle w:val="Heading1"/>
            </w:pPr>
            <w:r>
              <w:t>Skills &amp; Abilities</w:t>
            </w:r>
          </w:p>
        </w:tc>
        <w:tc>
          <w:tcPr>
            <w:tcW w:w="207" w:type="dxa"/>
          </w:tcPr>
          <w:p w14:paraId="0EDA78DD" w14:textId="77777777" w:rsidR="005E2C21" w:rsidRDefault="005E2C21"/>
        </w:tc>
        <w:tc>
          <w:tcPr>
            <w:tcW w:w="8095" w:type="dxa"/>
          </w:tcPr>
          <w:p w14:paraId="6E5B6710" w14:textId="77777777" w:rsidR="00574BC6" w:rsidRDefault="00611E04" w:rsidP="00D33EF4">
            <w:pPr>
              <w:pStyle w:val="ResumeText"/>
            </w:pPr>
            <w:r>
              <w:t xml:space="preserve">• Full clean driving license </w:t>
            </w:r>
            <w:r w:rsidR="00CA0B2D">
              <w:t>(with own transport)</w:t>
            </w:r>
          </w:p>
          <w:p w14:paraId="438DB42B" w14:textId="77777777" w:rsidR="00611E04" w:rsidRDefault="00611E04" w:rsidP="00D33EF4">
            <w:pPr>
              <w:pStyle w:val="ResumeText"/>
            </w:pPr>
            <w:r>
              <w:t>• Administration skills.</w:t>
            </w:r>
          </w:p>
          <w:p w14:paraId="2E45A9EB" w14:textId="77777777" w:rsidR="00D33EF4" w:rsidRDefault="00D33EF4" w:rsidP="00D33EF4">
            <w:pPr>
              <w:pStyle w:val="ResumeText"/>
            </w:pPr>
            <w:r>
              <w:t>• Teamwork</w:t>
            </w:r>
          </w:p>
          <w:p w14:paraId="41945D1C" w14:textId="77777777" w:rsidR="00D33EF4" w:rsidRDefault="00D33EF4" w:rsidP="00D33EF4">
            <w:pPr>
              <w:pStyle w:val="ResumeText"/>
            </w:pPr>
            <w:r>
              <w:t>• Problem solving</w:t>
            </w:r>
          </w:p>
          <w:p w14:paraId="73C4D29C" w14:textId="77F53525" w:rsidR="001D69F9" w:rsidRDefault="00D33EF4" w:rsidP="00611E04">
            <w:pPr>
              <w:pStyle w:val="ResumeText"/>
            </w:pPr>
            <w:r>
              <w:t>• Communication skills</w:t>
            </w:r>
          </w:p>
        </w:tc>
      </w:tr>
      <w:tr w:rsidR="005E2C21" w14:paraId="51493466" w14:textId="77777777" w:rsidTr="00611E04">
        <w:tc>
          <w:tcPr>
            <w:tcW w:w="1778" w:type="dxa"/>
          </w:tcPr>
          <w:p w14:paraId="4012C6BA" w14:textId="77777777" w:rsidR="005E2C21" w:rsidRDefault="002275C1" w:rsidP="002275C1">
            <w:pPr>
              <w:pStyle w:val="Heading1"/>
              <w:jc w:val="left"/>
            </w:pPr>
            <w:r>
              <w:t xml:space="preserve">             </w:t>
            </w:r>
            <w:r w:rsidR="00802AE6">
              <w:t>Experience</w:t>
            </w:r>
          </w:p>
        </w:tc>
        <w:tc>
          <w:tcPr>
            <w:tcW w:w="207" w:type="dxa"/>
          </w:tcPr>
          <w:p w14:paraId="2B5EB62C" w14:textId="77777777" w:rsidR="005E2C21" w:rsidRDefault="005E2C21"/>
        </w:tc>
        <w:tc>
          <w:tcPr>
            <w:tcW w:w="8095" w:type="dxa"/>
          </w:tcPr>
          <w:sdt>
            <w:sdtP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595959" w:themeColor="text1" w:themeTint="A6"/>
                <w14:ligatures w14:val="none"/>
              </w:rPr>
              <w:id w:val="1436861535"/>
              <w15:color w:val="C0C0C0"/>
              <w15:repeatingSection/>
            </w:sdtPr>
            <w:sdtEndPr/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221802691"/>
                  <w:placeholder>
                    <w:docPart w:val="E08125DB01514BFFBD97494A8F52FF80"/>
                  </w:placeholder>
                  <w15:color w:val="C0C0C0"/>
                  <w15:repeatingSectionItem/>
                </w:sdtPr>
                <w:sdtEndPr/>
                <w:sdtContent>
                  <w:p w14:paraId="468B9FF2" w14:textId="612EB80D" w:rsidR="00D93A84" w:rsidRDefault="00D93A84" w:rsidP="005E5326">
                    <w:pPr>
                      <w:pStyle w:val="Heading2"/>
                      <w:rPr>
                        <w:rFonts w:asciiTheme="minorHAnsi" w:eastAsiaTheme="minorEastAsia" w:hAnsiTheme="minorHAnsi" w:cstheme="minorBidi"/>
                        <w:caps w:val="0"/>
                        <w:color w:val="595959" w:themeColor="text1" w:themeTint="A6"/>
                        <w14:ligatures w14:val="none"/>
                      </w:rPr>
                    </w:pPr>
                    <w:r>
                      <w:rPr>
                        <w:rFonts w:asciiTheme="minorHAnsi" w:eastAsiaTheme="minorEastAsia" w:hAnsiTheme="minorHAnsi" w:cstheme="minorBidi"/>
                        <w:caps w:val="0"/>
                        <w:color w:val="595959" w:themeColor="text1" w:themeTint="A6"/>
                        <w14:ligatures w14:val="none"/>
                      </w:rPr>
                      <w:t xml:space="preserve">Gap Personnel </w:t>
                    </w:r>
                  </w:p>
                  <w:p w14:paraId="35599999" w14:textId="6DE4E62D" w:rsidR="00D93A84" w:rsidRDefault="00D93A84" w:rsidP="00D93A84">
                    <w:r>
                      <w:t>(Blac</w:t>
                    </w:r>
                    <w:r w:rsidR="00591C60">
                      <w:t>kburn)</w:t>
                    </w:r>
                  </w:p>
                  <w:p w14:paraId="3C4B59F6" w14:textId="47243F7D" w:rsidR="00591C60" w:rsidRDefault="00591C60" w:rsidP="00D93A84">
                    <w:r>
                      <w:t xml:space="preserve">Sept </w:t>
                    </w:r>
                    <w:r w:rsidR="001D69F9">
                      <w:t>2023</w:t>
                    </w:r>
                    <w:r>
                      <w:t>-</w:t>
                    </w:r>
                    <w:r w:rsidR="00355BA8">
                      <w:t>Feb 2024</w:t>
                    </w:r>
                  </w:p>
                  <w:p w14:paraId="60A87894" w14:textId="3374B038" w:rsidR="00591C60" w:rsidRDefault="008F19DD" w:rsidP="008F19DD">
                    <w:pPr>
                      <w:pStyle w:val="ListParagraph"/>
                      <w:numPr>
                        <w:ilvl w:val="0"/>
                        <w:numId w:val="5"/>
                      </w:numPr>
                    </w:pPr>
                    <w:r>
                      <w:t xml:space="preserve">General admin work </w:t>
                    </w:r>
                  </w:p>
                  <w:p w14:paraId="717FE16E" w14:textId="4A750EE1" w:rsidR="008F19DD" w:rsidRDefault="008F19DD" w:rsidP="008F19DD">
                    <w:pPr>
                      <w:pStyle w:val="ListParagraph"/>
                      <w:numPr>
                        <w:ilvl w:val="0"/>
                        <w:numId w:val="5"/>
                      </w:numPr>
                    </w:pPr>
                    <w:r>
                      <w:t xml:space="preserve">Booking people in for inductions </w:t>
                    </w:r>
                  </w:p>
                  <w:p w14:paraId="386443D8" w14:textId="3E0EF461" w:rsidR="008F19DD" w:rsidRDefault="001D69F9" w:rsidP="008F19DD">
                    <w:pPr>
                      <w:pStyle w:val="ListParagraph"/>
                      <w:numPr>
                        <w:ilvl w:val="0"/>
                        <w:numId w:val="5"/>
                      </w:numPr>
                    </w:pPr>
                    <w:r>
                      <w:t xml:space="preserve">Telephone call handling </w:t>
                    </w:r>
                  </w:p>
                  <w:p w14:paraId="15F58791" w14:textId="295AA48A" w:rsidR="008F19DD" w:rsidRDefault="001D69F9" w:rsidP="008F19DD">
                    <w:pPr>
                      <w:pStyle w:val="ListParagraph"/>
                      <w:numPr>
                        <w:ilvl w:val="0"/>
                        <w:numId w:val="5"/>
                      </w:numPr>
                    </w:pPr>
                    <w:r>
                      <w:t xml:space="preserve">Looking through </w:t>
                    </w:r>
                    <w:r w:rsidR="0040649E">
                      <w:t>CVS</w:t>
                    </w:r>
                    <w:r>
                      <w:t xml:space="preserve"> </w:t>
                    </w:r>
                    <w:r w:rsidR="0040649E">
                      <w:t xml:space="preserve">and </w:t>
                    </w:r>
                    <w:r>
                      <w:t xml:space="preserve">calling the </w:t>
                    </w:r>
                    <w:r w:rsidR="0040649E">
                      <w:t>candidates.</w:t>
                    </w:r>
                    <w:r>
                      <w:t xml:space="preserve"> </w:t>
                    </w:r>
                    <w:r w:rsidR="00A666FB">
                      <w:t xml:space="preserve"> </w:t>
                    </w:r>
                  </w:p>
                  <w:p w14:paraId="2EB263BA" w14:textId="5CA911B7" w:rsidR="0008631D" w:rsidRDefault="003F3756" w:rsidP="008F19DD">
                    <w:pPr>
                      <w:pStyle w:val="ListParagraph"/>
                      <w:numPr>
                        <w:ilvl w:val="0"/>
                        <w:numId w:val="5"/>
                      </w:numPr>
                    </w:pPr>
                    <w:r>
                      <w:t xml:space="preserve">Helping people find jobs </w:t>
                    </w:r>
                    <w:r w:rsidR="001D69F9">
                      <w:t>that suit them best</w:t>
                    </w:r>
                    <w:r w:rsidR="0040649E">
                      <w:t>.</w:t>
                    </w:r>
                    <w:r w:rsidR="001D69F9">
                      <w:t xml:space="preserve"> </w:t>
                    </w:r>
                  </w:p>
                  <w:p w14:paraId="5BF53379" w14:textId="1597DD50" w:rsidR="001D69F9" w:rsidRDefault="001D69F9" w:rsidP="008F19DD">
                    <w:pPr>
                      <w:pStyle w:val="ListParagraph"/>
                      <w:numPr>
                        <w:ilvl w:val="0"/>
                        <w:numId w:val="5"/>
                      </w:numPr>
                    </w:pPr>
                    <w:r>
                      <w:t>Registering and confirming people right to work documents</w:t>
                    </w:r>
                    <w:r w:rsidR="0040649E">
                      <w:t>.</w:t>
                    </w:r>
                  </w:p>
                  <w:p w14:paraId="0AAD4E18" w14:textId="77777777" w:rsidR="00591C60" w:rsidRPr="00D93A84" w:rsidRDefault="00591C60" w:rsidP="00D93A84"/>
                  <w:p w14:paraId="6B7F7F56" w14:textId="7583EFF6" w:rsidR="005E5326" w:rsidRPr="00FA6460" w:rsidRDefault="005E5326" w:rsidP="005E5326">
                    <w:pPr>
                      <w:pStyle w:val="Heading2"/>
                    </w:pPr>
                    <w:r>
                      <w:t>SCAN HOUSE</w:t>
                    </w:r>
                  </w:p>
                  <w:p w14:paraId="1544FFC7" w14:textId="77777777" w:rsidR="005E5326" w:rsidRDefault="005E5326" w:rsidP="005E5326">
                    <w:pPr>
                      <w:spacing w:before="0" w:line="240" w:lineRule="auto"/>
                    </w:pPr>
                    <w:r>
                      <w:t xml:space="preserve"> (Barrowford)</w:t>
                    </w:r>
                  </w:p>
                  <w:p w14:paraId="13154099" w14:textId="1519AEEF" w:rsidR="005E5326" w:rsidRPr="002275C1" w:rsidRDefault="00C027A7" w:rsidP="005E5326">
                    <w:pPr>
                      <w:spacing w:before="0" w:line="240" w:lineRule="auto"/>
                    </w:pPr>
                    <w:r>
                      <w:t xml:space="preserve">May 2022 – </w:t>
                    </w:r>
                    <w:r w:rsidR="00591C60">
                      <w:t>April 2023</w:t>
                    </w:r>
                  </w:p>
                  <w:p w14:paraId="315BF61D" w14:textId="77777777" w:rsidR="005E5326" w:rsidRDefault="005E5326" w:rsidP="005E5326">
                    <w:pPr>
                      <w:pStyle w:val="Heading2"/>
                      <w:rPr>
                        <w:rFonts w:asciiTheme="minorHAnsi" w:eastAsiaTheme="minorEastAsia" w:hAnsiTheme="minorHAnsi" w:cstheme="minorBidi"/>
                        <w:b w:val="0"/>
                        <w:bCs w:val="0"/>
                        <w:caps w:val="0"/>
                        <w:color w:val="595959" w:themeColor="text1" w:themeTint="A6"/>
                        <w14:ligatures w14:val="none"/>
                      </w:rPr>
                    </w:pPr>
                    <w:r>
                      <w:rPr>
                        <w:rFonts w:asciiTheme="minorHAnsi" w:eastAsiaTheme="minorEastAsia" w:hAnsiTheme="minorHAnsi" w:cstheme="minorBidi"/>
                        <w:b w:val="0"/>
                        <w:bCs w:val="0"/>
                        <w:caps w:val="0"/>
                        <w:color w:val="595959" w:themeColor="text1" w:themeTint="A6"/>
                        <w14:ligatures w14:val="none"/>
                      </w:rPr>
                      <w:t xml:space="preserve">General office duties including </w:t>
                    </w:r>
                  </w:p>
                  <w:p w14:paraId="2FFD89C8" w14:textId="77777777" w:rsidR="005E5326" w:rsidRDefault="00C027A7" w:rsidP="005E5326">
                    <w:pPr>
                      <w:pStyle w:val="ListParagraph"/>
                      <w:numPr>
                        <w:ilvl w:val="0"/>
                        <w:numId w:val="1"/>
                      </w:numPr>
                    </w:pPr>
                    <w:r>
                      <w:t>Document quality control reviews.</w:t>
                    </w:r>
                  </w:p>
                  <w:p w14:paraId="2C9B8FEE" w14:textId="77777777" w:rsidR="00C027A7" w:rsidRDefault="00C027A7" w:rsidP="00C027A7">
                    <w:pPr>
                      <w:pStyle w:val="ListParagraph"/>
                      <w:numPr>
                        <w:ilvl w:val="0"/>
                        <w:numId w:val="1"/>
                      </w:numPr>
                    </w:pPr>
                    <w:r>
                      <w:t>Ensure all documents are prepared correctly prior to scanning.</w:t>
                    </w:r>
                  </w:p>
                  <w:p w14:paraId="66ED61DE" w14:textId="77777777" w:rsidR="00C027A7" w:rsidRDefault="00C027A7" w:rsidP="00C027A7">
                    <w:pPr>
                      <w:pStyle w:val="ListParagraph"/>
                      <w:numPr>
                        <w:ilvl w:val="0"/>
                        <w:numId w:val="1"/>
                      </w:numPr>
                    </w:pPr>
                    <w:r>
                      <w:t>Electronic labelling and archiving.</w:t>
                    </w:r>
                  </w:p>
                  <w:p w14:paraId="3BD07BA2" w14:textId="77777777" w:rsidR="00FA6460" w:rsidRDefault="00FA6460">
                    <w:pPr>
                      <w:pStyle w:val="Heading2"/>
                      <w:rPr>
                        <w:rFonts w:asciiTheme="minorHAnsi" w:eastAsiaTheme="minorEastAsia" w:hAnsiTheme="minorHAnsi" w:cstheme="minorBidi"/>
                        <w:b w:val="0"/>
                        <w:bCs w:val="0"/>
                        <w:caps w:val="0"/>
                        <w:color w:val="595959" w:themeColor="text1" w:themeTint="A6"/>
                        <w14:ligatures w14:val="none"/>
                      </w:rPr>
                    </w:pPr>
                  </w:p>
                  <w:p w14:paraId="4823C49A" w14:textId="77777777" w:rsidR="002275C1" w:rsidRPr="00FA6460" w:rsidRDefault="00C027A7">
                    <w:pPr>
                      <w:pStyle w:val="Heading2"/>
                    </w:pPr>
                    <w:r>
                      <w:t>STAR PRINT</w:t>
                    </w:r>
                  </w:p>
                  <w:p w14:paraId="1F3A1E1D" w14:textId="77777777" w:rsidR="002275C1" w:rsidRDefault="002275C1" w:rsidP="002275C1">
                    <w:pPr>
                      <w:spacing w:before="0" w:line="240" w:lineRule="auto"/>
                    </w:pPr>
                    <w:r>
                      <w:t>Bridge water house (Barrowford)</w:t>
                    </w:r>
                  </w:p>
                  <w:p w14:paraId="13A21408" w14:textId="77777777" w:rsidR="002275C1" w:rsidRPr="002275C1" w:rsidRDefault="00FA6460" w:rsidP="002275C1">
                    <w:pPr>
                      <w:spacing w:before="0" w:line="240" w:lineRule="auto"/>
                    </w:pPr>
                    <w:r>
                      <w:t>January 2022 – May 2022 (part time role)</w:t>
                    </w:r>
                  </w:p>
                  <w:p w14:paraId="4BE7340C" w14:textId="77777777" w:rsidR="002275C1" w:rsidRDefault="00FA6460">
                    <w:pPr>
                      <w:pStyle w:val="Heading2"/>
                      <w:rPr>
                        <w:rFonts w:asciiTheme="minorHAnsi" w:eastAsiaTheme="minorEastAsia" w:hAnsiTheme="minorHAnsi" w:cstheme="minorBidi"/>
                        <w:b w:val="0"/>
                        <w:bCs w:val="0"/>
                        <w:caps w:val="0"/>
                        <w:color w:val="595959" w:themeColor="text1" w:themeTint="A6"/>
                        <w14:ligatures w14:val="none"/>
                      </w:rPr>
                    </w:pPr>
                    <w:r>
                      <w:rPr>
                        <w:rFonts w:asciiTheme="minorHAnsi" w:eastAsiaTheme="minorEastAsia" w:hAnsiTheme="minorHAnsi" w:cstheme="minorBidi"/>
                        <w:b w:val="0"/>
                        <w:bCs w:val="0"/>
                        <w:caps w:val="0"/>
                        <w:color w:val="595959" w:themeColor="text1" w:themeTint="A6"/>
                        <w14:ligatures w14:val="none"/>
                      </w:rPr>
                      <w:t xml:space="preserve">General office duties including </w:t>
                    </w:r>
                  </w:p>
                  <w:p w14:paraId="7FC49296" w14:textId="77777777" w:rsidR="00FA6460" w:rsidRDefault="00FA6460" w:rsidP="00FA6460">
                    <w:pPr>
                      <w:pStyle w:val="ListParagraph"/>
                      <w:numPr>
                        <w:ilvl w:val="0"/>
                        <w:numId w:val="1"/>
                      </w:numPr>
                    </w:pPr>
                    <w:r>
                      <w:t>Cleaning following 5s process.</w:t>
                    </w:r>
                  </w:p>
                  <w:p w14:paraId="333889B7" w14:textId="77777777" w:rsidR="00FA6460" w:rsidRDefault="00FA6460" w:rsidP="00FA6460">
                    <w:pPr>
                      <w:pStyle w:val="ListParagraph"/>
                      <w:numPr>
                        <w:ilvl w:val="0"/>
                        <w:numId w:val="1"/>
                      </w:numPr>
                    </w:pPr>
                    <w:r>
                      <w:t>Order and distribute general office utensils.</w:t>
                    </w:r>
                  </w:p>
                  <w:p w14:paraId="1B0809AC" w14:textId="77777777" w:rsidR="00FA6460" w:rsidRPr="00FA6460" w:rsidRDefault="00FA6460" w:rsidP="00FA6460">
                    <w:pPr>
                      <w:pStyle w:val="ListParagraph"/>
                      <w:numPr>
                        <w:ilvl w:val="0"/>
                        <w:numId w:val="1"/>
                      </w:numPr>
                    </w:pPr>
                    <w:r>
                      <w:t xml:space="preserve"> </w:t>
                    </w:r>
                    <w:r w:rsidR="005E5326">
                      <w:t>Front desk service –taking general calls and orders.</w:t>
                    </w:r>
                  </w:p>
                  <w:p w14:paraId="1E67DD4F" w14:textId="77777777" w:rsidR="002275C1" w:rsidRDefault="002275C1">
                    <w:pPr>
                      <w:pStyle w:val="Heading2"/>
                      <w:rPr>
                        <w:rFonts w:asciiTheme="minorHAnsi" w:eastAsiaTheme="minorEastAsia" w:hAnsiTheme="minorHAnsi" w:cstheme="minorBidi"/>
                        <w:b w:val="0"/>
                        <w:bCs w:val="0"/>
                        <w:caps w:val="0"/>
                        <w:color w:val="595959" w:themeColor="text1" w:themeTint="A6"/>
                        <w14:ligatures w14:val="none"/>
                      </w:rPr>
                    </w:pPr>
                  </w:p>
                  <w:p w14:paraId="1FE10887" w14:textId="77777777" w:rsidR="005E2C21" w:rsidRDefault="00A03B37">
                    <w:pPr>
                      <w:pStyle w:val="Heading2"/>
                    </w:pPr>
                    <w:r>
                      <w:t xml:space="preserve">The Range </w:t>
                    </w:r>
                  </w:p>
                  <w:p w14:paraId="41EE92C4" w14:textId="0592E9CB" w:rsidR="001D69F9" w:rsidRPr="001D69F9" w:rsidRDefault="001D69F9" w:rsidP="001D69F9">
                    <w:r>
                      <w:t>(Burnley)</w:t>
                    </w:r>
                  </w:p>
                  <w:p w14:paraId="1710E7FB" w14:textId="77777777" w:rsidR="005E2C21" w:rsidRPr="0017249F" w:rsidRDefault="0017249F">
                    <w:pPr>
                      <w:pStyle w:val="ResumeText"/>
                      <w:rPr>
                        <w:i/>
                      </w:rPr>
                    </w:pPr>
                    <w:r w:rsidRPr="0017249F">
                      <w:rPr>
                        <w:i/>
                      </w:rPr>
                      <w:t>November 2020 – February 2021</w:t>
                    </w:r>
                  </w:p>
                  <w:p w14:paraId="7EA03FDA" w14:textId="77777777" w:rsidR="009E1817" w:rsidRDefault="009E1817">
                    <w:r>
                      <w:t xml:space="preserve">Customer Service, </w:t>
                    </w:r>
                  </w:p>
                  <w:p w14:paraId="64BE8CD2" w14:textId="77777777" w:rsidR="005E2C21" w:rsidRDefault="009E1817">
                    <w:r>
                      <w:t>Customer facing role working on the tills and clearing customer returns</w:t>
                    </w:r>
                    <w:r w:rsidR="00AF64C6">
                      <w:t xml:space="preserve"> and dealing with product complaints</w:t>
                    </w:r>
                    <w:r>
                      <w:t>.</w:t>
                    </w:r>
                    <w:r w:rsidR="00AF64C6">
                      <w:t xml:space="preserve">  Working as a team t</w:t>
                    </w:r>
                    <w:r w:rsidR="00DE7FE7">
                      <w:t xml:space="preserve">o complete regular stock </w:t>
                    </w:r>
                    <w:r w:rsidR="00611E04">
                      <w:t>checks, shelf</w:t>
                    </w:r>
                    <w:r w:rsidR="00AF64C6">
                      <w:t xml:space="preserve"> stacking/organization. </w:t>
                    </w:r>
                  </w:p>
                </w:sdtContent>
              </w:sd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68699791"/>
                  <w:placeholder>
                    <w:docPart w:val="E08125DB01514BFFBD97494A8F52FF80"/>
                  </w:placeholder>
                  <w15:color w:val="C0C0C0"/>
                  <w15:repeatingSectionItem/>
                </w:sdtPr>
                <w:sdtEndPr/>
                <w:sdtContent>
                  <w:p w14:paraId="7D2D5370" w14:textId="77777777" w:rsidR="005E2C21" w:rsidRDefault="00A03B37">
                    <w:pPr>
                      <w:pStyle w:val="Heading2"/>
                    </w:pPr>
                    <w:r w:rsidRPr="00A03B37">
                      <w:t>Dappa dog salon</w:t>
                    </w:r>
                  </w:p>
                  <w:p w14:paraId="59B7E2E3" w14:textId="77777777" w:rsidR="001D69F9" w:rsidRDefault="001D69F9" w:rsidP="001D69F9">
                    <w:r>
                      <w:t xml:space="preserve">  (Liverpool)</w:t>
                    </w:r>
                  </w:p>
                  <w:p w14:paraId="4EE6F941" w14:textId="7EE95D94" w:rsidR="005E2C21" w:rsidRPr="001D69F9" w:rsidRDefault="00A03B37" w:rsidP="001D69F9">
                    <w:r w:rsidRPr="00A03B37">
                      <w:rPr>
                        <w:i/>
                      </w:rPr>
                      <w:t>February 2020 - August 2020</w:t>
                    </w:r>
                  </w:p>
                  <w:p w14:paraId="52A7D554" w14:textId="086BEACB" w:rsidR="004203CF" w:rsidRDefault="004B0342" w:rsidP="00A03B37">
                    <w:pPr>
                      <w:pStyle w:val="ResumeText"/>
                    </w:pPr>
                    <w:r w:rsidRPr="004B0342">
                      <w:t xml:space="preserve">I have experience of bathing and getting the </w:t>
                    </w:r>
                    <w:r w:rsidR="00C0168F">
                      <w:t xml:space="preserve">water </w:t>
                    </w:r>
                    <w:r w:rsidRPr="004B0342">
                      <w:t xml:space="preserve">dogs coats clean with shampoo and conditioner.   Then to use an </w:t>
                    </w:r>
                    <w:r w:rsidR="004203CF" w:rsidRPr="004B0342">
                      <w:t>absorbent</w:t>
                    </w:r>
                    <w:r w:rsidRPr="004B0342">
                      <w:t xml:space="preserve"> towel to get as much of the water out as possibl</w:t>
                    </w:r>
                    <w:r w:rsidR="004203CF">
                      <w:t xml:space="preserve">e. </w:t>
                    </w:r>
                    <w:r w:rsidR="004203CF" w:rsidRPr="004203CF">
                      <w:t>I can dry dogs using the blaster dryer and choosing the right nozzle for different coat types.</w:t>
                    </w:r>
                    <w:r w:rsidR="00F21D90">
                      <w:t xml:space="preserve">   </w:t>
                    </w:r>
                    <w:r w:rsidR="00F21D90" w:rsidRPr="00F21D90">
                      <w:t>I know how to use the round nozzle on matted dogs to start loosing tangles and breaking matts up from the skin</w:t>
                    </w:r>
                  </w:p>
                  <w:p w14:paraId="0DF51F56" w14:textId="67FC3C72" w:rsidR="00A03B37" w:rsidRDefault="004203CF" w:rsidP="00A03B37">
                    <w:pPr>
                      <w:pStyle w:val="ResumeText"/>
                    </w:pPr>
                    <w:r>
                      <w:t>General</w:t>
                    </w:r>
                    <w:r w:rsidR="00A03B37">
                      <w:t xml:space="preserve"> customer service duties, taking calls and booking in clients,</w:t>
                    </w:r>
                  </w:p>
                  <w:p w14:paraId="0FBFEF3A" w14:textId="77777777" w:rsidR="005E2C21" w:rsidRDefault="00A03B37" w:rsidP="00A03B37">
                    <w:pPr>
                      <w:pStyle w:val="ResumeText"/>
                    </w:pPr>
                    <w:r>
                      <w:t>Providing information on available services. Cleaning and organizing the salon ready for day to day business.</w:t>
                    </w:r>
                  </w:p>
                </w:sdtContent>
              </w:sdt>
            </w:sdtContent>
          </w:sdt>
        </w:tc>
      </w:tr>
      <w:tr w:rsidR="005E2C21" w14:paraId="0E83D76C" w14:textId="77777777" w:rsidTr="00611E04">
        <w:tc>
          <w:tcPr>
            <w:tcW w:w="1778" w:type="dxa"/>
          </w:tcPr>
          <w:p w14:paraId="006C0CF8" w14:textId="77777777" w:rsidR="005E2C21" w:rsidRDefault="00802AE6">
            <w:pPr>
              <w:pStyle w:val="Heading1"/>
            </w:pPr>
            <w:r>
              <w:lastRenderedPageBreak/>
              <w:t>Education</w:t>
            </w:r>
          </w:p>
        </w:tc>
        <w:tc>
          <w:tcPr>
            <w:tcW w:w="207" w:type="dxa"/>
          </w:tcPr>
          <w:p w14:paraId="4C3A2663" w14:textId="77777777" w:rsidR="005E2C21" w:rsidRDefault="005E2C21"/>
        </w:tc>
        <w:tc>
          <w:tcPr>
            <w:tcW w:w="8095" w:type="dxa"/>
          </w:tcPr>
          <w:sdt>
            <w:sdtP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595959" w:themeColor="text1" w:themeTint="A6"/>
                <w14:ligatures w14:val="none"/>
              </w:rPr>
              <w:id w:val="-691765356"/>
              <w15:repeatingSection/>
            </w:sdtPr>
            <w:sdtEndPr/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-1126388115"/>
                  <w:placeholder>
                    <w:docPart w:val="E08125DB01514BFFBD97494A8F52FF80"/>
                  </w:placeholder>
                  <w15:repeatingSectionItem/>
                </w:sdtPr>
                <w:sdtEndPr/>
                <w:sdtContent>
                  <w:p w14:paraId="6DDF88D1" w14:textId="77777777" w:rsidR="005E2C21" w:rsidRDefault="00A03B37">
                    <w:pPr>
                      <w:pStyle w:val="Heading2"/>
                    </w:pPr>
                    <w:r w:rsidRPr="00A03B37">
                      <w:t>Blessed Trinity high school</w:t>
                    </w:r>
                    <w:r>
                      <w:t xml:space="preserve"> (bURNLEY)</w:t>
                    </w:r>
                  </w:p>
                  <w:p w14:paraId="3390B1F6" w14:textId="77777777" w:rsidR="00A03B37" w:rsidRPr="00A03B37" w:rsidRDefault="00A03B37" w:rsidP="00A03B37">
                    <w:r>
                      <w:t>2015 -2020</w:t>
                    </w:r>
                  </w:p>
                  <w:p w14:paraId="510803C2" w14:textId="1CA1E209" w:rsidR="00A03B37" w:rsidRPr="00A03B37" w:rsidRDefault="00A03B37" w:rsidP="00A03B37">
                    <w:pPr>
                      <w:autoSpaceDE w:val="0"/>
                      <w:autoSpaceDN w:val="0"/>
                      <w:adjustRightInd w:val="0"/>
                      <w:spacing w:before="0" w:after="0" w:line="240" w:lineRule="auto"/>
                    </w:pPr>
                    <w:r>
                      <w:t>I  left</w:t>
                    </w:r>
                    <w:r w:rsidRPr="00A03B37">
                      <w:t xml:space="preserve"> school with 5</w:t>
                    </w:r>
                    <w:r w:rsidR="0040649E">
                      <w:t xml:space="preserve"> </w:t>
                    </w:r>
                    <w:r w:rsidRPr="00A03B37">
                      <w:t>Cs or above and have moved onto higher</w:t>
                    </w:r>
                  </w:p>
                  <w:p w14:paraId="3B84F7B4" w14:textId="74BCE320" w:rsidR="00A03B37" w:rsidRPr="00A03B37" w:rsidRDefault="00A03B37" w:rsidP="00A03B37">
                    <w:pPr>
                      <w:autoSpaceDE w:val="0"/>
                      <w:autoSpaceDN w:val="0"/>
                      <w:adjustRightInd w:val="0"/>
                      <w:spacing w:before="0" w:after="0" w:line="240" w:lineRule="auto"/>
                    </w:pPr>
                    <w:r w:rsidRPr="00A03B37">
                      <w:t>education at Burnley college,</w:t>
                    </w:r>
                    <w:r w:rsidR="0040649E">
                      <w:t xml:space="preserve"> </w:t>
                    </w:r>
                    <w:r w:rsidRPr="00A03B37">
                      <w:t>studying health social and</w:t>
                    </w:r>
                  </w:p>
                  <w:p w14:paraId="771F8024" w14:textId="77777777" w:rsidR="005E2C21" w:rsidRDefault="00A03B37" w:rsidP="00A03B37">
                    <w:r w:rsidRPr="00A03B37">
                      <w:t>Psychology.</w:t>
                    </w:r>
                  </w:p>
                </w:sdtContent>
              </w:sdt>
            </w:sdtContent>
          </w:sdt>
        </w:tc>
      </w:tr>
    </w:tbl>
    <w:p w14:paraId="72EC04C0" w14:textId="77777777" w:rsidR="00986A6D" w:rsidRDefault="00986A6D" w:rsidP="00986A6D">
      <w:pPr>
        <w:pStyle w:val="Heading2"/>
      </w:pPr>
      <w:r>
        <w:t xml:space="preserve">                                           Burnley college (bURNLEY)</w:t>
      </w:r>
    </w:p>
    <w:p w14:paraId="637F34A1" w14:textId="77777777" w:rsidR="00986A6D" w:rsidRPr="00A03B37" w:rsidRDefault="00986A6D" w:rsidP="00986A6D">
      <w:r>
        <w:t xml:space="preserve">                                             2020 -2022</w:t>
      </w:r>
    </w:p>
    <w:p w14:paraId="2213007F" w14:textId="59DF9951" w:rsidR="00986A6D" w:rsidRDefault="00986A6D" w:rsidP="00986A6D">
      <w:pPr>
        <w:autoSpaceDE w:val="0"/>
        <w:autoSpaceDN w:val="0"/>
        <w:adjustRightInd w:val="0"/>
        <w:spacing w:before="0" w:after="0" w:line="240" w:lineRule="auto"/>
      </w:pPr>
      <w:r>
        <w:t xml:space="preserve">                                            NCFE cache level 3 extended diploma in health and social</w:t>
      </w:r>
      <w:r w:rsidR="001D69F9">
        <w:t xml:space="preserve"> car</w:t>
      </w:r>
      <w:r w:rsidR="008B7994">
        <w:t>e</w:t>
      </w:r>
    </w:p>
    <w:p w14:paraId="5D1D0E5D" w14:textId="41133175" w:rsidR="00EA6884" w:rsidRDefault="00EA6884" w:rsidP="00986A6D">
      <w:pPr>
        <w:autoSpaceDE w:val="0"/>
        <w:autoSpaceDN w:val="0"/>
        <w:adjustRightInd w:val="0"/>
        <w:spacing w:before="0" w:after="0" w:line="240" w:lineRule="auto"/>
      </w:pPr>
      <w:r>
        <w:t xml:space="preserve">                                                 </w:t>
      </w:r>
    </w:p>
    <w:p w14:paraId="4AA60C5D" w14:textId="70C1CB07" w:rsidR="00EA6884" w:rsidRDefault="00EA6884" w:rsidP="00986A6D">
      <w:pPr>
        <w:autoSpaceDE w:val="0"/>
        <w:autoSpaceDN w:val="0"/>
        <w:adjustRightInd w:val="0"/>
        <w:spacing w:before="0" w:after="0" w:line="240" w:lineRule="auto"/>
        <w:rPr>
          <w:b/>
          <w:bCs/>
        </w:rPr>
      </w:pPr>
      <w:r>
        <w:t xml:space="preserve">                                            </w:t>
      </w:r>
      <w:r w:rsidR="004D4D1C">
        <w:rPr>
          <w:b/>
          <w:bCs/>
        </w:rPr>
        <w:t xml:space="preserve">Online course </w:t>
      </w:r>
    </w:p>
    <w:p w14:paraId="134D0492" w14:textId="56FE5C96" w:rsidR="004D4D1C" w:rsidRPr="004D4D1C" w:rsidRDefault="004D4D1C" w:rsidP="00986A6D">
      <w:pPr>
        <w:autoSpaceDE w:val="0"/>
        <w:autoSpaceDN w:val="0"/>
        <w:adjustRightInd w:val="0"/>
        <w:spacing w:before="0" w:after="0" w:line="240" w:lineRule="auto"/>
      </w:pPr>
      <w:r>
        <w:rPr>
          <w:b/>
          <w:bCs/>
        </w:rPr>
        <w:t xml:space="preserve">                                           </w:t>
      </w:r>
      <w:r w:rsidR="00CB33F5">
        <w:t xml:space="preserve">Qualification in animal first aid </w:t>
      </w:r>
    </w:p>
    <w:p w14:paraId="76EEED55" w14:textId="77777777" w:rsidR="008B7994" w:rsidRDefault="008B7994" w:rsidP="00986A6D">
      <w:pPr>
        <w:autoSpaceDE w:val="0"/>
        <w:autoSpaceDN w:val="0"/>
        <w:adjustRightInd w:val="0"/>
        <w:spacing w:before="0" w:after="0" w:line="240" w:lineRule="auto"/>
      </w:pPr>
    </w:p>
    <w:p w14:paraId="603967AA" w14:textId="44B39222" w:rsidR="008B7994" w:rsidRDefault="008B7994" w:rsidP="00986A6D">
      <w:pPr>
        <w:autoSpaceDE w:val="0"/>
        <w:autoSpaceDN w:val="0"/>
        <w:adjustRightInd w:val="0"/>
        <w:spacing w:before="0" w:after="0" w:line="240" w:lineRule="auto"/>
      </w:pPr>
    </w:p>
    <w:p w14:paraId="73FF7164" w14:textId="142F1DE7" w:rsidR="008B7994" w:rsidRDefault="008B7994" w:rsidP="00986A6D">
      <w:pPr>
        <w:autoSpaceDE w:val="0"/>
        <w:autoSpaceDN w:val="0"/>
        <w:adjustRightInd w:val="0"/>
        <w:spacing w:before="0" w:after="0" w:line="240" w:lineRule="auto"/>
      </w:pPr>
      <w:r>
        <w:t xml:space="preserve">  </w:t>
      </w:r>
    </w:p>
    <w:p w14:paraId="4E06D337" w14:textId="77777777" w:rsidR="005E2C21" w:rsidRDefault="005E2C21"/>
    <w:sectPr w:rsidR="005E2C2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1080" w:right="1080" w:bottom="1080" w:left="108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3E787A" w14:textId="77777777" w:rsidR="000517C5" w:rsidRDefault="000517C5">
      <w:pPr>
        <w:spacing w:before="0" w:after="0" w:line="240" w:lineRule="auto"/>
      </w:pPr>
      <w:r>
        <w:separator/>
      </w:r>
    </w:p>
  </w:endnote>
  <w:endnote w:type="continuationSeparator" w:id="0">
    <w:p w14:paraId="67BCCEF9" w14:textId="77777777" w:rsidR="000517C5" w:rsidRDefault="000517C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dobe Thai">
    <w:altName w:val="Angsana New"/>
    <w:panose1 w:val="020B0604020202020204"/>
    <w:charset w:val="00"/>
    <w:family w:val="roman"/>
    <w:pitch w:val="variable"/>
    <w:sig w:usb0="8100002F" w:usb1="0000204A" w:usb2="00000000" w:usb3="00000000" w:csb0="00010001" w:csb1="00000000"/>
  </w:font>
  <w:font w:name="LibreBaskerville-Bold">
    <w:altName w:val="Calibri"/>
    <w:panose1 w:val="020B0604020202020204"/>
    <w:charset w:val="00"/>
    <w:family w:val="swiss"/>
    <w:pitch w:val="default"/>
    <w:sig w:usb0="00000003" w:usb1="00000000" w:usb2="00000000" w:usb3="00000000" w:csb0="00000001" w:csb1="00000000"/>
  </w:font>
  <w:font w:name="LibreBaskerville-Regular">
    <w:altName w:val="Calibri"/>
    <w:panose1 w:val="020B0604020202020204"/>
    <w:charset w:val="00"/>
    <w:family w:val="swiss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E62B9" w14:textId="77777777" w:rsidR="00D33EF4" w:rsidRDefault="00D33EF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8E075" w14:textId="77777777" w:rsidR="00D33EF4" w:rsidRDefault="00D33EF4" w:rsidP="00574BC6">
    <w:pPr>
      <w:pStyle w:val="Footer"/>
      <w:spacing w:before="0"/>
    </w:pPr>
  </w:p>
  <w:p w14:paraId="1417C9EA" w14:textId="77777777" w:rsidR="005E2C21" w:rsidRDefault="00802AE6"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574BC6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6058CF" w14:textId="77777777" w:rsidR="00D33EF4" w:rsidRDefault="00D33EF4" w:rsidP="00574BC6">
    <w:pPr>
      <w:pStyle w:val="Footer"/>
      <w:spacing w:befor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263C55" w14:textId="77777777" w:rsidR="000517C5" w:rsidRDefault="000517C5">
      <w:pPr>
        <w:spacing w:before="0" w:after="0" w:line="240" w:lineRule="auto"/>
      </w:pPr>
      <w:r>
        <w:separator/>
      </w:r>
    </w:p>
  </w:footnote>
  <w:footnote w:type="continuationSeparator" w:id="0">
    <w:p w14:paraId="1CADDC35" w14:textId="77777777" w:rsidR="000517C5" w:rsidRDefault="000517C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F6C53C" w14:textId="77777777" w:rsidR="00D33EF4" w:rsidRDefault="00D33E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7019A" w14:textId="77777777" w:rsidR="00D33EF4" w:rsidRDefault="00D33EF4" w:rsidP="00574BC6">
    <w:pPr>
      <w:pStyle w:val="Header"/>
      <w:spacing w:befor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6E2EC" w14:textId="77777777" w:rsidR="00D33EF4" w:rsidRDefault="00D33EF4" w:rsidP="00574BC6">
    <w:pPr>
      <w:pStyle w:val="Header"/>
      <w:spacing w:befor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8828EA"/>
    <w:multiLevelType w:val="hybridMultilevel"/>
    <w:tmpl w:val="AD6C95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A21492"/>
    <w:multiLevelType w:val="hybridMultilevel"/>
    <w:tmpl w:val="D07CE5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2C222E"/>
    <w:multiLevelType w:val="hybridMultilevel"/>
    <w:tmpl w:val="FB6A97CA"/>
    <w:lvl w:ilvl="0" w:tplc="8806C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8F6D2E"/>
    <w:multiLevelType w:val="hybridMultilevel"/>
    <w:tmpl w:val="B0B803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5E004F"/>
    <w:multiLevelType w:val="hybridMultilevel"/>
    <w:tmpl w:val="20247E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1699083">
    <w:abstractNumId w:val="1"/>
  </w:num>
  <w:num w:numId="2" w16cid:durableId="581914344">
    <w:abstractNumId w:val="0"/>
  </w:num>
  <w:num w:numId="3" w16cid:durableId="2058703502">
    <w:abstractNumId w:val="4"/>
  </w:num>
  <w:num w:numId="4" w16cid:durableId="37946558">
    <w:abstractNumId w:val="2"/>
  </w:num>
  <w:num w:numId="5" w16cid:durableId="1829204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3EF4"/>
    <w:rsid w:val="000517C5"/>
    <w:rsid w:val="0008631D"/>
    <w:rsid w:val="0017249F"/>
    <w:rsid w:val="001D69F9"/>
    <w:rsid w:val="002275C1"/>
    <w:rsid w:val="0026712F"/>
    <w:rsid w:val="00276E58"/>
    <w:rsid w:val="00355BA8"/>
    <w:rsid w:val="003B7FB5"/>
    <w:rsid w:val="003F3756"/>
    <w:rsid w:val="0040649E"/>
    <w:rsid w:val="004203CF"/>
    <w:rsid w:val="004B0342"/>
    <w:rsid w:val="004D4D1C"/>
    <w:rsid w:val="005748F0"/>
    <w:rsid w:val="00574BC6"/>
    <w:rsid w:val="00591C60"/>
    <w:rsid w:val="005E2C21"/>
    <w:rsid w:val="005E5326"/>
    <w:rsid w:val="00611E04"/>
    <w:rsid w:val="0068784D"/>
    <w:rsid w:val="00702FE5"/>
    <w:rsid w:val="00802AE6"/>
    <w:rsid w:val="00835705"/>
    <w:rsid w:val="008A42F3"/>
    <w:rsid w:val="008B7994"/>
    <w:rsid w:val="008F19DD"/>
    <w:rsid w:val="0090643C"/>
    <w:rsid w:val="00986A6D"/>
    <w:rsid w:val="009E1817"/>
    <w:rsid w:val="00A03B37"/>
    <w:rsid w:val="00A63BE9"/>
    <w:rsid w:val="00A666FB"/>
    <w:rsid w:val="00AF64C6"/>
    <w:rsid w:val="00C0168F"/>
    <w:rsid w:val="00C027A7"/>
    <w:rsid w:val="00C11F75"/>
    <w:rsid w:val="00C23C80"/>
    <w:rsid w:val="00CA0B2D"/>
    <w:rsid w:val="00CB33F5"/>
    <w:rsid w:val="00CE55CC"/>
    <w:rsid w:val="00D33EF4"/>
    <w:rsid w:val="00D93A84"/>
    <w:rsid w:val="00DE7FE7"/>
    <w:rsid w:val="00EA6884"/>
    <w:rsid w:val="00EE2B12"/>
    <w:rsid w:val="00F140D6"/>
    <w:rsid w:val="00F21D90"/>
    <w:rsid w:val="00FA6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7B513D"/>
  <w15:chartTrackingRefBased/>
  <w15:docId w15:val="{6DD83D86-7994-426D-9D82-1CDB74F52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lang w:val="en-US" w:eastAsia="ja-JP" w:bidi="ar-SA"/>
      </w:rPr>
    </w:rPrDefault>
    <w:pPrDefault>
      <w:pPr>
        <w:spacing w:before="40"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8" w:unhideWhenUsed="1" w:qFormat="1"/>
    <w:lsdException w:name="heading 5" w:semiHidden="1" w:uiPriority="18" w:unhideWhenUsed="1" w:qFormat="1"/>
    <w:lsdException w:name="heading 6" w:semiHidden="1" w:uiPriority="18" w:unhideWhenUsed="1" w:qFormat="1"/>
    <w:lsdException w:name="heading 7" w:semiHidden="1" w:uiPriority="18" w:unhideWhenUsed="1" w:qFormat="1"/>
    <w:lsdException w:name="heading 8" w:semiHidden="1" w:uiPriority="18" w:unhideWhenUsed="1" w:qFormat="1"/>
    <w:lsdException w:name="heading 9" w:semiHidden="1" w:uiPriority="1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" w:unhideWhenUsed="1"/>
    <w:lsdException w:name="footer" w:semiHidden="1" w:uiPriority="2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iPriority="8" w:unhideWhenUsed="1" w:qFormat="1"/>
    <w:lsdException w:name="Signature" w:semiHidden="1" w:uiPriority="8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8" w:unhideWhenUsed="1" w:qFormat="1"/>
    <w:lsdException w:name="Date" w:semiHidden="1" w:uiPriority="8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" w:qFormat="1"/>
    <w:lsdException w:name="Emphasis" w:semiHidden="1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20"/>
    </w:rPr>
  </w:style>
  <w:style w:type="paragraph" w:styleId="Heading1">
    <w:name w:val="heading 1"/>
    <w:basedOn w:val="Normal"/>
    <w:next w:val="Normal"/>
    <w:link w:val="Heading1Char"/>
    <w:uiPriority w:val="1"/>
    <w:unhideWhenUsed/>
    <w:qFormat/>
    <w:pPr>
      <w:jc w:val="right"/>
      <w:outlineLvl w:val="0"/>
    </w:pPr>
    <w:rPr>
      <w:rFonts w:asciiTheme="majorHAnsi" w:eastAsiaTheme="majorEastAsia" w:hAnsiTheme="majorHAnsi" w:cstheme="majorBidi"/>
      <w:caps/>
      <w:color w:val="7E97AD" w:themeColor="accent1"/>
      <w:sz w:val="21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E97AD" w:themeColor="accent1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E97A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94B5A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94B5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"/>
    <w:rPr>
      <w:kern w:val="20"/>
    </w:rPr>
  </w:style>
  <w:style w:type="paragraph" w:styleId="Footer">
    <w:name w:val="footer"/>
    <w:basedOn w:val="Normal"/>
    <w:link w:val="FooterChar"/>
    <w:uiPriority w:val="2"/>
    <w:unhideWhenUsed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 w:line="240" w:lineRule="auto"/>
      <w:ind w:left="-360" w:right="-360"/>
    </w:pPr>
  </w:style>
  <w:style w:type="character" w:customStyle="1" w:styleId="FooterChar">
    <w:name w:val="Footer Char"/>
    <w:basedOn w:val="DefaultParagraphFont"/>
    <w:link w:val="Footer"/>
    <w:uiPriority w:val="2"/>
    <w:rPr>
      <w:kern w:val="20"/>
    </w:rPr>
  </w:style>
  <w:style w:type="paragraph" w:customStyle="1" w:styleId="ResumeText">
    <w:name w:val="Resume Text"/>
    <w:basedOn w:val="Normal"/>
    <w:qFormat/>
    <w:pPr>
      <w:spacing w:after="40"/>
      <w:ind w:right="144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caps/>
      <w:color w:val="7E97AD" w:themeColor="accent1"/>
      <w:kern w:val="20"/>
      <w:sz w:val="21"/>
    </w:r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7E97AD" w:themeColor="accent1"/>
      <w:kern w:val="20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7E97AD" w:themeColor="accent1"/>
      <w:kern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394B5A" w:themeColor="accent1" w:themeShade="7F"/>
      <w:kern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394B5A" w:themeColor="accent1" w:themeShade="7F"/>
      <w:kern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table" w:customStyle="1" w:styleId="ResumeTable">
    <w:name w:val="Resume Table"/>
    <w:basedOn w:val="TableNormal"/>
    <w:uiPriority w:val="99"/>
    <w:tblPr>
      <w:tblBorders>
        <w:insideH w:val="single" w:sz="4" w:space="0" w:color="7E97A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customStyle="1" w:styleId="LetterTable">
    <w:name w:val="Letter Table"/>
    <w:basedOn w:val="TableNormal"/>
    <w:uiPriority w:val="99"/>
    <w:pPr>
      <w:spacing w:after="0" w:line="240" w:lineRule="auto"/>
      <w:ind w:left="144" w:right="144"/>
    </w:p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7E97AD" w:themeColor="accent1"/>
        <w:sz w:val="22"/>
      </w:rPr>
    </w:tblStylePr>
    <w:tblStylePr w:type="firstCol">
      <w:rPr>
        <w:b/>
      </w:rPr>
    </w:tblStylePr>
  </w:style>
  <w:style w:type="paragraph" w:styleId="Date">
    <w:name w:val="Date"/>
    <w:basedOn w:val="Normal"/>
    <w:next w:val="Normal"/>
    <w:link w:val="DateChar"/>
    <w:uiPriority w:val="8"/>
    <w:qFormat/>
    <w:pPr>
      <w:spacing w:before="1200" w:after="360"/>
    </w:pPr>
    <w:rPr>
      <w:rFonts w:asciiTheme="majorHAnsi" w:eastAsiaTheme="majorEastAsia" w:hAnsiTheme="majorHAnsi" w:cstheme="majorBidi"/>
      <w:caps/>
      <w:color w:val="7E97AD" w:themeColor="accent1"/>
    </w:rPr>
  </w:style>
  <w:style w:type="character" w:customStyle="1" w:styleId="DateChar">
    <w:name w:val="Date Char"/>
    <w:basedOn w:val="DefaultParagraphFont"/>
    <w:link w:val="Date"/>
    <w:uiPriority w:val="8"/>
    <w:rPr>
      <w:rFonts w:asciiTheme="majorHAnsi" w:eastAsiaTheme="majorEastAsia" w:hAnsiTheme="majorHAnsi" w:cstheme="majorBidi"/>
      <w:caps/>
      <w:color w:val="7E97AD" w:themeColor="accent1"/>
      <w:kern w:val="20"/>
    </w:rPr>
  </w:style>
  <w:style w:type="paragraph" w:customStyle="1" w:styleId="Recipient">
    <w:name w:val="Recipient"/>
    <w:basedOn w:val="Normal"/>
    <w:uiPriority w:val="8"/>
    <w:unhideWhenUsed/>
    <w:qFormat/>
    <w:pPr>
      <w:spacing w:after="40"/>
    </w:pPr>
    <w:rPr>
      <w:b/>
      <w:bCs/>
    </w:rPr>
  </w:style>
  <w:style w:type="paragraph" w:styleId="Salutation">
    <w:name w:val="Salutation"/>
    <w:basedOn w:val="Normal"/>
    <w:next w:val="Normal"/>
    <w:link w:val="SalutationChar"/>
    <w:uiPriority w:val="8"/>
    <w:unhideWhenUsed/>
    <w:qFormat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8"/>
    <w:rPr>
      <w:kern w:val="20"/>
    </w:rPr>
  </w:style>
  <w:style w:type="paragraph" w:styleId="Closing">
    <w:name w:val="Closing"/>
    <w:basedOn w:val="Normal"/>
    <w:link w:val="ClosingChar"/>
    <w:uiPriority w:val="8"/>
    <w:unhideWhenUsed/>
    <w:qFormat/>
    <w:pPr>
      <w:spacing w:before="480" w:after="960" w:line="240" w:lineRule="auto"/>
    </w:pPr>
  </w:style>
  <w:style w:type="character" w:customStyle="1" w:styleId="ClosingChar">
    <w:name w:val="Closing Char"/>
    <w:basedOn w:val="DefaultParagraphFont"/>
    <w:link w:val="Closing"/>
    <w:uiPriority w:val="8"/>
    <w:rPr>
      <w:kern w:val="20"/>
    </w:rPr>
  </w:style>
  <w:style w:type="paragraph" w:styleId="Signature">
    <w:name w:val="Signature"/>
    <w:basedOn w:val="Normal"/>
    <w:link w:val="SignatureChar"/>
    <w:uiPriority w:val="8"/>
    <w:unhideWhenUsed/>
    <w:qFormat/>
    <w:pPr>
      <w:spacing w:after="480"/>
    </w:pPr>
    <w:rPr>
      <w:b/>
      <w:bCs/>
    </w:rPr>
  </w:style>
  <w:style w:type="character" w:customStyle="1" w:styleId="SignatureChar">
    <w:name w:val="Signature Char"/>
    <w:basedOn w:val="DefaultParagraphFont"/>
    <w:link w:val="Signature"/>
    <w:uiPriority w:val="8"/>
    <w:rPr>
      <w:b/>
      <w:bCs/>
      <w:kern w:val="20"/>
    </w:rPr>
  </w:style>
  <w:style w:type="character" w:styleId="Emphasis">
    <w:name w:val="Emphasis"/>
    <w:basedOn w:val="DefaultParagraphFont"/>
    <w:uiPriority w:val="2"/>
    <w:unhideWhenUsed/>
    <w:qFormat/>
    <w:rPr>
      <w:color w:val="7E97AD" w:themeColor="accent1"/>
    </w:rPr>
  </w:style>
  <w:style w:type="paragraph" w:customStyle="1" w:styleId="ContactInfo">
    <w:name w:val="Contact Info"/>
    <w:basedOn w:val="Normal"/>
    <w:uiPriority w:val="2"/>
    <w:qFormat/>
    <w:pPr>
      <w:spacing w:after="0" w:line="240" w:lineRule="auto"/>
      <w:jc w:val="right"/>
    </w:pPr>
    <w:rPr>
      <w:sz w:val="18"/>
    </w:rPr>
  </w:style>
  <w:style w:type="paragraph" w:customStyle="1" w:styleId="Name">
    <w:name w:val="Name"/>
    <w:basedOn w:val="Normal"/>
    <w:next w:val="Normal"/>
    <w:uiPriority w:val="1"/>
    <w:qFormat/>
    <w:pPr>
      <w:pBdr>
        <w:top w:val="single" w:sz="4" w:space="4" w:color="7E97AD" w:themeColor="accent1"/>
        <w:left w:val="single" w:sz="4" w:space="6" w:color="7E97AD" w:themeColor="accent1"/>
        <w:bottom w:val="single" w:sz="4" w:space="4" w:color="7E97AD" w:themeColor="accent1"/>
        <w:right w:val="single" w:sz="4" w:space="6" w:color="7E97AD" w:themeColor="accent1"/>
      </w:pBdr>
      <w:shd w:val="clear" w:color="auto" w:fill="7E97AD" w:themeFill="accent1"/>
      <w:spacing w:before="24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32"/>
    </w:rPr>
  </w:style>
  <w:style w:type="paragraph" w:styleId="ListParagraph">
    <w:name w:val="List Paragraph"/>
    <w:basedOn w:val="Normal"/>
    <w:uiPriority w:val="34"/>
    <w:semiHidden/>
    <w:qFormat/>
    <w:rsid w:val="00FA64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Templates\1033\Timeless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08125DB01514BFFBD97494A8F52FF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96CAF8-D15F-4CB8-AE7E-B453E1DAA6BF}"/>
      </w:docPartPr>
      <w:docPartBody>
        <w:p w:rsidR="0057783C" w:rsidRDefault="00EE552D">
          <w:pPr>
            <w:pStyle w:val="E08125DB01514BFFBD97494A8F52FF80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dobe Thai">
    <w:altName w:val="Angsana New"/>
    <w:panose1 w:val="020B0604020202020204"/>
    <w:charset w:val="00"/>
    <w:family w:val="roman"/>
    <w:pitch w:val="variable"/>
    <w:sig w:usb0="8100002F" w:usb1="0000204A" w:usb2="00000000" w:usb3="00000000" w:csb0="00010001" w:csb1="00000000"/>
  </w:font>
  <w:font w:name="LibreBaskerville-Bold">
    <w:altName w:val="Calibri"/>
    <w:panose1 w:val="020B0604020202020204"/>
    <w:charset w:val="00"/>
    <w:family w:val="swiss"/>
    <w:pitch w:val="default"/>
    <w:sig w:usb0="00000003" w:usb1="00000000" w:usb2="00000000" w:usb3="00000000" w:csb0="00000001" w:csb1="00000000"/>
  </w:font>
  <w:font w:name="LibreBaskerville-Regular">
    <w:altName w:val="Calibri"/>
    <w:panose1 w:val="020B0604020202020204"/>
    <w:charset w:val="00"/>
    <w:family w:val="swiss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52D"/>
    <w:rsid w:val="000174EA"/>
    <w:rsid w:val="0057783C"/>
    <w:rsid w:val="00701A0B"/>
    <w:rsid w:val="009A516A"/>
    <w:rsid w:val="00EE5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"/>
    <w:unhideWhenUsed/>
    <w:qFormat/>
    <w:rPr>
      <w:color w:val="4472C4" w:themeColor="accent1"/>
    </w:rPr>
  </w:style>
  <w:style w:type="character" w:styleId="PlaceholderText">
    <w:name w:val="Placeholder Text"/>
    <w:basedOn w:val="DefaultParagraphFont"/>
    <w:uiPriority w:val="99"/>
    <w:semiHidden/>
    <w:rsid w:val="009A516A"/>
    <w:rPr>
      <w:color w:val="808080"/>
    </w:rPr>
  </w:style>
  <w:style w:type="paragraph" w:customStyle="1" w:styleId="E08125DB01514BFFBD97494A8F52FF80">
    <w:name w:val="E08125DB01514BFFBD97494A8F52FF8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>12</CompanyAddress>
  <CompanyPhone>07486702975</CompanyPhone>
  <CompanyFax/>
  <CompanyEmail>Miaestrada63@gmail.com</CompanyEmail>
</CoverPageProperties>
</file>

<file path=customXml/item2.xml><?xml version="1.0" encoding="utf-8"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mappings xmlns="http://schemas.microsoft.com/pics">
  <picture>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</picture>
</mapping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23D17F4-19FE-46D4-A33E-254239FBFA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37E9E5-EE29-454F-8714-516920628209}">
  <ds:schemaRefs>
    <ds:schemaRef ds:uri="http://schemas.microsoft.com/pic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TimelessResume.dotx</Template>
  <TotalTime>0</TotalTime>
  <Pages>3</Pages>
  <Words>598</Words>
  <Characters>3414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MIA ESTRADA</dc:creator>
  <cp:keywords/>
  <cp:lastModifiedBy>Mia Estrada</cp:lastModifiedBy>
  <cp:revision>2</cp:revision>
  <dcterms:created xsi:type="dcterms:W3CDTF">2024-03-14T23:05:00Z</dcterms:created>
  <dcterms:modified xsi:type="dcterms:W3CDTF">2024-03-14T23:05:00Z</dcterms:modified>
  <cp:category>12 Beford street, Barrowford/Nelson, BB9 6DA</cp:category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TC028350579991</vt:lpwstr>
  </property>
  <property fmtid="{D5CDD505-2E9C-101B-9397-08002B2CF9AE}" pid="3" name="TitusGUID">
    <vt:lpwstr>0c4c9ed4-dcfc-44dd-b449-91f797c5bd9d</vt:lpwstr>
  </property>
  <property fmtid="{D5CDD505-2E9C-101B-9397-08002B2CF9AE}" pid="4" name="Originator">
    <vt:lpwstr>BAE Systems</vt:lpwstr>
  </property>
  <property fmtid="{D5CDD505-2E9C-101B-9397-08002B2CF9AE}" pid="5" name="urnbailsCompMarkingP1">
    <vt:lpwstr>NO COMPANY MARKING</vt:lpwstr>
  </property>
  <property fmtid="{D5CDD505-2E9C-101B-9397-08002B2CF9AE}" pid="6" name="urnbailsNATSECMarkingP1">
    <vt:lpwstr>NOT APPLICABLE</vt:lpwstr>
  </property>
  <property fmtid="{D5CDD505-2E9C-101B-9397-08002B2CF9AE}" pid="7" name="urnbailsExportControlMarkingP1">
    <vt:lpwstr>NO</vt:lpwstr>
  </property>
  <property fmtid="{D5CDD505-2E9C-101B-9397-08002B2CF9AE}" pid="8" name="urnbailsExportControlMarkingP2">
    <vt:lpwstr>NOT EXPORT CONTROLLED - UK / US / OTHER LOCAL</vt:lpwstr>
  </property>
  <property fmtid="{D5CDD505-2E9C-101B-9397-08002B2CF9AE}" pid="9" name="BaesClassificationComments">
    <vt:lpwstr/>
  </property>
</Properties>
</file>