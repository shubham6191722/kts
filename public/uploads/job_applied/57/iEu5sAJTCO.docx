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631BE606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35E5DD70" w14:textId="77777777" w:rsidR="00692703" w:rsidRPr="00CF1A49" w:rsidRDefault="009B7BEB" w:rsidP="00913946">
            <w:pPr>
              <w:pStyle w:val="Title"/>
            </w:pPr>
            <w:r>
              <w:t>Asad ALi Shafiq</w:t>
            </w:r>
            <w:r w:rsidR="00692703" w:rsidRPr="00CF1A49">
              <w:t xml:space="preserve"> </w:t>
            </w:r>
          </w:p>
          <w:p w14:paraId="4E6CED79" w14:textId="77777777" w:rsidR="00692703" w:rsidRPr="00CF1A49" w:rsidRDefault="009B7BEB" w:rsidP="00913946">
            <w:pPr>
              <w:pStyle w:val="ContactInfo"/>
              <w:contextualSpacing w:val="0"/>
            </w:pPr>
            <w:r>
              <w:t>4 Grey Street, Burnley, Lancashire, BB10 1BA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70B1236BBDAA47428C0BAB6F0F54F533"/>
                </w:placeholder>
                <w:temporary/>
                <w:showingPlcHdr/>
                <w15:appearance w15:val="hidden"/>
              </w:sdtPr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07908946337</w:t>
            </w:r>
          </w:p>
          <w:p w14:paraId="65E19529" w14:textId="5720125D" w:rsidR="00692703" w:rsidRDefault="00000000" w:rsidP="00913946">
            <w:pPr>
              <w:pStyle w:val="ContactInfoEmphasis"/>
              <w:contextualSpacing w:val="0"/>
            </w:pPr>
            <w:sdt>
              <w:sdtPr>
                <w:alias w:val="Enter email:"/>
                <w:tag w:val="Enter email:"/>
                <w:id w:val="1154873695"/>
                <w:placeholder>
                  <w:docPart w:val="F59169ACE93B40F3B63AC900A9CCD061"/>
                </w:placeholder>
                <w:temporary/>
                <w:showingPlcHdr/>
                <w15:appearance w15:val="hidden"/>
              </w:sdtPr>
              <w:sdtContent>
                <w:r w:rsidR="00C57FC6" w:rsidRPr="00CF1A49">
                  <w:t>Email</w:t>
                </w:r>
              </w:sdtContent>
            </w:sdt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E1E102D2A7254611BBE496FBE62EFAE2"/>
                </w:placeholder>
                <w:temporary/>
                <w:showingPlcHdr/>
                <w15:appearance w15:val="hidden"/>
              </w:sdtPr>
              <w:sdtContent>
                <w:r w:rsidR="00692703" w:rsidRPr="00CF1A49">
                  <w:t>·</w:t>
                </w:r>
              </w:sdtContent>
            </w:sdt>
            <w:r w:rsidR="009B7BEB">
              <w:t xml:space="preserve"> </w:t>
            </w:r>
            <w:hyperlink r:id="rId7" w:history="1">
              <w:r w:rsidR="00A60DFB" w:rsidRPr="000304B0">
                <w:rPr>
                  <w:rStyle w:val="Hyperlink"/>
                </w:rPr>
                <w:t>asadshafiq786@hotmail.com</w:t>
              </w:r>
            </w:hyperlink>
          </w:p>
          <w:p w14:paraId="0FDF87B6" w14:textId="519DE219" w:rsidR="00A60DFB" w:rsidRDefault="0071684E" w:rsidP="00A80477">
            <w:pPr>
              <w:pStyle w:val="ContactInfoEmphasis"/>
              <w:contextualSpacing w:val="0"/>
              <w:rPr>
                <w:lang w:val="en-GB"/>
              </w:rPr>
            </w:pPr>
            <w:r>
              <w:rPr>
                <w:lang w:val="en-GB"/>
              </w:rPr>
              <w:t xml:space="preserve">      </w:t>
            </w:r>
            <w:hyperlink r:id="rId8" w:history="1">
              <w:r w:rsidRPr="000304B0">
                <w:rPr>
                  <w:rStyle w:val="Hyperlink"/>
                  <w:lang w:val="en-GB"/>
                </w:rPr>
                <w:t>asadshafiq07@gmail.com</w:t>
              </w:r>
            </w:hyperlink>
          </w:p>
          <w:p w14:paraId="43DF285A" w14:textId="3F85ECF0" w:rsidR="00A80477" w:rsidRPr="00834306" w:rsidRDefault="00A80477" w:rsidP="00A80477">
            <w:pPr>
              <w:pStyle w:val="ContactInfoEmphasis"/>
              <w:contextualSpacing w:val="0"/>
              <w:rPr>
                <w:lang w:val="en-GB"/>
              </w:rPr>
            </w:pPr>
          </w:p>
        </w:tc>
      </w:tr>
      <w:tr w:rsidR="009571D8" w:rsidRPr="00CF1A49" w14:paraId="02B9C883" w14:textId="77777777" w:rsidTr="00692703">
        <w:tc>
          <w:tcPr>
            <w:tcW w:w="9360" w:type="dxa"/>
            <w:tcMar>
              <w:top w:w="432" w:type="dxa"/>
            </w:tcMar>
          </w:tcPr>
          <w:p w14:paraId="40547282" w14:textId="626E1EEF" w:rsidR="001755A8" w:rsidRPr="00CF1A49" w:rsidRDefault="00971573" w:rsidP="00913946">
            <w:pPr>
              <w:contextualSpacing w:val="0"/>
            </w:pPr>
            <w:r>
              <w:t>I</w:t>
            </w:r>
            <w:r w:rsidR="009B7BEB">
              <w:t xml:space="preserve"> am a hardworking, self-motivated and enthusiastic individual who is willing to work to the best of my ability under pressure. I have a methodical, customer-focused approach to work and a strong drive and desire to see things through to completion. </w:t>
            </w:r>
            <w:r w:rsidR="000D0810">
              <w:t>I am highly motivated and mainly focused on</w:t>
            </w:r>
            <w:r w:rsidR="000D0810" w:rsidRPr="00BD4020">
              <w:t xml:space="preserve"> providing effective and positive customer services and I make this my number </w:t>
            </w:r>
            <w:r w:rsidR="001D7EE6">
              <w:t>one</w:t>
            </w:r>
            <w:r w:rsidR="000D0810" w:rsidRPr="00BD4020">
              <w:t xml:space="preserve"> priority i</w:t>
            </w:r>
            <w:r w:rsidR="000D0810">
              <w:t>n any line of wor</w:t>
            </w:r>
            <w:r w:rsidR="00041339">
              <w:t>k. I</w:t>
            </w:r>
            <w:r w:rsidR="009B7BEB">
              <w:t xml:space="preserve"> am eager to work in any roles or responsibilities given and I will give my 100% effort to make the business succeed. I have very good and effective customer service skills due to my previous job role</w:t>
            </w:r>
            <w:r w:rsidR="000D0810">
              <w:t xml:space="preserve">s </w:t>
            </w:r>
            <w:r w:rsidR="009B7BEB">
              <w:t>and I believe I can build upon this</w:t>
            </w:r>
            <w:r w:rsidR="00B43833">
              <w:t xml:space="preserve"> to </w:t>
            </w:r>
            <w:r w:rsidR="00FF7CA8">
              <w:t>learn and attain new skills</w:t>
            </w:r>
            <w:r w:rsidR="00BE7447">
              <w:t xml:space="preserve"> and attributes</w:t>
            </w:r>
            <w:r w:rsidR="00B43833">
              <w:t xml:space="preserve"> and to use my skills to succeed in the job role given. I am </w:t>
            </w:r>
            <w:r w:rsidR="00EB1F32">
              <w:t xml:space="preserve">fully </w:t>
            </w:r>
            <w:r w:rsidR="00B43833">
              <w:t>flexible in terms of working days and times and I am also available to work part-time or full-time</w:t>
            </w:r>
            <w:r w:rsidR="00DE327F">
              <w:t>.</w:t>
            </w:r>
            <w:r w:rsidR="00F14309">
              <w:t xml:space="preserve"> I am fluent in 3 languages, English being my strongest and most preferred but also in Punjabi and Urdu. </w:t>
            </w:r>
            <w:r w:rsidR="000D34A1">
              <w:t xml:space="preserve">I believe that I will not shy away from a challenge and I am eager </w:t>
            </w:r>
            <w:r w:rsidR="00DF0BFE">
              <w:t>to face difficult challenges ahead, using my own skills and attributes to tackle and solve them.</w:t>
            </w:r>
          </w:p>
        </w:tc>
      </w:tr>
    </w:tbl>
    <w:p w14:paraId="2C4DF08E" w14:textId="77777777" w:rsidR="004E01EB" w:rsidRPr="00CF1A49" w:rsidRDefault="0000000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AB06DFADB62542048839FDF370B17E35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5AF63E63" w14:textId="77777777" w:rsidTr="00BA2A67">
        <w:tc>
          <w:tcPr>
            <w:tcW w:w="9355" w:type="dxa"/>
          </w:tcPr>
          <w:p w14:paraId="45123C73" w14:textId="77777777" w:rsidR="001D0BF1" w:rsidRPr="00CF1A49" w:rsidRDefault="00B43833" w:rsidP="001D0BF1">
            <w:pPr>
              <w:pStyle w:val="Heading3"/>
              <w:contextualSpacing w:val="0"/>
            </w:pPr>
            <w:r>
              <w:t>2014</w:t>
            </w:r>
            <w:r w:rsidR="001D0BF1" w:rsidRPr="00CF1A49">
              <w:t xml:space="preserve"> – </w:t>
            </w:r>
            <w:r>
              <w:t>2018</w:t>
            </w:r>
          </w:p>
          <w:p w14:paraId="67A5CF7B" w14:textId="1BA43448" w:rsidR="001D0BF1" w:rsidRPr="00CF1A49" w:rsidRDefault="00B43833" w:rsidP="001D0BF1">
            <w:pPr>
              <w:pStyle w:val="Heading2"/>
              <w:contextualSpacing w:val="0"/>
            </w:pPr>
            <w:r>
              <w:t>store assistant</w:t>
            </w:r>
            <w:r w:rsidR="00831FF4">
              <w:t xml:space="preserve"> (PART TIME)</w:t>
            </w:r>
            <w:r w:rsidR="001D0BF1" w:rsidRPr="00CF1A49">
              <w:t xml:space="preserve">, </w:t>
            </w:r>
            <w:r w:rsidRPr="0068138F">
              <w:rPr>
                <w:rStyle w:val="SubtleReference"/>
                <w:b/>
                <w:bCs/>
              </w:rPr>
              <w:t>tayibs general store</w:t>
            </w:r>
          </w:p>
          <w:p w14:paraId="539962DB" w14:textId="4D0ED158" w:rsidR="001E3120" w:rsidRDefault="00B43833" w:rsidP="001D0BF1">
            <w:pPr>
              <w:contextualSpacing w:val="0"/>
            </w:pPr>
            <w:r>
              <w:t>I was a store assistant for 4 years at a local</w:t>
            </w:r>
            <w:r w:rsidR="00AD20D9">
              <w:t xml:space="preserve"> general goods</w:t>
            </w:r>
            <w:r>
              <w:t xml:space="preserve"> store. I had the responsibilities of stocking the shelves, pricing, providing customer service both face-to-face and over the phone. I also had the role of serving customers and working on the till. I have gained many skills and attributes from this experience.</w:t>
            </w:r>
            <w:r w:rsidR="00765961">
              <w:t xml:space="preserve"> The key skills I gained from this experience range from:</w:t>
            </w:r>
          </w:p>
          <w:p w14:paraId="417E247C" w14:textId="77777777" w:rsidR="00765961" w:rsidRDefault="00765961" w:rsidP="001D0BF1">
            <w:pPr>
              <w:contextualSpacing w:val="0"/>
            </w:pPr>
          </w:p>
          <w:p w14:paraId="2F274990" w14:textId="20CB3A95" w:rsidR="00765961" w:rsidRPr="00765961" w:rsidRDefault="00765961" w:rsidP="00765961">
            <w:pPr>
              <w:pStyle w:val="ListParagraph"/>
              <w:numPr>
                <w:ilvl w:val="0"/>
                <w:numId w:val="17"/>
              </w:numPr>
            </w:pPr>
            <w:r w:rsidRPr="00765961">
              <w:t>Good time management abilities and able to organize a day’s work.</w:t>
            </w:r>
          </w:p>
          <w:p w14:paraId="6000583C" w14:textId="77777777" w:rsidR="00765961" w:rsidRDefault="00765961" w:rsidP="00765961">
            <w:pPr>
              <w:pStyle w:val="ListParagraph"/>
              <w:numPr>
                <w:ilvl w:val="0"/>
                <w:numId w:val="17"/>
              </w:numPr>
            </w:pPr>
            <w:r>
              <w:t>Advertising products and events on social media platforms.</w:t>
            </w:r>
          </w:p>
          <w:p w14:paraId="0845D170" w14:textId="77777777" w:rsidR="00765961" w:rsidRDefault="00765961" w:rsidP="00765961">
            <w:pPr>
              <w:pStyle w:val="ListParagraph"/>
              <w:numPr>
                <w:ilvl w:val="0"/>
                <w:numId w:val="17"/>
              </w:numPr>
            </w:pPr>
            <w:r>
              <w:t>Verbal communication with customers and to provide good service.</w:t>
            </w:r>
          </w:p>
          <w:p w14:paraId="72CBDAFD" w14:textId="77777777" w:rsidR="00765961" w:rsidRDefault="00765961" w:rsidP="00765961">
            <w:pPr>
              <w:pStyle w:val="ListParagraph"/>
              <w:numPr>
                <w:ilvl w:val="0"/>
                <w:numId w:val="17"/>
              </w:numPr>
            </w:pPr>
            <w:r>
              <w:t>Coordination in a work environment.</w:t>
            </w:r>
          </w:p>
          <w:p w14:paraId="119D1572" w14:textId="77777777" w:rsidR="00765961" w:rsidRDefault="00765961" w:rsidP="00765961">
            <w:pPr>
              <w:pStyle w:val="ListParagraph"/>
              <w:numPr>
                <w:ilvl w:val="0"/>
                <w:numId w:val="17"/>
              </w:numPr>
            </w:pPr>
            <w:r>
              <w:t>Handling and arranging stock.</w:t>
            </w:r>
          </w:p>
          <w:p w14:paraId="5C1EF81D" w14:textId="0AD32559" w:rsidR="00765961" w:rsidRDefault="00765961" w:rsidP="00765961">
            <w:pPr>
              <w:pStyle w:val="ListParagraph"/>
              <w:numPr>
                <w:ilvl w:val="0"/>
                <w:numId w:val="17"/>
              </w:numPr>
            </w:pPr>
            <w:r>
              <w:t>Highly adaptable, and able to pick up new systems quickly and efficiently.</w:t>
            </w:r>
          </w:p>
          <w:p w14:paraId="5F159B5E" w14:textId="43C89BF4" w:rsidR="00A15DE5" w:rsidRPr="00491092" w:rsidRDefault="00A07046" w:rsidP="00491092">
            <w:pPr>
              <w:pStyle w:val="ListParagraph"/>
              <w:numPr>
                <w:ilvl w:val="0"/>
                <w:numId w:val="17"/>
              </w:numPr>
            </w:pPr>
            <w:r>
              <w:t xml:space="preserve">Managing </w:t>
            </w:r>
            <w:r w:rsidR="00F96F31">
              <w:t>and responding to incoming calls and emails regarding online and in-store products.</w:t>
            </w:r>
          </w:p>
        </w:tc>
      </w:tr>
      <w:tr w:rsidR="00F61DF9" w:rsidRPr="00CF1A49" w14:paraId="0B3C7B66" w14:textId="77777777" w:rsidTr="00BA2A67">
        <w:tc>
          <w:tcPr>
            <w:tcW w:w="9355" w:type="dxa"/>
            <w:tcMar>
              <w:top w:w="216" w:type="dxa"/>
            </w:tcMar>
          </w:tcPr>
          <w:p w14:paraId="397ED37D" w14:textId="77777777" w:rsidR="0003776A" w:rsidRDefault="0003776A" w:rsidP="0003776A">
            <w:pPr>
              <w:contextualSpacing w:val="0"/>
              <w:outlineLvl w:val="2"/>
              <w:rPr>
                <w:rFonts w:eastAsiaTheme="majorEastAsia" w:cstheme="majorBidi"/>
                <w:b/>
                <w:caps/>
                <w:szCs w:val="24"/>
              </w:rPr>
            </w:pPr>
          </w:p>
          <w:p w14:paraId="13EEB843" w14:textId="1DAE8EA6" w:rsidR="0003776A" w:rsidRPr="0003776A" w:rsidRDefault="0003776A" w:rsidP="0003776A">
            <w:pPr>
              <w:contextualSpacing w:val="0"/>
              <w:outlineLvl w:val="2"/>
              <w:rPr>
                <w:rFonts w:eastAsiaTheme="majorEastAsia" w:cstheme="majorBidi"/>
                <w:b/>
                <w:caps/>
                <w:szCs w:val="24"/>
              </w:rPr>
            </w:pPr>
            <w:r w:rsidRPr="0003776A">
              <w:rPr>
                <w:rFonts w:eastAsiaTheme="majorEastAsia" w:cstheme="majorBidi"/>
                <w:b/>
                <w:caps/>
                <w:szCs w:val="24"/>
              </w:rPr>
              <w:t xml:space="preserve">2014 – </w:t>
            </w:r>
            <w:r>
              <w:rPr>
                <w:rFonts w:eastAsiaTheme="majorEastAsia" w:cstheme="majorBidi"/>
                <w:b/>
                <w:caps/>
                <w:szCs w:val="24"/>
              </w:rPr>
              <w:t>PRESENT</w:t>
            </w:r>
          </w:p>
          <w:p w14:paraId="7444DB96" w14:textId="69D254EC" w:rsidR="0003776A" w:rsidRPr="00E7738B" w:rsidRDefault="0003776A" w:rsidP="00E7738B">
            <w:pPr>
              <w:spacing w:after="40"/>
              <w:contextualSpacing w:val="0"/>
              <w:outlineLvl w:val="1"/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</w:pPr>
            <w:r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>WEDDING PLANNER &amp; DECORATOR</w:t>
            </w:r>
            <w:r w:rsidR="006639B7"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 xml:space="preserve">, </w:t>
            </w:r>
            <w:r w:rsidRPr="0003776A"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 xml:space="preserve"> </w:t>
            </w:r>
            <w:r w:rsidRPr="0003776A">
              <w:rPr>
                <w:rFonts w:eastAsiaTheme="majorEastAsia" w:cstheme="majorBidi"/>
                <w:b/>
                <w:caps/>
                <w:smallCaps/>
                <w:sz w:val="26"/>
                <w:szCs w:val="26"/>
              </w:rPr>
              <w:t xml:space="preserve">tayibs </w:t>
            </w:r>
            <w:r w:rsidR="006639B7" w:rsidRPr="006639B7">
              <w:rPr>
                <w:rFonts w:eastAsiaTheme="majorEastAsia" w:cstheme="majorBidi"/>
                <w:b/>
                <w:caps/>
                <w:smallCaps/>
                <w:sz w:val="26"/>
                <w:szCs w:val="26"/>
              </w:rPr>
              <w:t>WEDDINGS</w:t>
            </w:r>
          </w:p>
          <w:p w14:paraId="3F5609E1" w14:textId="626812DF" w:rsidR="0003776A" w:rsidRDefault="0011749B" w:rsidP="00F61DF9">
            <w:r>
              <w:t>From the age of 13, I had</w:t>
            </w:r>
            <w:r w:rsidR="006F5B6A">
              <w:t xml:space="preserve"> started working</w:t>
            </w:r>
            <w:r w:rsidR="003B067C">
              <w:t xml:space="preserve"> part-time </w:t>
            </w:r>
            <w:r w:rsidR="006F5B6A">
              <w:t xml:space="preserve"> in a family</w:t>
            </w:r>
            <w:r w:rsidR="003B067C">
              <w:t xml:space="preserve">-run </w:t>
            </w:r>
            <w:r w:rsidR="006F5B6A">
              <w:t>business</w:t>
            </w:r>
            <w:r w:rsidR="00A34BFD">
              <w:t xml:space="preserve">. </w:t>
            </w:r>
            <w:r w:rsidR="00DE2BD0">
              <w:t xml:space="preserve">This job role allowed me to learn a variety of important and effective skills. In this job role, I had the responsibilities of being able to </w:t>
            </w:r>
            <w:r w:rsidR="00300B9C">
              <w:t xml:space="preserve">design, manufacture </w:t>
            </w:r>
            <w:r w:rsidR="007D3337">
              <w:t>and distribute stock</w:t>
            </w:r>
            <w:r w:rsidR="00383E91">
              <w:t xml:space="preserve">, whilst also </w:t>
            </w:r>
            <w:r w:rsidR="00B16F43">
              <w:t>setting up the décor at venues</w:t>
            </w:r>
            <w:r w:rsidR="00D51EDA">
              <w:t>.</w:t>
            </w:r>
            <w:r w:rsidR="00BA3829">
              <w:t xml:space="preserve"> The responsibilities of </w:t>
            </w:r>
            <w:r w:rsidR="004635B4">
              <w:t>administrating bookings via phone, face-to-face with clientele and social media.</w:t>
            </w:r>
            <w:r w:rsidR="00A4035B">
              <w:t xml:space="preserve"> This job role has played a significant part in the development of who I am today as I have learned many key and effective skills in the customer service </w:t>
            </w:r>
            <w:r w:rsidR="00EE3FB2">
              <w:t>sector. The key skills I have developed in this role being:</w:t>
            </w:r>
          </w:p>
          <w:p w14:paraId="62E8B246" w14:textId="4B0932C4" w:rsidR="00EE3FB2" w:rsidRDefault="00C45501" w:rsidP="001006E2">
            <w:pPr>
              <w:pStyle w:val="ListParagraph"/>
              <w:numPr>
                <w:ilvl w:val="0"/>
                <w:numId w:val="18"/>
              </w:numPr>
            </w:pPr>
            <w:r>
              <w:lastRenderedPageBreak/>
              <w:t xml:space="preserve">Communicating clearly, coherently and effectively with clients </w:t>
            </w:r>
            <w:r w:rsidR="00623A50">
              <w:t>nationwide to meet their needs</w:t>
            </w:r>
            <w:r w:rsidR="00CF7EE4">
              <w:t xml:space="preserve"> and desires.</w:t>
            </w:r>
          </w:p>
          <w:p w14:paraId="41731DDB" w14:textId="1CC3950F" w:rsidR="00CF7EE4" w:rsidRDefault="00924A94" w:rsidP="001006E2">
            <w:pPr>
              <w:pStyle w:val="ListParagraph"/>
              <w:numPr>
                <w:ilvl w:val="0"/>
                <w:numId w:val="18"/>
              </w:numPr>
            </w:pPr>
            <w:r>
              <w:t xml:space="preserve">Developing and maintaining good relations with suppliers </w:t>
            </w:r>
            <w:r w:rsidR="00622715">
              <w:t xml:space="preserve">of stock. Being able to strike </w:t>
            </w:r>
            <w:r w:rsidR="00723E01">
              <w:t>effective and beneficial deals.</w:t>
            </w:r>
          </w:p>
          <w:p w14:paraId="4F1805E1" w14:textId="3976FD80" w:rsidR="00723E01" w:rsidRDefault="005E1862" w:rsidP="001006E2">
            <w:pPr>
              <w:pStyle w:val="ListParagraph"/>
              <w:numPr>
                <w:ilvl w:val="0"/>
                <w:numId w:val="18"/>
              </w:numPr>
            </w:pPr>
            <w:r>
              <w:t xml:space="preserve">Prioritizing </w:t>
            </w:r>
            <w:r w:rsidR="001847A5">
              <w:t xml:space="preserve">Time Management and using effective strategies to be able keep </w:t>
            </w:r>
            <w:r w:rsidR="003C7B2A">
              <w:t>a step ahead.</w:t>
            </w:r>
          </w:p>
          <w:p w14:paraId="282C37D2" w14:textId="35112193" w:rsidR="005418FB" w:rsidRDefault="00BC01D3" w:rsidP="005418FB">
            <w:pPr>
              <w:pStyle w:val="ListParagraph"/>
              <w:numPr>
                <w:ilvl w:val="0"/>
                <w:numId w:val="18"/>
              </w:numPr>
            </w:pPr>
            <w:r>
              <w:t xml:space="preserve">Organizing the storage facility </w:t>
            </w:r>
            <w:r w:rsidR="0028053D">
              <w:t xml:space="preserve">and being able to adjust to make work life more efficient </w:t>
            </w:r>
            <w:r w:rsidR="00860260">
              <w:t>and less time consuming.</w:t>
            </w:r>
          </w:p>
          <w:p w14:paraId="0F62CB74" w14:textId="4D98611C" w:rsidR="005418FB" w:rsidRPr="001006E2" w:rsidRDefault="005418FB" w:rsidP="005418FB">
            <w:pPr>
              <w:pStyle w:val="ListParagraph"/>
              <w:numPr>
                <w:ilvl w:val="0"/>
                <w:numId w:val="18"/>
              </w:numPr>
            </w:pPr>
            <w:r>
              <w:t xml:space="preserve">Ability to </w:t>
            </w:r>
            <w:r w:rsidR="00932B74">
              <w:t>construct and execute a day to day plan under pressure</w:t>
            </w:r>
            <w:r w:rsidR="00E7738B">
              <w:t>, being able to adjust to issues and problems that may develop.</w:t>
            </w:r>
          </w:p>
          <w:p w14:paraId="58223BD4" w14:textId="77777777" w:rsidR="0003776A" w:rsidRPr="005418FB" w:rsidRDefault="0003776A" w:rsidP="00F61DF9">
            <w:pPr>
              <w:rPr>
                <w:b/>
                <w:bCs/>
                <w:lang w:val="en-GB"/>
              </w:rPr>
            </w:pPr>
          </w:p>
          <w:p w14:paraId="14FF2A60" w14:textId="24E511C3" w:rsidR="008A6318" w:rsidRDefault="008A6318" w:rsidP="00F61DF9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E20042">
              <w:rPr>
                <w:b/>
                <w:bCs/>
              </w:rPr>
              <w:t xml:space="preserve">20 – </w:t>
            </w:r>
            <w:r w:rsidR="0071684E">
              <w:rPr>
                <w:b/>
                <w:bCs/>
              </w:rPr>
              <w:t>PRESENT</w:t>
            </w:r>
          </w:p>
          <w:p w14:paraId="13AC56A5" w14:textId="77777777" w:rsidR="00E20042" w:rsidRDefault="00E20042" w:rsidP="00F61DF9">
            <w:pPr>
              <w:rPr>
                <w:b/>
                <w:bCs/>
                <w:sz w:val="26"/>
                <w:szCs w:val="26"/>
              </w:rPr>
            </w:pPr>
            <w:r w:rsidRPr="00834D98">
              <w:rPr>
                <w:b/>
                <w:bCs/>
                <w:color w:val="1D824C" w:themeColor="accent1"/>
                <w:sz w:val="26"/>
                <w:szCs w:val="26"/>
              </w:rPr>
              <w:t>STEWARD/SECURITY</w:t>
            </w:r>
            <w:r w:rsidR="00834D98" w:rsidRPr="00834D98">
              <w:rPr>
                <w:b/>
                <w:bCs/>
                <w:color w:val="1D824C" w:themeColor="accent1"/>
                <w:sz w:val="26"/>
                <w:szCs w:val="26"/>
              </w:rPr>
              <w:t>,</w:t>
            </w:r>
            <w:r w:rsidR="00834D98">
              <w:rPr>
                <w:b/>
                <w:bCs/>
                <w:sz w:val="26"/>
                <w:szCs w:val="26"/>
              </w:rPr>
              <w:t xml:space="preserve"> G4S</w:t>
            </w:r>
          </w:p>
          <w:p w14:paraId="33C4429E" w14:textId="044E8E91" w:rsidR="0053500F" w:rsidRPr="00037011" w:rsidRDefault="00037011" w:rsidP="00F61DF9">
            <w:r>
              <w:t>I started working for G4S in early 2020</w:t>
            </w:r>
            <w:r w:rsidR="009362F6">
              <w:t xml:space="preserve">. I took on the role of being a steward and this allowed me to work at major sporting events such as football, cricket, horse racing etc. I also had the role of </w:t>
            </w:r>
            <w:r w:rsidR="006D4F0B">
              <w:t>being a COVID-19 tester and this role required me to</w:t>
            </w:r>
            <w:r w:rsidR="00AE7684">
              <w:t xml:space="preserve"> guide college students </w:t>
            </w:r>
            <w:r w:rsidR="0060720B">
              <w:t xml:space="preserve">who are required to </w:t>
            </w:r>
            <w:r w:rsidR="00FE1E1A">
              <w:t xml:space="preserve"> tak</w:t>
            </w:r>
            <w:r w:rsidR="0060720B">
              <w:t xml:space="preserve">e </w:t>
            </w:r>
            <w:r w:rsidR="00FE1E1A">
              <w:t>a COVID test</w:t>
            </w:r>
            <w:r w:rsidR="0060720B">
              <w:t xml:space="preserve"> to attend</w:t>
            </w:r>
            <w:r w:rsidR="00070AF6">
              <w:t xml:space="preserve"> their institutes </w:t>
            </w:r>
            <w:r w:rsidR="0060720B">
              <w:t xml:space="preserve">and then </w:t>
            </w:r>
            <w:r w:rsidR="000E7ADF">
              <w:t xml:space="preserve">to process </w:t>
            </w:r>
            <w:r w:rsidR="0060720B">
              <w:t>the</w:t>
            </w:r>
            <w:r w:rsidR="000E7ADF">
              <w:t xml:space="preserve">ir </w:t>
            </w:r>
            <w:r w:rsidR="0060720B">
              <w:t>samples given</w:t>
            </w:r>
            <w:r w:rsidR="000E7ADF">
              <w:t xml:space="preserve"> and then record the data.</w:t>
            </w:r>
            <w:r w:rsidR="0060720B">
              <w:t xml:space="preserve"> </w:t>
            </w:r>
            <w:r w:rsidR="00FE1E1A">
              <w:t>Th</w:t>
            </w:r>
            <w:r w:rsidR="001A5B0E">
              <w:t xml:space="preserve">is job role allowed me to learn the </w:t>
            </w:r>
            <w:r w:rsidR="006B66E0">
              <w:t xml:space="preserve">basic fundamentals of providing effective customer service and then also </w:t>
            </w:r>
            <w:r w:rsidR="00B002AC">
              <w:t>the knowledge of procedures surrounding COVID-19 and the pandemic.</w:t>
            </w:r>
          </w:p>
        </w:tc>
      </w:tr>
    </w:tbl>
    <w:sdt>
      <w:sdtPr>
        <w:alias w:val="Education:"/>
        <w:tag w:val="Education:"/>
        <w:id w:val="-1908763273"/>
        <w:placeholder>
          <w:docPart w:val="12C21D8C7EEE4CD78823AA20D8A5D989"/>
        </w:placeholder>
        <w:temporary/>
        <w:showingPlcHdr/>
        <w15:appearance w15:val="hidden"/>
      </w:sdtPr>
      <w:sdtContent>
        <w:p w14:paraId="2A569CEC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2E1BAB28" w14:textId="77777777" w:rsidTr="00D66A52">
        <w:tc>
          <w:tcPr>
            <w:tcW w:w="9355" w:type="dxa"/>
          </w:tcPr>
          <w:p w14:paraId="57CECB4C" w14:textId="77777777" w:rsidR="001D0BF1" w:rsidRPr="00CF1A49" w:rsidRDefault="00B43833" w:rsidP="001D0BF1">
            <w:pPr>
              <w:pStyle w:val="Heading3"/>
              <w:contextualSpacing w:val="0"/>
            </w:pPr>
            <w:r>
              <w:t>2012 - 2017</w:t>
            </w:r>
          </w:p>
          <w:p w14:paraId="3359F9FA" w14:textId="77777777" w:rsidR="001D0BF1" w:rsidRPr="00CF1A49" w:rsidRDefault="00B43833" w:rsidP="001D0BF1">
            <w:pPr>
              <w:pStyle w:val="Heading2"/>
              <w:contextualSpacing w:val="0"/>
            </w:pPr>
            <w:r>
              <w:t>GCSE certification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 xml:space="preserve">sir john </w:t>
            </w:r>
            <w:proofErr w:type="spellStart"/>
            <w:r>
              <w:rPr>
                <w:rStyle w:val="SubtleReference"/>
              </w:rPr>
              <w:t>thursby</w:t>
            </w:r>
            <w:proofErr w:type="spellEnd"/>
            <w:r>
              <w:rPr>
                <w:rStyle w:val="SubtleReference"/>
              </w:rPr>
              <w:t xml:space="preserve"> community college</w:t>
            </w:r>
          </w:p>
          <w:p w14:paraId="1DD7BDB8" w14:textId="77777777" w:rsidR="007C6A2B" w:rsidRDefault="007C6A2B" w:rsidP="007C6A2B">
            <w:pPr>
              <w:pStyle w:val="ListParagraph"/>
              <w:numPr>
                <w:ilvl w:val="0"/>
                <w:numId w:val="15"/>
              </w:numPr>
            </w:pPr>
            <w:r>
              <w:t>5 GCSE’s including English and Maths</w:t>
            </w:r>
          </w:p>
          <w:p w14:paraId="789603C6" w14:textId="77777777" w:rsidR="007C6A2B" w:rsidRPr="00CF1A49" w:rsidRDefault="007C6A2B" w:rsidP="007C6A2B">
            <w:pPr>
              <w:pStyle w:val="ListParagraph"/>
              <w:numPr>
                <w:ilvl w:val="0"/>
                <w:numId w:val="16"/>
              </w:numPr>
            </w:pPr>
            <w:r>
              <w:t>(A physical certificate can be provided if requested)</w:t>
            </w:r>
          </w:p>
        </w:tc>
      </w:tr>
      <w:tr w:rsidR="00F61DF9" w:rsidRPr="00CF1A49" w14:paraId="50062565" w14:textId="77777777" w:rsidTr="00F61DF9">
        <w:tc>
          <w:tcPr>
            <w:tcW w:w="9355" w:type="dxa"/>
            <w:tcMar>
              <w:top w:w="216" w:type="dxa"/>
            </w:tcMar>
          </w:tcPr>
          <w:p w14:paraId="7681EA7B" w14:textId="77777777" w:rsidR="00F61DF9" w:rsidRPr="00CF1A49" w:rsidRDefault="007C6A2B" w:rsidP="00F61DF9">
            <w:pPr>
              <w:pStyle w:val="Heading3"/>
              <w:contextualSpacing w:val="0"/>
            </w:pPr>
            <w:r>
              <w:t xml:space="preserve">2017 – 2018 </w:t>
            </w:r>
          </w:p>
          <w:p w14:paraId="710D5F6D" w14:textId="77777777" w:rsidR="00F61DF9" w:rsidRPr="00CF1A49" w:rsidRDefault="007C6A2B" w:rsidP="00F61DF9">
            <w:pPr>
              <w:pStyle w:val="Heading2"/>
              <w:contextualSpacing w:val="0"/>
            </w:pPr>
            <w:r>
              <w:t>LEVEL 2 CERTIFICATION IN BUSINESS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Burnley college</w:t>
            </w:r>
          </w:p>
          <w:p w14:paraId="59403CBC" w14:textId="77777777" w:rsidR="00F61DF9" w:rsidRDefault="007C6A2B" w:rsidP="00F61DF9">
            <w:r>
              <w:t>I had achieved my level 2 certification in my Business course at Burnley College. I had passed with a PPP.</w:t>
            </w:r>
          </w:p>
          <w:p w14:paraId="56B7766F" w14:textId="77777777" w:rsidR="00981AFE" w:rsidRDefault="00981AFE" w:rsidP="00F61DF9"/>
          <w:p w14:paraId="4DE45E76" w14:textId="6464C1EB" w:rsidR="00981AFE" w:rsidRDefault="007D3436" w:rsidP="00F61DF9">
            <w:pPr>
              <w:rPr>
                <w:b/>
                <w:bCs/>
              </w:rPr>
            </w:pPr>
            <w:r>
              <w:rPr>
                <w:b/>
                <w:bCs/>
              </w:rPr>
              <w:t>2018 – 2020</w:t>
            </w:r>
          </w:p>
          <w:p w14:paraId="7B437EC2" w14:textId="77777777" w:rsidR="001E594A" w:rsidRDefault="00747652" w:rsidP="004B0F0A">
            <w:pPr>
              <w:rPr>
                <w:sz w:val="26"/>
                <w:szCs w:val="26"/>
              </w:rPr>
            </w:pPr>
            <w:r w:rsidRPr="002F2452">
              <w:rPr>
                <w:b/>
                <w:bCs/>
                <w:color w:val="1D824C" w:themeColor="accent1"/>
                <w:sz w:val="26"/>
                <w:szCs w:val="26"/>
              </w:rPr>
              <w:t>FOUNDATION</w:t>
            </w:r>
            <w:r w:rsidR="006E2216" w:rsidRPr="002F2452">
              <w:rPr>
                <w:b/>
                <w:bCs/>
                <w:color w:val="1D824C" w:themeColor="accent1"/>
                <w:sz w:val="26"/>
                <w:szCs w:val="26"/>
              </w:rPr>
              <w:t xml:space="preserve"> DEGREE IN BUSINESS MANAGEMENT,</w:t>
            </w:r>
            <w:r w:rsidR="006E2216" w:rsidRPr="002F2452">
              <w:rPr>
                <w:sz w:val="26"/>
                <w:szCs w:val="26"/>
              </w:rPr>
              <w:t xml:space="preserve"> UCLAN BURNLEY</w:t>
            </w:r>
          </w:p>
          <w:p w14:paraId="2912C46C" w14:textId="51B4E126" w:rsidR="004B0F0A" w:rsidRPr="004B0F0A" w:rsidRDefault="004B0F0A" w:rsidP="004B0F0A">
            <w:pPr>
              <w:rPr>
                <w:sz w:val="26"/>
                <w:szCs w:val="26"/>
              </w:rPr>
            </w:pPr>
            <w:r>
              <w:t xml:space="preserve">I had achieved my </w:t>
            </w:r>
            <w:r w:rsidR="002E5C1C">
              <w:t>Foundation Degree in Business Management at my time at UCLAN. I had passed with an Exit Award.</w:t>
            </w:r>
          </w:p>
        </w:tc>
      </w:tr>
    </w:tbl>
    <w:sdt>
      <w:sdtPr>
        <w:alias w:val="Skills:"/>
        <w:tag w:val="Skills:"/>
        <w:id w:val="-1392877668"/>
        <w:placeholder>
          <w:docPart w:val="3859057B542F4EE288D7625B19AEFEFC"/>
        </w:placeholder>
        <w:temporary/>
        <w:showingPlcHdr/>
        <w15:appearance w15:val="hidden"/>
      </w:sdtPr>
      <w:sdtContent>
        <w:p w14:paraId="16D57C72" w14:textId="77777777" w:rsidR="00486277" w:rsidRPr="00981AFE" w:rsidRDefault="00486277" w:rsidP="00486277">
          <w:pPr>
            <w:pStyle w:val="Heading1"/>
            <w:rPr>
              <w:lang w:val="en-GB"/>
            </w:rPr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4D56D00A" w14:textId="77777777" w:rsidTr="00CF1A49">
        <w:tc>
          <w:tcPr>
            <w:tcW w:w="4675" w:type="dxa"/>
          </w:tcPr>
          <w:p w14:paraId="1713D258" w14:textId="77777777" w:rsidR="001E3120" w:rsidRPr="006E1507" w:rsidRDefault="007C6A2B" w:rsidP="006E1507">
            <w:pPr>
              <w:pStyle w:val="ListBullet"/>
              <w:contextualSpacing w:val="0"/>
            </w:pPr>
            <w:r>
              <w:t xml:space="preserve">Positive and Effective Customer Service </w:t>
            </w:r>
          </w:p>
          <w:p w14:paraId="6E7944E5" w14:textId="77777777" w:rsidR="001F4E6D" w:rsidRDefault="007C6A2B" w:rsidP="006E1507">
            <w:pPr>
              <w:pStyle w:val="ListBullet"/>
              <w:contextualSpacing w:val="0"/>
            </w:pPr>
            <w:r>
              <w:t>Enthusiastic and Motivated to work.</w:t>
            </w:r>
          </w:p>
          <w:p w14:paraId="3D54F79B" w14:textId="77777777" w:rsidR="007C6A2B" w:rsidRDefault="007C6A2B" w:rsidP="006E1507">
            <w:pPr>
              <w:pStyle w:val="ListBullet"/>
              <w:contextualSpacing w:val="0"/>
            </w:pPr>
            <w:r>
              <w:t>Willing to give 100% effort.</w:t>
            </w:r>
          </w:p>
          <w:p w14:paraId="7FABDD3B" w14:textId="77777777" w:rsidR="007C6A2B" w:rsidRDefault="007C6A2B" w:rsidP="006E1507">
            <w:pPr>
              <w:pStyle w:val="ListBullet"/>
              <w:contextualSpacing w:val="0"/>
            </w:pPr>
            <w:r>
              <w:t>Great IT Skills.</w:t>
            </w:r>
          </w:p>
          <w:p w14:paraId="7F531E29" w14:textId="77777777" w:rsidR="00F25E0D" w:rsidRPr="006E1507" w:rsidRDefault="00F25E0D" w:rsidP="006E1507">
            <w:pPr>
              <w:pStyle w:val="ListBullet"/>
              <w:contextualSpacing w:val="0"/>
            </w:pPr>
            <w:r>
              <w:t>Able to work within a team effectively.</w:t>
            </w:r>
          </w:p>
        </w:tc>
        <w:tc>
          <w:tcPr>
            <w:tcW w:w="4675" w:type="dxa"/>
            <w:tcMar>
              <w:left w:w="360" w:type="dxa"/>
            </w:tcMar>
          </w:tcPr>
          <w:p w14:paraId="32B9034E" w14:textId="77777777" w:rsidR="003A0632" w:rsidRPr="006E1507" w:rsidRDefault="007C6A2B" w:rsidP="006E1507">
            <w:pPr>
              <w:pStyle w:val="ListBullet"/>
              <w:contextualSpacing w:val="0"/>
            </w:pPr>
            <w:r>
              <w:t>Able to work under pressure.</w:t>
            </w:r>
          </w:p>
          <w:p w14:paraId="7EC09D46" w14:textId="77777777" w:rsidR="001E3120" w:rsidRPr="006E1507" w:rsidRDefault="007C6A2B" w:rsidP="006E1507">
            <w:pPr>
              <w:pStyle w:val="ListBullet"/>
              <w:contextualSpacing w:val="0"/>
            </w:pPr>
            <w:r>
              <w:t>Good with Time Management.</w:t>
            </w:r>
          </w:p>
          <w:p w14:paraId="145F89D5" w14:textId="77777777" w:rsidR="001E3120" w:rsidRDefault="007C6A2B" w:rsidP="006E1507">
            <w:pPr>
              <w:pStyle w:val="ListBullet"/>
              <w:contextualSpacing w:val="0"/>
            </w:pPr>
            <w:r>
              <w:t>Able to resolve problems effectively and appropriately.</w:t>
            </w:r>
          </w:p>
          <w:p w14:paraId="3E5E93BF" w14:textId="6BCDC153" w:rsidR="00765961" w:rsidRPr="006E1507" w:rsidRDefault="00765961" w:rsidP="00765961">
            <w:pPr>
              <w:pStyle w:val="ListBullet"/>
            </w:pPr>
            <w:r w:rsidRPr="00765961">
              <w:t>Proficiency in all areas of Microsoft Office, including Access, Excel, Word and PowerPoint</w:t>
            </w:r>
            <w:r>
              <w:t>.</w:t>
            </w:r>
          </w:p>
        </w:tc>
      </w:tr>
    </w:tbl>
    <w:sdt>
      <w:sdtPr>
        <w:alias w:val="Activities:"/>
        <w:tag w:val="Activities:"/>
        <w:id w:val="1223332893"/>
        <w:placeholder>
          <w:docPart w:val="C77CC12BE9934C6B9BD9F664D70C64B3"/>
        </w:placeholder>
        <w:temporary/>
        <w:showingPlcHdr/>
        <w15:appearance w15:val="hidden"/>
      </w:sdtPr>
      <w:sdtContent>
        <w:p w14:paraId="1677FEAE" w14:textId="77777777" w:rsidR="00AD782D" w:rsidRPr="001D4459" w:rsidRDefault="0062312F" w:rsidP="0062312F">
          <w:pPr>
            <w:pStyle w:val="Heading1"/>
            <w:rPr>
              <w:lang w:val="en-GB"/>
            </w:rPr>
          </w:pPr>
          <w:r w:rsidRPr="00CF1A49">
            <w:t>Activities</w:t>
          </w:r>
        </w:p>
      </w:sdtContent>
    </w:sdt>
    <w:p w14:paraId="14721408" w14:textId="26D40EC0" w:rsidR="00B51D1B" w:rsidRDefault="007C6A2B" w:rsidP="006E1507">
      <w:r>
        <w:t>In my free-time</w:t>
      </w:r>
      <w:r w:rsidR="00863982">
        <w:t xml:space="preserve">, I like to read books, watch football and spend time with my friends and family. I have a strong passion for football and cricket, and I play often to keep myself fit and healthy. I have had many experiences and achievements that I have received in terms of sport. I won the Kwik-Cricket Year 6 Championship in 2012. My school, Barden Primary had received first place and it was a tournament which I had competed in and was made captain for several games. This experience gave me skills and attributes which I use till this day </w:t>
      </w:r>
      <w:r w:rsidR="00F25E0D">
        <w:t>and</w:t>
      </w:r>
      <w:r w:rsidR="00863982">
        <w:t xml:space="preserve"> I had seen the techniques and strategies used by a team leader to help motivate and make the team succeed.</w:t>
      </w:r>
      <w:r w:rsidR="00D95B6F">
        <w:t xml:space="preserve"> I am </w:t>
      </w:r>
      <w:r w:rsidR="001C2CAE">
        <w:t xml:space="preserve">also very supportive and helpful in the community as I often participate in charity events to raise money for the less fortunate in the country and worldwide. I have </w:t>
      </w:r>
      <w:r w:rsidR="00CA46E4">
        <w:t xml:space="preserve">given money for water wells and pumps to be made in third-world countries </w:t>
      </w:r>
      <w:r w:rsidR="00FD394E">
        <w:t>in the name of my lost loved ones. This is a standing pillar in my religion and it is something that I must and enjoy doing.</w:t>
      </w:r>
    </w:p>
    <w:p w14:paraId="777740EF" w14:textId="77777777" w:rsidR="00863982" w:rsidRDefault="00863982" w:rsidP="006E1507"/>
    <w:p w14:paraId="3502FC59" w14:textId="77777777" w:rsidR="00863982" w:rsidRDefault="00863982" w:rsidP="00863982">
      <w:pPr>
        <w:keepNext/>
        <w:keepLines/>
        <w:spacing w:before="400" w:after="200"/>
        <w:contextualSpacing/>
        <w:outlineLvl w:val="0"/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8"/>
          <w:szCs w:val="32"/>
        </w:rPr>
      </w:pPr>
      <w:r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8"/>
          <w:szCs w:val="32"/>
        </w:rPr>
        <w:t>references</w:t>
      </w:r>
    </w:p>
    <w:p w14:paraId="4E97AEFC" w14:textId="77777777" w:rsidR="00863982" w:rsidRDefault="00863982" w:rsidP="00863982">
      <w:pPr>
        <w:keepNext/>
        <w:keepLines/>
        <w:spacing w:before="400" w:after="200"/>
        <w:contextualSpacing/>
        <w:outlineLvl w:val="0"/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8"/>
          <w:szCs w:val="32"/>
        </w:rPr>
      </w:pPr>
    </w:p>
    <w:p w14:paraId="2C20CC6B" w14:textId="77777777" w:rsidR="00863982" w:rsidRDefault="00863982" w:rsidP="00863982">
      <w:pPr>
        <w:keepNext/>
        <w:keepLines/>
        <w:spacing w:before="400" w:after="200"/>
        <w:contextualSpacing/>
        <w:outlineLvl w:val="0"/>
      </w:pPr>
      <w:proofErr w:type="spellStart"/>
      <w:r>
        <w:t>Iftikhar</w:t>
      </w:r>
      <w:proofErr w:type="spellEnd"/>
      <w:r>
        <w:t xml:space="preserve"> </w:t>
      </w:r>
      <w:proofErr w:type="spellStart"/>
      <w:r>
        <w:t>Jabar</w:t>
      </w:r>
      <w:proofErr w:type="spellEnd"/>
      <w:r>
        <w:t xml:space="preserve"> – Store Owner at </w:t>
      </w:r>
      <w:proofErr w:type="spellStart"/>
      <w:r>
        <w:t>Tayibs</w:t>
      </w:r>
      <w:proofErr w:type="spellEnd"/>
      <w:r>
        <w:t xml:space="preserve"> General Store </w:t>
      </w:r>
      <w:r w:rsidR="00F25E0D">
        <w:t>–</w:t>
      </w:r>
      <w:r>
        <w:t xml:space="preserve"> 07747744449</w:t>
      </w:r>
    </w:p>
    <w:p w14:paraId="6711C630" w14:textId="77777777" w:rsidR="00EA1DE3" w:rsidRDefault="00EA1DE3" w:rsidP="00863982">
      <w:pPr>
        <w:keepNext/>
        <w:keepLines/>
        <w:spacing w:before="400" w:after="200"/>
        <w:contextualSpacing/>
        <w:outlineLvl w:val="0"/>
      </w:pPr>
    </w:p>
    <w:p w14:paraId="36794D09" w14:textId="6B372E33" w:rsidR="00EA1DE3" w:rsidRDefault="00EA1DE3" w:rsidP="00863982">
      <w:pPr>
        <w:keepNext/>
        <w:keepLines/>
        <w:spacing w:before="400" w:after="200"/>
        <w:contextualSpacing/>
        <w:outlineLvl w:val="0"/>
      </w:pPr>
      <w:proofErr w:type="spellStart"/>
      <w:r>
        <w:t>Pervaiz</w:t>
      </w:r>
      <w:proofErr w:type="spellEnd"/>
      <w:r>
        <w:t xml:space="preserve"> </w:t>
      </w:r>
      <w:proofErr w:type="spellStart"/>
      <w:r>
        <w:t>Jabar</w:t>
      </w:r>
      <w:proofErr w:type="spellEnd"/>
      <w:r>
        <w:t xml:space="preserve"> </w:t>
      </w:r>
      <w:r w:rsidR="00906B23">
        <w:t>–</w:t>
      </w:r>
      <w:r>
        <w:t xml:space="preserve"> </w:t>
      </w:r>
      <w:r w:rsidR="00906B23">
        <w:t xml:space="preserve">Manager at </w:t>
      </w:r>
      <w:proofErr w:type="spellStart"/>
      <w:r w:rsidR="00906B23">
        <w:t>Tayibs</w:t>
      </w:r>
      <w:proofErr w:type="spellEnd"/>
      <w:r w:rsidR="00906B23">
        <w:t xml:space="preserve"> Weddings - 07728208199</w:t>
      </w:r>
    </w:p>
    <w:p w14:paraId="014EFAAB" w14:textId="77777777" w:rsidR="00F25E0D" w:rsidRDefault="00F25E0D" w:rsidP="00F25E0D">
      <w:pPr>
        <w:pStyle w:val="ListBullet"/>
        <w:numPr>
          <w:ilvl w:val="0"/>
          <w:numId w:val="0"/>
        </w:numPr>
        <w:ind w:left="360" w:hanging="360"/>
      </w:pPr>
      <w:r>
        <w:t>*PHYSICAL DOCUMENTATION OF GCSE CERTIFICATION AVAILABLE UPON REQUEST*</w:t>
      </w:r>
    </w:p>
    <w:p w14:paraId="4DF324C6" w14:textId="77777777" w:rsidR="00F25E0D" w:rsidRDefault="00F25E0D" w:rsidP="00F25E0D">
      <w:pPr>
        <w:pStyle w:val="ListBullet"/>
        <w:numPr>
          <w:ilvl w:val="0"/>
          <w:numId w:val="0"/>
        </w:numPr>
        <w:ind w:left="360" w:hanging="360"/>
      </w:pPr>
    </w:p>
    <w:p w14:paraId="03D691AE" w14:textId="77777777" w:rsidR="00F25E0D" w:rsidRPr="00863982" w:rsidRDefault="00F25E0D" w:rsidP="00863982">
      <w:pPr>
        <w:keepNext/>
        <w:keepLines/>
        <w:spacing w:before="400" w:after="200"/>
        <w:contextualSpacing/>
        <w:outlineLvl w:val="0"/>
        <w:rPr>
          <w:rFonts w:eastAsiaTheme="minorEastAsia"/>
          <w:bCs/>
          <w:caps/>
          <w:color w:val="auto"/>
        </w:rPr>
      </w:pPr>
    </w:p>
    <w:p w14:paraId="599F85AB" w14:textId="77777777" w:rsidR="00863982" w:rsidRPr="006E1507" w:rsidRDefault="00863982" w:rsidP="006E1507"/>
    <w:sectPr w:rsidR="00863982" w:rsidRPr="006E1507" w:rsidSect="005A1B10">
      <w:footerReference w:type="default" r:id="rId9"/>
      <w:headerReference w:type="first" r:id="rId10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9A091" w14:textId="77777777" w:rsidR="00D93BC7" w:rsidRDefault="00D93BC7" w:rsidP="0068194B">
      <w:r>
        <w:separator/>
      </w:r>
    </w:p>
    <w:p w14:paraId="0171BE2F" w14:textId="77777777" w:rsidR="00D93BC7" w:rsidRDefault="00D93BC7"/>
    <w:p w14:paraId="0399CCF2" w14:textId="77777777" w:rsidR="00D93BC7" w:rsidRDefault="00D93BC7"/>
  </w:endnote>
  <w:endnote w:type="continuationSeparator" w:id="0">
    <w:p w14:paraId="54AD57D6" w14:textId="77777777" w:rsidR="00D93BC7" w:rsidRDefault="00D93BC7" w:rsidP="0068194B">
      <w:r>
        <w:continuationSeparator/>
      </w:r>
    </w:p>
    <w:p w14:paraId="190F8D41" w14:textId="77777777" w:rsidR="00D93BC7" w:rsidRDefault="00D93BC7"/>
    <w:p w14:paraId="04AAA84B" w14:textId="77777777" w:rsidR="00D93BC7" w:rsidRDefault="00D93B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E59CA0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D7DF3" w14:textId="77777777" w:rsidR="00D93BC7" w:rsidRDefault="00D93BC7" w:rsidP="0068194B">
      <w:r>
        <w:separator/>
      </w:r>
    </w:p>
    <w:p w14:paraId="0D55C300" w14:textId="77777777" w:rsidR="00D93BC7" w:rsidRDefault="00D93BC7"/>
    <w:p w14:paraId="2E2683E2" w14:textId="77777777" w:rsidR="00D93BC7" w:rsidRDefault="00D93BC7"/>
  </w:footnote>
  <w:footnote w:type="continuationSeparator" w:id="0">
    <w:p w14:paraId="5124F249" w14:textId="77777777" w:rsidR="00D93BC7" w:rsidRDefault="00D93BC7" w:rsidP="0068194B">
      <w:r>
        <w:continuationSeparator/>
      </w:r>
    </w:p>
    <w:p w14:paraId="116FAE25" w14:textId="77777777" w:rsidR="00D93BC7" w:rsidRDefault="00D93BC7"/>
    <w:p w14:paraId="047869D5" w14:textId="77777777" w:rsidR="00D93BC7" w:rsidRDefault="00D93B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55AC0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BDF9F85" wp14:editId="2CF789E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22781329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9A831AF"/>
    <w:multiLevelType w:val="hybridMultilevel"/>
    <w:tmpl w:val="A64EAB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1F4A0863"/>
    <w:multiLevelType w:val="hybridMultilevel"/>
    <w:tmpl w:val="F0F2FF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347B4"/>
    <w:multiLevelType w:val="hybridMultilevel"/>
    <w:tmpl w:val="0FFEE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A8E1BAB"/>
    <w:multiLevelType w:val="hybridMultilevel"/>
    <w:tmpl w:val="5FD03C7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65820784"/>
    <w:multiLevelType w:val="hybridMultilevel"/>
    <w:tmpl w:val="E744E0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9182293">
    <w:abstractNumId w:val="9"/>
  </w:num>
  <w:num w:numId="2" w16cid:durableId="1971786372">
    <w:abstractNumId w:val="8"/>
  </w:num>
  <w:num w:numId="3" w16cid:durableId="106774746">
    <w:abstractNumId w:val="7"/>
  </w:num>
  <w:num w:numId="4" w16cid:durableId="2080639460">
    <w:abstractNumId w:val="6"/>
  </w:num>
  <w:num w:numId="5" w16cid:durableId="1520658203">
    <w:abstractNumId w:val="11"/>
  </w:num>
  <w:num w:numId="6" w16cid:durableId="1026248383">
    <w:abstractNumId w:val="3"/>
  </w:num>
  <w:num w:numId="7" w16cid:durableId="1669209864">
    <w:abstractNumId w:val="14"/>
  </w:num>
  <w:num w:numId="8" w16cid:durableId="1486973774">
    <w:abstractNumId w:val="2"/>
  </w:num>
  <w:num w:numId="9" w16cid:durableId="1946956507">
    <w:abstractNumId w:val="16"/>
  </w:num>
  <w:num w:numId="10" w16cid:durableId="1694963889">
    <w:abstractNumId w:val="5"/>
  </w:num>
  <w:num w:numId="11" w16cid:durableId="384531139">
    <w:abstractNumId w:val="4"/>
  </w:num>
  <w:num w:numId="12" w16cid:durableId="1172724915">
    <w:abstractNumId w:val="1"/>
  </w:num>
  <w:num w:numId="13" w16cid:durableId="712534785">
    <w:abstractNumId w:val="0"/>
  </w:num>
  <w:num w:numId="14" w16cid:durableId="1792362781">
    <w:abstractNumId w:val="13"/>
  </w:num>
  <w:num w:numId="15" w16cid:durableId="1334382796">
    <w:abstractNumId w:val="10"/>
  </w:num>
  <w:num w:numId="16" w16cid:durableId="21562773">
    <w:abstractNumId w:val="15"/>
  </w:num>
  <w:num w:numId="17" w16cid:durableId="415977697">
    <w:abstractNumId w:val="12"/>
  </w:num>
  <w:num w:numId="18" w16cid:durableId="10451817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EB"/>
    <w:rsid w:val="000001EF"/>
    <w:rsid w:val="00007322"/>
    <w:rsid w:val="00007728"/>
    <w:rsid w:val="00024584"/>
    <w:rsid w:val="00024730"/>
    <w:rsid w:val="00037011"/>
    <w:rsid w:val="0003776A"/>
    <w:rsid w:val="00041339"/>
    <w:rsid w:val="00053FBD"/>
    <w:rsid w:val="00055E95"/>
    <w:rsid w:val="0007021F"/>
    <w:rsid w:val="00070AF6"/>
    <w:rsid w:val="00084D94"/>
    <w:rsid w:val="000900DA"/>
    <w:rsid w:val="000B2BA5"/>
    <w:rsid w:val="000C1BEB"/>
    <w:rsid w:val="000D0810"/>
    <w:rsid w:val="000D34A1"/>
    <w:rsid w:val="000D5F4B"/>
    <w:rsid w:val="000E7ADF"/>
    <w:rsid w:val="000F2F8C"/>
    <w:rsid w:val="000F44A6"/>
    <w:rsid w:val="000F614C"/>
    <w:rsid w:val="0010006E"/>
    <w:rsid w:val="001006E2"/>
    <w:rsid w:val="001045A8"/>
    <w:rsid w:val="00114A91"/>
    <w:rsid w:val="00115D44"/>
    <w:rsid w:val="0011749B"/>
    <w:rsid w:val="001427E1"/>
    <w:rsid w:val="00163668"/>
    <w:rsid w:val="00171566"/>
    <w:rsid w:val="00174676"/>
    <w:rsid w:val="001755A8"/>
    <w:rsid w:val="00184014"/>
    <w:rsid w:val="001847A5"/>
    <w:rsid w:val="00192008"/>
    <w:rsid w:val="00194DBC"/>
    <w:rsid w:val="001A49DE"/>
    <w:rsid w:val="001A5B0E"/>
    <w:rsid w:val="001C0E68"/>
    <w:rsid w:val="001C2CAE"/>
    <w:rsid w:val="001C4B6F"/>
    <w:rsid w:val="001D0BF1"/>
    <w:rsid w:val="001D4459"/>
    <w:rsid w:val="001D7EE6"/>
    <w:rsid w:val="001E3120"/>
    <w:rsid w:val="001E594A"/>
    <w:rsid w:val="001E7E0C"/>
    <w:rsid w:val="001F0BB0"/>
    <w:rsid w:val="001F4E6D"/>
    <w:rsid w:val="001F6140"/>
    <w:rsid w:val="00203573"/>
    <w:rsid w:val="0020597D"/>
    <w:rsid w:val="00212D99"/>
    <w:rsid w:val="00213B4C"/>
    <w:rsid w:val="002253B0"/>
    <w:rsid w:val="002305E5"/>
    <w:rsid w:val="00236D54"/>
    <w:rsid w:val="00241D8C"/>
    <w:rsid w:val="00241FDB"/>
    <w:rsid w:val="00245AF7"/>
    <w:rsid w:val="0024720C"/>
    <w:rsid w:val="00247243"/>
    <w:rsid w:val="002617AE"/>
    <w:rsid w:val="002638D0"/>
    <w:rsid w:val="002647D3"/>
    <w:rsid w:val="0027416E"/>
    <w:rsid w:val="00275EAE"/>
    <w:rsid w:val="0028053D"/>
    <w:rsid w:val="00294998"/>
    <w:rsid w:val="00297F18"/>
    <w:rsid w:val="002A1945"/>
    <w:rsid w:val="002B2958"/>
    <w:rsid w:val="002B3FC8"/>
    <w:rsid w:val="002D23C5"/>
    <w:rsid w:val="002D6137"/>
    <w:rsid w:val="002E5C1C"/>
    <w:rsid w:val="002E7E61"/>
    <w:rsid w:val="002F05E5"/>
    <w:rsid w:val="002F2452"/>
    <w:rsid w:val="002F254D"/>
    <w:rsid w:val="002F30E4"/>
    <w:rsid w:val="00300B9C"/>
    <w:rsid w:val="00307140"/>
    <w:rsid w:val="003105B7"/>
    <w:rsid w:val="00316DFF"/>
    <w:rsid w:val="00325B57"/>
    <w:rsid w:val="00336056"/>
    <w:rsid w:val="003544E1"/>
    <w:rsid w:val="00366398"/>
    <w:rsid w:val="00383E91"/>
    <w:rsid w:val="0039409B"/>
    <w:rsid w:val="003A0632"/>
    <w:rsid w:val="003A1FD9"/>
    <w:rsid w:val="003A30E5"/>
    <w:rsid w:val="003A6ADF"/>
    <w:rsid w:val="003B067C"/>
    <w:rsid w:val="003B5928"/>
    <w:rsid w:val="003C07D2"/>
    <w:rsid w:val="003C7B2A"/>
    <w:rsid w:val="003D380F"/>
    <w:rsid w:val="003E160D"/>
    <w:rsid w:val="003E3D7A"/>
    <w:rsid w:val="003E6D9D"/>
    <w:rsid w:val="003F1D5F"/>
    <w:rsid w:val="00402D13"/>
    <w:rsid w:val="00405128"/>
    <w:rsid w:val="00406CFF"/>
    <w:rsid w:val="004157CC"/>
    <w:rsid w:val="00416B25"/>
    <w:rsid w:val="00420592"/>
    <w:rsid w:val="004319E0"/>
    <w:rsid w:val="00437E8C"/>
    <w:rsid w:val="00440225"/>
    <w:rsid w:val="00455919"/>
    <w:rsid w:val="004635B4"/>
    <w:rsid w:val="004726BC"/>
    <w:rsid w:val="00474105"/>
    <w:rsid w:val="00480E6E"/>
    <w:rsid w:val="00486277"/>
    <w:rsid w:val="004903F4"/>
    <w:rsid w:val="00491092"/>
    <w:rsid w:val="00494CF6"/>
    <w:rsid w:val="00495F8D"/>
    <w:rsid w:val="004A10BB"/>
    <w:rsid w:val="004A1FAE"/>
    <w:rsid w:val="004A32FF"/>
    <w:rsid w:val="004B06EB"/>
    <w:rsid w:val="004B0F0A"/>
    <w:rsid w:val="004B6AD0"/>
    <w:rsid w:val="004C2D5D"/>
    <w:rsid w:val="004C33E1"/>
    <w:rsid w:val="004E01EB"/>
    <w:rsid w:val="004E2794"/>
    <w:rsid w:val="004E7A88"/>
    <w:rsid w:val="00504F86"/>
    <w:rsid w:val="00510392"/>
    <w:rsid w:val="00513E2A"/>
    <w:rsid w:val="0053500F"/>
    <w:rsid w:val="005418FB"/>
    <w:rsid w:val="00566A35"/>
    <w:rsid w:val="0056701E"/>
    <w:rsid w:val="005740D7"/>
    <w:rsid w:val="005A0F26"/>
    <w:rsid w:val="005A1B10"/>
    <w:rsid w:val="005A6850"/>
    <w:rsid w:val="005A6947"/>
    <w:rsid w:val="005B1B1B"/>
    <w:rsid w:val="005B70C0"/>
    <w:rsid w:val="005C52A9"/>
    <w:rsid w:val="005C5932"/>
    <w:rsid w:val="005D3CA7"/>
    <w:rsid w:val="005D4CC1"/>
    <w:rsid w:val="005E1862"/>
    <w:rsid w:val="005F4B91"/>
    <w:rsid w:val="005F55D2"/>
    <w:rsid w:val="0060720B"/>
    <w:rsid w:val="00622715"/>
    <w:rsid w:val="0062312F"/>
    <w:rsid w:val="00623A50"/>
    <w:rsid w:val="00625F2C"/>
    <w:rsid w:val="0064299E"/>
    <w:rsid w:val="006618E9"/>
    <w:rsid w:val="006639B7"/>
    <w:rsid w:val="00672441"/>
    <w:rsid w:val="006765E1"/>
    <w:rsid w:val="0068138F"/>
    <w:rsid w:val="0068194B"/>
    <w:rsid w:val="00692703"/>
    <w:rsid w:val="006A1962"/>
    <w:rsid w:val="006B5D48"/>
    <w:rsid w:val="006B66E0"/>
    <w:rsid w:val="006B7D7B"/>
    <w:rsid w:val="006C1A5E"/>
    <w:rsid w:val="006D4F0B"/>
    <w:rsid w:val="006E1507"/>
    <w:rsid w:val="006E2216"/>
    <w:rsid w:val="006F5B6A"/>
    <w:rsid w:val="0071281D"/>
    <w:rsid w:val="00712D8B"/>
    <w:rsid w:val="0071684E"/>
    <w:rsid w:val="00723E01"/>
    <w:rsid w:val="007273B7"/>
    <w:rsid w:val="00733E0A"/>
    <w:rsid w:val="0074403D"/>
    <w:rsid w:val="00746D44"/>
    <w:rsid w:val="00747652"/>
    <w:rsid w:val="007538DC"/>
    <w:rsid w:val="00757803"/>
    <w:rsid w:val="00765961"/>
    <w:rsid w:val="0079206B"/>
    <w:rsid w:val="00796076"/>
    <w:rsid w:val="007C0566"/>
    <w:rsid w:val="007C606B"/>
    <w:rsid w:val="007C6A2B"/>
    <w:rsid w:val="007D3337"/>
    <w:rsid w:val="007D3436"/>
    <w:rsid w:val="007E6A61"/>
    <w:rsid w:val="007E6D46"/>
    <w:rsid w:val="00801140"/>
    <w:rsid w:val="00803404"/>
    <w:rsid w:val="00831FF4"/>
    <w:rsid w:val="00834306"/>
    <w:rsid w:val="008343D7"/>
    <w:rsid w:val="00834955"/>
    <w:rsid w:val="00834D98"/>
    <w:rsid w:val="00855B59"/>
    <w:rsid w:val="00860260"/>
    <w:rsid w:val="00860461"/>
    <w:rsid w:val="00863982"/>
    <w:rsid w:val="0086487C"/>
    <w:rsid w:val="00870B20"/>
    <w:rsid w:val="008829F8"/>
    <w:rsid w:val="00885897"/>
    <w:rsid w:val="008A6318"/>
    <w:rsid w:val="008A6538"/>
    <w:rsid w:val="008C0A73"/>
    <w:rsid w:val="008C7056"/>
    <w:rsid w:val="008D431A"/>
    <w:rsid w:val="008E4687"/>
    <w:rsid w:val="008F3B14"/>
    <w:rsid w:val="00901899"/>
    <w:rsid w:val="0090344B"/>
    <w:rsid w:val="00905715"/>
    <w:rsid w:val="00906B23"/>
    <w:rsid w:val="0091321E"/>
    <w:rsid w:val="00913946"/>
    <w:rsid w:val="00924A94"/>
    <w:rsid w:val="0092726B"/>
    <w:rsid w:val="00932B74"/>
    <w:rsid w:val="00932C88"/>
    <w:rsid w:val="009361BA"/>
    <w:rsid w:val="009362F6"/>
    <w:rsid w:val="00944F78"/>
    <w:rsid w:val="009510E7"/>
    <w:rsid w:val="009511A3"/>
    <w:rsid w:val="00952C89"/>
    <w:rsid w:val="009571D8"/>
    <w:rsid w:val="009650EA"/>
    <w:rsid w:val="00971573"/>
    <w:rsid w:val="0097790C"/>
    <w:rsid w:val="00981AFE"/>
    <w:rsid w:val="0098506E"/>
    <w:rsid w:val="009A16DA"/>
    <w:rsid w:val="009A44CE"/>
    <w:rsid w:val="009B7BEB"/>
    <w:rsid w:val="009C4DFC"/>
    <w:rsid w:val="009D44F8"/>
    <w:rsid w:val="009E3160"/>
    <w:rsid w:val="009F220C"/>
    <w:rsid w:val="009F3B05"/>
    <w:rsid w:val="009F4931"/>
    <w:rsid w:val="009F52A1"/>
    <w:rsid w:val="00A07046"/>
    <w:rsid w:val="00A14534"/>
    <w:rsid w:val="00A15DE5"/>
    <w:rsid w:val="00A16DAA"/>
    <w:rsid w:val="00A24162"/>
    <w:rsid w:val="00A25023"/>
    <w:rsid w:val="00A270EA"/>
    <w:rsid w:val="00A27639"/>
    <w:rsid w:val="00A34BA2"/>
    <w:rsid w:val="00A34BFD"/>
    <w:rsid w:val="00A36F27"/>
    <w:rsid w:val="00A4035B"/>
    <w:rsid w:val="00A42E32"/>
    <w:rsid w:val="00A46E63"/>
    <w:rsid w:val="00A51DC5"/>
    <w:rsid w:val="00A53DE1"/>
    <w:rsid w:val="00A60DFB"/>
    <w:rsid w:val="00A615E1"/>
    <w:rsid w:val="00A734CB"/>
    <w:rsid w:val="00A755E8"/>
    <w:rsid w:val="00A80477"/>
    <w:rsid w:val="00A93A5D"/>
    <w:rsid w:val="00AB32F8"/>
    <w:rsid w:val="00AB5E1E"/>
    <w:rsid w:val="00AB610B"/>
    <w:rsid w:val="00AD1244"/>
    <w:rsid w:val="00AD20D9"/>
    <w:rsid w:val="00AD360E"/>
    <w:rsid w:val="00AD40FB"/>
    <w:rsid w:val="00AD782D"/>
    <w:rsid w:val="00AE7650"/>
    <w:rsid w:val="00AE7684"/>
    <w:rsid w:val="00B002AC"/>
    <w:rsid w:val="00B10EBE"/>
    <w:rsid w:val="00B16F43"/>
    <w:rsid w:val="00B236F1"/>
    <w:rsid w:val="00B30AC8"/>
    <w:rsid w:val="00B43833"/>
    <w:rsid w:val="00B50F99"/>
    <w:rsid w:val="00B5106D"/>
    <w:rsid w:val="00B51D1B"/>
    <w:rsid w:val="00B540F4"/>
    <w:rsid w:val="00B55113"/>
    <w:rsid w:val="00B60FD0"/>
    <w:rsid w:val="00B622DF"/>
    <w:rsid w:val="00B6332A"/>
    <w:rsid w:val="00B64CB1"/>
    <w:rsid w:val="00B754E0"/>
    <w:rsid w:val="00B81760"/>
    <w:rsid w:val="00B8494C"/>
    <w:rsid w:val="00B864AD"/>
    <w:rsid w:val="00BA1546"/>
    <w:rsid w:val="00BA2A67"/>
    <w:rsid w:val="00BA3829"/>
    <w:rsid w:val="00BA47AA"/>
    <w:rsid w:val="00BB4E51"/>
    <w:rsid w:val="00BC01D3"/>
    <w:rsid w:val="00BD4020"/>
    <w:rsid w:val="00BD431F"/>
    <w:rsid w:val="00BD6C73"/>
    <w:rsid w:val="00BE3821"/>
    <w:rsid w:val="00BE423E"/>
    <w:rsid w:val="00BE7447"/>
    <w:rsid w:val="00BF61AC"/>
    <w:rsid w:val="00C1418A"/>
    <w:rsid w:val="00C45501"/>
    <w:rsid w:val="00C47FA6"/>
    <w:rsid w:val="00C50DE3"/>
    <w:rsid w:val="00C57FC6"/>
    <w:rsid w:val="00C66A7D"/>
    <w:rsid w:val="00C779DA"/>
    <w:rsid w:val="00C814F7"/>
    <w:rsid w:val="00CA46E4"/>
    <w:rsid w:val="00CA4B4D"/>
    <w:rsid w:val="00CB35C3"/>
    <w:rsid w:val="00CD323D"/>
    <w:rsid w:val="00CE4030"/>
    <w:rsid w:val="00CE64B3"/>
    <w:rsid w:val="00CE74F0"/>
    <w:rsid w:val="00CF1A49"/>
    <w:rsid w:val="00CF7EE4"/>
    <w:rsid w:val="00D0630C"/>
    <w:rsid w:val="00D243A9"/>
    <w:rsid w:val="00D305E5"/>
    <w:rsid w:val="00D37CD3"/>
    <w:rsid w:val="00D46223"/>
    <w:rsid w:val="00D514CB"/>
    <w:rsid w:val="00D51EDA"/>
    <w:rsid w:val="00D66A52"/>
    <w:rsid w:val="00D66EFA"/>
    <w:rsid w:val="00D72A2D"/>
    <w:rsid w:val="00D93BC7"/>
    <w:rsid w:val="00D9521A"/>
    <w:rsid w:val="00D95B6F"/>
    <w:rsid w:val="00DA3914"/>
    <w:rsid w:val="00DA59AA"/>
    <w:rsid w:val="00DB6915"/>
    <w:rsid w:val="00DB7E1E"/>
    <w:rsid w:val="00DC075A"/>
    <w:rsid w:val="00DC1B78"/>
    <w:rsid w:val="00DC2A2F"/>
    <w:rsid w:val="00DC600B"/>
    <w:rsid w:val="00DC76E7"/>
    <w:rsid w:val="00DE0FAA"/>
    <w:rsid w:val="00DE136D"/>
    <w:rsid w:val="00DE2BD0"/>
    <w:rsid w:val="00DE327F"/>
    <w:rsid w:val="00DE6534"/>
    <w:rsid w:val="00DF0BFE"/>
    <w:rsid w:val="00DF4D6C"/>
    <w:rsid w:val="00E01923"/>
    <w:rsid w:val="00E14498"/>
    <w:rsid w:val="00E20042"/>
    <w:rsid w:val="00E2397A"/>
    <w:rsid w:val="00E254DB"/>
    <w:rsid w:val="00E300FC"/>
    <w:rsid w:val="00E362C2"/>
    <w:rsid w:val="00E362DB"/>
    <w:rsid w:val="00E5632B"/>
    <w:rsid w:val="00E70240"/>
    <w:rsid w:val="00E71E6B"/>
    <w:rsid w:val="00E7738B"/>
    <w:rsid w:val="00E81CC5"/>
    <w:rsid w:val="00E85A87"/>
    <w:rsid w:val="00E85B4A"/>
    <w:rsid w:val="00E9528E"/>
    <w:rsid w:val="00EA1DE3"/>
    <w:rsid w:val="00EA5099"/>
    <w:rsid w:val="00EB1F32"/>
    <w:rsid w:val="00EB7629"/>
    <w:rsid w:val="00EC1351"/>
    <w:rsid w:val="00EC4CBF"/>
    <w:rsid w:val="00EE2CA8"/>
    <w:rsid w:val="00EE3FB2"/>
    <w:rsid w:val="00EF17E8"/>
    <w:rsid w:val="00EF51D9"/>
    <w:rsid w:val="00F01AFA"/>
    <w:rsid w:val="00F10DF2"/>
    <w:rsid w:val="00F130DD"/>
    <w:rsid w:val="00F14309"/>
    <w:rsid w:val="00F24884"/>
    <w:rsid w:val="00F25E0D"/>
    <w:rsid w:val="00F42213"/>
    <w:rsid w:val="00F476C4"/>
    <w:rsid w:val="00F61DF9"/>
    <w:rsid w:val="00F81960"/>
    <w:rsid w:val="00F8769D"/>
    <w:rsid w:val="00F9350C"/>
    <w:rsid w:val="00F94EB5"/>
    <w:rsid w:val="00F9624D"/>
    <w:rsid w:val="00F96F31"/>
    <w:rsid w:val="00FB31C1"/>
    <w:rsid w:val="00FB58F2"/>
    <w:rsid w:val="00FC6AEA"/>
    <w:rsid w:val="00FD394E"/>
    <w:rsid w:val="00FD3D13"/>
    <w:rsid w:val="00FE1E1A"/>
    <w:rsid w:val="00FE40E0"/>
    <w:rsid w:val="00FE55A2"/>
    <w:rsid w:val="00FF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84F24"/>
  <w15:chartTrackingRefBased/>
  <w15:docId w15:val="{F4D53619-5B8A-4006-8249-FEBDE53F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AFA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u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2647D3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A60D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adshafiq07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sadshafiq786@hot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w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0B1236BBDAA47428C0BAB6F0F54F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D157A-64B3-4E80-B9BC-378AAC1344FC}"/>
      </w:docPartPr>
      <w:docPartBody>
        <w:p w:rsidR="00274726" w:rsidRDefault="005F395B">
          <w:pPr>
            <w:pStyle w:val="70B1236BBDAA47428C0BAB6F0F54F533"/>
          </w:pPr>
          <w:r w:rsidRPr="00CF1A49">
            <w:t>·</w:t>
          </w:r>
        </w:p>
      </w:docPartBody>
    </w:docPart>
    <w:docPart>
      <w:docPartPr>
        <w:name w:val="F59169ACE93B40F3B63AC900A9CCD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1128A-5D69-41FE-A352-4C928BBBC0B4}"/>
      </w:docPartPr>
      <w:docPartBody>
        <w:p w:rsidR="00274726" w:rsidRDefault="005F395B">
          <w:pPr>
            <w:pStyle w:val="F59169ACE93B40F3B63AC900A9CCD061"/>
          </w:pPr>
          <w:r w:rsidRPr="00CF1A49">
            <w:t>Email</w:t>
          </w:r>
        </w:p>
      </w:docPartBody>
    </w:docPart>
    <w:docPart>
      <w:docPartPr>
        <w:name w:val="E1E102D2A7254611BBE496FBE62EF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59930-B1AA-47C3-9A4E-4EC5B0A84F8C}"/>
      </w:docPartPr>
      <w:docPartBody>
        <w:p w:rsidR="00274726" w:rsidRDefault="005F395B">
          <w:pPr>
            <w:pStyle w:val="E1E102D2A7254611BBE496FBE62EFAE2"/>
          </w:pPr>
          <w:r w:rsidRPr="00CF1A49">
            <w:t>·</w:t>
          </w:r>
        </w:p>
      </w:docPartBody>
    </w:docPart>
    <w:docPart>
      <w:docPartPr>
        <w:name w:val="AB06DFADB62542048839FDF370B17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FB52D-4F09-48C6-A022-E2DF1441251F}"/>
      </w:docPartPr>
      <w:docPartBody>
        <w:p w:rsidR="00274726" w:rsidRDefault="005F395B">
          <w:pPr>
            <w:pStyle w:val="AB06DFADB62542048839FDF370B17E35"/>
          </w:pPr>
          <w:r w:rsidRPr="00CF1A49">
            <w:t>Experience</w:t>
          </w:r>
        </w:p>
      </w:docPartBody>
    </w:docPart>
    <w:docPart>
      <w:docPartPr>
        <w:name w:val="12C21D8C7EEE4CD78823AA20D8A5D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1FC96-BFA1-420D-8067-8BB52348240B}"/>
      </w:docPartPr>
      <w:docPartBody>
        <w:p w:rsidR="00274726" w:rsidRDefault="005F395B">
          <w:pPr>
            <w:pStyle w:val="12C21D8C7EEE4CD78823AA20D8A5D989"/>
          </w:pPr>
          <w:r w:rsidRPr="00CF1A49">
            <w:t>Education</w:t>
          </w:r>
        </w:p>
      </w:docPartBody>
    </w:docPart>
    <w:docPart>
      <w:docPartPr>
        <w:name w:val="3859057B542F4EE288D7625B19AEF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CBAD9-2A14-4048-8500-404EE032CA7F}"/>
      </w:docPartPr>
      <w:docPartBody>
        <w:p w:rsidR="00274726" w:rsidRDefault="005F395B">
          <w:pPr>
            <w:pStyle w:val="3859057B542F4EE288D7625B19AEFEFC"/>
          </w:pPr>
          <w:r w:rsidRPr="00CF1A49">
            <w:t>Skills</w:t>
          </w:r>
        </w:p>
      </w:docPartBody>
    </w:docPart>
    <w:docPart>
      <w:docPartPr>
        <w:name w:val="C77CC12BE9934C6B9BD9F664D70C64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952C58-047E-48F6-BB3F-BA6E15D1B00A}"/>
      </w:docPartPr>
      <w:docPartBody>
        <w:p w:rsidR="00274726" w:rsidRDefault="005F395B">
          <w:pPr>
            <w:pStyle w:val="C77CC12BE9934C6B9BD9F664D70C64B3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AFD"/>
    <w:rsid w:val="00001026"/>
    <w:rsid w:val="00274726"/>
    <w:rsid w:val="002A68E2"/>
    <w:rsid w:val="003105B7"/>
    <w:rsid w:val="00363D3E"/>
    <w:rsid w:val="004157CC"/>
    <w:rsid w:val="005F395B"/>
    <w:rsid w:val="00AB7914"/>
    <w:rsid w:val="00BF7320"/>
    <w:rsid w:val="00C31B00"/>
    <w:rsid w:val="00F54AFD"/>
    <w:rsid w:val="00F63831"/>
    <w:rsid w:val="00FA619B"/>
    <w:rsid w:val="00FE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70B1236BBDAA47428C0BAB6F0F54F533">
    <w:name w:val="70B1236BBDAA47428C0BAB6F0F54F533"/>
  </w:style>
  <w:style w:type="paragraph" w:customStyle="1" w:styleId="F59169ACE93B40F3B63AC900A9CCD061">
    <w:name w:val="F59169ACE93B40F3B63AC900A9CCD061"/>
  </w:style>
  <w:style w:type="paragraph" w:customStyle="1" w:styleId="E1E102D2A7254611BBE496FBE62EFAE2">
    <w:name w:val="E1E102D2A7254611BBE496FBE62EFAE2"/>
  </w:style>
  <w:style w:type="paragraph" w:customStyle="1" w:styleId="AB06DFADB62542048839FDF370B17E35">
    <w:name w:val="AB06DFADB62542048839FDF370B17E35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12C21D8C7EEE4CD78823AA20D8A5D989">
    <w:name w:val="12C21D8C7EEE4CD78823AA20D8A5D989"/>
  </w:style>
  <w:style w:type="paragraph" w:customStyle="1" w:styleId="3859057B542F4EE288D7625B19AEFEFC">
    <w:name w:val="3859057B542F4EE288D7625B19AEFEFC"/>
  </w:style>
  <w:style w:type="paragraph" w:customStyle="1" w:styleId="C77CC12BE9934C6B9BD9F664D70C64B3">
    <w:name w:val="C77CC12BE9934C6B9BD9F664D70C64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Modern%20chronological%20resume.dotx</Template>
  <TotalTime>56</TotalTime>
  <Pages>3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Shafiq</dc:creator>
  <cp:keywords/>
  <dc:description/>
  <cp:lastModifiedBy>asadshafiq07@gmail.com</cp:lastModifiedBy>
  <cp:revision>67</cp:revision>
  <dcterms:created xsi:type="dcterms:W3CDTF">2022-02-08T00:32:00Z</dcterms:created>
  <dcterms:modified xsi:type="dcterms:W3CDTF">2024-07-18T12:04:00Z</dcterms:modified>
  <cp:category/>
</cp:coreProperties>
</file>