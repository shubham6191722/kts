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06BE6" w14:textId="3DCA6E4D" w:rsidR="00CE2D13" w:rsidRDefault="00AE4D25">
      <w:pPr>
        <w:pStyle w:val="ContactInformation"/>
      </w:pPr>
      <w:r>
        <w:t>Mohammed Junaid Hussain</w:t>
      </w:r>
    </w:p>
    <w:p w14:paraId="19F66428" w14:textId="74CB4158" w:rsidR="00AE4D25" w:rsidRDefault="00AE4D25">
      <w:pPr>
        <w:pStyle w:val="ContactInformation"/>
      </w:pPr>
      <w:r>
        <w:t xml:space="preserve">58 Bromley Street </w:t>
      </w:r>
      <w:hyperlink r:id="rId7" w:history="1">
        <w:r w:rsidR="00C0514E" w:rsidRPr="00585C09">
          <w:rPr>
            <w:rStyle w:val="Hyperlink"/>
          </w:rPr>
          <w:t>Blackburn|07766311260|junaidh321@icloud.com</w:t>
        </w:r>
      </w:hyperlink>
    </w:p>
    <w:p w14:paraId="2C8C3024" w14:textId="1ACB0664" w:rsidR="00DF331D" w:rsidRDefault="00DF331D" w:rsidP="00DF331D">
      <w:pPr>
        <w:pStyle w:val="Heading1"/>
      </w:pPr>
      <w:r>
        <w:t>Personal Statement</w:t>
      </w:r>
    </w:p>
    <w:p w14:paraId="79C0E452" w14:textId="31B0A1FE" w:rsidR="00DF331D" w:rsidRPr="00DF331D" w:rsidRDefault="00DF331D" w:rsidP="00DF331D">
      <w:r>
        <w:t>I am a highly self-motivated and enthusiastic individual with the capability to provide exceptional customer service. I possess an outgoing personality and I have an extremely passionate attitude towards work, as well as good interpersonal skills and the ability to work well under pressure along with confidence and minimal supervision. I am also extremely comfortable with working in fast paced environments, and I am able to build and maintain stable relationships with all my work colleagues and customers regardless of the contrast in age. I am proactively seeking work to keep me busy and to enhance and improve my knowledge and skillset in areas of uncertainty</w:t>
      </w:r>
      <w:r w:rsidR="0002626C">
        <w:t xml:space="preserve">, which allows me to further develop my potential and become a powerful asset in benefitting any company that I work for. </w:t>
      </w:r>
    </w:p>
    <w:p w14:paraId="24D80071" w14:textId="6C51B576" w:rsidR="00CE2D13" w:rsidRDefault="00000000">
      <w:pPr>
        <w:pStyle w:val="Heading1"/>
      </w:pPr>
      <w:sdt>
        <w:sdtPr>
          <w:id w:val="-819804518"/>
          <w:placeholder>
            <w:docPart w:val="475A48645B3E874DAE379F625B2B1257"/>
          </w:placeholder>
          <w:temporary/>
          <w:showingPlcHdr/>
          <w15:appearance w15:val="hidden"/>
        </w:sdtPr>
        <w:sdtContent>
          <w:r w:rsidR="00972EC1">
            <w:rPr>
              <w:lang w:val="en-GB" w:bidi="en-GB"/>
            </w:rPr>
            <w:t>Skills Summary</w:t>
          </w:r>
        </w:sdtContent>
      </w:sdt>
    </w:p>
    <w:p w14:paraId="15AB6C1A" w14:textId="123625F7" w:rsidR="00AE4D25" w:rsidRDefault="00AE4D25" w:rsidP="00AE4D25">
      <w:pPr>
        <w:pStyle w:val="ListParagraph"/>
        <w:numPr>
          <w:ilvl w:val="0"/>
          <w:numId w:val="11"/>
        </w:numPr>
      </w:pPr>
      <w:r>
        <w:t xml:space="preserve">Ability to work well as a team or individual </w:t>
      </w:r>
    </w:p>
    <w:p w14:paraId="425B25CF" w14:textId="48CE2725" w:rsidR="00AE4D25" w:rsidRDefault="00AE4D25" w:rsidP="00AE4D25">
      <w:pPr>
        <w:pStyle w:val="ListParagraph"/>
        <w:numPr>
          <w:ilvl w:val="0"/>
          <w:numId w:val="11"/>
        </w:numPr>
      </w:pPr>
      <w:r>
        <w:t>Ability to work well under pressure</w:t>
      </w:r>
    </w:p>
    <w:p w14:paraId="27C08D36" w14:textId="642D274E" w:rsidR="00AE4D25" w:rsidRDefault="00AE4D25" w:rsidP="00AE4D25">
      <w:pPr>
        <w:pStyle w:val="ListParagraph"/>
        <w:numPr>
          <w:ilvl w:val="0"/>
          <w:numId w:val="11"/>
        </w:numPr>
      </w:pPr>
      <w:r>
        <w:t>Great customer understanding</w:t>
      </w:r>
    </w:p>
    <w:p w14:paraId="3349CEE0" w14:textId="20C83FEF" w:rsidR="00AE4D25" w:rsidRDefault="00AE4D25" w:rsidP="00AE4D25">
      <w:pPr>
        <w:pStyle w:val="ListParagraph"/>
        <w:numPr>
          <w:ilvl w:val="0"/>
          <w:numId w:val="11"/>
        </w:numPr>
      </w:pPr>
      <w:r>
        <w:t xml:space="preserve">Beneficial time management and good commercial judgement </w:t>
      </w:r>
    </w:p>
    <w:p w14:paraId="3D498559" w14:textId="3E096ACE" w:rsidR="00AE4D25" w:rsidRDefault="00AE4D25" w:rsidP="00AE4D25">
      <w:pPr>
        <w:pStyle w:val="ListParagraph"/>
        <w:numPr>
          <w:ilvl w:val="0"/>
          <w:numId w:val="11"/>
        </w:numPr>
      </w:pPr>
      <w:r>
        <w:t xml:space="preserve">Mild understanding of electrical systems </w:t>
      </w:r>
    </w:p>
    <w:p w14:paraId="65862BF1" w14:textId="4B89A244" w:rsidR="00AE4D25" w:rsidRDefault="00AE4D25" w:rsidP="00AE4D25">
      <w:pPr>
        <w:pStyle w:val="ListParagraph"/>
        <w:numPr>
          <w:ilvl w:val="0"/>
          <w:numId w:val="11"/>
        </w:numPr>
      </w:pPr>
      <w:r>
        <w:t xml:space="preserve">Mild knowledge of understanding and maintaining mechanical systems </w:t>
      </w:r>
    </w:p>
    <w:p w14:paraId="7A22F1E0" w14:textId="554CB45D" w:rsidR="00AE4D25" w:rsidRDefault="00AE4D25" w:rsidP="00AE4D25">
      <w:pPr>
        <w:pStyle w:val="ListParagraph"/>
        <w:numPr>
          <w:ilvl w:val="0"/>
          <w:numId w:val="11"/>
        </w:numPr>
      </w:pPr>
      <w:r>
        <w:t>Strong problem solving and decision-making skills</w:t>
      </w:r>
    </w:p>
    <w:p w14:paraId="6B9CB8B3" w14:textId="47BA8884" w:rsidR="00AE4D25" w:rsidRPr="00AE4D25" w:rsidRDefault="00AE4D25" w:rsidP="00833E44">
      <w:pPr>
        <w:pStyle w:val="ListParagraph"/>
        <w:ind w:left="720" w:firstLine="0"/>
      </w:pPr>
    </w:p>
    <w:p w14:paraId="54AB93CD" w14:textId="18A829FC" w:rsidR="00CE2D13" w:rsidRDefault="00000000" w:rsidP="00833E44">
      <w:pPr>
        <w:pStyle w:val="Heading1"/>
      </w:pPr>
      <w:sdt>
        <w:sdtPr>
          <w:id w:val="-1150367223"/>
          <w:placeholder>
            <w:docPart w:val="3C6B4DC3AAEAB844A9D96E32C44A73ED"/>
          </w:placeholder>
          <w:temporary/>
          <w:showingPlcHdr/>
          <w15:appearance w15:val="hidden"/>
        </w:sdtPr>
        <w:sdtContent>
          <w:r w:rsidR="00972EC1">
            <w:rPr>
              <w:lang w:val="en-GB" w:bidi="en-GB"/>
            </w:rPr>
            <w:t>Education</w:t>
          </w:r>
        </w:sdtContent>
      </w:sdt>
      <w:r w:rsidR="00AB2A7A">
        <w:t xml:space="preserve"> + Qualifications </w:t>
      </w:r>
    </w:p>
    <w:p w14:paraId="1611C48F" w14:textId="77777777" w:rsidR="00AB2A7A" w:rsidRDefault="00AB2A7A" w:rsidP="00AB2A7A"/>
    <w:p w14:paraId="4DF7CDEB" w14:textId="5BB8727C" w:rsidR="00AB2A7A" w:rsidRDefault="00AB2A7A" w:rsidP="00AB2A7A">
      <w:r>
        <w:t>Amazon Cyber Security Awareness training 2022 Certificate</w:t>
      </w:r>
    </w:p>
    <w:p w14:paraId="33E53203" w14:textId="77777777" w:rsidR="00C0514E" w:rsidRPr="00C0514E" w:rsidRDefault="00C0514E" w:rsidP="00C0514E"/>
    <w:p w14:paraId="455FF17F" w14:textId="66916867" w:rsidR="00833E44" w:rsidRDefault="00833E44" w:rsidP="00833E44">
      <w:r>
        <w:t>Runshaw College, Leyland September 2020-June 2022</w:t>
      </w:r>
    </w:p>
    <w:p w14:paraId="735F342C" w14:textId="38AC405E" w:rsidR="00833E44" w:rsidRDefault="00833E44" w:rsidP="00833E44">
      <w:r>
        <w:t>Level 3 BTEC Engineering national extended diploma grade/ DDM</w:t>
      </w:r>
    </w:p>
    <w:p w14:paraId="432E25CC" w14:textId="5C6CE02B" w:rsidR="00833E44" w:rsidRDefault="00833E44" w:rsidP="00833E44"/>
    <w:p w14:paraId="57E0C263" w14:textId="04EAB846" w:rsidR="00833E44" w:rsidRDefault="00833E44" w:rsidP="00833E44">
      <w:r>
        <w:t xml:space="preserve">Saint </w:t>
      </w:r>
      <w:r w:rsidR="0035712D">
        <w:t>Wilfrid’s</w:t>
      </w:r>
      <w:r>
        <w:t xml:space="preserve"> Church of England High school, Blackburn September 2015-March 2020</w:t>
      </w:r>
    </w:p>
    <w:p w14:paraId="350488CA" w14:textId="4E0CEE64" w:rsidR="00AB2A7A" w:rsidRDefault="00833E44" w:rsidP="00AB2A7A">
      <w:r>
        <w:t>English Language-5 English literature-5 Maths-5 Religious Education-5 Business stidies-5 Combined Science-5-4 Geography-4</w:t>
      </w:r>
    </w:p>
    <w:p w14:paraId="2FDE7704" w14:textId="42AE5520" w:rsidR="009E68B1" w:rsidRDefault="00000000" w:rsidP="00C0514E">
      <w:pPr>
        <w:pStyle w:val="Heading1"/>
      </w:pPr>
      <w:sdt>
        <w:sdtPr>
          <w:id w:val="617349259"/>
          <w:placeholder>
            <w:docPart w:val="DAF9E0898E11F042AE8E6C7E5E942BF6"/>
          </w:placeholder>
          <w:temporary/>
          <w:showingPlcHdr/>
          <w15:appearance w15:val="hidden"/>
        </w:sdtPr>
        <w:sdtContent>
          <w:r w:rsidR="00972EC1">
            <w:rPr>
              <w:lang w:val="en-GB" w:bidi="en-GB"/>
            </w:rPr>
            <w:t>Experience</w:t>
          </w:r>
        </w:sdtContent>
      </w:sdt>
    </w:p>
    <w:p w14:paraId="59098D03" w14:textId="77777777" w:rsidR="009E68B1" w:rsidRDefault="009E68B1" w:rsidP="009E68B1">
      <w:pPr>
        <w:pStyle w:val="Heading2"/>
      </w:pPr>
    </w:p>
    <w:p w14:paraId="30017D07" w14:textId="530D6A00" w:rsidR="009E68B1" w:rsidRDefault="009E68B1" w:rsidP="009E68B1">
      <w:pPr>
        <w:pStyle w:val="Heading2"/>
      </w:pPr>
      <w:r>
        <w:t>Pound store LTD Blackburn July 2017-</w:t>
      </w:r>
      <w:r w:rsidR="00C0514E">
        <w:t>September</w:t>
      </w:r>
      <w:r>
        <w:t xml:space="preserve"> 20</w:t>
      </w:r>
      <w:r w:rsidR="00C0514E">
        <w:t>20</w:t>
      </w:r>
    </w:p>
    <w:p w14:paraId="26C85B61" w14:textId="23059051" w:rsidR="009E68B1" w:rsidRDefault="009E68B1" w:rsidP="009E68B1">
      <w:r>
        <w:t xml:space="preserve">Retail assistant </w:t>
      </w:r>
    </w:p>
    <w:p w14:paraId="054D0150" w14:textId="77777777" w:rsidR="009E68B1" w:rsidRDefault="009E68B1" w:rsidP="009E68B1">
      <w:r>
        <w:t>Experience gained:</w:t>
      </w:r>
    </w:p>
    <w:p w14:paraId="15788E9D" w14:textId="35275571" w:rsidR="009E68B1" w:rsidRDefault="009E68B1" w:rsidP="009E68B1">
      <w:pPr>
        <w:pStyle w:val="ListParagraph"/>
        <w:numPr>
          <w:ilvl w:val="0"/>
          <w:numId w:val="15"/>
        </w:numPr>
      </w:pPr>
      <w:r>
        <w:t xml:space="preserve">Serving customers in a challenging environment </w:t>
      </w:r>
    </w:p>
    <w:p w14:paraId="41058E64" w14:textId="6A421149" w:rsidR="009E68B1" w:rsidRDefault="009E68B1" w:rsidP="009E68B1">
      <w:pPr>
        <w:pStyle w:val="ListParagraph"/>
        <w:numPr>
          <w:ilvl w:val="0"/>
          <w:numId w:val="15"/>
        </w:numPr>
      </w:pPr>
      <w:r>
        <w:t xml:space="preserve">Collaborating with service providers in interest of management </w:t>
      </w:r>
    </w:p>
    <w:p w14:paraId="039E0347" w14:textId="1F06E3CF" w:rsidR="009E68B1" w:rsidRDefault="009E68B1" w:rsidP="009E68B1">
      <w:pPr>
        <w:pStyle w:val="ListParagraph"/>
        <w:numPr>
          <w:ilvl w:val="0"/>
          <w:numId w:val="15"/>
        </w:numPr>
      </w:pPr>
      <w:r>
        <w:t xml:space="preserve">Influencing new and upcoming products and services </w:t>
      </w:r>
    </w:p>
    <w:p w14:paraId="665E440E" w14:textId="39C8E157" w:rsidR="009E68B1" w:rsidRDefault="009E68B1" w:rsidP="009E68B1">
      <w:pPr>
        <w:pStyle w:val="ListParagraph"/>
        <w:numPr>
          <w:ilvl w:val="0"/>
          <w:numId w:val="15"/>
        </w:numPr>
      </w:pPr>
      <w:r>
        <w:t xml:space="preserve">Dealing with customer complaints </w:t>
      </w:r>
    </w:p>
    <w:p w14:paraId="6A798817" w14:textId="0322DC9D" w:rsidR="009E68B1" w:rsidRDefault="009E68B1" w:rsidP="009E68B1">
      <w:pPr>
        <w:pStyle w:val="ListParagraph"/>
        <w:numPr>
          <w:ilvl w:val="0"/>
          <w:numId w:val="15"/>
        </w:numPr>
      </w:pPr>
      <w:r>
        <w:t>Communicating with a diverse body of people has increased my confidence</w:t>
      </w:r>
    </w:p>
    <w:p w14:paraId="6B7614D3" w14:textId="1183ADE5" w:rsidR="009E68B1" w:rsidRDefault="009E68B1" w:rsidP="009E68B1">
      <w:pPr>
        <w:pStyle w:val="ListParagraph"/>
        <w:numPr>
          <w:ilvl w:val="0"/>
          <w:numId w:val="15"/>
        </w:numPr>
      </w:pPr>
      <w:r>
        <w:t>Regularly proactive on social media to promote the online presence of the business</w:t>
      </w:r>
    </w:p>
    <w:p w14:paraId="03B2E8FC" w14:textId="71D03EE3" w:rsidR="009C41CD" w:rsidRDefault="009C41CD" w:rsidP="009E68B1">
      <w:pPr>
        <w:pStyle w:val="ListParagraph"/>
        <w:numPr>
          <w:ilvl w:val="0"/>
          <w:numId w:val="15"/>
        </w:numPr>
      </w:pPr>
      <w:r>
        <w:t xml:space="preserve">Regular stock takes </w:t>
      </w:r>
    </w:p>
    <w:p w14:paraId="70D5F431" w14:textId="77777777" w:rsidR="009C41CD" w:rsidRDefault="009C41CD" w:rsidP="009E68B1">
      <w:pPr>
        <w:pStyle w:val="ListParagraph"/>
        <w:numPr>
          <w:ilvl w:val="0"/>
          <w:numId w:val="15"/>
        </w:numPr>
      </w:pPr>
      <w:r>
        <w:t>Picking and packing online orders</w:t>
      </w:r>
    </w:p>
    <w:p w14:paraId="5D098B6A" w14:textId="44C61631" w:rsidR="009C41CD" w:rsidRDefault="009C41CD" w:rsidP="009E68B1">
      <w:pPr>
        <w:pStyle w:val="ListParagraph"/>
        <w:numPr>
          <w:ilvl w:val="0"/>
          <w:numId w:val="15"/>
        </w:numPr>
      </w:pPr>
      <w:r>
        <w:t xml:space="preserve">Keeping a clean and hygienic workspace </w:t>
      </w:r>
    </w:p>
    <w:p w14:paraId="7E4E2F90" w14:textId="2484824A" w:rsidR="009C41CD" w:rsidRDefault="009C41CD" w:rsidP="009E68B1">
      <w:pPr>
        <w:pStyle w:val="ListParagraph"/>
        <w:numPr>
          <w:ilvl w:val="0"/>
          <w:numId w:val="15"/>
        </w:numPr>
      </w:pPr>
      <w:r>
        <w:t>Stacking shelves</w:t>
      </w:r>
    </w:p>
    <w:p w14:paraId="45ED7FDC" w14:textId="24FBEA9C" w:rsidR="009C41CD" w:rsidRDefault="009E68B1" w:rsidP="009C41CD">
      <w:pPr>
        <w:pStyle w:val="ListParagraph"/>
        <w:numPr>
          <w:ilvl w:val="0"/>
          <w:numId w:val="15"/>
        </w:numPr>
      </w:pPr>
      <w:r>
        <w:t xml:space="preserve">Fast and efficient approach requiring comprehension and flexibility to the core needs of the business. </w:t>
      </w:r>
    </w:p>
    <w:p w14:paraId="6F643BC2" w14:textId="77777777" w:rsidR="009C41CD" w:rsidRDefault="009C41CD" w:rsidP="009C41CD"/>
    <w:p w14:paraId="434EFD9A" w14:textId="6A406263" w:rsidR="009C41CD" w:rsidRDefault="009C41CD" w:rsidP="009C41CD">
      <w:pPr>
        <w:pStyle w:val="Heading2"/>
      </w:pPr>
      <w:r>
        <w:t>Premier tints and Signs LTD Blackburn October 2020-July 2021</w:t>
      </w:r>
    </w:p>
    <w:p w14:paraId="430B54F8" w14:textId="604B4200" w:rsidR="009C41CD" w:rsidRDefault="00C0514E" w:rsidP="009C41CD">
      <w:r>
        <w:t xml:space="preserve">College </w:t>
      </w:r>
      <w:r w:rsidR="009C41CD">
        <w:t xml:space="preserve">Apprentice </w:t>
      </w:r>
    </w:p>
    <w:p w14:paraId="40418ACB" w14:textId="57222AF8" w:rsidR="009C41CD" w:rsidRDefault="009C41CD" w:rsidP="009C41CD">
      <w:r>
        <w:t>Experience gained:</w:t>
      </w:r>
    </w:p>
    <w:p w14:paraId="54D74AF4" w14:textId="3A94EFF6" w:rsidR="009C41CD" w:rsidRDefault="009C41CD" w:rsidP="009C41CD">
      <w:pPr>
        <w:pStyle w:val="ListParagraph"/>
        <w:numPr>
          <w:ilvl w:val="0"/>
          <w:numId w:val="16"/>
        </w:numPr>
      </w:pPr>
      <w:r>
        <w:t>Understanding customer needs and wants</w:t>
      </w:r>
    </w:p>
    <w:p w14:paraId="7EC679F1" w14:textId="7BB38763" w:rsidR="009C41CD" w:rsidRDefault="009C41CD" w:rsidP="009C41CD">
      <w:pPr>
        <w:pStyle w:val="ListParagraph"/>
        <w:numPr>
          <w:ilvl w:val="0"/>
          <w:numId w:val="16"/>
        </w:numPr>
      </w:pPr>
      <w:r>
        <w:t>Wrapping cars using vinyl wrap</w:t>
      </w:r>
    </w:p>
    <w:p w14:paraId="315DDCC0" w14:textId="41D3D3CA" w:rsidR="009C41CD" w:rsidRDefault="009C41CD" w:rsidP="009C41CD">
      <w:pPr>
        <w:pStyle w:val="ListParagraph"/>
        <w:numPr>
          <w:ilvl w:val="0"/>
          <w:numId w:val="16"/>
        </w:numPr>
      </w:pPr>
      <w:r>
        <w:t>Tinting all kinds of windows</w:t>
      </w:r>
    </w:p>
    <w:p w14:paraId="7670CDB6" w14:textId="27D47E0E" w:rsidR="009C41CD" w:rsidRDefault="009C41CD" w:rsidP="009C41CD">
      <w:pPr>
        <w:pStyle w:val="ListParagraph"/>
        <w:numPr>
          <w:ilvl w:val="0"/>
          <w:numId w:val="16"/>
        </w:numPr>
      </w:pPr>
      <w:r>
        <w:t>Keeping up with deadlines</w:t>
      </w:r>
    </w:p>
    <w:p w14:paraId="1DF4A9B8" w14:textId="635D590B" w:rsidR="009C41CD" w:rsidRDefault="009C41CD" w:rsidP="009C41CD">
      <w:pPr>
        <w:pStyle w:val="ListParagraph"/>
        <w:numPr>
          <w:ilvl w:val="0"/>
          <w:numId w:val="16"/>
        </w:numPr>
      </w:pPr>
      <w:r>
        <w:t xml:space="preserve">Applying stickers to cars with accuracy and precision </w:t>
      </w:r>
    </w:p>
    <w:p w14:paraId="3B0FDF53" w14:textId="3BEC879B" w:rsidR="009C41CD" w:rsidRDefault="009C41CD" w:rsidP="009C41CD">
      <w:pPr>
        <w:pStyle w:val="ListParagraph"/>
        <w:numPr>
          <w:ilvl w:val="0"/>
          <w:numId w:val="16"/>
        </w:numPr>
      </w:pPr>
      <w:r>
        <w:t>Disassembling and reassembling car parts</w:t>
      </w:r>
    </w:p>
    <w:p w14:paraId="7C1B1C4C" w14:textId="379F6DD4" w:rsidR="009C41CD" w:rsidRDefault="009C41CD" w:rsidP="009C41CD">
      <w:pPr>
        <w:pStyle w:val="ListParagraph"/>
        <w:numPr>
          <w:ilvl w:val="0"/>
          <w:numId w:val="16"/>
        </w:numPr>
      </w:pPr>
      <w:r>
        <w:t xml:space="preserve">Keeping a tidy workspace </w:t>
      </w:r>
    </w:p>
    <w:p w14:paraId="57306BA0" w14:textId="5D37E437" w:rsidR="009C41CD" w:rsidRDefault="009C41CD" w:rsidP="009C41CD">
      <w:pPr>
        <w:pStyle w:val="ListParagraph"/>
        <w:numPr>
          <w:ilvl w:val="0"/>
          <w:numId w:val="16"/>
        </w:numPr>
      </w:pPr>
      <w:r>
        <w:t xml:space="preserve">Booking appointments for customers over the phone </w:t>
      </w:r>
    </w:p>
    <w:p w14:paraId="443AF244" w14:textId="77777777" w:rsidR="009C41CD" w:rsidRDefault="009C41CD" w:rsidP="009C41CD"/>
    <w:p w14:paraId="320B5A51" w14:textId="40CEE394" w:rsidR="00C0514E" w:rsidRDefault="00C0514E" w:rsidP="00C0514E">
      <w:pPr>
        <w:pStyle w:val="Heading2"/>
      </w:pPr>
      <w:r>
        <w:t>Kinetic Law LTD Blackburn Ju</w:t>
      </w:r>
      <w:r w:rsidR="00606CF9">
        <w:t>ly</w:t>
      </w:r>
      <w:r>
        <w:t xml:space="preserve"> 2021- September 2021</w:t>
      </w:r>
    </w:p>
    <w:p w14:paraId="7894ADD7" w14:textId="77777777" w:rsidR="00C0514E" w:rsidRDefault="00C0514E" w:rsidP="00C0514E">
      <w:r>
        <w:t>Admin assistant</w:t>
      </w:r>
    </w:p>
    <w:p w14:paraId="7ADDF7D4" w14:textId="77777777" w:rsidR="00C0514E" w:rsidRDefault="00C0514E" w:rsidP="00C0514E">
      <w:r>
        <w:t>Experience gained:</w:t>
      </w:r>
    </w:p>
    <w:p w14:paraId="3079816B" w14:textId="05781B62" w:rsidR="00C0514E" w:rsidRDefault="00B777A5" w:rsidP="00C0514E">
      <w:pPr>
        <w:pStyle w:val="ListParagraph"/>
        <w:numPr>
          <w:ilvl w:val="0"/>
          <w:numId w:val="22"/>
        </w:numPr>
      </w:pPr>
      <w:r>
        <w:t>S</w:t>
      </w:r>
      <w:r w:rsidR="00C0514E">
        <w:t xml:space="preserve">canning + printing documents </w:t>
      </w:r>
    </w:p>
    <w:p w14:paraId="4066B406" w14:textId="61B8D389" w:rsidR="00C0514E" w:rsidRDefault="00B777A5" w:rsidP="00C0514E">
      <w:pPr>
        <w:pStyle w:val="ListParagraph"/>
        <w:numPr>
          <w:ilvl w:val="0"/>
          <w:numId w:val="22"/>
        </w:numPr>
      </w:pPr>
      <w:r>
        <w:t>C</w:t>
      </w:r>
      <w:r w:rsidR="00AB2A7A">
        <w:t xml:space="preserve">old </w:t>
      </w:r>
      <w:r w:rsidR="00C0514E">
        <w:t>calling clients to confirm personal details</w:t>
      </w:r>
    </w:p>
    <w:p w14:paraId="3F150EF7" w14:textId="1D5D6CC6" w:rsidR="00C0514E" w:rsidRDefault="00B777A5" w:rsidP="00C0514E">
      <w:pPr>
        <w:pStyle w:val="ListParagraph"/>
        <w:numPr>
          <w:ilvl w:val="0"/>
          <w:numId w:val="22"/>
        </w:numPr>
      </w:pPr>
      <w:r>
        <w:t>D</w:t>
      </w:r>
      <w:r w:rsidR="00C0514E">
        <w:t>ealing with claims on industrial deafness</w:t>
      </w:r>
    </w:p>
    <w:p w14:paraId="25EBE9D5" w14:textId="233D3B12" w:rsidR="00C0514E" w:rsidRDefault="00B777A5" w:rsidP="00C0514E">
      <w:pPr>
        <w:pStyle w:val="ListParagraph"/>
        <w:numPr>
          <w:ilvl w:val="0"/>
          <w:numId w:val="22"/>
        </w:numPr>
      </w:pPr>
      <w:r>
        <w:t>Pr</w:t>
      </w:r>
      <w:r w:rsidR="00C0514E">
        <w:t xml:space="preserve">ovided excellent customer </w:t>
      </w:r>
      <w:r w:rsidR="00AB2A7A">
        <w:t>service</w:t>
      </w:r>
    </w:p>
    <w:p w14:paraId="66764A85" w14:textId="1BA0F1B4" w:rsidR="00C0514E" w:rsidRDefault="00B777A5" w:rsidP="00C0514E">
      <w:pPr>
        <w:pStyle w:val="ListParagraph"/>
        <w:numPr>
          <w:ilvl w:val="0"/>
          <w:numId w:val="22"/>
        </w:numPr>
      </w:pPr>
      <w:r>
        <w:t>M</w:t>
      </w:r>
      <w:r w:rsidR="00C0514E">
        <w:t>anag</w:t>
      </w:r>
      <w:r w:rsidR="00AB2A7A">
        <w:t>ing</w:t>
      </w:r>
      <w:r w:rsidR="00C0514E">
        <w:t xml:space="preserve"> records for </w:t>
      </w:r>
      <w:r w:rsidR="00AB2A7A">
        <w:t xml:space="preserve">different departments of the business </w:t>
      </w:r>
    </w:p>
    <w:p w14:paraId="0C72FAC7" w14:textId="77777777" w:rsidR="00C0514E" w:rsidRDefault="00C0514E" w:rsidP="009C41CD"/>
    <w:p w14:paraId="6EE74365" w14:textId="62E8962F" w:rsidR="004F6B7E" w:rsidRDefault="004F6B7E" w:rsidP="004F6B7E">
      <w:pPr>
        <w:pStyle w:val="Heading2"/>
      </w:pPr>
      <w:r>
        <w:lastRenderedPageBreak/>
        <w:t>JD Sports Plc Blackburn October 2021- January 2022</w:t>
      </w:r>
    </w:p>
    <w:p w14:paraId="0FD67679" w14:textId="2FA6F17C" w:rsidR="004F6B7E" w:rsidRDefault="004F6B7E" w:rsidP="004F6B7E">
      <w:r>
        <w:t xml:space="preserve">Sales </w:t>
      </w:r>
      <w:r w:rsidR="007845A5">
        <w:t>assistant (Christmas Temp)</w:t>
      </w:r>
    </w:p>
    <w:p w14:paraId="0E3F5811" w14:textId="09D078CA" w:rsidR="004F6B7E" w:rsidRDefault="004F6B7E" w:rsidP="004F6B7E">
      <w:r>
        <w:t>Experience gained:</w:t>
      </w:r>
    </w:p>
    <w:p w14:paraId="1DB69E46" w14:textId="248B6028" w:rsidR="004F6B7E" w:rsidRDefault="004F6B7E" w:rsidP="004F6B7E">
      <w:pPr>
        <w:pStyle w:val="ListParagraph"/>
        <w:numPr>
          <w:ilvl w:val="0"/>
          <w:numId w:val="21"/>
        </w:numPr>
      </w:pPr>
      <w:r>
        <w:t xml:space="preserve">Serving customers in a challenging environment </w:t>
      </w:r>
    </w:p>
    <w:p w14:paraId="11F4B0BB" w14:textId="585E6C6D" w:rsidR="004F6B7E" w:rsidRDefault="004F6B7E" w:rsidP="004F6B7E">
      <w:pPr>
        <w:pStyle w:val="ListParagraph"/>
        <w:numPr>
          <w:ilvl w:val="0"/>
          <w:numId w:val="21"/>
        </w:numPr>
      </w:pPr>
      <w:r>
        <w:t xml:space="preserve">Collaborating with service providers in interest of management </w:t>
      </w:r>
    </w:p>
    <w:p w14:paraId="39727D45" w14:textId="4885ABB0" w:rsidR="004F6B7E" w:rsidRDefault="004F6B7E" w:rsidP="004F6B7E">
      <w:pPr>
        <w:pStyle w:val="ListParagraph"/>
        <w:numPr>
          <w:ilvl w:val="0"/>
          <w:numId w:val="21"/>
        </w:numPr>
      </w:pPr>
      <w:r>
        <w:t>Dealing with customer complaints</w:t>
      </w:r>
    </w:p>
    <w:p w14:paraId="4B18692F" w14:textId="5A8E2F6C" w:rsidR="004F6B7E" w:rsidRDefault="004F6B7E" w:rsidP="004F6B7E">
      <w:pPr>
        <w:pStyle w:val="ListParagraph"/>
        <w:numPr>
          <w:ilvl w:val="0"/>
          <w:numId w:val="21"/>
        </w:numPr>
      </w:pPr>
      <w:r>
        <w:t xml:space="preserve">Meeting customer needs and wants </w:t>
      </w:r>
    </w:p>
    <w:p w14:paraId="1BBE2298" w14:textId="39BB5DC7" w:rsidR="004F6B7E" w:rsidRDefault="004F6B7E" w:rsidP="004F6B7E">
      <w:pPr>
        <w:pStyle w:val="ListParagraph"/>
        <w:numPr>
          <w:ilvl w:val="0"/>
          <w:numId w:val="21"/>
        </w:numPr>
      </w:pPr>
      <w:r>
        <w:t>Assisting customers in finding desired products</w:t>
      </w:r>
    </w:p>
    <w:p w14:paraId="640973A2" w14:textId="1DC10C6B" w:rsidR="004F6B7E" w:rsidRDefault="004F6B7E" w:rsidP="004F6B7E">
      <w:pPr>
        <w:pStyle w:val="ListParagraph"/>
        <w:numPr>
          <w:ilvl w:val="0"/>
          <w:numId w:val="21"/>
        </w:numPr>
      </w:pPr>
      <w:r>
        <w:t>Prepping shelves and stalls for new stock</w:t>
      </w:r>
    </w:p>
    <w:p w14:paraId="12062084" w14:textId="34780DB9" w:rsidR="004F6B7E" w:rsidRDefault="0035712D" w:rsidP="004F6B7E">
      <w:pPr>
        <w:pStyle w:val="ListParagraph"/>
        <w:numPr>
          <w:ilvl w:val="0"/>
          <w:numId w:val="21"/>
        </w:numPr>
      </w:pPr>
      <w:r>
        <w:t>Prepping new unreleased products</w:t>
      </w:r>
    </w:p>
    <w:p w14:paraId="2AD6753E" w14:textId="0FC71797" w:rsidR="004F6B7E" w:rsidRDefault="00B95EBF" w:rsidP="004F6B7E">
      <w:pPr>
        <w:pStyle w:val="ListParagraph"/>
        <w:numPr>
          <w:ilvl w:val="0"/>
          <w:numId w:val="21"/>
        </w:numPr>
      </w:pPr>
      <w:r>
        <w:t>C</w:t>
      </w:r>
      <w:r w:rsidR="004F6B7E">
        <w:t>ommunicating with a diverse body of people which has increased my confidence</w:t>
      </w:r>
      <w:r w:rsidR="0035712D">
        <w:t xml:space="preserve"> </w:t>
      </w:r>
    </w:p>
    <w:p w14:paraId="04B2E2F5" w14:textId="0A95B278" w:rsidR="0035712D" w:rsidRDefault="00B95EBF" w:rsidP="004F6B7E">
      <w:pPr>
        <w:pStyle w:val="ListParagraph"/>
        <w:numPr>
          <w:ilvl w:val="0"/>
          <w:numId w:val="21"/>
        </w:numPr>
      </w:pPr>
      <w:r>
        <w:t>K</w:t>
      </w:r>
      <w:r w:rsidR="0035712D">
        <w:t>eeping the shop floor presentable and professional</w:t>
      </w:r>
    </w:p>
    <w:p w14:paraId="78A6BB49" w14:textId="77777777" w:rsidR="00AB2A7A" w:rsidRDefault="00AB2A7A" w:rsidP="00C0514E">
      <w:pPr>
        <w:pStyle w:val="Heading2"/>
      </w:pPr>
    </w:p>
    <w:p w14:paraId="74054E51" w14:textId="14D2DE4C" w:rsidR="00C0514E" w:rsidRDefault="00C0514E" w:rsidP="00C0514E">
      <w:pPr>
        <w:pStyle w:val="Heading2"/>
      </w:pPr>
      <w:r>
        <w:t>Heavenly Desserts LTD Blackburn June 2021-June 2023</w:t>
      </w:r>
    </w:p>
    <w:p w14:paraId="0A9A6686" w14:textId="5694174C" w:rsidR="00C0514E" w:rsidRDefault="0035436D" w:rsidP="00C0514E">
      <w:r>
        <w:t>Front of house + Back of house</w:t>
      </w:r>
    </w:p>
    <w:p w14:paraId="605BE823" w14:textId="77777777" w:rsidR="00C0514E" w:rsidRDefault="00C0514E" w:rsidP="00C0514E">
      <w:r>
        <w:t>Experience gained:</w:t>
      </w:r>
    </w:p>
    <w:p w14:paraId="40E56F2A" w14:textId="77777777" w:rsidR="00C0514E" w:rsidRDefault="00C0514E" w:rsidP="00C0514E">
      <w:pPr>
        <w:pStyle w:val="ListParagraph"/>
        <w:numPr>
          <w:ilvl w:val="0"/>
          <w:numId w:val="17"/>
        </w:numPr>
      </w:pPr>
      <w:r>
        <w:t xml:space="preserve">Working in an extremely fast paced environment </w:t>
      </w:r>
    </w:p>
    <w:p w14:paraId="3CE6800A" w14:textId="77777777" w:rsidR="00C0514E" w:rsidRDefault="00C0514E" w:rsidP="00C0514E">
      <w:pPr>
        <w:pStyle w:val="ListParagraph"/>
        <w:numPr>
          <w:ilvl w:val="0"/>
          <w:numId w:val="17"/>
        </w:numPr>
      </w:pPr>
      <w:r>
        <w:t xml:space="preserve">Dealing with customer complaints </w:t>
      </w:r>
    </w:p>
    <w:p w14:paraId="71CADB0B" w14:textId="77777777" w:rsidR="00C0514E" w:rsidRDefault="00C0514E" w:rsidP="00C0514E">
      <w:pPr>
        <w:pStyle w:val="ListParagraph"/>
        <w:numPr>
          <w:ilvl w:val="0"/>
          <w:numId w:val="17"/>
        </w:numPr>
      </w:pPr>
      <w:r>
        <w:t>Communicating with a diverse body of people</w:t>
      </w:r>
    </w:p>
    <w:p w14:paraId="0E4225EB" w14:textId="77777777" w:rsidR="00C0514E" w:rsidRDefault="00C0514E" w:rsidP="00C0514E">
      <w:pPr>
        <w:pStyle w:val="ListParagraph"/>
        <w:numPr>
          <w:ilvl w:val="0"/>
          <w:numId w:val="17"/>
        </w:numPr>
      </w:pPr>
      <w:r>
        <w:t>Taking order VIA phone calls</w:t>
      </w:r>
    </w:p>
    <w:p w14:paraId="1AB551A9" w14:textId="77777777" w:rsidR="00C0514E" w:rsidRDefault="00C0514E" w:rsidP="00C0514E">
      <w:pPr>
        <w:pStyle w:val="ListParagraph"/>
        <w:numPr>
          <w:ilvl w:val="0"/>
          <w:numId w:val="17"/>
        </w:numPr>
      </w:pPr>
      <w:r>
        <w:t xml:space="preserve">Understanding customer needs and wants </w:t>
      </w:r>
    </w:p>
    <w:p w14:paraId="390A7718" w14:textId="77777777" w:rsidR="00C0514E" w:rsidRDefault="00C0514E" w:rsidP="00C0514E">
      <w:pPr>
        <w:pStyle w:val="ListParagraph"/>
        <w:numPr>
          <w:ilvl w:val="0"/>
          <w:numId w:val="17"/>
        </w:numPr>
      </w:pPr>
      <w:r>
        <w:t xml:space="preserve">Keeping workspace clean and hygienic </w:t>
      </w:r>
    </w:p>
    <w:p w14:paraId="781ED8C4" w14:textId="49767DB9" w:rsidR="00587F55" w:rsidRDefault="00587F55" w:rsidP="00C0514E">
      <w:pPr>
        <w:pStyle w:val="ListParagraph"/>
        <w:numPr>
          <w:ilvl w:val="0"/>
          <w:numId w:val="17"/>
        </w:numPr>
      </w:pPr>
      <w:r>
        <w:t xml:space="preserve">Keeping up to date with health and safety legislations </w:t>
      </w:r>
    </w:p>
    <w:p w14:paraId="678AE593" w14:textId="1873D3DE" w:rsidR="00587F55" w:rsidRDefault="00A941DD" w:rsidP="00C0514E">
      <w:pPr>
        <w:pStyle w:val="ListParagraph"/>
        <w:numPr>
          <w:ilvl w:val="0"/>
          <w:numId w:val="17"/>
        </w:numPr>
      </w:pPr>
      <w:r>
        <w:t xml:space="preserve">Following food safety laws </w:t>
      </w:r>
      <w:r w:rsidR="00DA5704">
        <w:t xml:space="preserve">when dealing with consumables </w:t>
      </w:r>
    </w:p>
    <w:p w14:paraId="349B1F05" w14:textId="0EE6E24B" w:rsidR="00E84554" w:rsidRDefault="00E84554" w:rsidP="00E84554"/>
    <w:p w14:paraId="29F6D03D" w14:textId="40B6D2A0" w:rsidR="00D54E76" w:rsidRPr="00D54E76" w:rsidRDefault="00AB2A7A" w:rsidP="00D54E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ao.com Horwich </w:t>
      </w:r>
      <w:r w:rsidR="00D54E76" w:rsidRPr="00D54E76">
        <w:rPr>
          <w:b/>
          <w:bCs/>
          <w:sz w:val="28"/>
          <w:szCs w:val="28"/>
        </w:rPr>
        <w:t>January 2023-</w:t>
      </w:r>
      <w:r w:rsidR="00F90E1D">
        <w:rPr>
          <w:b/>
          <w:bCs/>
          <w:sz w:val="28"/>
          <w:szCs w:val="28"/>
        </w:rPr>
        <w:t xml:space="preserve"> September 2023</w:t>
      </w:r>
    </w:p>
    <w:p w14:paraId="19E52C70" w14:textId="6AE126F2" w:rsidR="00D54E76" w:rsidRPr="00E84554" w:rsidRDefault="00D54E76" w:rsidP="00E84554">
      <w:r>
        <w:t>Customer experience specialist</w:t>
      </w:r>
    </w:p>
    <w:p w14:paraId="4A84185C" w14:textId="69900A9A" w:rsidR="00E84554" w:rsidRDefault="00D54E76" w:rsidP="00E84554">
      <w:r>
        <w:t>Experience gained:</w:t>
      </w:r>
    </w:p>
    <w:p w14:paraId="55F3B566" w14:textId="14ED9D96" w:rsidR="00D54E76" w:rsidRDefault="00D54E76" w:rsidP="00D54E76">
      <w:pPr>
        <w:pStyle w:val="ListParagraph"/>
        <w:numPr>
          <w:ilvl w:val="0"/>
          <w:numId w:val="24"/>
        </w:numPr>
      </w:pPr>
      <w:r>
        <w:t>Working in a fast-paced environment</w:t>
      </w:r>
    </w:p>
    <w:p w14:paraId="3B8395EA" w14:textId="72045EF3" w:rsidR="00D54E76" w:rsidRDefault="00D54E76" w:rsidP="00D54E76">
      <w:pPr>
        <w:pStyle w:val="ListParagraph"/>
        <w:numPr>
          <w:ilvl w:val="0"/>
          <w:numId w:val="24"/>
        </w:numPr>
      </w:pPr>
      <w:r>
        <w:t>Working up to tight deadlines</w:t>
      </w:r>
    </w:p>
    <w:p w14:paraId="2CBB79B4" w14:textId="2613D28C" w:rsidR="00D54E76" w:rsidRDefault="00D54E76" w:rsidP="00D54E76">
      <w:pPr>
        <w:pStyle w:val="ListParagraph"/>
        <w:numPr>
          <w:ilvl w:val="0"/>
          <w:numId w:val="24"/>
        </w:numPr>
      </w:pPr>
      <w:r>
        <w:t>Dealing with difficult customers</w:t>
      </w:r>
    </w:p>
    <w:p w14:paraId="61811614" w14:textId="583A2747" w:rsidR="00D54E76" w:rsidRDefault="00D54E76" w:rsidP="00D54E76">
      <w:pPr>
        <w:pStyle w:val="ListParagraph"/>
        <w:numPr>
          <w:ilvl w:val="0"/>
          <w:numId w:val="24"/>
        </w:numPr>
      </w:pPr>
      <w:r>
        <w:t>Helping customers meet their needs and wants</w:t>
      </w:r>
    </w:p>
    <w:p w14:paraId="05A36501" w14:textId="1A58F0A9" w:rsidR="00D54E76" w:rsidRDefault="00D54E76" w:rsidP="00D54E76">
      <w:pPr>
        <w:pStyle w:val="ListParagraph"/>
        <w:numPr>
          <w:ilvl w:val="0"/>
          <w:numId w:val="24"/>
        </w:numPr>
      </w:pPr>
      <w:r>
        <w:t>Dealing with manufacturers on a day-to-day basis on behalf of customers</w:t>
      </w:r>
    </w:p>
    <w:p w14:paraId="611541F5" w14:textId="2E619DFA" w:rsidR="00D54E76" w:rsidRDefault="0003644D" w:rsidP="00D54E76">
      <w:pPr>
        <w:pStyle w:val="ListParagraph"/>
        <w:numPr>
          <w:ilvl w:val="0"/>
          <w:numId w:val="24"/>
        </w:numPr>
      </w:pPr>
      <w:r>
        <w:t>Calling customers to confirm orders and details</w:t>
      </w:r>
    </w:p>
    <w:p w14:paraId="71F64534" w14:textId="12CB18ED" w:rsidR="0003644D" w:rsidRDefault="0003644D" w:rsidP="00D54E76">
      <w:pPr>
        <w:pStyle w:val="ListParagraph"/>
        <w:numPr>
          <w:ilvl w:val="0"/>
          <w:numId w:val="24"/>
        </w:numPr>
      </w:pPr>
      <w:r>
        <w:t>Having exceptional customer service</w:t>
      </w:r>
    </w:p>
    <w:p w14:paraId="1C8B4EA7" w14:textId="5DFFB72F" w:rsidR="00B95EBF" w:rsidRDefault="00B95EBF" w:rsidP="00D54E76">
      <w:pPr>
        <w:pStyle w:val="ListParagraph"/>
        <w:numPr>
          <w:ilvl w:val="0"/>
          <w:numId w:val="24"/>
        </w:numPr>
      </w:pPr>
      <w:r>
        <w:t>Communicating with a diverse body of people</w:t>
      </w:r>
    </w:p>
    <w:p w14:paraId="1F9F5B32" w14:textId="5AB34CD3" w:rsidR="00B95EBF" w:rsidRDefault="00B95EBF" w:rsidP="00D54E76">
      <w:pPr>
        <w:pStyle w:val="ListParagraph"/>
        <w:numPr>
          <w:ilvl w:val="0"/>
          <w:numId w:val="24"/>
        </w:numPr>
      </w:pPr>
      <w:r>
        <w:t xml:space="preserve">Keeping a clean and tidy work environment </w:t>
      </w:r>
    </w:p>
    <w:p w14:paraId="386128A3" w14:textId="77777777" w:rsidR="00F90E1D" w:rsidRDefault="00F90E1D" w:rsidP="00F90E1D"/>
    <w:p w14:paraId="202AD4E0" w14:textId="77777777" w:rsidR="00F90E1D" w:rsidRDefault="00F90E1D" w:rsidP="00F90E1D">
      <w:pPr>
        <w:rPr>
          <w:b/>
          <w:bCs/>
          <w:sz w:val="28"/>
          <w:szCs w:val="28"/>
        </w:rPr>
      </w:pPr>
    </w:p>
    <w:p w14:paraId="68A8544B" w14:textId="77777777" w:rsidR="00F90E1D" w:rsidRDefault="00F90E1D" w:rsidP="00F90E1D">
      <w:pPr>
        <w:rPr>
          <w:b/>
          <w:bCs/>
          <w:sz w:val="28"/>
          <w:szCs w:val="28"/>
        </w:rPr>
      </w:pPr>
    </w:p>
    <w:p w14:paraId="21144090" w14:textId="329270BB" w:rsidR="00F90E1D" w:rsidRPr="00D54E76" w:rsidRDefault="00F90E1D" w:rsidP="00F90E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B&amp;</w:t>
      </w:r>
      <w:r w:rsidR="00F60394">
        <w:rPr>
          <w:b/>
          <w:bCs/>
          <w:sz w:val="28"/>
          <w:szCs w:val="28"/>
        </w:rPr>
        <w:t>Q Warehouse</w:t>
      </w:r>
      <w:r w:rsidR="00FC5F4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PLC Blackburn April</w:t>
      </w:r>
      <w:r w:rsidRPr="00D54E76">
        <w:rPr>
          <w:b/>
          <w:bCs/>
          <w:sz w:val="28"/>
          <w:szCs w:val="28"/>
        </w:rPr>
        <w:t xml:space="preserve"> 202</w:t>
      </w:r>
      <w:r>
        <w:rPr>
          <w:b/>
          <w:bCs/>
          <w:sz w:val="28"/>
          <w:szCs w:val="28"/>
        </w:rPr>
        <w:t>4</w:t>
      </w:r>
      <w:r w:rsidRPr="00D54E76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 xml:space="preserve"> Present day</w:t>
      </w:r>
    </w:p>
    <w:p w14:paraId="20FD9640" w14:textId="6799C4B6" w:rsidR="00F90E1D" w:rsidRPr="00E84554" w:rsidRDefault="00F90E1D" w:rsidP="00F90E1D">
      <w:r>
        <w:t>Customer Service specialist</w:t>
      </w:r>
    </w:p>
    <w:p w14:paraId="3B79E918" w14:textId="77777777" w:rsidR="00F90E1D" w:rsidRDefault="00F90E1D" w:rsidP="00F90E1D">
      <w:r>
        <w:t>Experience gained:</w:t>
      </w:r>
    </w:p>
    <w:p w14:paraId="4EF0215F" w14:textId="77777777" w:rsidR="00F90E1D" w:rsidRDefault="00F90E1D" w:rsidP="00F90E1D">
      <w:pPr>
        <w:pStyle w:val="ListParagraph"/>
        <w:numPr>
          <w:ilvl w:val="0"/>
          <w:numId w:val="24"/>
        </w:numPr>
      </w:pPr>
      <w:r>
        <w:t>Working in a fast-paced environment</w:t>
      </w:r>
    </w:p>
    <w:p w14:paraId="5E74CED4" w14:textId="77777777" w:rsidR="00F90E1D" w:rsidRDefault="00F90E1D" w:rsidP="00F90E1D">
      <w:pPr>
        <w:pStyle w:val="ListParagraph"/>
        <w:numPr>
          <w:ilvl w:val="0"/>
          <w:numId w:val="24"/>
        </w:numPr>
      </w:pPr>
      <w:r>
        <w:t>Dealing with difficult customers</w:t>
      </w:r>
    </w:p>
    <w:p w14:paraId="5BE83AFE" w14:textId="6A4DEFBA" w:rsidR="00F90E1D" w:rsidRDefault="00F90E1D" w:rsidP="00F90E1D">
      <w:pPr>
        <w:pStyle w:val="ListParagraph"/>
        <w:numPr>
          <w:ilvl w:val="0"/>
          <w:numId w:val="24"/>
        </w:numPr>
      </w:pPr>
      <w:r>
        <w:t>Satisfying customer needs and wants</w:t>
      </w:r>
    </w:p>
    <w:p w14:paraId="58546F0B" w14:textId="28FA2768" w:rsidR="00F90E1D" w:rsidRDefault="00F90E1D" w:rsidP="00F90E1D">
      <w:pPr>
        <w:pStyle w:val="ListParagraph"/>
        <w:numPr>
          <w:ilvl w:val="0"/>
          <w:numId w:val="24"/>
        </w:numPr>
      </w:pPr>
      <w:r>
        <w:t xml:space="preserve">Taking payments via cash and card </w:t>
      </w:r>
    </w:p>
    <w:p w14:paraId="2060405C" w14:textId="62C7C215" w:rsidR="00F90E1D" w:rsidRDefault="00F90E1D" w:rsidP="00F90E1D">
      <w:pPr>
        <w:pStyle w:val="ListParagraph"/>
        <w:numPr>
          <w:ilvl w:val="0"/>
          <w:numId w:val="24"/>
        </w:numPr>
      </w:pPr>
      <w:r>
        <w:t>managing online orders</w:t>
      </w:r>
    </w:p>
    <w:p w14:paraId="70A1E70C" w14:textId="77777777" w:rsidR="00F90E1D" w:rsidRDefault="00F90E1D" w:rsidP="00F90E1D">
      <w:pPr>
        <w:pStyle w:val="ListParagraph"/>
        <w:numPr>
          <w:ilvl w:val="0"/>
          <w:numId w:val="24"/>
        </w:numPr>
      </w:pPr>
      <w:r>
        <w:t>Having exceptional customer service</w:t>
      </w:r>
    </w:p>
    <w:p w14:paraId="7BD334EA" w14:textId="2DDFEC96" w:rsidR="00F90E1D" w:rsidRDefault="00574495" w:rsidP="00F90E1D">
      <w:pPr>
        <w:pStyle w:val="ListParagraph"/>
        <w:numPr>
          <w:ilvl w:val="0"/>
          <w:numId w:val="24"/>
        </w:numPr>
      </w:pPr>
      <w:r>
        <w:t>Helping elderly and vulnerable customers with day</w:t>
      </w:r>
      <w:r w:rsidR="00B95EBF">
        <w:t xml:space="preserve">-to-day challenges </w:t>
      </w:r>
    </w:p>
    <w:p w14:paraId="1D5416FF" w14:textId="2399CF69" w:rsidR="00B95EBF" w:rsidRDefault="00F60394" w:rsidP="00F90E1D">
      <w:pPr>
        <w:pStyle w:val="ListParagraph"/>
        <w:numPr>
          <w:ilvl w:val="0"/>
          <w:numId w:val="24"/>
        </w:numPr>
      </w:pPr>
      <w:r>
        <w:t>Facing up shelves and stocking displays</w:t>
      </w:r>
    </w:p>
    <w:p w14:paraId="20587620" w14:textId="67F597E8" w:rsidR="00F60394" w:rsidRDefault="006B32DA" w:rsidP="00F90E1D">
      <w:pPr>
        <w:pStyle w:val="ListParagraph"/>
        <w:numPr>
          <w:ilvl w:val="0"/>
          <w:numId w:val="24"/>
        </w:numPr>
      </w:pPr>
      <w:r>
        <w:t>Dealing with customer complaints</w:t>
      </w:r>
    </w:p>
    <w:p w14:paraId="23DB270F" w14:textId="36243F37" w:rsidR="00F90E1D" w:rsidRDefault="00F90E1D" w:rsidP="00F90E1D"/>
    <w:p w14:paraId="246CDBF3" w14:textId="2F6BC9C5" w:rsidR="0035712D" w:rsidRDefault="0035712D" w:rsidP="0035712D">
      <w:pPr>
        <w:pStyle w:val="Heading2"/>
      </w:pPr>
      <w:r>
        <w:t>Hobbies and interests</w:t>
      </w:r>
    </w:p>
    <w:p w14:paraId="4058678E" w14:textId="11382926" w:rsidR="00F60394" w:rsidRDefault="00F60394" w:rsidP="005F7497">
      <w:pPr>
        <w:pStyle w:val="Heading2"/>
      </w:pPr>
    </w:p>
    <w:p w14:paraId="7C338F51" w14:textId="3A1F3FFE" w:rsidR="005F7497" w:rsidRDefault="005F7497" w:rsidP="005F7497">
      <w:pPr>
        <w:pStyle w:val="ListParagraph"/>
        <w:numPr>
          <w:ilvl w:val="0"/>
          <w:numId w:val="26"/>
        </w:numPr>
      </w:pPr>
      <w:r>
        <w:t>Going to the gym</w:t>
      </w:r>
    </w:p>
    <w:p w14:paraId="3E499AE0" w14:textId="664B4B9A" w:rsidR="005F7497" w:rsidRDefault="005F7497" w:rsidP="005F7497">
      <w:pPr>
        <w:pStyle w:val="ListParagraph"/>
        <w:numPr>
          <w:ilvl w:val="0"/>
          <w:numId w:val="26"/>
        </w:numPr>
      </w:pPr>
      <w:r>
        <w:t>Keeping healthy with sports (football, Basketball, Boxing etc.…)</w:t>
      </w:r>
    </w:p>
    <w:p w14:paraId="766826B2" w14:textId="3B772445" w:rsidR="005F7497" w:rsidRDefault="00090D44" w:rsidP="005F7497">
      <w:pPr>
        <w:pStyle w:val="ListParagraph"/>
        <w:numPr>
          <w:ilvl w:val="0"/>
          <w:numId w:val="26"/>
        </w:numPr>
      </w:pPr>
      <w:r>
        <w:t>Repairing electronics (Phones, Tablets, Laptops, Tv</w:t>
      </w:r>
      <w:r w:rsidR="001E2939">
        <w:t>’s)</w:t>
      </w:r>
    </w:p>
    <w:p w14:paraId="6670C33A" w14:textId="5B0AFAC1" w:rsidR="001E2939" w:rsidRDefault="001E2939" w:rsidP="005F7497">
      <w:pPr>
        <w:pStyle w:val="ListParagraph"/>
        <w:numPr>
          <w:ilvl w:val="0"/>
          <w:numId w:val="26"/>
        </w:numPr>
      </w:pPr>
      <w:r>
        <w:t xml:space="preserve">Using HTML, CSS, and JavaScript to develop new websites </w:t>
      </w:r>
    </w:p>
    <w:p w14:paraId="77EF9FE4" w14:textId="28F9511D" w:rsidR="00C55F72" w:rsidRDefault="00C55F72" w:rsidP="005F7497">
      <w:pPr>
        <w:pStyle w:val="ListParagraph"/>
        <w:numPr>
          <w:ilvl w:val="0"/>
          <w:numId w:val="26"/>
        </w:numPr>
      </w:pPr>
      <w:r>
        <w:t xml:space="preserve">Analyzing different crypto currencies and keeping </w:t>
      </w:r>
      <w:r w:rsidR="00C23FC3">
        <w:t>up to date with trends</w:t>
      </w:r>
    </w:p>
    <w:p w14:paraId="64A9CE10" w14:textId="150D7613" w:rsidR="00155697" w:rsidRDefault="00155697" w:rsidP="005F7497">
      <w:pPr>
        <w:pStyle w:val="ListParagraph"/>
        <w:numPr>
          <w:ilvl w:val="0"/>
          <w:numId w:val="26"/>
        </w:numPr>
      </w:pPr>
      <w:r>
        <w:t xml:space="preserve">Retailing trending products online </w:t>
      </w:r>
      <w:r w:rsidR="002A18D8">
        <w:t>via eBay, Amazon, Etsy</w:t>
      </w:r>
      <w:r w:rsidR="00C23FC3">
        <w:t>….</w:t>
      </w:r>
    </w:p>
    <w:p w14:paraId="54FD049C" w14:textId="30328061" w:rsidR="002A18D8" w:rsidRDefault="0096205F" w:rsidP="005F7497">
      <w:pPr>
        <w:pStyle w:val="ListParagraph"/>
        <w:numPr>
          <w:ilvl w:val="0"/>
          <w:numId w:val="26"/>
        </w:numPr>
      </w:pPr>
      <w:r>
        <w:t>Indulging in new practices and learning new things</w:t>
      </w:r>
    </w:p>
    <w:p w14:paraId="255CB91F" w14:textId="4B3BD63E" w:rsidR="0096205F" w:rsidRDefault="00A62248" w:rsidP="005F7497">
      <w:pPr>
        <w:pStyle w:val="ListParagraph"/>
        <w:numPr>
          <w:ilvl w:val="0"/>
          <w:numId w:val="26"/>
        </w:numPr>
      </w:pPr>
      <w:r>
        <w:t xml:space="preserve">Exploring new technologies and </w:t>
      </w:r>
      <w:r w:rsidR="00D72AE7">
        <w:t>figuring out how they work</w:t>
      </w:r>
    </w:p>
    <w:p w14:paraId="180D1C07" w14:textId="4EE81268" w:rsidR="009713FF" w:rsidRPr="005F7497" w:rsidRDefault="001A4B2D" w:rsidP="005F7497">
      <w:pPr>
        <w:pStyle w:val="ListParagraph"/>
        <w:numPr>
          <w:ilvl w:val="0"/>
          <w:numId w:val="26"/>
        </w:numPr>
      </w:pPr>
      <w:r>
        <w:t>A passion to learn all about cyber security and to start a career</w:t>
      </w:r>
      <w:r w:rsidR="00A52463">
        <w:t xml:space="preserve"> one day</w:t>
      </w:r>
    </w:p>
    <w:p w14:paraId="1D6C4CA7" w14:textId="4EC03FB2" w:rsidR="0035712D" w:rsidRDefault="0035712D" w:rsidP="0035712D">
      <w:pPr>
        <w:pStyle w:val="Heading2"/>
      </w:pPr>
      <w:r>
        <w:t>References</w:t>
      </w:r>
    </w:p>
    <w:p w14:paraId="3FB79787" w14:textId="6CC88B5E" w:rsidR="0035712D" w:rsidRPr="0035712D" w:rsidRDefault="0035712D" w:rsidP="0035712D">
      <w:r>
        <w:t xml:space="preserve">References are available upon request. </w:t>
      </w:r>
    </w:p>
    <w:p w14:paraId="32D4812C" w14:textId="77777777" w:rsidR="0035712D" w:rsidRDefault="0035712D" w:rsidP="0035712D"/>
    <w:p w14:paraId="170BD2A3" w14:textId="77777777" w:rsidR="004F6B7E" w:rsidRPr="004F6B7E" w:rsidRDefault="004F6B7E" w:rsidP="004F6B7E"/>
    <w:p w14:paraId="5A6BA6B5" w14:textId="77777777" w:rsidR="004F6B7E" w:rsidRPr="004F6B7E" w:rsidRDefault="004F6B7E" w:rsidP="004F6B7E"/>
    <w:p w14:paraId="24DAECB6" w14:textId="77777777" w:rsidR="004F6B7E" w:rsidRDefault="004F6B7E" w:rsidP="004F6B7E"/>
    <w:p w14:paraId="777DD919" w14:textId="0D1255CF" w:rsidR="004F6B7E" w:rsidRDefault="004F6B7E" w:rsidP="004F6B7E"/>
    <w:p w14:paraId="13728CCA" w14:textId="77777777" w:rsidR="004F6B7E" w:rsidRDefault="004F6B7E" w:rsidP="004F6B7E"/>
    <w:p w14:paraId="07B787E9" w14:textId="77777777" w:rsidR="004F6B7E" w:rsidRDefault="004F6B7E" w:rsidP="004F6B7E">
      <w:pPr>
        <w:pStyle w:val="ListParagraph"/>
        <w:ind w:left="720" w:firstLine="0"/>
      </w:pPr>
    </w:p>
    <w:p w14:paraId="3A7DA19F" w14:textId="77777777" w:rsidR="004F6B7E" w:rsidRPr="004F6B7E" w:rsidRDefault="004F6B7E" w:rsidP="004F6B7E"/>
    <w:p w14:paraId="0332C3FE" w14:textId="7EA691B3" w:rsidR="009C41CD" w:rsidRPr="009C41CD" w:rsidRDefault="009C41CD" w:rsidP="004F6B7E"/>
    <w:p w14:paraId="10906A5A" w14:textId="0E9AF9CB" w:rsidR="009E68B1" w:rsidRPr="00833E44" w:rsidRDefault="009E68B1" w:rsidP="009E68B1"/>
    <w:p w14:paraId="1599B5E6" w14:textId="6B1B4885" w:rsidR="00CE2D13" w:rsidRDefault="00CE2D13"/>
    <w:sectPr w:rsidR="00CE2D13">
      <w:headerReference w:type="default" r:id="rId8"/>
      <w:footerReference w:type="default" r:id="rId9"/>
      <w:headerReference w:type="first" r:id="rId10"/>
      <w:pgSz w:w="11907" w:h="16839" w:code="9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1DE79" w14:textId="77777777" w:rsidR="00833FE3" w:rsidRDefault="00833FE3">
      <w:pPr>
        <w:spacing w:after="0" w:line="240" w:lineRule="auto"/>
      </w:pPr>
      <w:r>
        <w:separator/>
      </w:r>
    </w:p>
  </w:endnote>
  <w:endnote w:type="continuationSeparator" w:id="0">
    <w:p w14:paraId="56CE1483" w14:textId="77777777" w:rsidR="00833FE3" w:rsidRDefault="00833F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01F695" w14:textId="77777777" w:rsidR="00CE2D13" w:rsidRDefault="00972EC1">
        <w:pPr>
          <w:pStyle w:val="Footer"/>
        </w:pPr>
        <w:r>
          <w:rPr>
            <w:lang w:val="en-GB" w:bidi="en-GB"/>
          </w:rPr>
          <w:fldChar w:fldCharType="begin"/>
        </w:r>
        <w:r>
          <w:rPr>
            <w:lang w:val="en-GB" w:bidi="en-GB"/>
          </w:rPr>
          <w:instrText xml:space="preserve"> PAGE   \* MERGEFORMAT </w:instrText>
        </w:r>
        <w:r>
          <w:rPr>
            <w:lang w:val="en-GB" w:bidi="en-GB"/>
          </w:rPr>
          <w:fldChar w:fldCharType="separate"/>
        </w:r>
        <w:r>
          <w:rPr>
            <w:noProof/>
            <w:lang w:val="en-GB" w:bidi="en-GB"/>
          </w:rPr>
          <w:t>0</w:t>
        </w:r>
        <w:r>
          <w:rPr>
            <w:noProof/>
            <w:lang w:val="en-GB" w:bidi="en-GB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B464E" w14:textId="77777777" w:rsidR="00833FE3" w:rsidRDefault="00833FE3">
      <w:pPr>
        <w:spacing w:after="0" w:line="240" w:lineRule="auto"/>
      </w:pPr>
      <w:r>
        <w:separator/>
      </w:r>
    </w:p>
  </w:footnote>
  <w:footnote w:type="continuationSeparator" w:id="0">
    <w:p w14:paraId="2C283B29" w14:textId="77777777" w:rsidR="00833FE3" w:rsidRDefault="00833F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7CA41" w14:textId="77777777" w:rsidR="00CE2D13" w:rsidRDefault="00972EC1">
    <w:pPr>
      <w:pStyle w:val="Header"/>
    </w:pPr>
    <w:r>
      <w:rPr>
        <w:noProof/>
        <w:lang w:eastAsia="zh-CN" w:bidi="he-IL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1717A5B" wp14:editId="796FAE13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43905A80" id="Group 4" o:spid="_x0000_s1026" alt="Title: Background graphic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">
              <v:rect id="Rectangle 2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" fillcolor="#4b3a2e [3215]" stroked="f" strokeweight="1pt"/>
              <v:rect id="Rectangle 3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" fillcolor="#4b3a2e [3215]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6E775" w14:textId="77777777" w:rsidR="00CE2D13" w:rsidRDefault="00972EC1">
    <w:pPr>
      <w:pStyle w:val="Header"/>
    </w:pPr>
    <w:r>
      <w:rPr>
        <w:noProof/>
        <w:lang w:eastAsia="zh-CN" w:bidi="he-IL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C7617DF" wp14:editId="697EACE3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5" name="Group 5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0EF4E316" id="Group 5" o:spid="_x0000_s1026" alt="Title: Background graphics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">
              <v:rect id="Rectangle 6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" fillcolor="#4b3a2e [3215]" stroked="f" strokeweight="1pt"/>
              <v:rect id="Rectangle 7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" fillcolor="#4b3a2e [3215]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925A6"/>
    <w:multiLevelType w:val="hybridMultilevel"/>
    <w:tmpl w:val="FA341E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E85130"/>
    <w:multiLevelType w:val="hybridMultilevel"/>
    <w:tmpl w:val="BB58C2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824228"/>
    <w:multiLevelType w:val="hybridMultilevel"/>
    <w:tmpl w:val="7100AF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4C23B7"/>
    <w:multiLevelType w:val="hybridMultilevel"/>
    <w:tmpl w:val="D7B60E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3556D5"/>
    <w:multiLevelType w:val="hybridMultilevel"/>
    <w:tmpl w:val="D1B0D3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1369A8"/>
    <w:multiLevelType w:val="hybridMultilevel"/>
    <w:tmpl w:val="572E06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10435C"/>
    <w:multiLevelType w:val="hybridMultilevel"/>
    <w:tmpl w:val="C10C88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8D0A15"/>
    <w:multiLevelType w:val="hybridMultilevel"/>
    <w:tmpl w:val="DE447F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5E4858"/>
    <w:multiLevelType w:val="hybridMultilevel"/>
    <w:tmpl w:val="2B5824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121C4E"/>
    <w:multiLevelType w:val="hybridMultilevel"/>
    <w:tmpl w:val="23E08F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F87BD5"/>
    <w:multiLevelType w:val="hybridMultilevel"/>
    <w:tmpl w:val="FFFC2E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770836"/>
    <w:multiLevelType w:val="hybridMultilevel"/>
    <w:tmpl w:val="590A4F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AA342E"/>
    <w:multiLevelType w:val="hybridMultilevel"/>
    <w:tmpl w:val="F746E12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9105283"/>
    <w:multiLevelType w:val="hybridMultilevel"/>
    <w:tmpl w:val="53AC55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84425C"/>
    <w:multiLevelType w:val="hybridMultilevel"/>
    <w:tmpl w:val="18969E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EB549B"/>
    <w:multiLevelType w:val="hybridMultilevel"/>
    <w:tmpl w:val="05EC7E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898725">
    <w:abstractNumId w:val="9"/>
  </w:num>
  <w:num w:numId="2" w16cid:durableId="1178543727">
    <w:abstractNumId w:val="7"/>
  </w:num>
  <w:num w:numId="3" w16cid:durableId="994453868">
    <w:abstractNumId w:val="6"/>
  </w:num>
  <w:num w:numId="4" w16cid:durableId="1610888506">
    <w:abstractNumId w:val="5"/>
  </w:num>
  <w:num w:numId="5" w16cid:durableId="914703994">
    <w:abstractNumId w:val="4"/>
  </w:num>
  <w:num w:numId="6" w16cid:durableId="438181844">
    <w:abstractNumId w:val="8"/>
  </w:num>
  <w:num w:numId="7" w16cid:durableId="662313872">
    <w:abstractNumId w:val="3"/>
  </w:num>
  <w:num w:numId="8" w16cid:durableId="1070229903">
    <w:abstractNumId w:val="2"/>
  </w:num>
  <w:num w:numId="9" w16cid:durableId="378895118">
    <w:abstractNumId w:val="1"/>
  </w:num>
  <w:num w:numId="10" w16cid:durableId="620185748">
    <w:abstractNumId w:val="0"/>
  </w:num>
  <w:num w:numId="11" w16cid:durableId="1706128699">
    <w:abstractNumId w:val="15"/>
  </w:num>
  <w:num w:numId="12" w16cid:durableId="1397362284">
    <w:abstractNumId w:val="23"/>
  </w:num>
  <w:num w:numId="13" w16cid:durableId="133910215">
    <w:abstractNumId w:val="10"/>
  </w:num>
  <w:num w:numId="14" w16cid:durableId="1073743994">
    <w:abstractNumId w:val="22"/>
  </w:num>
  <w:num w:numId="15" w16cid:durableId="1273635263">
    <w:abstractNumId w:val="20"/>
  </w:num>
  <w:num w:numId="16" w16cid:durableId="2112165622">
    <w:abstractNumId w:val="14"/>
  </w:num>
  <w:num w:numId="17" w16cid:durableId="433284535">
    <w:abstractNumId w:val="24"/>
  </w:num>
  <w:num w:numId="18" w16cid:durableId="78452283">
    <w:abstractNumId w:val="12"/>
  </w:num>
  <w:num w:numId="19" w16cid:durableId="1089885611">
    <w:abstractNumId w:val="18"/>
  </w:num>
  <w:num w:numId="20" w16cid:durableId="1558517466">
    <w:abstractNumId w:val="21"/>
  </w:num>
  <w:num w:numId="21" w16cid:durableId="238255790">
    <w:abstractNumId w:val="16"/>
  </w:num>
  <w:num w:numId="22" w16cid:durableId="362828705">
    <w:abstractNumId w:val="11"/>
  </w:num>
  <w:num w:numId="23" w16cid:durableId="336226130">
    <w:abstractNumId w:val="25"/>
  </w:num>
  <w:num w:numId="24" w16cid:durableId="165173748">
    <w:abstractNumId w:val="17"/>
  </w:num>
  <w:num w:numId="25" w16cid:durableId="321546697">
    <w:abstractNumId w:val="13"/>
  </w:num>
  <w:num w:numId="26" w16cid:durableId="29237117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D25"/>
    <w:rsid w:val="0002626C"/>
    <w:rsid w:val="0003644D"/>
    <w:rsid w:val="00090D44"/>
    <w:rsid w:val="00155697"/>
    <w:rsid w:val="001A4B2D"/>
    <w:rsid w:val="001A5DFC"/>
    <w:rsid w:val="001E2939"/>
    <w:rsid w:val="001F0AEC"/>
    <w:rsid w:val="002A18D8"/>
    <w:rsid w:val="0035436D"/>
    <w:rsid w:val="0035712D"/>
    <w:rsid w:val="00432F3E"/>
    <w:rsid w:val="004F6B7E"/>
    <w:rsid w:val="005647A1"/>
    <w:rsid w:val="00574495"/>
    <w:rsid w:val="00587F55"/>
    <w:rsid w:val="005E24ED"/>
    <w:rsid w:val="005F7497"/>
    <w:rsid w:val="00606CF9"/>
    <w:rsid w:val="00645AEB"/>
    <w:rsid w:val="006B32DA"/>
    <w:rsid w:val="00716D24"/>
    <w:rsid w:val="007845A5"/>
    <w:rsid w:val="00833E44"/>
    <w:rsid w:val="00833FE3"/>
    <w:rsid w:val="0096205F"/>
    <w:rsid w:val="00970D30"/>
    <w:rsid w:val="009713FF"/>
    <w:rsid w:val="00972EC1"/>
    <w:rsid w:val="009C41CD"/>
    <w:rsid w:val="009E68B1"/>
    <w:rsid w:val="00A52463"/>
    <w:rsid w:val="00A62248"/>
    <w:rsid w:val="00A6349F"/>
    <w:rsid w:val="00A941DD"/>
    <w:rsid w:val="00AB2A7A"/>
    <w:rsid w:val="00AE4D25"/>
    <w:rsid w:val="00B777A5"/>
    <w:rsid w:val="00B95EBF"/>
    <w:rsid w:val="00C0514E"/>
    <w:rsid w:val="00C23FC3"/>
    <w:rsid w:val="00C51FD0"/>
    <w:rsid w:val="00C55F72"/>
    <w:rsid w:val="00CA27EB"/>
    <w:rsid w:val="00CE2D13"/>
    <w:rsid w:val="00D54E76"/>
    <w:rsid w:val="00D72AE7"/>
    <w:rsid w:val="00DA5704"/>
    <w:rsid w:val="00DF331D"/>
    <w:rsid w:val="00E84554"/>
    <w:rsid w:val="00F60394"/>
    <w:rsid w:val="00F90E1D"/>
    <w:rsid w:val="00FC5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C5FA04"/>
  <w15:chartTrackingRefBased/>
  <w15:docId w15:val="{2143C328-CCE4-D447-8261-55F72688B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ContactInformation">
    <w:name w:val="Contact Information"/>
    <w:basedOn w:val="Normal"/>
    <w:uiPriority w:val="2"/>
    <w:qFormat/>
    <w:pPr>
      <w:spacing w:after="920"/>
      <w:contextualSpacing/>
    </w:p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unhideWhenUsed/>
    <w:qFormat/>
    <w:pPr>
      <w:ind w:left="216" w:hanging="216"/>
      <w:contextualSpacing/>
    </w:pPr>
  </w:style>
  <w:style w:type="paragraph" w:customStyle="1" w:styleId="Name">
    <w:name w:val="Name"/>
    <w:basedOn w:val="Normal"/>
    <w:link w:val="NameChar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styleId="Hyperlink">
    <w:name w:val="Hyperlink"/>
    <w:basedOn w:val="DefaultParagraphFont"/>
    <w:uiPriority w:val="99"/>
    <w:unhideWhenUsed/>
    <w:rsid w:val="00DF331D"/>
    <w:rPr>
      <w:color w:val="3D859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33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514E"/>
    <w:rPr>
      <w:color w:val="A65E8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Blackburn|07766311260|junaidh321@icloud.com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unaidhussain/Library/Containers/com.microsoft.Word/Data/Library/Application%20Support/Microsoft/Office/16.0/DTS/en-GB%7b5526894E-6736-6841-BCA3-AF6FD14A8A8E%7d/%7bBDF71C86-A59A-7B48-AD20-03EAA776F028%7dtf10002079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75A48645B3E874DAE379F625B2B12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DAF775-9C60-2E4E-ABD3-5A9B2504653B}"/>
      </w:docPartPr>
      <w:docPartBody>
        <w:p w:rsidR="00977E63" w:rsidRDefault="00ED19F9">
          <w:pPr>
            <w:pStyle w:val="475A48645B3E874DAE379F625B2B1257"/>
          </w:pPr>
          <w:r>
            <w:rPr>
              <w:lang w:bidi="en-GB"/>
            </w:rPr>
            <w:t>Skills Summary</w:t>
          </w:r>
        </w:p>
      </w:docPartBody>
    </w:docPart>
    <w:docPart>
      <w:docPartPr>
        <w:name w:val="3C6B4DC3AAEAB844A9D96E32C44A7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E72F6A-3667-2C4B-8C03-05E2D72B007E}"/>
      </w:docPartPr>
      <w:docPartBody>
        <w:p w:rsidR="00977E63" w:rsidRDefault="00ED19F9">
          <w:pPr>
            <w:pStyle w:val="3C6B4DC3AAEAB844A9D96E32C44A73ED"/>
          </w:pPr>
          <w:r>
            <w:rPr>
              <w:lang w:bidi="en-GB"/>
            </w:rPr>
            <w:t>Education</w:t>
          </w:r>
        </w:p>
      </w:docPartBody>
    </w:docPart>
    <w:docPart>
      <w:docPartPr>
        <w:name w:val="DAF9E0898E11F042AE8E6C7E5E942B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21FD90-6C2E-964D-918D-2BF00B898734}"/>
      </w:docPartPr>
      <w:docPartBody>
        <w:p w:rsidR="00977E63" w:rsidRDefault="00ED19F9">
          <w:pPr>
            <w:pStyle w:val="DAF9E0898E11F042AE8E6C7E5E942BF6"/>
          </w:pPr>
          <w:r>
            <w:rPr>
              <w:lang w:bidi="en-GB"/>
            </w:rP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F0E"/>
    <w:rsid w:val="001C0F0E"/>
    <w:rsid w:val="007E0E20"/>
    <w:rsid w:val="007F7514"/>
    <w:rsid w:val="00977E63"/>
    <w:rsid w:val="00C8418A"/>
    <w:rsid w:val="00ED1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75A48645B3E874DAE379F625B2B1257">
    <w:name w:val="475A48645B3E874DAE379F625B2B1257"/>
  </w:style>
  <w:style w:type="paragraph" w:customStyle="1" w:styleId="3C6B4DC3AAEAB844A9D96E32C44A73ED">
    <w:name w:val="3C6B4DC3AAEAB844A9D96E32C44A73ED"/>
  </w:style>
  <w:style w:type="paragraph" w:customStyle="1" w:styleId="DAF9E0898E11F042AE8E6C7E5E942BF6">
    <w:name w:val="DAF9E0898E11F042AE8E6C7E5E942BF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%7bBDF71C86-A59A-7B48-AD20-03EAA776F028%7dtf10002079.dotx</Template>
  <TotalTime>36</TotalTime>
  <Pages>4</Pages>
  <Words>835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Junaid Hussain</cp:lastModifiedBy>
  <cp:revision>31</cp:revision>
  <dcterms:created xsi:type="dcterms:W3CDTF">2024-06-20T22:31:00Z</dcterms:created>
  <dcterms:modified xsi:type="dcterms:W3CDTF">2024-06-23T19:49:00Z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TF10002038</vt:lpwstr>
  </property>
</Properties>
</file>