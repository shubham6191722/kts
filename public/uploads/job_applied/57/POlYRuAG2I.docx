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10E3" w14:textId="77777777" w:rsidR="006201AB" w:rsidRPr="0021549B" w:rsidRDefault="009B3788" w:rsidP="009B3788">
      <w:pPr>
        <w:pStyle w:val="Name"/>
        <w:rPr>
          <w:color w:val="000000" w:themeColor="text1"/>
        </w:rPr>
      </w:pPr>
      <w:r w:rsidRPr="0021549B">
        <w:rPr>
          <w:color w:val="000000" w:themeColor="text1"/>
        </w:rPr>
        <w:t xml:space="preserve">Manazar Hussain </w:t>
      </w:r>
    </w:p>
    <w:p w14:paraId="71D1A2CF" w14:textId="637B47A1" w:rsidR="0059120E" w:rsidRPr="0021549B" w:rsidRDefault="00B12D9F" w:rsidP="009B3788">
      <w:pPr>
        <w:pStyle w:val="Name"/>
        <w:rPr>
          <w:color w:val="000000" w:themeColor="text1"/>
        </w:rPr>
      </w:pPr>
      <w:r w:rsidRPr="0021549B">
        <w:rPr>
          <w:color w:val="000000" w:themeColor="text1"/>
        </w:rPr>
        <w:t>118 Queen</w:t>
      </w:r>
      <w:r w:rsidR="008E2E2A" w:rsidRPr="0021549B">
        <w:rPr>
          <w:color w:val="000000" w:themeColor="text1"/>
        </w:rPr>
        <w:t xml:space="preserve">s </w:t>
      </w:r>
      <w:r w:rsidR="006201AB" w:rsidRPr="0021549B">
        <w:rPr>
          <w:color w:val="000000" w:themeColor="text1"/>
        </w:rPr>
        <w:t>Park Road</w:t>
      </w:r>
      <w:r w:rsidR="008E2E2A" w:rsidRPr="0021549B">
        <w:rPr>
          <w:color w:val="000000" w:themeColor="text1"/>
        </w:rPr>
        <w:t xml:space="preserve">| </w:t>
      </w:r>
      <w:r w:rsidR="006201AB" w:rsidRPr="0021549B">
        <w:rPr>
          <w:color w:val="000000" w:themeColor="text1"/>
        </w:rPr>
        <w:t>07475421155</w:t>
      </w:r>
      <w:r w:rsidR="008E2E2A" w:rsidRPr="0021549B">
        <w:rPr>
          <w:color w:val="000000" w:themeColor="text1"/>
        </w:rPr>
        <w:t xml:space="preserve"> | </w:t>
      </w:r>
      <w:hyperlink r:id="rId7" w:history="1">
        <w:r w:rsidR="006201AB" w:rsidRPr="0021549B">
          <w:rPr>
            <w:rStyle w:val="Hyperlink"/>
            <w:color w:val="000000" w:themeColor="text1"/>
          </w:rPr>
          <w:t>Manazar57@gmail.com</w:t>
        </w:r>
      </w:hyperlink>
      <w:r w:rsidR="006201AB" w:rsidRPr="0021549B">
        <w:rPr>
          <w:color w:val="000000" w:themeColor="text1"/>
        </w:rPr>
        <w:t xml:space="preserve"> </w:t>
      </w:r>
      <w:r w:rsidR="009162B7" w:rsidRPr="0021549B">
        <w:rPr>
          <w:color w:val="000000" w:themeColor="text1"/>
        </w:rPr>
        <w:t xml:space="preserve"> </w:t>
      </w:r>
    </w:p>
    <w:p w14:paraId="0B77E2ED" w14:textId="1149661B" w:rsidR="009162B7" w:rsidRPr="0021549B" w:rsidRDefault="009162B7" w:rsidP="009B3788">
      <w:pPr>
        <w:pStyle w:val="Name"/>
        <w:rPr>
          <w:color w:val="000000" w:themeColor="text1"/>
        </w:rPr>
      </w:pPr>
    </w:p>
    <w:p w14:paraId="47DEE2A4" w14:textId="392309CC" w:rsidR="009162B7" w:rsidRPr="0021549B" w:rsidRDefault="00667DC9" w:rsidP="009B3788">
      <w:pPr>
        <w:pStyle w:val="Name"/>
        <w:rPr>
          <w:color w:val="000000" w:themeColor="text1"/>
          <w:u w:val="single"/>
        </w:rPr>
      </w:pPr>
      <w:r w:rsidRPr="0021549B">
        <w:rPr>
          <w:color w:val="000000" w:themeColor="text1"/>
          <w:u w:val="single"/>
        </w:rPr>
        <w:t>Summary</w:t>
      </w:r>
    </w:p>
    <w:p w14:paraId="49E93BEC" w14:textId="4DFA00F0" w:rsidR="006249BB" w:rsidRPr="0021549B" w:rsidRDefault="006249BB" w:rsidP="009B3788">
      <w:pPr>
        <w:pStyle w:val="Name"/>
        <w:rPr>
          <w:rFonts w:ascii="Segoe UI" w:eastAsia="Times New Roman" w:hAnsi="Segoe UI" w:cs="Segoe UI"/>
          <w:b w:val="0"/>
          <w:bCs/>
          <w:color w:val="000000" w:themeColor="text1"/>
          <w:sz w:val="22"/>
          <w:shd w:val="clear" w:color="auto" w:fill="FFFFFF"/>
        </w:rPr>
      </w:pPr>
    </w:p>
    <w:p w14:paraId="56D2DF11" w14:textId="6D3D5724" w:rsidR="00911DE4" w:rsidRDefault="003077AF">
      <w:pPr>
        <w:pStyle w:val="Heading1"/>
        <w:rPr>
          <w:rFonts w:asciiTheme="minorHAnsi" w:hAnsiTheme="minorHAnsi"/>
          <w:b w:val="0"/>
          <w:bCs/>
          <w:caps/>
          <w:color w:val="000000" w:themeColor="text1"/>
          <w:sz w:val="22"/>
        </w:rPr>
      </w:pPr>
      <w:r>
        <w:rPr>
          <w:rFonts w:asciiTheme="minorHAnsi" w:hAnsiTheme="minorHAnsi"/>
          <w:b w:val="0"/>
          <w:bCs/>
          <w:caps/>
          <w:color w:val="000000" w:themeColor="text1"/>
          <w:sz w:val="22"/>
        </w:rPr>
        <w:t xml:space="preserve">EXPERIENCEd call CENTER </w:t>
      </w:r>
      <w:r w:rsidR="00911DE4" w:rsidRPr="00911DE4">
        <w:rPr>
          <w:rFonts w:asciiTheme="minorHAnsi" w:hAnsiTheme="minorHAnsi"/>
          <w:b w:val="0"/>
          <w:bCs/>
          <w:caps/>
          <w:color w:val="000000" w:themeColor="text1"/>
          <w:sz w:val="22"/>
        </w:rPr>
        <w:t xml:space="preserve">Agent with </w:t>
      </w:r>
      <w:r w:rsidR="009F52F2">
        <w:rPr>
          <w:rFonts w:asciiTheme="minorHAnsi" w:hAnsiTheme="minorHAnsi"/>
          <w:b w:val="0"/>
          <w:bCs/>
          <w:caps/>
          <w:color w:val="000000" w:themeColor="text1"/>
          <w:sz w:val="22"/>
        </w:rPr>
        <w:t>7</w:t>
      </w:r>
      <w:r w:rsidR="00911DE4" w:rsidRPr="00911DE4">
        <w:rPr>
          <w:rFonts w:asciiTheme="minorHAnsi" w:hAnsiTheme="minorHAnsi"/>
          <w:b w:val="0"/>
          <w:bCs/>
          <w:caps/>
          <w:color w:val="000000" w:themeColor="text1"/>
          <w:sz w:val="22"/>
        </w:rPr>
        <w:t>+ years of customer service experience. Well-versed in troubleshooting customer inquiries, resolving problems and providing excellent customer</w:t>
      </w:r>
      <w:r w:rsidR="00911DE4">
        <w:rPr>
          <w:rFonts w:asciiTheme="minorHAnsi" w:hAnsiTheme="minorHAnsi"/>
          <w:b w:val="0"/>
          <w:bCs/>
          <w:caps/>
          <w:color w:val="000000" w:themeColor="text1"/>
          <w:sz w:val="22"/>
        </w:rPr>
        <w:t xml:space="preserve"> service </w:t>
      </w:r>
    </w:p>
    <w:p w14:paraId="74EF0542" w14:textId="77777777" w:rsidR="00911DE4" w:rsidRDefault="00911DE4">
      <w:pPr>
        <w:pStyle w:val="Heading1"/>
        <w:rPr>
          <w:rFonts w:asciiTheme="minorHAnsi" w:hAnsiTheme="minorHAnsi"/>
          <w:b w:val="0"/>
          <w:bCs/>
          <w:caps/>
          <w:color w:val="000000" w:themeColor="text1"/>
          <w:sz w:val="22"/>
        </w:rPr>
      </w:pPr>
    </w:p>
    <w:p w14:paraId="125FD0DE" w14:textId="72C46F4E" w:rsidR="0059120E" w:rsidRPr="0021549B" w:rsidRDefault="007D0D3A">
      <w:pPr>
        <w:pStyle w:val="Heading1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 xml:space="preserve">Skills </w:t>
      </w:r>
    </w:p>
    <w:p w14:paraId="239417D1" w14:textId="79013D30" w:rsidR="00A12E5F" w:rsidRPr="000939B1" w:rsidRDefault="0026710D" w:rsidP="000939B1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Customer </w:t>
      </w:r>
      <w:r w:rsidR="000939B1">
        <w:rPr>
          <w:rFonts w:ascii="Arial" w:eastAsia="Times New Roman" w:hAnsi="Arial" w:cs="Arial"/>
          <w:color w:val="000000" w:themeColor="text1"/>
        </w:rPr>
        <w:t>services</w:t>
      </w:r>
    </w:p>
    <w:p w14:paraId="036277EF" w14:textId="2EB0A1D8" w:rsidR="00A12E5F" w:rsidRPr="00A12E5F" w:rsidRDefault="004E5130" w:rsidP="00A12E5F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Call centre operations </w:t>
      </w:r>
    </w:p>
    <w:p w14:paraId="739FB87B" w14:textId="7C139E8D" w:rsidR="00A12E5F" w:rsidRPr="00A12E5F" w:rsidRDefault="008F5BBE" w:rsidP="00A12E5F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Team collaboration </w:t>
      </w:r>
    </w:p>
    <w:p w14:paraId="40096A1A" w14:textId="56B578FC" w:rsidR="00E75EB4" w:rsidRDefault="00CE6C5A" w:rsidP="00CE6C5A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Customer engagement </w:t>
      </w:r>
    </w:p>
    <w:p w14:paraId="17AEB3D1" w14:textId="29C428E6" w:rsidR="00CE6C5A" w:rsidRDefault="0022765D" w:rsidP="00CE6C5A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Complaint resolution </w:t>
      </w:r>
    </w:p>
    <w:p w14:paraId="70E182C8" w14:textId="2030AA70" w:rsidR="0022765D" w:rsidRDefault="001A7133" w:rsidP="00CE6C5A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Business development </w:t>
      </w:r>
    </w:p>
    <w:p w14:paraId="5EE2E330" w14:textId="627E69C4" w:rsidR="001A7133" w:rsidRDefault="00D457DB" w:rsidP="00CE6C5A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Administration </w:t>
      </w:r>
    </w:p>
    <w:p w14:paraId="40C85954" w14:textId="250F629D" w:rsidR="00D457DB" w:rsidRDefault="0024763F" w:rsidP="00CE6C5A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Problems solving </w:t>
      </w:r>
    </w:p>
    <w:p w14:paraId="36DA579C" w14:textId="4D6BAB98" w:rsidR="0024763F" w:rsidRPr="00B33413" w:rsidRDefault="0024763F" w:rsidP="00574B26">
      <w:pPr>
        <w:numPr>
          <w:ilvl w:val="0"/>
          <w:numId w:val="30"/>
        </w:num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</w:rPr>
        <w:t xml:space="preserve">Microsoft Office </w:t>
      </w:r>
    </w:p>
    <w:p w14:paraId="646443C3" w14:textId="52D91E5E" w:rsidR="00AB1D3A" w:rsidRPr="0021549B" w:rsidRDefault="00AB1D3A" w:rsidP="00AB1D3A">
      <w:pPr>
        <w:shd w:val="clear" w:color="auto" w:fill="FFFFFF"/>
        <w:spacing w:before="100" w:beforeAutospacing="1"/>
        <w:divId w:val="633632439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u w:val="single"/>
        </w:rPr>
      </w:pPr>
      <w:r w:rsidRPr="0021549B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u w:val="single"/>
        </w:rPr>
        <w:t xml:space="preserve">EDUCATION </w:t>
      </w:r>
    </w:p>
    <w:p w14:paraId="2153C83B" w14:textId="35A43E19" w:rsidR="00FE24BA" w:rsidRPr="00FB260B" w:rsidRDefault="00FE24BA" w:rsidP="00AD1AE1">
      <w:pPr>
        <w:pStyle w:val="Heading1"/>
        <w:rPr>
          <w:color w:val="000000" w:themeColor="text1"/>
          <w:u w:val="single"/>
        </w:rPr>
      </w:pPr>
      <w:r w:rsidRPr="00FB260B">
        <w:rPr>
          <w:color w:val="000000" w:themeColor="text1"/>
          <w:u w:val="single"/>
        </w:rPr>
        <w:t xml:space="preserve">Blackburn Central High School 2012-2017 </w:t>
      </w:r>
    </w:p>
    <w:p w14:paraId="26353289" w14:textId="027BE00A" w:rsidR="00FE24BA" w:rsidRPr="0021549B" w:rsidRDefault="00FE24BA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Math’s</w:t>
      </w:r>
      <w:r w:rsidRPr="0021549B">
        <w:rPr>
          <w:color w:val="000000" w:themeColor="text1"/>
        </w:rPr>
        <w:t xml:space="preserve"> - </w:t>
      </w:r>
      <w:r w:rsidR="00443B13" w:rsidRPr="0021549B">
        <w:rPr>
          <w:b w:val="0"/>
          <w:bCs/>
          <w:color w:val="000000" w:themeColor="text1"/>
        </w:rPr>
        <w:t>B</w:t>
      </w:r>
    </w:p>
    <w:p w14:paraId="61E086F6" w14:textId="77777777" w:rsidR="00FE24BA" w:rsidRPr="0021549B" w:rsidRDefault="00FE24BA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English</w:t>
      </w:r>
      <w:r w:rsidRPr="0021549B">
        <w:rPr>
          <w:color w:val="000000" w:themeColor="text1"/>
        </w:rPr>
        <w:t xml:space="preserve"> - </w:t>
      </w:r>
      <w:r w:rsidRPr="0021549B">
        <w:rPr>
          <w:b w:val="0"/>
          <w:bCs/>
          <w:color w:val="000000" w:themeColor="text1"/>
        </w:rPr>
        <w:t>C</w:t>
      </w:r>
      <w:r w:rsidRPr="0021549B">
        <w:rPr>
          <w:color w:val="000000" w:themeColor="text1"/>
        </w:rPr>
        <w:t xml:space="preserve"> </w:t>
      </w:r>
    </w:p>
    <w:p w14:paraId="7DA6795C" w14:textId="77777777" w:rsidR="00FE24BA" w:rsidRPr="0021549B" w:rsidRDefault="00FE24BA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Science</w:t>
      </w:r>
      <w:r w:rsidRPr="0021549B">
        <w:rPr>
          <w:color w:val="000000" w:themeColor="text1"/>
        </w:rPr>
        <w:t xml:space="preserve"> - </w:t>
      </w:r>
      <w:r w:rsidRPr="0021549B">
        <w:rPr>
          <w:b w:val="0"/>
          <w:bCs/>
          <w:color w:val="000000" w:themeColor="text1"/>
        </w:rPr>
        <w:t>D</w:t>
      </w:r>
      <w:r w:rsidRPr="0021549B">
        <w:rPr>
          <w:color w:val="000000" w:themeColor="text1"/>
        </w:rPr>
        <w:t xml:space="preserve"> </w:t>
      </w:r>
    </w:p>
    <w:p w14:paraId="768AB122" w14:textId="79153246" w:rsidR="00FE24BA" w:rsidRPr="0021549B" w:rsidRDefault="00FE24BA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Geography</w:t>
      </w:r>
      <w:r w:rsidRPr="0021549B">
        <w:rPr>
          <w:color w:val="000000" w:themeColor="text1"/>
        </w:rPr>
        <w:t xml:space="preserve"> - </w:t>
      </w:r>
      <w:r w:rsidR="00443B13" w:rsidRPr="0021549B">
        <w:rPr>
          <w:b w:val="0"/>
          <w:bCs/>
          <w:color w:val="000000" w:themeColor="text1"/>
        </w:rPr>
        <w:t>C</w:t>
      </w:r>
    </w:p>
    <w:p w14:paraId="41BA6927" w14:textId="5E2E37DD" w:rsidR="00FE24BA" w:rsidRPr="0021549B" w:rsidRDefault="00FE24BA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Product</w:t>
      </w:r>
      <w:r w:rsidRPr="0021549B">
        <w:rPr>
          <w:color w:val="000000" w:themeColor="text1"/>
        </w:rPr>
        <w:t xml:space="preserve"> </w:t>
      </w:r>
      <w:r w:rsidR="003A09B7" w:rsidRPr="0021549B">
        <w:rPr>
          <w:color w:val="000000" w:themeColor="text1"/>
          <w:u w:val="single"/>
        </w:rPr>
        <w:t>design</w:t>
      </w:r>
      <w:r w:rsidRPr="0021549B">
        <w:rPr>
          <w:color w:val="000000" w:themeColor="text1"/>
        </w:rPr>
        <w:t xml:space="preserve"> </w:t>
      </w:r>
      <w:r w:rsidR="00941D60" w:rsidRPr="0021549B">
        <w:rPr>
          <w:color w:val="000000" w:themeColor="text1"/>
        </w:rPr>
        <w:t>–</w:t>
      </w:r>
      <w:r w:rsidRPr="0021549B">
        <w:rPr>
          <w:color w:val="000000" w:themeColor="text1"/>
        </w:rPr>
        <w:t xml:space="preserve"> </w:t>
      </w:r>
      <w:r w:rsidR="0012387D">
        <w:rPr>
          <w:b w:val="0"/>
          <w:bCs/>
          <w:color w:val="000000" w:themeColor="text1"/>
        </w:rPr>
        <w:t>Pass-</w:t>
      </w:r>
      <w:r w:rsidR="00941D60" w:rsidRPr="0021549B">
        <w:rPr>
          <w:b w:val="0"/>
          <w:bCs/>
          <w:color w:val="000000" w:themeColor="text1"/>
        </w:rPr>
        <w:t xml:space="preserve"> C </w:t>
      </w:r>
    </w:p>
    <w:p w14:paraId="2760C420" w14:textId="2C48DA20" w:rsidR="00FE24BA" w:rsidRPr="0021549B" w:rsidRDefault="00067A85" w:rsidP="00FE24BA">
      <w:pPr>
        <w:pStyle w:val="Heading2"/>
        <w:rPr>
          <w:color w:val="000000" w:themeColor="text1"/>
        </w:rPr>
      </w:pPr>
      <w:r w:rsidRPr="0021549B">
        <w:rPr>
          <w:color w:val="000000" w:themeColor="text1"/>
          <w:u w:val="single"/>
        </w:rPr>
        <w:t>ICT-</w:t>
      </w:r>
      <w:r w:rsidR="00FE24BA" w:rsidRPr="0021549B">
        <w:rPr>
          <w:color w:val="000000" w:themeColor="text1"/>
        </w:rPr>
        <w:t xml:space="preserve"> - </w:t>
      </w:r>
      <w:r w:rsidR="00FE24BA" w:rsidRPr="0021549B">
        <w:rPr>
          <w:b w:val="0"/>
          <w:bCs/>
          <w:color w:val="000000" w:themeColor="text1"/>
        </w:rPr>
        <w:t>Merit</w:t>
      </w:r>
      <w:r w:rsidR="002E3E36" w:rsidRPr="0021549B">
        <w:rPr>
          <w:color w:val="000000" w:themeColor="text1"/>
        </w:rPr>
        <w:t xml:space="preserve">/PASS </w:t>
      </w:r>
    </w:p>
    <w:p w14:paraId="4E971B7A" w14:textId="60A913E7" w:rsidR="008D7ADB" w:rsidRDefault="00FE24BA" w:rsidP="00820461">
      <w:pPr>
        <w:rPr>
          <w:color w:val="000000" w:themeColor="text1"/>
        </w:rPr>
      </w:pPr>
      <w:r w:rsidRPr="0021549B">
        <w:rPr>
          <w:b/>
          <w:bCs/>
          <w:color w:val="000000" w:themeColor="text1"/>
          <w:sz w:val="28"/>
          <w:szCs w:val="28"/>
          <w:u w:val="single"/>
        </w:rPr>
        <w:t>Blackburn College</w:t>
      </w:r>
      <w:r w:rsidR="00F96551" w:rsidRPr="0021549B">
        <w:rPr>
          <w:b/>
          <w:bCs/>
          <w:color w:val="000000" w:themeColor="text1"/>
          <w:sz w:val="28"/>
          <w:szCs w:val="28"/>
          <w:u w:val="single"/>
        </w:rPr>
        <w:t>-</w:t>
      </w:r>
      <w:r w:rsidRPr="0021549B">
        <w:rPr>
          <w:b/>
          <w:bCs/>
          <w:color w:val="000000" w:themeColor="text1"/>
          <w:sz w:val="28"/>
          <w:szCs w:val="28"/>
          <w:u w:val="single"/>
        </w:rPr>
        <w:t>2017-20</w:t>
      </w:r>
      <w:r w:rsidR="009F52F2">
        <w:rPr>
          <w:b/>
          <w:bCs/>
          <w:color w:val="000000" w:themeColor="text1"/>
          <w:sz w:val="28"/>
          <w:szCs w:val="28"/>
          <w:u w:val="single"/>
        </w:rPr>
        <w:t>1</w:t>
      </w:r>
      <w:r w:rsidR="00AC6994">
        <w:rPr>
          <w:b/>
          <w:bCs/>
          <w:color w:val="000000" w:themeColor="text1"/>
          <w:sz w:val="28"/>
          <w:szCs w:val="28"/>
          <w:u w:val="single"/>
        </w:rPr>
        <w:t>9</w:t>
      </w:r>
    </w:p>
    <w:p w14:paraId="52854D30" w14:textId="00D30CF3" w:rsidR="000E6BD3" w:rsidRPr="0021549B" w:rsidRDefault="00FE24BA" w:rsidP="00820461">
      <w:pPr>
        <w:rPr>
          <w:color w:val="000000" w:themeColor="text1"/>
          <w:sz w:val="24"/>
          <w:szCs w:val="24"/>
        </w:rPr>
      </w:pPr>
      <w:r w:rsidRPr="0021549B">
        <w:rPr>
          <w:color w:val="000000" w:themeColor="text1"/>
        </w:rPr>
        <w:t xml:space="preserve"> - </w:t>
      </w:r>
      <w:r w:rsidR="004049DB" w:rsidRPr="0021549B">
        <w:rPr>
          <w:color w:val="000000" w:themeColor="text1"/>
          <w:sz w:val="24"/>
          <w:szCs w:val="24"/>
        </w:rPr>
        <w:t xml:space="preserve">Level </w:t>
      </w:r>
      <w:r w:rsidR="00AC6994">
        <w:rPr>
          <w:color w:val="000000" w:themeColor="text1"/>
          <w:sz w:val="24"/>
          <w:szCs w:val="24"/>
        </w:rPr>
        <w:t>3</w:t>
      </w:r>
      <w:r w:rsidR="00FA57E0">
        <w:rPr>
          <w:color w:val="000000" w:themeColor="text1"/>
          <w:sz w:val="24"/>
          <w:szCs w:val="24"/>
        </w:rPr>
        <w:t xml:space="preserve"> Business </w:t>
      </w:r>
      <w:r w:rsidR="00807B90">
        <w:rPr>
          <w:color w:val="000000" w:themeColor="text1"/>
          <w:sz w:val="24"/>
          <w:szCs w:val="24"/>
        </w:rPr>
        <w:t xml:space="preserve">&amp; </w:t>
      </w:r>
      <w:r w:rsidR="00326988">
        <w:rPr>
          <w:color w:val="000000" w:themeColor="text1"/>
          <w:sz w:val="24"/>
          <w:szCs w:val="24"/>
        </w:rPr>
        <w:t>R</w:t>
      </w:r>
      <w:r w:rsidR="00807B90">
        <w:rPr>
          <w:color w:val="000000" w:themeColor="text1"/>
          <w:sz w:val="24"/>
          <w:szCs w:val="24"/>
        </w:rPr>
        <w:t xml:space="preserve">etail </w:t>
      </w:r>
      <w:r w:rsidR="005E05E4">
        <w:rPr>
          <w:color w:val="000000" w:themeColor="text1"/>
          <w:sz w:val="24"/>
          <w:szCs w:val="24"/>
        </w:rPr>
        <w:t xml:space="preserve">Certificate </w:t>
      </w:r>
    </w:p>
    <w:p w14:paraId="23D7E955" w14:textId="77777777" w:rsidR="008D7ADB" w:rsidRDefault="008D7ADB" w:rsidP="00820461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EB6E2CD" w14:textId="4379C743" w:rsidR="00261AC2" w:rsidRPr="000F210C" w:rsidRDefault="00AF1A28" w:rsidP="000F210C">
      <w:pPr>
        <w:rPr>
          <w:b/>
          <w:bCs/>
          <w:color w:val="000000" w:themeColor="text1"/>
          <w:sz w:val="32"/>
          <w:szCs w:val="32"/>
          <w:u w:val="single"/>
        </w:rPr>
      </w:pPr>
      <w:r w:rsidRPr="008D7ADB">
        <w:rPr>
          <w:b/>
          <w:bCs/>
          <w:color w:val="000000" w:themeColor="text1"/>
          <w:sz w:val="32"/>
          <w:szCs w:val="32"/>
          <w:u w:val="single"/>
        </w:rPr>
        <w:t xml:space="preserve">WORK EXPERIENCE </w:t>
      </w:r>
    </w:p>
    <w:p w14:paraId="6FEE6870" w14:textId="61664F60" w:rsidR="00431419" w:rsidRPr="000F210C" w:rsidRDefault="005117FA" w:rsidP="000F210C">
      <w:pPr>
        <w:spacing w:before="100" w:beforeAutospacing="1" w:after="100" w:afterAutospacing="1" w:line="240" w:lineRule="auto"/>
        <w:textAlignment w:val="baseline"/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</w:pPr>
      <w:r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Call Centre Advisor</w:t>
      </w:r>
      <w:r w:rsidR="00FA4513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B17D6E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2D74B9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02-2020</w:t>
      </w:r>
      <w:r w:rsidR="00CB16DB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996AE5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0</w:t>
      </w:r>
      <w:r w:rsidR="005E05E4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7</w:t>
      </w:r>
      <w:r w:rsidR="00996AE5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-202</w:t>
      </w:r>
      <w:r w:rsidR="00AB2532" w:rsidRPr="000F210C">
        <w:rPr>
          <w:rFonts w:ascii="MuseoSans" w:eastAsia="Times New Roman" w:hAnsi="MuseoSans"/>
          <w:b/>
          <w:bCs/>
          <w:color w:val="000000" w:themeColor="text1"/>
          <w:sz w:val="32"/>
          <w:szCs w:val="32"/>
          <w:u w:val="single"/>
        </w:rPr>
        <w:t>4</w:t>
      </w:r>
    </w:p>
    <w:p w14:paraId="3FD01EAD" w14:textId="5CD91F34" w:rsidR="00D12634" w:rsidRPr="00813234" w:rsidRDefault="00471E53" w:rsidP="00431419">
      <w:pPr>
        <w:spacing w:before="100" w:beforeAutospacing="1" w:after="100" w:afterAutospacing="1" w:line="240" w:lineRule="auto"/>
        <w:textAlignment w:val="baseline"/>
        <w:rPr>
          <w:rFonts w:ascii="MuseoSans" w:eastAsia="Times New Roman" w:hAnsi="MuseoSans"/>
          <w:color w:val="000000" w:themeColor="text1"/>
          <w:sz w:val="28"/>
          <w:szCs w:val="28"/>
          <w:u w:val="single"/>
        </w:rPr>
      </w:pPr>
      <w:r>
        <w:rPr>
          <w:rFonts w:ascii="MuseoSans" w:eastAsia="Times New Roman" w:hAnsi="MuseoSans"/>
          <w:b/>
          <w:bCs/>
          <w:color w:val="000000" w:themeColor="text1"/>
          <w:sz w:val="28"/>
          <w:szCs w:val="28"/>
          <w:u w:val="single"/>
        </w:rPr>
        <w:lastRenderedPageBreak/>
        <w:t>Eon</w:t>
      </w:r>
      <w:r w:rsidR="00C24249">
        <w:rPr>
          <w:rFonts w:ascii="MuseoSans" w:eastAsia="Times New Roman" w:hAnsi="MuseoSans"/>
          <w:b/>
          <w:bCs/>
          <w:color w:val="000000" w:themeColor="text1"/>
          <w:sz w:val="28"/>
          <w:szCs w:val="28"/>
          <w:u w:val="single"/>
        </w:rPr>
        <w:t xml:space="preserve"> Gas and Electrical</w:t>
      </w:r>
      <w:r w:rsidR="00813234" w:rsidRPr="005234B4">
        <w:rPr>
          <w:rFonts w:ascii="MuseoSans" w:eastAsia="Times New Roman" w:hAnsi="MuseoSans"/>
          <w:color w:val="000000" w:themeColor="text1"/>
          <w:sz w:val="28"/>
          <w:szCs w:val="28"/>
        </w:rPr>
        <w:t xml:space="preserve">- </w:t>
      </w:r>
      <w:r w:rsidR="00BD0D4D">
        <w:rPr>
          <w:rFonts w:ascii="MuseoSans" w:eastAsia="Times New Roman" w:hAnsi="MuseoSans"/>
          <w:color w:val="000000" w:themeColor="text1"/>
          <w:sz w:val="28"/>
          <w:szCs w:val="28"/>
        </w:rPr>
        <w:t>Bolton</w:t>
      </w:r>
    </w:p>
    <w:p w14:paraId="75436789" w14:textId="77777777" w:rsidR="005A65D5" w:rsidRPr="001D596F" w:rsidRDefault="005A65D5" w:rsidP="005A65D5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1D596F">
        <w:rPr>
          <w:color w:val="000000" w:themeColor="text1"/>
        </w:rPr>
        <w:t>Gained over three years of customer service experience in a fast- paced retail setting.</w:t>
      </w:r>
    </w:p>
    <w:p w14:paraId="35E7E290" w14:textId="77777777" w:rsidR="005A65D5" w:rsidRPr="001D596F" w:rsidRDefault="005A65D5" w:rsidP="005A65D5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1D596F">
        <w:rPr>
          <w:color w:val="000000" w:themeColor="text1"/>
        </w:rPr>
        <w:t>Handled customer inquiries and complaints with professionalism, tact and diplomacy.</w:t>
      </w:r>
    </w:p>
    <w:p w14:paraId="3679E60F" w14:textId="507FDF14" w:rsidR="005A65D5" w:rsidRPr="001D596F" w:rsidRDefault="005A65D5" w:rsidP="005A65D5">
      <w:pPr>
        <w:pStyle w:val="Heading1"/>
        <w:numPr>
          <w:ilvl w:val="0"/>
          <w:numId w:val="39"/>
        </w:numPr>
        <w:rPr>
          <w:b w:val="0"/>
          <w:color w:val="000000" w:themeColor="text1"/>
          <w:sz w:val="22"/>
        </w:rPr>
      </w:pPr>
      <w:r w:rsidRPr="001D596F">
        <w:rPr>
          <w:b w:val="0"/>
          <w:color w:val="000000" w:themeColor="text1"/>
          <w:sz w:val="22"/>
        </w:rPr>
        <w:t>Developed strong problem-solving and communication skills to effectively resolve customer issues</w:t>
      </w:r>
    </w:p>
    <w:p w14:paraId="37C71359" w14:textId="77777777" w:rsidR="00852262" w:rsidRPr="001D596F" w:rsidRDefault="00852262" w:rsidP="00852262">
      <w:pPr>
        <w:pStyle w:val="ListParagraph"/>
        <w:numPr>
          <w:ilvl w:val="0"/>
          <w:numId w:val="39"/>
        </w:numPr>
      </w:pPr>
      <w:r w:rsidRPr="001D596F">
        <w:t>Provided friendly and courteous service to customers, resulting in repeat business.</w:t>
      </w:r>
    </w:p>
    <w:p w14:paraId="6B3E197E" w14:textId="77777777" w:rsidR="00852262" w:rsidRPr="001D596F" w:rsidRDefault="00852262" w:rsidP="00852262">
      <w:pPr>
        <w:pStyle w:val="ListParagraph"/>
        <w:numPr>
          <w:ilvl w:val="0"/>
          <w:numId w:val="39"/>
        </w:numPr>
      </w:pPr>
      <w:r w:rsidRPr="001D596F">
        <w:t>Maintained a high level of customer satisfaction through efficient handling of queries.</w:t>
      </w:r>
    </w:p>
    <w:p w14:paraId="45A4B9E8" w14:textId="4864E0A6" w:rsidR="005A65D5" w:rsidRPr="005A65D5" w:rsidRDefault="00852262" w:rsidP="00852262">
      <w:pPr>
        <w:pStyle w:val="ListParagraph"/>
        <w:numPr>
          <w:ilvl w:val="0"/>
          <w:numId w:val="39"/>
        </w:numPr>
      </w:pPr>
      <w:r w:rsidRPr="001D596F">
        <w:t>Utilized computer systems to process customer o</w:t>
      </w:r>
      <w:r>
        <w:t>rders, payments and adjustments.</w:t>
      </w:r>
    </w:p>
    <w:p w14:paraId="5B43BB93" w14:textId="77777777" w:rsidR="005A65D5" w:rsidRPr="005A65D5" w:rsidRDefault="005A65D5" w:rsidP="005A65D5">
      <w:pPr>
        <w:pStyle w:val="Heading1"/>
        <w:ind w:left="360"/>
        <w:rPr>
          <w:b w:val="0"/>
          <w:color w:val="000000" w:themeColor="text1"/>
          <w:u w:val="single"/>
        </w:rPr>
      </w:pPr>
    </w:p>
    <w:p w14:paraId="2EDA2AF2" w14:textId="56DC44AE" w:rsidR="0059120E" w:rsidRPr="005A65D5" w:rsidRDefault="00130762" w:rsidP="005A65D5">
      <w:pPr>
        <w:pStyle w:val="Heading1"/>
        <w:rPr>
          <w:color w:val="000000" w:themeColor="text1"/>
          <w:u w:val="single"/>
        </w:rPr>
      </w:pPr>
      <w:proofErr w:type="spellStart"/>
      <w:r w:rsidRPr="005A65D5">
        <w:rPr>
          <w:color w:val="000000" w:themeColor="text1"/>
          <w:u w:val="single"/>
        </w:rPr>
        <w:t>Charkys</w:t>
      </w:r>
      <w:proofErr w:type="spellEnd"/>
      <w:r w:rsidRPr="005A65D5">
        <w:rPr>
          <w:color w:val="000000" w:themeColor="text1"/>
          <w:u w:val="single"/>
        </w:rPr>
        <w:t xml:space="preserve"> Take</w:t>
      </w:r>
      <w:r w:rsidR="00A67FD6" w:rsidRPr="005A65D5">
        <w:rPr>
          <w:color w:val="000000" w:themeColor="text1"/>
          <w:u w:val="single"/>
        </w:rPr>
        <w:t xml:space="preserve">away </w:t>
      </w:r>
      <w:r w:rsidR="00760543" w:rsidRPr="005A65D5">
        <w:rPr>
          <w:color w:val="000000" w:themeColor="text1"/>
          <w:u w:val="single"/>
        </w:rPr>
        <w:t>Managing</w:t>
      </w:r>
      <w:r w:rsidR="00A67FD6" w:rsidRPr="005A65D5">
        <w:rPr>
          <w:color w:val="000000" w:themeColor="text1"/>
          <w:u w:val="single"/>
        </w:rPr>
        <w:t xml:space="preserve"> Director </w:t>
      </w:r>
      <w:r w:rsidR="00D0360E" w:rsidRPr="005A65D5">
        <w:rPr>
          <w:color w:val="000000" w:themeColor="text1"/>
          <w:u w:val="single"/>
        </w:rPr>
        <w:t>01-2017</w:t>
      </w:r>
      <w:r w:rsidR="00D3519F" w:rsidRPr="005A65D5">
        <w:rPr>
          <w:color w:val="000000" w:themeColor="text1"/>
          <w:u w:val="single"/>
        </w:rPr>
        <w:t xml:space="preserve"> 06-2022</w:t>
      </w:r>
      <w:r w:rsidR="00DE55B1" w:rsidRPr="005A65D5">
        <w:rPr>
          <w:color w:val="000000" w:themeColor="text1"/>
          <w:u w:val="single"/>
        </w:rPr>
        <w:t xml:space="preserve"> </w:t>
      </w:r>
      <w:r w:rsidR="00724DD4" w:rsidRPr="005A65D5">
        <w:rPr>
          <w:color w:val="000000" w:themeColor="text1"/>
          <w:u w:val="single"/>
        </w:rPr>
        <w:t xml:space="preserve">Accrington </w:t>
      </w:r>
    </w:p>
    <w:p w14:paraId="29517494" w14:textId="6B6D4DE4" w:rsidR="00464A73" w:rsidRDefault="00F864CB" w:rsidP="00B95A36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20" w:line="480" w:lineRule="auto"/>
        <w:jc w:val="both"/>
        <w:divId w:val="1677880330"/>
        <w:rPr>
          <w:rFonts w:eastAsia="Times New Roman" w:cs="Segoe UI"/>
          <w:color w:val="000000" w:themeColor="text1"/>
        </w:rPr>
      </w:pPr>
      <w:r>
        <w:rPr>
          <w:rFonts w:eastAsia="Times New Roman" w:cs="Segoe UI"/>
          <w:color w:val="000000" w:themeColor="text1"/>
        </w:rPr>
        <w:t xml:space="preserve">Managed day to day operations </w:t>
      </w:r>
      <w:r w:rsidR="00D1618E">
        <w:rPr>
          <w:rFonts w:eastAsia="Times New Roman" w:cs="Segoe UI"/>
          <w:color w:val="000000" w:themeColor="text1"/>
        </w:rPr>
        <w:t xml:space="preserve">of a fast food </w:t>
      </w:r>
      <w:r w:rsidR="00434CC9">
        <w:rPr>
          <w:rFonts w:eastAsia="Times New Roman" w:cs="Segoe UI"/>
          <w:color w:val="000000" w:themeColor="text1"/>
        </w:rPr>
        <w:t xml:space="preserve">restaurant </w:t>
      </w:r>
      <w:r w:rsidR="005E5974">
        <w:rPr>
          <w:rFonts w:eastAsia="Times New Roman" w:cs="Segoe UI"/>
          <w:color w:val="000000" w:themeColor="text1"/>
        </w:rPr>
        <w:t>with an average of 80  customers per day</w:t>
      </w:r>
      <w:r w:rsidR="006D6DEC">
        <w:rPr>
          <w:rFonts w:eastAsia="Times New Roman" w:cs="Segoe UI"/>
          <w:color w:val="000000" w:themeColor="text1"/>
        </w:rPr>
        <w:t>.</w:t>
      </w:r>
    </w:p>
    <w:p w14:paraId="77DB887B" w14:textId="64F2A46F" w:rsidR="006D6DEC" w:rsidRDefault="006D6DEC" w:rsidP="00B95A36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20" w:line="480" w:lineRule="auto"/>
        <w:jc w:val="both"/>
        <w:divId w:val="1677880330"/>
        <w:rPr>
          <w:rFonts w:eastAsia="Times New Roman" w:cs="Segoe UI"/>
          <w:color w:val="000000" w:themeColor="text1"/>
        </w:rPr>
      </w:pPr>
      <w:r>
        <w:rPr>
          <w:rFonts w:eastAsia="Times New Roman" w:cs="Segoe UI"/>
          <w:color w:val="000000" w:themeColor="text1"/>
        </w:rPr>
        <w:t xml:space="preserve">Trained and supervised </w:t>
      </w:r>
      <w:r w:rsidR="00030192">
        <w:rPr>
          <w:rFonts w:eastAsia="Times New Roman" w:cs="Segoe UI"/>
          <w:color w:val="000000" w:themeColor="text1"/>
        </w:rPr>
        <w:t xml:space="preserve">a team of 10 </w:t>
      </w:r>
      <w:r w:rsidR="0080034B">
        <w:rPr>
          <w:rFonts w:eastAsia="Times New Roman" w:cs="Segoe UI"/>
          <w:color w:val="000000" w:themeColor="text1"/>
        </w:rPr>
        <w:t xml:space="preserve">employees </w:t>
      </w:r>
      <w:r w:rsidR="00F13BF7">
        <w:rPr>
          <w:rFonts w:eastAsia="Times New Roman" w:cs="Segoe UI"/>
          <w:color w:val="000000" w:themeColor="text1"/>
        </w:rPr>
        <w:t xml:space="preserve">to ensure all customer </w:t>
      </w:r>
      <w:r w:rsidR="0017004F">
        <w:rPr>
          <w:rFonts w:eastAsia="Times New Roman" w:cs="Segoe UI"/>
          <w:color w:val="000000" w:themeColor="text1"/>
        </w:rPr>
        <w:t>needs were met</w:t>
      </w:r>
      <w:r w:rsidR="00D0360E">
        <w:rPr>
          <w:rFonts w:eastAsia="Times New Roman" w:cs="Segoe UI"/>
          <w:color w:val="000000" w:themeColor="text1"/>
        </w:rPr>
        <w:t>.</w:t>
      </w:r>
    </w:p>
    <w:p w14:paraId="23B5B2F4" w14:textId="01CA0354" w:rsidR="00AB4862" w:rsidRPr="00AB4862" w:rsidRDefault="003B4B95" w:rsidP="00AB4862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20" w:line="480" w:lineRule="auto"/>
        <w:jc w:val="both"/>
        <w:divId w:val="1677880330"/>
        <w:rPr>
          <w:rFonts w:eastAsia="Times New Roman" w:cs="Segoe UI"/>
          <w:color w:val="000000" w:themeColor="text1"/>
        </w:rPr>
      </w:pPr>
      <w:r>
        <w:rPr>
          <w:rFonts w:eastAsia="Times New Roman" w:cs="Segoe UI"/>
          <w:color w:val="000000" w:themeColor="text1"/>
        </w:rPr>
        <w:t xml:space="preserve">Developed </w:t>
      </w:r>
      <w:r w:rsidR="001B576F">
        <w:rPr>
          <w:rFonts w:eastAsia="Times New Roman" w:cs="Segoe UI"/>
          <w:color w:val="000000" w:themeColor="text1"/>
        </w:rPr>
        <w:t>and maintained</w:t>
      </w:r>
      <w:r w:rsidR="00F771F4">
        <w:rPr>
          <w:rFonts w:eastAsia="Times New Roman" w:cs="Segoe UI"/>
          <w:color w:val="000000" w:themeColor="text1"/>
        </w:rPr>
        <w:t xml:space="preserve"> a </w:t>
      </w:r>
      <w:r w:rsidR="001B576F">
        <w:rPr>
          <w:rFonts w:eastAsia="Times New Roman" w:cs="Segoe UI"/>
          <w:color w:val="000000" w:themeColor="text1"/>
        </w:rPr>
        <w:t xml:space="preserve"> customer </w:t>
      </w:r>
      <w:r w:rsidR="002A0970">
        <w:rPr>
          <w:rFonts w:eastAsia="Times New Roman" w:cs="Segoe UI"/>
          <w:color w:val="000000" w:themeColor="text1"/>
        </w:rPr>
        <w:t xml:space="preserve">service oriented </w:t>
      </w:r>
      <w:r w:rsidR="0065486D">
        <w:rPr>
          <w:rFonts w:eastAsia="Times New Roman" w:cs="Segoe UI"/>
          <w:color w:val="000000" w:themeColor="text1"/>
        </w:rPr>
        <w:t>atmosphere</w:t>
      </w:r>
      <w:r w:rsidR="00D760D7">
        <w:rPr>
          <w:rFonts w:eastAsia="Times New Roman" w:cs="Segoe UI"/>
          <w:color w:val="000000" w:themeColor="text1"/>
        </w:rPr>
        <w:t xml:space="preserve">, resulting a 20% </w:t>
      </w:r>
      <w:r w:rsidR="00AB4862">
        <w:rPr>
          <w:rFonts w:eastAsia="Times New Roman" w:cs="Segoe UI"/>
          <w:color w:val="000000" w:themeColor="text1"/>
        </w:rPr>
        <w:t xml:space="preserve">increase in </w:t>
      </w:r>
      <w:r w:rsidR="0050263A">
        <w:rPr>
          <w:rFonts w:eastAsia="Times New Roman" w:cs="Segoe UI"/>
          <w:color w:val="000000" w:themeColor="text1"/>
        </w:rPr>
        <w:t>customer satisfaction</w:t>
      </w:r>
      <w:r w:rsidR="00D0360E">
        <w:rPr>
          <w:rFonts w:eastAsia="Times New Roman" w:cs="Segoe UI"/>
          <w:color w:val="000000" w:themeColor="text1"/>
        </w:rPr>
        <w:t>.</w:t>
      </w:r>
    </w:p>
    <w:p w14:paraId="76FE58EE" w14:textId="77777777" w:rsidR="00A82631" w:rsidRPr="0021549B" w:rsidRDefault="00A82631" w:rsidP="003B4B95">
      <w:pPr>
        <w:spacing w:before="75" w:after="75" w:line="360" w:lineRule="atLeast"/>
        <w:ind w:right="75"/>
        <w:textAlignment w:val="baseline"/>
        <w:divId w:val="574781536"/>
        <w:rPr>
          <w:rFonts w:ascii="Proxima Nova" w:eastAsia="Times New Roman" w:hAnsi="Proxima Nova"/>
          <w:color w:val="000000" w:themeColor="text1"/>
        </w:rPr>
      </w:pPr>
    </w:p>
    <w:p w14:paraId="34AFF0C6" w14:textId="1B60C778" w:rsidR="00A82631" w:rsidRPr="0021549B" w:rsidRDefault="0051587C" w:rsidP="00590FCB">
      <w:pPr>
        <w:spacing w:after="0" w:line="240" w:lineRule="auto"/>
        <w:rPr>
          <w:rFonts w:ascii="Arial" w:eastAsia="Times New Roman" w:hAnsi="Arial" w:cs="Arial"/>
          <w:b/>
          <w:bCs/>
          <w:caps/>
          <w:color w:val="000000" w:themeColor="text1"/>
          <w:u w:val="single"/>
        </w:rPr>
      </w:pPr>
      <w:r>
        <w:rPr>
          <w:rStyle w:val="Strong"/>
          <w:rFonts w:ascii="Arial" w:eastAsia="Times New Roman" w:hAnsi="Arial" w:cs="Arial"/>
          <w:color w:val="000000" w:themeColor="text1"/>
          <w:u w:val="single"/>
        </w:rPr>
        <w:t xml:space="preserve">Customer service assistant </w:t>
      </w:r>
      <w:r w:rsidR="00A82631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0</w:t>
      </w:r>
      <w:r w:rsidR="00E77286">
        <w:rPr>
          <w:rStyle w:val="Strong"/>
          <w:rFonts w:ascii="Arial" w:eastAsia="Times New Roman" w:hAnsi="Arial" w:cs="Arial"/>
          <w:color w:val="000000" w:themeColor="text1"/>
          <w:u w:val="single"/>
        </w:rPr>
        <w:t>2</w:t>
      </w:r>
      <w:r w:rsidR="00971EBF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/</w:t>
      </w:r>
      <w:r w:rsidR="00A82631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201</w:t>
      </w:r>
      <w:r w:rsidR="00E77286">
        <w:rPr>
          <w:rStyle w:val="Strong"/>
          <w:rFonts w:ascii="Arial" w:eastAsia="Times New Roman" w:hAnsi="Arial" w:cs="Arial"/>
          <w:color w:val="000000" w:themeColor="text1"/>
          <w:u w:val="single"/>
        </w:rPr>
        <w:t>9</w:t>
      </w:r>
      <w:r w:rsidR="00A82631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–</w:t>
      </w:r>
      <w:r w:rsidR="00D148F0">
        <w:rPr>
          <w:rStyle w:val="Strong"/>
          <w:rFonts w:ascii="Arial" w:eastAsia="Times New Roman" w:hAnsi="Arial" w:cs="Arial"/>
          <w:color w:val="000000" w:themeColor="text1"/>
          <w:u w:val="single"/>
        </w:rPr>
        <w:t>0</w:t>
      </w:r>
      <w:r w:rsidR="00A82631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1</w:t>
      </w:r>
      <w:r w:rsidR="00512FDB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/</w:t>
      </w:r>
      <w:r w:rsidR="00A82631" w:rsidRPr="0021549B">
        <w:rPr>
          <w:rStyle w:val="Strong"/>
          <w:rFonts w:ascii="Arial" w:eastAsia="Times New Roman" w:hAnsi="Arial" w:cs="Arial"/>
          <w:color w:val="000000" w:themeColor="text1"/>
          <w:u w:val="single"/>
        </w:rPr>
        <w:t>20</w:t>
      </w:r>
      <w:r w:rsidR="00E77286">
        <w:rPr>
          <w:rStyle w:val="Strong"/>
          <w:rFonts w:ascii="Arial" w:eastAsia="Times New Roman" w:hAnsi="Arial" w:cs="Arial"/>
          <w:color w:val="000000" w:themeColor="text1"/>
          <w:u w:val="single"/>
        </w:rPr>
        <w:t>20</w:t>
      </w:r>
      <w:r w:rsidR="00D148F0">
        <w:rPr>
          <w:rStyle w:val="Strong"/>
          <w:rFonts w:ascii="Arial" w:eastAsia="Times New Roman" w:hAnsi="Arial" w:cs="Arial"/>
          <w:color w:val="000000" w:themeColor="text1"/>
          <w:u w:val="single"/>
        </w:rPr>
        <w:t xml:space="preserve"> </w:t>
      </w:r>
    </w:p>
    <w:p w14:paraId="5CB4A2BC" w14:textId="77777777" w:rsidR="00A82631" w:rsidRDefault="00A82631" w:rsidP="00590FCB">
      <w:pPr>
        <w:pStyle w:val="NormalWeb"/>
        <w:shd w:val="clear" w:color="auto" w:fill="FFFFFF"/>
        <w:spacing w:before="0" w:beforeAutospacing="0" w:after="240" w:afterAutospacing="0"/>
        <w:rPr>
          <w:rFonts w:ascii="Open Sans" w:hAnsi="Open Sans" w:cs="Open Sans"/>
          <w:color w:val="000000" w:themeColor="text1"/>
        </w:rPr>
      </w:pPr>
    </w:p>
    <w:p w14:paraId="479182DC" w14:textId="5B6ED578" w:rsidR="009F27EB" w:rsidRDefault="002E4DE4" w:rsidP="00590FCB">
      <w:pPr>
        <w:pStyle w:val="NormalWeb"/>
        <w:shd w:val="clear" w:color="auto" w:fill="FFFFFF"/>
        <w:spacing w:before="0" w:beforeAutospacing="0" w:after="240" w:afterAutospacing="0"/>
        <w:rPr>
          <w:rFonts w:ascii="Open Sans" w:hAnsi="Open Sans" w:cs="Open Sans"/>
          <w:color w:val="000000" w:themeColor="text1"/>
        </w:rPr>
      </w:pPr>
      <w:r>
        <w:rPr>
          <w:rFonts w:ascii="Open Sans" w:hAnsi="Open Sans" w:cs="Open Sans"/>
          <w:b/>
          <w:bCs/>
          <w:color w:val="000000" w:themeColor="text1"/>
          <w:u w:val="single"/>
        </w:rPr>
        <w:t xml:space="preserve">Glazing Window Crowns </w:t>
      </w:r>
      <w:r w:rsidR="00BB015C">
        <w:rPr>
          <w:rFonts w:ascii="Open Sans" w:hAnsi="Open Sans" w:cs="Open Sans"/>
          <w:color w:val="000000" w:themeColor="text1"/>
        </w:rPr>
        <w:t xml:space="preserve"> – </w:t>
      </w:r>
      <w:r>
        <w:rPr>
          <w:rFonts w:ascii="Open Sans" w:hAnsi="Open Sans" w:cs="Open Sans"/>
          <w:color w:val="000000" w:themeColor="text1"/>
        </w:rPr>
        <w:t>Accrington</w:t>
      </w:r>
    </w:p>
    <w:p w14:paraId="7992BEC8" w14:textId="77777777" w:rsidR="00830BA9" w:rsidRPr="00372D5E" w:rsidRDefault="00830BA9" w:rsidP="00830BA9">
      <w:pPr>
        <w:pStyle w:val="NormalWeb"/>
        <w:numPr>
          <w:ilvl w:val="0"/>
          <w:numId w:val="38"/>
        </w:numPr>
        <w:shd w:val="clear" w:color="auto" w:fill="FFFFFF"/>
        <w:spacing w:after="240"/>
        <w:rPr>
          <w:rFonts w:ascii="Open Sans" w:hAnsi="Open Sans" w:cs="Open Sans"/>
          <w:color w:val="000000" w:themeColor="text1"/>
          <w:sz w:val="22"/>
          <w:szCs w:val="22"/>
        </w:rPr>
      </w:pPr>
      <w:r w:rsidRPr="00372D5E">
        <w:rPr>
          <w:rFonts w:ascii="Open Sans" w:hAnsi="Open Sans" w:cs="Open Sans"/>
          <w:color w:val="000000" w:themeColor="text1"/>
          <w:sz w:val="22"/>
          <w:szCs w:val="22"/>
        </w:rPr>
        <w:t>Successfully resolved customer complaints in a timely manner and ensured customer satisfaction.</w:t>
      </w:r>
    </w:p>
    <w:p w14:paraId="0DADF652" w14:textId="77777777" w:rsidR="00830BA9" w:rsidRPr="00372D5E" w:rsidRDefault="00830BA9" w:rsidP="00830BA9">
      <w:pPr>
        <w:pStyle w:val="NormalWeb"/>
        <w:numPr>
          <w:ilvl w:val="0"/>
          <w:numId w:val="38"/>
        </w:numPr>
        <w:shd w:val="clear" w:color="auto" w:fill="FFFFFF"/>
        <w:spacing w:after="240"/>
        <w:rPr>
          <w:rFonts w:ascii="Open Sans" w:hAnsi="Open Sans" w:cs="Open Sans"/>
          <w:color w:val="000000" w:themeColor="text1"/>
          <w:sz w:val="22"/>
          <w:szCs w:val="22"/>
        </w:rPr>
      </w:pPr>
      <w:r w:rsidRPr="00372D5E">
        <w:rPr>
          <w:rFonts w:ascii="Open Sans" w:hAnsi="Open Sans" w:cs="Open Sans"/>
          <w:color w:val="000000" w:themeColor="text1"/>
          <w:sz w:val="22"/>
          <w:szCs w:val="22"/>
        </w:rPr>
        <w:t>Provided excellent customer service to over 100 customers daily.</w:t>
      </w:r>
    </w:p>
    <w:p w14:paraId="018EE614" w14:textId="262FCA72" w:rsidR="00B31372" w:rsidRDefault="00830BA9" w:rsidP="00830BA9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24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r w:rsidRPr="00372D5E">
        <w:rPr>
          <w:rFonts w:ascii="Open Sans" w:hAnsi="Open Sans" w:cs="Open Sans"/>
          <w:color w:val="000000" w:themeColor="text1"/>
          <w:sz w:val="22"/>
          <w:szCs w:val="22"/>
        </w:rPr>
        <w:t>Developed and maintained a working relationship with customers</w:t>
      </w:r>
    </w:p>
    <w:p w14:paraId="2248E897" w14:textId="77777777" w:rsidR="00C82EB7" w:rsidRPr="00A05EA5" w:rsidRDefault="00C82EB7" w:rsidP="00C82EB7">
      <w:pPr>
        <w:pStyle w:val="NormalWeb"/>
        <w:numPr>
          <w:ilvl w:val="0"/>
          <w:numId w:val="38"/>
        </w:numPr>
        <w:shd w:val="clear" w:color="auto" w:fill="FFFFFF"/>
        <w:spacing w:after="240"/>
        <w:rPr>
          <w:rFonts w:ascii="Open Sans" w:hAnsi="Open Sans" w:cs="Open Sans"/>
          <w:color w:val="000000" w:themeColor="text1"/>
          <w:sz w:val="22"/>
          <w:szCs w:val="22"/>
        </w:rPr>
      </w:pPr>
      <w:r w:rsidRPr="00A05EA5">
        <w:rPr>
          <w:rFonts w:ascii="Open Sans" w:hAnsi="Open Sans" w:cs="Open Sans"/>
          <w:color w:val="000000" w:themeColor="text1"/>
          <w:sz w:val="22"/>
          <w:szCs w:val="22"/>
        </w:rPr>
        <w:t>Utilized excellent communication skills to answer customer inquiries and explain product features.</w:t>
      </w:r>
    </w:p>
    <w:p w14:paraId="620FA1B9" w14:textId="77777777" w:rsidR="00C82EB7" w:rsidRPr="00A05EA5" w:rsidRDefault="00C82EB7" w:rsidP="00C82EB7">
      <w:pPr>
        <w:pStyle w:val="NormalWeb"/>
        <w:numPr>
          <w:ilvl w:val="0"/>
          <w:numId w:val="38"/>
        </w:numPr>
        <w:shd w:val="clear" w:color="auto" w:fill="FFFFFF"/>
        <w:spacing w:after="240"/>
        <w:rPr>
          <w:rFonts w:ascii="Open Sans" w:hAnsi="Open Sans" w:cs="Open Sans"/>
          <w:color w:val="000000" w:themeColor="text1"/>
          <w:sz w:val="22"/>
          <w:szCs w:val="22"/>
        </w:rPr>
      </w:pPr>
      <w:r w:rsidRPr="00A05EA5">
        <w:rPr>
          <w:rFonts w:ascii="Open Sans" w:hAnsi="Open Sans" w:cs="Open Sans"/>
          <w:color w:val="000000" w:themeColor="text1"/>
          <w:sz w:val="22"/>
          <w:szCs w:val="22"/>
        </w:rPr>
        <w:t>Gained extensive knowledge of company policies, procedures and products.</w:t>
      </w:r>
    </w:p>
    <w:p w14:paraId="5C43C862" w14:textId="09FDD509" w:rsidR="00372D5E" w:rsidRPr="00A05EA5" w:rsidRDefault="00C82EB7" w:rsidP="00C82EB7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240" w:afterAutospacing="0"/>
        <w:rPr>
          <w:rFonts w:ascii="Open Sans" w:hAnsi="Open Sans" w:cs="Open Sans"/>
          <w:color w:val="000000" w:themeColor="text1"/>
          <w:sz w:val="22"/>
          <w:szCs w:val="22"/>
        </w:rPr>
      </w:pPr>
      <w:r w:rsidRPr="00A05EA5">
        <w:rPr>
          <w:rFonts w:ascii="Open Sans" w:hAnsi="Open Sans" w:cs="Open Sans"/>
          <w:color w:val="000000" w:themeColor="text1"/>
          <w:sz w:val="22"/>
          <w:szCs w:val="22"/>
        </w:rPr>
        <w:t>Promoted products and services to customers in order to increase sales.</w:t>
      </w:r>
    </w:p>
    <w:p w14:paraId="0E2ECE60" w14:textId="0B021BA1" w:rsidR="00A82631" w:rsidRPr="00A05EA5" w:rsidRDefault="00A82631" w:rsidP="009F27EB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000000" w:themeColor="text1"/>
        </w:rPr>
      </w:pPr>
    </w:p>
    <w:p w14:paraId="1EDACA3B" w14:textId="77777777" w:rsidR="008E7D2A" w:rsidRPr="00A05EA5" w:rsidRDefault="008E7D2A" w:rsidP="00B7697F">
      <w:pPr>
        <w:rPr>
          <w:color w:val="000000" w:themeColor="text1"/>
        </w:rPr>
      </w:pPr>
    </w:p>
    <w:p w14:paraId="25E86F5F" w14:textId="77777777" w:rsidR="002A29E6" w:rsidRPr="0021549B" w:rsidRDefault="004E4E02" w:rsidP="002A29E6">
      <w:pPr>
        <w:pStyle w:val="Heading1"/>
        <w:rPr>
          <w:color w:val="000000" w:themeColor="text1"/>
        </w:rPr>
      </w:pPr>
      <w:sdt>
        <w:sdtPr>
          <w:rPr>
            <w:color w:val="000000" w:themeColor="text1"/>
          </w:rPr>
          <w:id w:val="250401295"/>
          <w:placeholder>
            <w:docPart w:val="BECB719BC33AA24B8D5FA4C2878BEE74"/>
          </w:placeholder>
          <w:temporary/>
          <w:showingPlcHdr/>
          <w15:appearance w15:val="hidden"/>
        </w:sdtPr>
        <w:sdtEndPr/>
        <w:sdtContent>
          <w:r w:rsidR="008E2E2A" w:rsidRPr="0021549B">
            <w:rPr>
              <w:color w:val="000000" w:themeColor="text1"/>
              <w:sz w:val="32"/>
              <w:szCs w:val="32"/>
              <w:u w:val="single"/>
            </w:rPr>
            <w:t>Awards and Acknowledgements</w:t>
          </w:r>
        </w:sdtContent>
      </w:sdt>
    </w:p>
    <w:p w14:paraId="2399C20E" w14:textId="77777777" w:rsidR="002A29E6" w:rsidRPr="0021549B" w:rsidRDefault="002A29E6" w:rsidP="002A29E6">
      <w:pPr>
        <w:pStyle w:val="Heading1"/>
        <w:rPr>
          <w:color w:val="000000" w:themeColor="text1"/>
        </w:rPr>
      </w:pPr>
    </w:p>
    <w:p w14:paraId="0347FC93" w14:textId="61054E4D" w:rsidR="00D63C01" w:rsidRPr="0021549B" w:rsidRDefault="00363DC6" w:rsidP="002A29E6">
      <w:pPr>
        <w:pStyle w:val="Heading1"/>
        <w:rPr>
          <w:color w:val="000000" w:themeColor="text1"/>
        </w:rPr>
      </w:pPr>
      <w:r w:rsidRPr="0021549B">
        <w:rPr>
          <w:color w:val="000000" w:themeColor="text1"/>
        </w:rPr>
        <w:t>I’ve</w:t>
      </w:r>
      <w:r w:rsidR="000C628A" w:rsidRPr="0021549B">
        <w:rPr>
          <w:color w:val="000000" w:themeColor="text1"/>
        </w:rPr>
        <w:t xml:space="preserve"> got a level 3 </w:t>
      </w:r>
      <w:r w:rsidR="003C7C6B" w:rsidRPr="0021549B">
        <w:rPr>
          <w:color w:val="000000" w:themeColor="text1"/>
        </w:rPr>
        <w:t xml:space="preserve">NVQ </w:t>
      </w:r>
      <w:r w:rsidR="002E48CC" w:rsidRPr="0021549B">
        <w:rPr>
          <w:rFonts w:ascii="Arial" w:eastAsia="Times New Roman" w:hAnsi="Arial" w:cs="Arial"/>
          <w:color w:val="000000" w:themeColor="text1"/>
          <w:shd w:val="clear" w:color="auto" w:fill="F2F2F2"/>
        </w:rPr>
        <w:t>Diploma in Occupational Health and Safety Practice provide essential occupational health and safety knowledge and skills, from conducting risk assessments to introducing procedures and promoting a culture of health and safety in the workplace for those who are responsible for or looking to start a career in health and safety in an organisation in any industry.</w:t>
      </w:r>
    </w:p>
    <w:p w14:paraId="7F7341BF" w14:textId="79A0F301" w:rsidR="005B22FB" w:rsidRPr="00BF2DC0" w:rsidRDefault="005B22FB" w:rsidP="002B1CA5">
      <w:pPr>
        <w:rPr>
          <w:b/>
          <w:bCs/>
          <w:color w:val="000000" w:themeColor="text1"/>
          <w:u w:val="single"/>
        </w:rPr>
      </w:pPr>
      <w:r w:rsidRPr="0021549B">
        <w:rPr>
          <w:b/>
          <w:bCs/>
          <w:color w:val="000000" w:themeColor="text1"/>
          <w:sz w:val="32"/>
          <w:szCs w:val="32"/>
          <w:u w:val="single"/>
        </w:rPr>
        <w:t>References</w:t>
      </w:r>
      <w:r w:rsidRPr="0021549B">
        <w:rPr>
          <w:b/>
          <w:bCs/>
          <w:color w:val="000000" w:themeColor="text1"/>
          <w:u w:val="single"/>
        </w:rPr>
        <w:t xml:space="preserve"> </w:t>
      </w:r>
      <w:r w:rsidR="00BF2DC0">
        <w:rPr>
          <w:b/>
          <w:bCs/>
          <w:color w:val="000000" w:themeColor="text1"/>
          <w:u w:val="single"/>
        </w:rPr>
        <w:t xml:space="preserve"> -</w:t>
      </w:r>
      <w:r w:rsidRPr="0021549B">
        <w:rPr>
          <w:color w:val="000000" w:themeColor="text1"/>
        </w:rPr>
        <w:t>Given on request</w:t>
      </w:r>
      <w:r>
        <w:t xml:space="preserve"> </w:t>
      </w:r>
    </w:p>
    <w:p w14:paraId="3C554CD2" w14:textId="32953051" w:rsidR="0059120E" w:rsidRDefault="0059120E"/>
    <w:sectPr w:rsidR="0059120E" w:rsidSect="004D1045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F91B1" w14:textId="77777777" w:rsidR="00722195" w:rsidRDefault="00722195">
      <w:pPr>
        <w:spacing w:after="0" w:line="240" w:lineRule="auto"/>
      </w:pPr>
      <w:r>
        <w:separator/>
      </w:r>
    </w:p>
  </w:endnote>
  <w:endnote w:type="continuationSeparator" w:id="0">
    <w:p w14:paraId="3878EA94" w14:textId="77777777" w:rsidR="00722195" w:rsidRDefault="00722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useoSans">
    <w:altName w:val="Cambria"/>
    <w:charset w:val="00"/>
    <w:family w:val="roman"/>
    <w:notTrueType/>
    <w:pitch w:val="default"/>
  </w:font>
  <w:font w:name="Proxima Nova">
    <w:altName w:val="Tahoma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31CE73" w14:textId="77777777" w:rsidR="0059120E" w:rsidRDefault="008E2E2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625CC" w14:textId="77777777" w:rsidR="00722195" w:rsidRDefault="00722195">
      <w:pPr>
        <w:spacing w:after="0" w:line="240" w:lineRule="auto"/>
      </w:pPr>
      <w:r>
        <w:separator/>
      </w:r>
    </w:p>
  </w:footnote>
  <w:footnote w:type="continuationSeparator" w:id="0">
    <w:p w14:paraId="5A84B3D9" w14:textId="77777777" w:rsidR="00722195" w:rsidRDefault="00722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D0A8E" w14:textId="77777777" w:rsidR="0059120E" w:rsidRDefault="008E2E2A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C49E55" wp14:editId="6CFAE364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w16du="http://schemas.microsoft.com/office/word/2023/wordml/word16du">
          <w:pict>
            <v:group w14:anchorId="12906BBB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4F716" w14:textId="77777777" w:rsidR="0059120E" w:rsidRDefault="008E2E2A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FF25C3A" wp14:editId="3FC9024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w16du="http://schemas.microsoft.com/office/word/2023/wordml/word16du">
          <w:pict>
            <v:group w14:anchorId="2794A1E6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67705"/>
    <w:multiLevelType w:val="hybridMultilevel"/>
    <w:tmpl w:val="BF22F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A2474"/>
    <w:multiLevelType w:val="hybridMultilevel"/>
    <w:tmpl w:val="5B785D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3D67EB"/>
    <w:multiLevelType w:val="hybridMultilevel"/>
    <w:tmpl w:val="D61683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62904EB"/>
    <w:multiLevelType w:val="hybridMultilevel"/>
    <w:tmpl w:val="D13CA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52679"/>
    <w:multiLevelType w:val="multilevel"/>
    <w:tmpl w:val="51E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2A115F"/>
    <w:multiLevelType w:val="hybridMultilevel"/>
    <w:tmpl w:val="39028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E70CB"/>
    <w:multiLevelType w:val="hybridMultilevel"/>
    <w:tmpl w:val="F6720B5E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0C8E5F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7670E4"/>
    <w:multiLevelType w:val="hybridMultilevel"/>
    <w:tmpl w:val="359E5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F03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F846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372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55FB6"/>
    <w:multiLevelType w:val="hybridMultilevel"/>
    <w:tmpl w:val="0BFE9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9359BD"/>
    <w:multiLevelType w:val="hybridMultilevel"/>
    <w:tmpl w:val="5E1A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D015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F54542"/>
    <w:multiLevelType w:val="hybridMultilevel"/>
    <w:tmpl w:val="6C661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7B47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725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7323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337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719C1"/>
    <w:multiLevelType w:val="hybridMultilevel"/>
    <w:tmpl w:val="8A2C41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D8C2773"/>
    <w:multiLevelType w:val="multilevel"/>
    <w:tmpl w:val="FD0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801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0D4181"/>
    <w:multiLevelType w:val="hybridMultilevel"/>
    <w:tmpl w:val="14A8F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460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95E1D"/>
    <w:multiLevelType w:val="hybridMultilevel"/>
    <w:tmpl w:val="AC9A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7149A"/>
    <w:multiLevelType w:val="hybridMultilevel"/>
    <w:tmpl w:val="F2B0F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ED65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AB77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6591056">
    <w:abstractNumId w:val="9"/>
  </w:num>
  <w:num w:numId="2" w16cid:durableId="1673218183">
    <w:abstractNumId w:val="7"/>
  </w:num>
  <w:num w:numId="3" w16cid:durableId="1130174704">
    <w:abstractNumId w:val="6"/>
  </w:num>
  <w:num w:numId="4" w16cid:durableId="1618949056">
    <w:abstractNumId w:val="5"/>
  </w:num>
  <w:num w:numId="5" w16cid:durableId="839737777">
    <w:abstractNumId w:val="4"/>
  </w:num>
  <w:num w:numId="6" w16cid:durableId="956637928">
    <w:abstractNumId w:val="8"/>
  </w:num>
  <w:num w:numId="7" w16cid:durableId="48581137">
    <w:abstractNumId w:val="3"/>
  </w:num>
  <w:num w:numId="8" w16cid:durableId="1604723104">
    <w:abstractNumId w:val="2"/>
  </w:num>
  <w:num w:numId="9" w16cid:durableId="807161424">
    <w:abstractNumId w:val="1"/>
  </w:num>
  <w:num w:numId="10" w16cid:durableId="1716928499">
    <w:abstractNumId w:val="0"/>
  </w:num>
  <w:num w:numId="11" w16cid:durableId="1246956448">
    <w:abstractNumId w:val="20"/>
  </w:num>
  <w:num w:numId="12" w16cid:durableId="365259485">
    <w:abstractNumId w:val="33"/>
  </w:num>
  <w:num w:numId="13" w16cid:durableId="302735986">
    <w:abstractNumId w:val="34"/>
  </w:num>
  <w:num w:numId="14" w16cid:durableId="2105031952">
    <w:abstractNumId w:val="10"/>
  </w:num>
  <w:num w:numId="15" w16cid:durableId="809127111">
    <w:abstractNumId w:val="36"/>
  </w:num>
  <w:num w:numId="16" w16cid:durableId="162745571">
    <w:abstractNumId w:val="18"/>
  </w:num>
  <w:num w:numId="17" w16cid:durableId="1092898330">
    <w:abstractNumId w:val="12"/>
  </w:num>
  <w:num w:numId="18" w16cid:durableId="1089079399">
    <w:abstractNumId w:val="11"/>
  </w:num>
  <w:num w:numId="19" w16cid:durableId="1556619730">
    <w:abstractNumId w:val="28"/>
  </w:num>
  <w:num w:numId="20" w16cid:durableId="1122697660">
    <w:abstractNumId w:val="14"/>
  </w:num>
  <w:num w:numId="21" w16cid:durableId="1869637750">
    <w:abstractNumId w:val="13"/>
  </w:num>
  <w:num w:numId="22" w16cid:durableId="880172149">
    <w:abstractNumId w:val="31"/>
  </w:num>
  <w:num w:numId="23" w16cid:durableId="42027269">
    <w:abstractNumId w:val="35"/>
  </w:num>
  <w:num w:numId="24" w16cid:durableId="311447724">
    <w:abstractNumId w:val="23"/>
  </w:num>
  <w:num w:numId="25" w16cid:durableId="1271859168">
    <w:abstractNumId w:val="30"/>
  </w:num>
  <w:num w:numId="26" w16cid:durableId="1693458165">
    <w:abstractNumId w:val="17"/>
  </w:num>
  <w:num w:numId="27" w16cid:durableId="1416590920">
    <w:abstractNumId w:val="27"/>
  </w:num>
  <w:num w:numId="28" w16cid:durableId="275722066">
    <w:abstractNumId w:val="16"/>
  </w:num>
  <w:num w:numId="29" w16cid:durableId="1845363062">
    <w:abstractNumId w:val="21"/>
  </w:num>
  <w:num w:numId="30" w16cid:durableId="286856669">
    <w:abstractNumId w:val="19"/>
  </w:num>
  <w:num w:numId="31" w16cid:durableId="1912500220">
    <w:abstractNumId w:val="29"/>
  </w:num>
  <w:num w:numId="32" w16cid:durableId="1339624881">
    <w:abstractNumId w:val="32"/>
  </w:num>
  <w:num w:numId="33" w16cid:durableId="1483809421">
    <w:abstractNumId w:val="37"/>
  </w:num>
  <w:num w:numId="34" w16cid:durableId="597717528">
    <w:abstractNumId w:val="38"/>
  </w:num>
  <w:num w:numId="35" w16cid:durableId="1422676002">
    <w:abstractNumId w:val="26"/>
  </w:num>
  <w:num w:numId="36" w16cid:durableId="1331906488">
    <w:abstractNumId w:val="24"/>
  </w:num>
  <w:num w:numId="37" w16cid:durableId="1021858872">
    <w:abstractNumId w:val="22"/>
  </w:num>
  <w:num w:numId="38" w16cid:durableId="1112747085">
    <w:abstractNumId w:val="25"/>
  </w:num>
  <w:num w:numId="39" w16cid:durableId="3792078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57"/>
    <w:rsid w:val="00006DBB"/>
    <w:rsid w:val="000166A0"/>
    <w:rsid w:val="00023A77"/>
    <w:rsid w:val="00025BB9"/>
    <w:rsid w:val="00027A00"/>
    <w:rsid w:val="00030192"/>
    <w:rsid w:val="00031794"/>
    <w:rsid w:val="00032826"/>
    <w:rsid w:val="0003405D"/>
    <w:rsid w:val="00042599"/>
    <w:rsid w:val="00045C55"/>
    <w:rsid w:val="000605D1"/>
    <w:rsid w:val="00067A85"/>
    <w:rsid w:val="00070F49"/>
    <w:rsid w:val="0007356B"/>
    <w:rsid w:val="00073577"/>
    <w:rsid w:val="0007635C"/>
    <w:rsid w:val="00084AFA"/>
    <w:rsid w:val="00085761"/>
    <w:rsid w:val="000914CB"/>
    <w:rsid w:val="000939B1"/>
    <w:rsid w:val="00094E09"/>
    <w:rsid w:val="0009522D"/>
    <w:rsid w:val="000A3A80"/>
    <w:rsid w:val="000A4CA9"/>
    <w:rsid w:val="000A5F95"/>
    <w:rsid w:val="000A61E9"/>
    <w:rsid w:val="000B2AB1"/>
    <w:rsid w:val="000B3717"/>
    <w:rsid w:val="000B4784"/>
    <w:rsid w:val="000C1C4D"/>
    <w:rsid w:val="000C278E"/>
    <w:rsid w:val="000C37FB"/>
    <w:rsid w:val="000C628A"/>
    <w:rsid w:val="000D7925"/>
    <w:rsid w:val="000E6BD3"/>
    <w:rsid w:val="000F210C"/>
    <w:rsid w:val="001035FC"/>
    <w:rsid w:val="001102E7"/>
    <w:rsid w:val="00115FE7"/>
    <w:rsid w:val="0012387D"/>
    <w:rsid w:val="00130762"/>
    <w:rsid w:val="00136F49"/>
    <w:rsid w:val="00141254"/>
    <w:rsid w:val="0014205A"/>
    <w:rsid w:val="0014616E"/>
    <w:rsid w:val="001520A0"/>
    <w:rsid w:val="001530A4"/>
    <w:rsid w:val="001534CF"/>
    <w:rsid w:val="00155BDE"/>
    <w:rsid w:val="00155DD2"/>
    <w:rsid w:val="001565D3"/>
    <w:rsid w:val="0015771B"/>
    <w:rsid w:val="00157B29"/>
    <w:rsid w:val="00161D3C"/>
    <w:rsid w:val="001636D7"/>
    <w:rsid w:val="0017004F"/>
    <w:rsid w:val="0017525F"/>
    <w:rsid w:val="0018013C"/>
    <w:rsid w:val="00181A8B"/>
    <w:rsid w:val="00183E7D"/>
    <w:rsid w:val="00185C8D"/>
    <w:rsid w:val="001877D1"/>
    <w:rsid w:val="00190063"/>
    <w:rsid w:val="001A3707"/>
    <w:rsid w:val="001A7133"/>
    <w:rsid w:val="001B4B6B"/>
    <w:rsid w:val="001B576F"/>
    <w:rsid w:val="001C0E2A"/>
    <w:rsid w:val="001C15E5"/>
    <w:rsid w:val="001C1A45"/>
    <w:rsid w:val="001C7A15"/>
    <w:rsid w:val="001D5089"/>
    <w:rsid w:val="001D596F"/>
    <w:rsid w:val="001D6CFC"/>
    <w:rsid w:val="001E486A"/>
    <w:rsid w:val="001F213A"/>
    <w:rsid w:val="001F77B4"/>
    <w:rsid w:val="001F7D6D"/>
    <w:rsid w:val="002101C7"/>
    <w:rsid w:val="00212FB6"/>
    <w:rsid w:val="0021549B"/>
    <w:rsid w:val="00221276"/>
    <w:rsid w:val="0022468C"/>
    <w:rsid w:val="0022765D"/>
    <w:rsid w:val="00230F16"/>
    <w:rsid w:val="002364B9"/>
    <w:rsid w:val="0024430B"/>
    <w:rsid w:val="0024547F"/>
    <w:rsid w:val="00247286"/>
    <w:rsid w:val="0024763F"/>
    <w:rsid w:val="00256484"/>
    <w:rsid w:val="00256D07"/>
    <w:rsid w:val="00260E46"/>
    <w:rsid w:val="00261AC2"/>
    <w:rsid w:val="00266080"/>
    <w:rsid w:val="0026710D"/>
    <w:rsid w:val="00267DA0"/>
    <w:rsid w:val="00270EFA"/>
    <w:rsid w:val="002712E7"/>
    <w:rsid w:val="00274610"/>
    <w:rsid w:val="00274C21"/>
    <w:rsid w:val="00276938"/>
    <w:rsid w:val="00281402"/>
    <w:rsid w:val="00284909"/>
    <w:rsid w:val="00285851"/>
    <w:rsid w:val="00291311"/>
    <w:rsid w:val="00297C58"/>
    <w:rsid w:val="002A0970"/>
    <w:rsid w:val="002A29E6"/>
    <w:rsid w:val="002B13D8"/>
    <w:rsid w:val="002B1CA5"/>
    <w:rsid w:val="002B36F0"/>
    <w:rsid w:val="002C7818"/>
    <w:rsid w:val="002D74B9"/>
    <w:rsid w:val="002E2938"/>
    <w:rsid w:val="002E3B3B"/>
    <w:rsid w:val="002E3E36"/>
    <w:rsid w:val="002E48CC"/>
    <w:rsid w:val="002E4A3B"/>
    <w:rsid w:val="002E4DE4"/>
    <w:rsid w:val="002F12E3"/>
    <w:rsid w:val="002F3445"/>
    <w:rsid w:val="002F3DB9"/>
    <w:rsid w:val="002F666D"/>
    <w:rsid w:val="002F7FD2"/>
    <w:rsid w:val="00303067"/>
    <w:rsid w:val="00303906"/>
    <w:rsid w:val="00304096"/>
    <w:rsid w:val="00304C2F"/>
    <w:rsid w:val="00305457"/>
    <w:rsid w:val="003077AF"/>
    <w:rsid w:val="003100D2"/>
    <w:rsid w:val="003130E2"/>
    <w:rsid w:val="00316DA3"/>
    <w:rsid w:val="00321345"/>
    <w:rsid w:val="00322058"/>
    <w:rsid w:val="00323111"/>
    <w:rsid w:val="00325E7A"/>
    <w:rsid w:val="00326988"/>
    <w:rsid w:val="003277F2"/>
    <w:rsid w:val="00345872"/>
    <w:rsid w:val="00347201"/>
    <w:rsid w:val="0035030B"/>
    <w:rsid w:val="00351848"/>
    <w:rsid w:val="0035313B"/>
    <w:rsid w:val="00357C91"/>
    <w:rsid w:val="0036136A"/>
    <w:rsid w:val="00363DC6"/>
    <w:rsid w:val="00363F38"/>
    <w:rsid w:val="003662B0"/>
    <w:rsid w:val="00372D5E"/>
    <w:rsid w:val="0037307D"/>
    <w:rsid w:val="00376BD6"/>
    <w:rsid w:val="00383689"/>
    <w:rsid w:val="00390ED1"/>
    <w:rsid w:val="003958A7"/>
    <w:rsid w:val="003A09B7"/>
    <w:rsid w:val="003A226D"/>
    <w:rsid w:val="003A69C5"/>
    <w:rsid w:val="003B4B95"/>
    <w:rsid w:val="003B5FD1"/>
    <w:rsid w:val="003B6305"/>
    <w:rsid w:val="003C34F6"/>
    <w:rsid w:val="003C3B89"/>
    <w:rsid w:val="003C4D64"/>
    <w:rsid w:val="003C7C6B"/>
    <w:rsid w:val="003D49AC"/>
    <w:rsid w:val="003D4AFA"/>
    <w:rsid w:val="003E1DC8"/>
    <w:rsid w:val="003E7F4E"/>
    <w:rsid w:val="004049DB"/>
    <w:rsid w:val="00411749"/>
    <w:rsid w:val="004144B6"/>
    <w:rsid w:val="00415D7F"/>
    <w:rsid w:val="00420454"/>
    <w:rsid w:val="00423F15"/>
    <w:rsid w:val="0042443D"/>
    <w:rsid w:val="00424EB7"/>
    <w:rsid w:val="00430773"/>
    <w:rsid w:val="00431419"/>
    <w:rsid w:val="00434CC9"/>
    <w:rsid w:val="0044113D"/>
    <w:rsid w:val="00441DE9"/>
    <w:rsid w:val="00443B13"/>
    <w:rsid w:val="004455FF"/>
    <w:rsid w:val="00454B5B"/>
    <w:rsid w:val="00456D8D"/>
    <w:rsid w:val="004631BC"/>
    <w:rsid w:val="00464A73"/>
    <w:rsid w:val="00471E53"/>
    <w:rsid w:val="00475DFF"/>
    <w:rsid w:val="00481922"/>
    <w:rsid w:val="00482CC8"/>
    <w:rsid w:val="00493E31"/>
    <w:rsid w:val="00496E3E"/>
    <w:rsid w:val="00497232"/>
    <w:rsid w:val="004A4A12"/>
    <w:rsid w:val="004A5422"/>
    <w:rsid w:val="004A7ADB"/>
    <w:rsid w:val="004B232B"/>
    <w:rsid w:val="004B6EC6"/>
    <w:rsid w:val="004C1BFE"/>
    <w:rsid w:val="004C4A2E"/>
    <w:rsid w:val="004D1045"/>
    <w:rsid w:val="004D42B6"/>
    <w:rsid w:val="004D513F"/>
    <w:rsid w:val="004D6326"/>
    <w:rsid w:val="004E4E02"/>
    <w:rsid w:val="004E5130"/>
    <w:rsid w:val="004F40BE"/>
    <w:rsid w:val="004F7C86"/>
    <w:rsid w:val="0050263A"/>
    <w:rsid w:val="00503108"/>
    <w:rsid w:val="0051046C"/>
    <w:rsid w:val="00510A51"/>
    <w:rsid w:val="005117FA"/>
    <w:rsid w:val="00512FDB"/>
    <w:rsid w:val="00514558"/>
    <w:rsid w:val="0051587C"/>
    <w:rsid w:val="005234B4"/>
    <w:rsid w:val="00530614"/>
    <w:rsid w:val="00543F0C"/>
    <w:rsid w:val="00545B11"/>
    <w:rsid w:val="00552F5C"/>
    <w:rsid w:val="00555657"/>
    <w:rsid w:val="00565F24"/>
    <w:rsid w:val="00566DB2"/>
    <w:rsid w:val="00574B26"/>
    <w:rsid w:val="00580208"/>
    <w:rsid w:val="00582AE9"/>
    <w:rsid w:val="00587918"/>
    <w:rsid w:val="0059120E"/>
    <w:rsid w:val="00596C1C"/>
    <w:rsid w:val="005A1868"/>
    <w:rsid w:val="005A28CD"/>
    <w:rsid w:val="005A3F42"/>
    <w:rsid w:val="005A65D5"/>
    <w:rsid w:val="005A7766"/>
    <w:rsid w:val="005B22FB"/>
    <w:rsid w:val="005B444E"/>
    <w:rsid w:val="005B605B"/>
    <w:rsid w:val="005C5E76"/>
    <w:rsid w:val="005C7426"/>
    <w:rsid w:val="005C7B60"/>
    <w:rsid w:val="005D39B8"/>
    <w:rsid w:val="005D61AF"/>
    <w:rsid w:val="005D78FF"/>
    <w:rsid w:val="005E05E4"/>
    <w:rsid w:val="005E12C2"/>
    <w:rsid w:val="005E5974"/>
    <w:rsid w:val="005E7BCA"/>
    <w:rsid w:val="005E7C47"/>
    <w:rsid w:val="005F79F8"/>
    <w:rsid w:val="0060227F"/>
    <w:rsid w:val="00605D6E"/>
    <w:rsid w:val="00606015"/>
    <w:rsid w:val="00606F11"/>
    <w:rsid w:val="006116F8"/>
    <w:rsid w:val="006201AB"/>
    <w:rsid w:val="00621F97"/>
    <w:rsid w:val="006249BB"/>
    <w:rsid w:val="006252F1"/>
    <w:rsid w:val="00632D98"/>
    <w:rsid w:val="0065003F"/>
    <w:rsid w:val="00652231"/>
    <w:rsid w:val="0065486D"/>
    <w:rsid w:val="00661163"/>
    <w:rsid w:val="00667A06"/>
    <w:rsid w:val="00667C4F"/>
    <w:rsid w:val="00667DC9"/>
    <w:rsid w:val="006761CF"/>
    <w:rsid w:val="0067649E"/>
    <w:rsid w:val="00676F9E"/>
    <w:rsid w:val="00680C0E"/>
    <w:rsid w:val="00690182"/>
    <w:rsid w:val="00691663"/>
    <w:rsid w:val="00695461"/>
    <w:rsid w:val="006A4A70"/>
    <w:rsid w:val="006B0225"/>
    <w:rsid w:val="006B19B9"/>
    <w:rsid w:val="006B6228"/>
    <w:rsid w:val="006C0130"/>
    <w:rsid w:val="006C0F78"/>
    <w:rsid w:val="006C6B49"/>
    <w:rsid w:val="006D6DEC"/>
    <w:rsid w:val="006E0D67"/>
    <w:rsid w:val="006E13E6"/>
    <w:rsid w:val="006E548A"/>
    <w:rsid w:val="006E6F9D"/>
    <w:rsid w:val="006E7723"/>
    <w:rsid w:val="006E77D9"/>
    <w:rsid w:val="0070160A"/>
    <w:rsid w:val="007062F3"/>
    <w:rsid w:val="00712758"/>
    <w:rsid w:val="00715184"/>
    <w:rsid w:val="00717FB0"/>
    <w:rsid w:val="00720743"/>
    <w:rsid w:val="00722195"/>
    <w:rsid w:val="00724DD4"/>
    <w:rsid w:val="0072509F"/>
    <w:rsid w:val="007252D5"/>
    <w:rsid w:val="00725D8A"/>
    <w:rsid w:val="007261E9"/>
    <w:rsid w:val="00726AEA"/>
    <w:rsid w:val="00726C97"/>
    <w:rsid w:val="00731A5D"/>
    <w:rsid w:val="00743597"/>
    <w:rsid w:val="007472A7"/>
    <w:rsid w:val="00747607"/>
    <w:rsid w:val="00756600"/>
    <w:rsid w:val="00760543"/>
    <w:rsid w:val="00761D2E"/>
    <w:rsid w:val="0077016C"/>
    <w:rsid w:val="0077490E"/>
    <w:rsid w:val="007752C9"/>
    <w:rsid w:val="00775BD4"/>
    <w:rsid w:val="00776612"/>
    <w:rsid w:val="00776D94"/>
    <w:rsid w:val="007822B0"/>
    <w:rsid w:val="00792444"/>
    <w:rsid w:val="007A1F88"/>
    <w:rsid w:val="007A5E8F"/>
    <w:rsid w:val="007A6B20"/>
    <w:rsid w:val="007B1EFE"/>
    <w:rsid w:val="007C231D"/>
    <w:rsid w:val="007C3664"/>
    <w:rsid w:val="007C44EC"/>
    <w:rsid w:val="007C6714"/>
    <w:rsid w:val="007D0D3A"/>
    <w:rsid w:val="007D4C2D"/>
    <w:rsid w:val="007E26D5"/>
    <w:rsid w:val="007E30FD"/>
    <w:rsid w:val="007E37BC"/>
    <w:rsid w:val="007E4E14"/>
    <w:rsid w:val="007F1940"/>
    <w:rsid w:val="007F1B9A"/>
    <w:rsid w:val="0080034B"/>
    <w:rsid w:val="008014C1"/>
    <w:rsid w:val="008020E4"/>
    <w:rsid w:val="00804337"/>
    <w:rsid w:val="0080472A"/>
    <w:rsid w:val="0080476A"/>
    <w:rsid w:val="00806380"/>
    <w:rsid w:val="00806C00"/>
    <w:rsid w:val="00807B90"/>
    <w:rsid w:val="00813234"/>
    <w:rsid w:val="008149BE"/>
    <w:rsid w:val="00815D62"/>
    <w:rsid w:val="00820461"/>
    <w:rsid w:val="00821256"/>
    <w:rsid w:val="0082696D"/>
    <w:rsid w:val="00827687"/>
    <w:rsid w:val="00830BA9"/>
    <w:rsid w:val="0083172C"/>
    <w:rsid w:val="00831C22"/>
    <w:rsid w:val="008362F1"/>
    <w:rsid w:val="00843552"/>
    <w:rsid w:val="0084389F"/>
    <w:rsid w:val="00844D57"/>
    <w:rsid w:val="0084692D"/>
    <w:rsid w:val="0085090A"/>
    <w:rsid w:val="00851471"/>
    <w:rsid w:val="00852262"/>
    <w:rsid w:val="00854EAE"/>
    <w:rsid w:val="00855E00"/>
    <w:rsid w:val="0086131A"/>
    <w:rsid w:val="00862BC6"/>
    <w:rsid w:val="00865A6F"/>
    <w:rsid w:val="00865FAC"/>
    <w:rsid w:val="00873A79"/>
    <w:rsid w:val="00875C7A"/>
    <w:rsid w:val="0088353B"/>
    <w:rsid w:val="00884EF9"/>
    <w:rsid w:val="008907AB"/>
    <w:rsid w:val="0089706F"/>
    <w:rsid w:val="008A0338"/>
    <w:rsid w:val="008A0A87"/>
    <w:rsid w:val="008A42C2"/>
    <w:rsid w:val="008B298A"/>
    <w:rsid w:val="008B64D1"/>
    <w:rsid w:val="008C1328"/>
    <w:rsid w:val="008D0429"/>
    <w:rsid w:val="008D618F"/>
    <w:rsid w:val="008D7ADB"/>
    <w:rsid w:val="008E2E2A"/>
    <w:rsid w:val="008E5452"/>
    <w:rsid w:val="008E7D2A"/>
    <w:rsid w:val="008F124A"/>
    <w:rsid w:val="008F2A43"/>
    <w:rsid w:val="008F3907"/>
    <w:rsid w:val="008F5BBE"/>
    <w:rsid w:val="00903EF1"/>
    <w:rsid w:val="00911DE4"/>
    <w:rsid w:val="00914AAE"/>
    <w:rsid w:val="009162B7"/>
    <w:rsid w:val="00916915"/>
    <w:rsid w:val="00926B49"/>
    <w:rsid w:val="00927E7A"/>
    <w:rsid w:val="00934265"/>
    <w:rsid w:val="00936A66"/>
    <w:rsid w:val="00937295"/>
    <w:rsid w:val="009414BF"/>
    <w:rsid w:val="00941D60"/>
    <w:rsid w:val="0094257D"/>
    <w:rsid w:val="0094460F"/>
    <w:rsid w:val="0094528D"/>
    <w:rsid w:val="00945F71"/>
    <w:rsid w:val="0095258B"/>
    <w:rsid w:val="009544B7"/>
    <w:rsid w:val="009555B2"/>
    <w:rsid w:val="0096001A"/>
    <w:rsid w:val="00963B46"/>
    <w:rsid w:val="00965733"/>
    <w:rsid w:val="00970B6C"/>
    <w:rsid w:val="00971EBF"/>
    <w:rsid w:val="00994447"/>
    <w:rsid w:val="00996353"/>
    <w:rsid w:val="00996893"/>
    <w:rsid w:val="00996AE5"/>
    <w:rsid w:val="00996CBE"/>
    <w:rsid w:val="009A16C0"/>
    <w:rsid w:val="009A71EA"/>
    <w:rsid w:val="009B1AA2"/>
    <w:rsid w:val="009B1EEA"/>
    <w:rsid w:val="009B3788"/>
    <w:rsid w:val="009B5F5F"/>
    <w:rsid w:val="009B605E"/>
    <w:rsid w:val="009C0208"/>
    <w:rsid w:val="009C40EF"/>
    <w:rsid w:val="009E59C6"/>
    <w:rsid w:val="009E6ACC"/>
    <w:rsid w:val="009F27EB"/>
    <w:rsid w:val="009F52F2"/>
    <w:rsid w:val="00A01D29"/>
    <w:rsid w:val="00A05EA5"/>
    <w:rsid w:val="00A109EE"/>
    <w:rsid w:val="00A12E5F"/>
    <w:rsid w:val="00A154A8"/>
    <w:rsid w:val="00A162AE"/>
    <w:rsid w:val="00A17274"/>
    <w:rsid w:val="00A21CE6"/>
    <w:rsid w:val="00A23F43"/>
    <w:rsid w:val="00A26E85"/>
    <w:rsid w:val="00A27825"/>
    <w:rsid w:val="00A35303"/>
    <w:rsid w:val="00A43066"/>
    <w:rsid w:val="00A4402E"/>
    <w:rsid w:val="00A61184"/>
    <w:rsid w:val="00A675C4"/>
    <w:rsid w:val="00A67FD6"/>
    <w:rsid w:val="00A71811"/>
    <w:rsid w:val="00A74675"/>
    <w:rsid w:val="00A76063"/>
    <w:rsid w:val="00A82631"/>
    <w:rsid w:val="00A90638"/>
    <w:rsid w:val="00AA209E"/>
    <w:rsid w:val="00AA4F41"/>
    <w:rsid w:val="00AB1D3A"/>
    <w:rsid w:val="00AB1E43"/>
    <w:rsid w:val="00AB2532"/>
    <w:rsid w:val="00AB30F3"/>
    <w:rsid w:val="00AB342D"/>
    <w:rsid w:val="00AB4862"/>
    <w:rsid w:val="00AB4EFF"/>
    <w:rsid w:val="00AB5C93"/>
    <w:rsid w:val="00AC0CCD"/>
    <w:rsid w:val="00AC3766"/>
    <w:rsid w:val="00AC430A"/>
    <w:rsid w:val="00AC5378"/>
    <w:rsid w:val="00AC6994"/>
    <w:rsid w:val="00AD01FD"/>
    <w:rsid w:val="00AD1AE1"/>
    <w:rsid w:val="00AD1D28"/>
    <w:rsid w:val="00AD55BF"/>
    <w:rsid w:val="00AD7ACE"/>
    <w:rsid w:val="00AE1BDF"/>
    <w:rsid w:val="00AE4CDD"/>
    <w:rsid w:val="00AE7215"/>
    <w:rsid w:val="00AE7F2C"/>
    <w:rsid w:val="00AE7FB7"/>
    <w:rsid w:val="00AF0B0F"/>
    <w:rsid w:val="00AF1A28"/>
    <w:rsid w:val="00B023E3"/>
    <w:rsid w:val="00B05B6B"/>
    <w:rsid w:val="00B1295A"/>
    <w:rsid w:val="00B12D9F"/>
    <w:rsid w:val="00B17982"/>
    <w:rsid w:val="00B17D6E"/>
    <w:rsid w:val="00B23B67"/>
    <w:rsid w:val="00B25670"/>
    <w:rsid w:val="00B27272"/>
    <w:rsid w:val="00B276BE"/>
    <w:rsid w:val="00B307E7"/>
    <w:rsid w:val="00B31372"/>
    <w:rsid w:val="00B328F2"/>
    <w:rsid w:val="00B33413"/>
    <w:rsid w:val="00B368C1"/>
    <w:rsid w:val="00B43579"/>
    <w:rsid w:val="00B44CC1"/>
    <w:rsid w:val="00B4643D"/>
    <w:rsid w:val="00B5138F"/>
    <w:rsid w:val="00B55A78"/>
    <w:rsid w:val="00B5623F"/>
    <w:rsid w:val="00B569D1"/>
    <w:rsid w:val="00B56C87"/>
    <w:rsid w:val="00B60B25"/>
    <w:rsid w:val="00B65C47"/>
    <w:rsid w:val="00B676EA"/>
    <w:rsid w:val="00B73C74"/>
    <w:rsid w:val="00B7544A"/>
    <w:rsid w:val="00B75926"/>
    <w:rsid w:val="00B75B1B"/>
    <w:rsid w:val="00B7697F"/>
    <w:rsid w:val="00B76F1E"/>
    <w:rsid w:val="00B81D8B"/>
    <w:rsid w:val="00B82F9C"/>
    <w:rsid w:val="00B83080"/>
    <w:rsid w:val="00B8625D"/>
    <w:rsid w:val="00B948E8"/>
    <w:rsid w:val="00B94901"/>
    <w:rsid w:val="00B9525B"/>
    <w:rsid w:val="00B95A36"/>
    <w:rsid w:val="00BA44C6"/>
    <w:rsid w:val="00BA4FA8"/>
    <w:rsid w:val="00BB015C"/>
    <w:rsid w:val="00BB5B48"/>
    <w:rsid w:val="00BC36BB"/>
    <w:rsid w:val="00BC36D3"/>
    <w:rsid w:val="00BD0D4D"/>
    <w:rsid w:val="00BF05A9"/>
    <w:rsid w:val="00BF1121"/>
    <w:rsid w:val="00BF2DC0"/>
    <w:rsid w:val="00BF5AEA"/>
    <w:rsid w:val="00BF7621"/>
    <w:rsid w:val="00C0455B"/>
    <w:rsid w:val="00C051DB"/>
    <w:rsid w:val="00C0780D"/>
    <w:rsid w:val="00C0798A"/>
    <w:rsid w:val="00C11412"/>
    <w:rsid w:val="00C130BF"/>
    <w:rsid w:val="00C2344D"/>
    <w:rsid w:val="00C24249"/>
    <w:rsid w:val="00C26070"/>
    <w:rsid w:val="00C276CD"/>
    <w:rsid w:val="00C329A0"/>
    <w:rsid w:val="00C33366"/>
    <w:rsid w:val="00C35D27"/>
    <w:rsid w:val="00C37570"/>
    <w:rsid w:val="00C46C67"/>
    <w:rsid w:val="00C53197"/>
    <w:rsid w:val="00C54BD7"/>
    <w:rsid w:val="00C62EF4"/>
    <w:rsid w:val="00C6712F"/>
    <w:rsid w:val="00C70056"/>
    <w:rsid w:val="00C80D0F"/>
    <w:rsid w:val="00C821A8"/>
    <w:rsid w:val="00C82A59"/>
    <w:rsid w:val="00C82B41"/>
    <w:rsid w:val="00C82EB7"/>
    <w:rsid w:val="00C8300B"/>
    <w:rsid w:val="00C900A7"/>
    <w:rsid w:val="00C92DAC"/>
    <w:rsid w:val="00CB16DB"/>
    <w:rsid w:val="00CB6259"/>
    <w:rsid w:val="00CB7794"/>
    <w:rsid w:val="00CC32EE"/>
    <w:rsid w:val="00CC5067"/>
    <w:rsid w:val="00CC6979"/>
    <w:rsid w:val="00CD2DE0"/>
    <w:rsid w:val="00CD3E7D"/>
    <w:rsid w:val="00CE0350"/>
    <w:rsid w:val="00CE3A57"/>
    <w:rsid w:val="00CE6C5A"/>
    <w:rsid w:val="00CE7E87"/>
    <w:rsid w:val="00CF1898"/>
    <w:rsid w:val="00CF1FB5"/>
    <w:rsid w:val="00CF4C4A"/>
    <w:rsid w:val="00CF7F48"/>
    <w:rsid w:val="00D0360E"/>
    <w:rsid w:val="00D05731"/>
    <w:rsid w:val="00D106C6"/>
    <w:rsid w:val="00D12634"/>
    <w:rsid w:val="00D148F0"/>
    <w:rsid w:val="00D1618E"/>
    <w:rsid w:val="00D212BF"/>
    <w:rsid w:val="00D255D6"/>
    <w:rsid w:val="00D31AE1"/>
    <w:rsid w:val="00D3519F"/>
    <w:rsid w:val="00D431D0"/>
    <w:rsid w:val="00D457DB"/>
    <w:rsid w:val="00D516FC"/>
    <w:rsid w:val="00D52846"/>
    <w:rsid w:val="00D537A9"/>
    <w:rsid w:val="00D6005A"/>
    <w:rsid w:val="00D62F16"/>
    <w:rsid w:val="00D63C01"/>
    <w:rsid w:val="00D64BC3"/>
    <w:rsid w:val="00D760D7"/>
    <w:rsid w:val="00D8028C"/>
    <w:rsid w:val="00D84B72"/>
    <w:rsid w:val="00D85D31"/>
    <w:rsid w:val="00D87BAC"/>
    <w:rsid w:val="00D91C83"/>
    <w:rsid w:val="00D92898"/>
    <w:rsid w:val="00D93946"/>
    <w:rsid w:val="00D97616"/>
    <w:rsid w:val="00DA2A79"/>
    <w:rsid w:val="00DA3ED5"/>
    <w:rsid w:val="00DB0ECD"/>
    <w:rsid w:val="00DB6663"/>
    <w:rsid w:val="00DC21A2"/>
    <w:rsid w:val="00DD28F7"/>
    <w:rsid w:val="00DD3D1D"/>
    <w:rsid w:val="00DD728C"/>
    <w:rsid w:val="00DE0F79"/>
    <w:rsid w:val="00DE2F0D"/>
    <w:rsid w:val="00DE328C"/>
    <w:rsid w:val="00DE55B1"/>
    <w:rsid w:val="00DE7E19"/>
    <w:rsid w:val="00E00E0C"/>
    <w:rsid w:val="00E06E62"/>
    <w:rsid w:val="00E1234B"/>
    <w:rsid w:val="00E13D4E"/>
    <w:rsid w:val="00E17EE7"/>
    <w:rsid w:val="00E210F4"/>
    <w:rsid w:val="00E22B03"/>
    <w:rsid w:val="00E23D88"/>
    <w:rsid w:val="00E2655E"/>
    <w:rsid w:val="00E265B5"/>
    <w:rsid w:val="00E32E2F"/>
    <w:rsid w:val="00E33F23"/>
    <w:rsid w:val="00E34CC4"/>
    <w:rsid w:val="00E36289"/>
    <w:rsid w:val="00E408B2"/>
    <w:rsid w:val="00E42027"/>
    <w:rsid w:val="00E441C1"/>
    <w:rsid w:val="00E44B55"/>
    <w:rsid w:val="00E45020"/>
    <w:rsid w:val="00E4667F"/>
    <w:rsid w:val="00E47F38"/>
    <w:rsid w:val="00E527A1"/>
    <w:rsid w:val="00E530EF"/>
    <w:rsid w:val="00E541FB"/>
    <w:rsid w:val="00E61CDB"/>
    <w:rsid w:val="00E6550A"/>
    <w:rsid w:val="00E65E7F"/>
    <w:rsid w:val="00E70050"/>
    <w:rsid w:val="00E71482"/>
    <w:rsid w:val="00E72CA7"/>
    <w:rsid w:val="00E744E4"/>
    <w:rsid w:val="00E75EB4"/>
    <w:rsid w:val="00E77286"/>
    <w:rsid w:val="00E80727"/>
    <w:rsid w:val="00E840C5"/>
    <w:rsid w:val="00E84A7E"/>
    <w:rsid w:val="00E91DAF"/>
    <w:rsid w:val="00EA1879"/>
    <w:rsid w:val="00EB740E"/>
    <w:rsid w:val="00EB7CE7"/>
    <w:rsid w:val="00EC2109"/>
    <w:rsid w:val="00EC32F1"/>
    <w:rsid w:val="00EC43EE"/>
    <w:rsid w:val="00EC6EDA"/>
    <w:rsid w:val="00EC73AA"/>
    <w:rsid w:val="00EC78D5"/>
    <w:rsid w:val="00ED2C8B"/>
    <w:rsid w:val="00ED55CE"/>
    <w:rsid w:val="00ED5701"/>
    <w:rsid w:val="00ED58E5"/>
    <w:rsid w:val="00ED5939"/>
    <w:rsid w:val="00EF1394"/>
    <w:rsid w:val="00EF1A5E"/>
    <w:rsid w:val="00EF7FF4"/>
    <w:rsid w:val="00F07FE8"/>
    <w:rsid w:val="00F10C17"/>
    <w:rsid w:val="00F12A45"/>
    <w:rsid w:val="00F13BF7"/>
    <w:rsid w:val="00F15302"/>
    <w:rsid w:val="00F17EE0"/>
    <w:rsid w:val="00F20118"/>
    <w:rsid w:val="00F233F6"/>
    <w:rsid w:val="00F33B17"/>
    <w:rsid w:val="00F33EFD"/>
    <w:rsid w:val="00F42A10"/>
    <w:rsid w:val="00F55685"/>
    <w:rsid w:val="00F56FA4"/>
    <w:rsid w:val="00F6170D"/>
    <w:rsid w:val="00F62CC1"/>
    <w:rsid w:val="00F64566"/>
    <w:rsid w:val="00F70805"/>
    <w:rsid w:val="00F75DCA"/>
    <w:rsid w:val="00F771F4"/>
    <w:rsid w:val="00F821E1"/>
    <w:rsid w:val="00F85A2E"/>
    <w:rsid w:val="00F864CB"/>
    <w:rsid w:val="00F96551"/>
    <w:rsid w:val="00FA0468"/>
    <w:rsid w:val="00FA4513"/>
    <w:rsid w:val="00FA4720"/>
    <w:rsid w:val="00FA57E0"/>
    <w:rsid w:val="00FA73C0"/>
    <w:rsid w:val="00FA7D1F"/>
    <w:rsid w:val="00FB0DCE"/>
    <w:rsid w:val="00FB1ED5"/>
    <w:rsid w:val="00FB260B"/>
    <w:rsid w:val="00FB521D"/>
    <w:rsid w:val="00FC3BB9"/>
    <w:rsid w:val="00FC72EB"/>
    <w:rsid w:val="00FD4D4F"/>
    <w:rsid w:val="00FD69E2"/>
    <w:rsid w:val="00FE24BA"/>
    <w:rsid w:val="00FE6D1C"/>
    <w:rsid w:val="00FE76F7"/>
    <w:rsid w:val="00FF01C4"/>
    <w:rsid w:val="00FF0E4F"/>
    <w:rsid w:val="00FF529A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12E12"/>
  <w15:chartTrackingRefBased/>
  <w15:docId w15:val="{7477D84D-6457-3349-9012-E8FEEACC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6201AB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1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GB"/>
    </w:rPr>
  </w:style>
  <w:style w:type="paragraph" w:customStyle="1" w:styleId="listitem">
    <w:name w:val="listitem"/>
    <w:basedOn w:val="Normal"/>
    <w:rsid w:val="00F12A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GB"/>
    </w:rPr>
  </w:style>
  <w:style w:type="character" w:customStyle="1" w:styleId="color11">
    <w:name w:val="color_11"/>
    <w:basedOn w:val="DefaultParagraphFont"/>
    <w:rsid w:val="00914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mailto:Manazar57@gmail.com" TargetMode="External" /><Relationship Id="rId12" Type="http://schemas.openxmlformats.org/officeDocument/2006/relationships/glossaryDocument" Target="glossary/document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E4BB5957-41A9-9C45-B077-7FB0A3FE9844%7dtf5000203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CB719BC33AA24B8D5FA4C2878BE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42D72-45DA-F747-85D8-E934E40685A1}"/>
      </w:docPartPr>
      <w:docPartBody>
        <w:p w:rsidR="000C5EAF" w:rsidRDefault="00B66F56">
          <w:pPr>
            <w:pStyle w:val="BECB719BC33AA24B8D5FA4C2878BEE74"/>
          </w:pPr>
          <w: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useoSans">
    <w:altName w:val="Cambria"/>
    <w:charset w:val="00"/>
    <w:family w:val="roman"/>
    <w:notTrueType/>
    <w:pitch w:val="default"/>
  </w:font>
  <w:font w:name="Proxima Nova">
    <w:altName w:val="Tahoma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56"/>
    <w:rsid w:val="00067806"/>
    <w:rsid w:val="000A1151"/>
    <w:rsid w:val="000C5EAF"/>
    <w:rsid w:val="00193F7C"/>
    <w:rsid w:val="002721F8"/>
    <w:rsid w:val="003538D4"/>
    <w:rsid w:val="003F3810"/>
    <w:rsid w:val="004D42B6"/>
    <w:rsid w:val="005D3931"/>
    <w:rsid w:val="00635790"/>
    <w:rsid w:val="00726C97"/>
    <w:rsid w:val="007D3693"/>
    <w:rsid w:val="00856143"/>
    <w:rsid w:val="00884EF9"/>
    <w:rsid w:val="00904AAC"/>
    <w:rsid w:val="009655F1"/>
    <w:rsid w:val="009C515E"/>
    <w:rsid w:val="00B267DB"/>
    <w:rsid w:val="00B66F56"/>
    <w:rsid w:val="00BF1005"/>
    <w:rsid w:val="00BF2E8C"/>
    <w:rsid w:val="00C610B1"/>
    <w:rsid w:val="00CE7ADD"/>
    <w:rsid w:val="00D2144F"/>
    <w:rsid w:val="00D62F16"/>
    <w:rsid w:val="00E06F1D"/>
    <w:rsid w:val="00E4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CB719BC33AA24B8D5FA4C2878BEE74">
    <w:name w:val="BECB719BC33AA24B8D5FA4C2878BEE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%7bE4BB5957-41A9-9C45-B077-7FB0A3FE9844%7dtf50002038.dotx</Template>
  <TotalTime>1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manazar57@gmail.com</dc:creator>
  <cp:keywords/>
  <dc:description/>
  <cp:lastModifiedBy>manazar57@gmail.com</cp:lastModifiedBy>
  <cp:revision>2</cp:revision>
  <dcterms:created xsi:type="dcterms:W3CDTF">2024-07-18T15:41:00Z</dcterms:created>
  <dcterms:modified xsi:type="dcterms:W3CDTF">2024-07-18T15:41:00Z</dcterms:modified>
</cp:coreProperties>
</file>