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2946" w14:textId="35E1C543" w:rsidR="00FD5F0B" w:rsidRPr="00B30669" w:rsidRDefault="00B30669" w:rsidP="00B30669">
      <w:pPr>
        <w:pStyle w:val="Title"/>
        <w:shd w:val="clear" w:color="auto" w:fill="244061"/>
        <w:rPr>
          <w:rFonts w:ascii="Arial Narrow" w:hAnsi="Arial Narrow"/>
          <w:b/>
          <w:bCs/>
          <w:smallCaps/>
          <w:color w:val="FFFFFF"/>
          <w:sz w:val="20"/>
        </w:rPr>
      </w:pPr>
      <w:r>
        <w:rPr>
          <w:rFonts w:ascii="Arial Narrow" w:hAnsi="Arial Narrow"/>
          <w:b/>
          <w:bCs/>
          <w:smallCaps/>
          <w:color w:val="FFFFFF"/>
          <w:sz w:val="60"/>
          <w:szCs w:val="60"/>
        </w:rPr>
        <w:t xml:space="preserve"> </w:t>
      </w:r>
      <w:r w:rsidR="00840D6D">
        <w:rPr>
          <w:rFonts w:ascii="Arial Narrow" w:hAnsi="Arial Narrow"/>
          <w:b/>
          <w:bCs/>
          <w:smallCaps/>
          <w:color w:val="FFFFFF"/>
          <w:sz w:val="60"/>
          <w:szCs w:val="60"/>
        </w:rPr>
        <w:t xml:space="preserve">   </w:t>
      </w:r>
      <w:r w:rsidR="00513171">
        <w:rPr>
          <w:rFonts w:ascii="Arial Narrow" w:hAnsi="Arial Narrow"/>
          <w:b/>
          <w:bCs/>
          <w:smallCaps/>
          <w:color w:val="FFFFFF"/>
          <w:sz w:val="60"/>
          <w:szCs w:val="60"/>
        </w:rPr>
        <w:t>Ms</w:t>
      </w:r>
      <w:r w:rsidR="00840D6D">
        <w:rPr>
          <w:rFonts w:ascii="Arial Narrow" w:hAnsi="Arial Narrow"/>
          <w:b/>
          <w:bCs/>
          <w:smallCaps/>
          <w:color w:val="FFFFFF"/>
          <w:sz w:val="60"/>
          <w:szCs w:val="60"/>
        </w:rPr>
        <w:t xml:space="preserve"> </w:t>
      </w:r>
      <w:r w:rsidR="009A7B47">
        <w:rPr>
          <w:rFonts w:ascii="Arial Narrow" w:hAnsi="Arial Narrow"/>
          <w:b/>
          <w:bCs/>
          <w:smallCaps/>
          <w:color w:val="FFFFFF"/>
          <w:sz w:val="60"/>
          <w:szCs w:val="60"/>
        </w:rPr>
        <w:t xml:space="preserve">Jay Debbie </w:t>
      </w:r>
      <w:r w:rsidR="009A7B47" w:rsidRPr="00E8526C">
        <w:rPr>
          <w:rFonts w:ascii="Segoe UI" w:hAnsi="Segoe UI" w:cs="Segoe UI"/>
          <w:b/>
          <w:bCs/>
          <w:sz w:val="20"/>
        </w:rPr>
        <w:t>CeM</w:t>
      </w:r>
      <w:r w:rsidR="009F3883">
        <w:rPr>
          <w:rFonts w:ascii="Segoe UI" w:hAnsi="Segoe UI" w:cs="Segoe UI"/>
          <w:b/>
          <w:bCs/>
          <w:sz w:val="20"/>
        </w:rPr>
        <w:t>AP</w:t>
      </w:r>
      <w:r w:rsidR="009A7B47" w:rsidRPr="00E8526C">
        <w:rPr>
          <w:rFonts w:ascii="Segoe UI" w:hAnsi="Segoe UI" w:cs="Segoe UI"/>
          <w:b/>
          <w:bCs/>
          <w:sz w:val="20"/>
        </w:rPr>
        <w:t xml:space="preserve"> </w:t>
      </w:r>
      <w:proofErr w:type="spellStart"/>
      <w:r w:rsidR="009A7B47" w:rsidRPr="00E8526C">
        <w:rPr>
          <w:rFonts w:ascii="Segoe UI" w:hAnsi="Segoe UI" w:cs="Segoe UI"/>
          <w:b/>
          <w:bCs/>
          <w:sz w:val="20"/>
        </w:rPr>
        <w:t>CeRER</w:t>
      </w:r>
      <w:proofErr w:type="spellEnd"/>
      <w:r w:rsidR="009A7B47" w:rsidRPr="00E8526C">
        <w:rPr>
          <w:rFonts w:ascii="Segoe UI" w:hAnsi="Segoe UI" w:cs="Segoe UI"/>
          <w:b/>
          <w:bCs/>
          <w:sz w:val="20"/>
        </w:rPr>
        <w:t xml:space="preserve"> CII </w:t>
      </w:r>
    </w:p>
    <w:p w14:paraId="1413D4F0" w14:textId="4812B63B" w:rsidR="00510A8F" w:rsidRPr="00510A8F" w:rsidRDefault="00076DA1" w:rsidP="00510A8F">
      <w:pPr>
        <w:pStyle w:val="Style1"/>
        <w:spacing w:before="360" w:line="286" w:lineRule="auto"/>
        <w:rPr>
          <w:rFonts w:ascii="Arial" w:hAnsi="Arial" w:cs="Arial"/>
          <w:sz w:val="20"/>
          <w:szCs w:val="20"/>
        </w:rPr>
      </w:pPr>
      <w:r w:rsidRPr="000363EA">
        <w:rPr>
          <w:rFonts w:ascii="Arial" w:hAnsi="Arial" w:cs="Arial"/>
          <w:sz w:val="20"/>
          <w:szCs w:val="20"/>
        </w:rPr>
        <w:t>Professional Profile</w:t>
      </w:r>
    </w:p>
    <w:p w14:paraId="57DCC5E4" w14:textId="1E2E7597" w:rsidR="00510A8F" w:rsidRPr="00510A8F" w:rsidRDefault="00510A8F" w:rsidP="00510A8F">
      <w:pPr>
        <w:rPr>
          <w:rFonts w:ascii="Arial" w:hAnsi="Arial" w:cs="Arial"/>
        </w:rPr>
      </w:pPr>
    </w:p>
    <w:p w14:paraId="4BF8A818" w14:textId="534A004C" w:rsidR="00510A8F" w:rsidRDefault="00B00B46" w:rsidP="00510A8F">
      <w:pPr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510A8F" w:rsidRPr="00510A8F">
        <w:rPr>
          <w:rFonts w:ascii="Arial" w:hAnsi="Arial" w:cs="Arial"/>
        </w:rPr>
        <w:t>ver 2</w:t>
      </w:r>
      <w:r w:rsidR="00E07115">
        <w:rPr>
          <w:rFonts w:ascii="Arial" w:hAnsi="Arial" w:cs="Arial"/>
        </w:rPr>
        <w:t>0</w:t>
      </w:r>
      <w:r w:rsidR="00510A8F" w:rsidRPr="00510A8F">
        <w:rPr>
          <w:rFonts w:ascii="Arial" w:hAnsi="Arial" w:cs="Arial"/>
        </w:rPr>
        <w:t xml:space="preserve"> </w:t>
      </w:r>
      <w:r w:rsidR="002F6655" w:rsidRPr="00510A8F">
        <w:rPr>
          <w:rFonts w:ascii="Arial" w:hAnsi="Arial" w:cs="Arial"/>
        </w:rPr>
        <w:t>years’</w:t>
      </w:r>
      <w:r w:rsidR="002F6655">
        <w:rPr>
          <w:rFonts w:ascii="Arial" w:hAnsi="Arial" w:cs="Arial"/>
        </w:rPr>
        <w:t xml:space="preserve"> experience</w:t>
      </w:r>
      <w:r w:rsidR="00510A8F" w:rsidRPr="00510A8F">
        <w:rPr>
          <w:rFonts w:ascii="Arial" w:hAnsi="Arial" w:cs="Arial"/>
        </w:rPr>
        <w:t xml:space="preserve"> in Banking and Financial</w:t>
      </w:r>
      <w:r w:rsidR="00510A8F">
        <w:rPr>
          <w:rFonts w:ascii="Arial" w:hAnsi="Arial" w:cs="Arial"/>
        </w:rPr>
        <w:t xml:space="preserve"> products, working</w:t>
      </w:r>
      <w:r w:rsidR="00510A8F" w:rsidRPr="00510A8F">
        <w:rPr>
          <w:rFonts w:ascii="Arial" w:hAnsi="Arial" w:cs="Arial"/>
        </w:rPr>
        <w:t xml:space="preserve"> both sides of Sales and Management dealing with complaint</w:t>
      </w:r>
      <w:r w:rsidR="00E07115">
        <w:rPr>
          <w:rFonts w:ascii="Arial" w:hAnsi="Arial" w:cs="Arial"/>
        </w:rPr>
        <w:t>s</w:t>
      </w:r>
      <w:r w:rsidR="00510A8F">
        <w:rPr>
          <w:rFonts w:ascii="Arial" w:hAnsi="Arial" w:cs="Arial"/>
        </w:rPr>
        <w:t>, Fraud</w:t>
      </w:r>
      <w:r w:rsidR="00E07115">
        <w:rPr>
          <w:rFonts w:ascii="Arial" w:hAnsi="Arial" w:cs="Arial"/>
        </w:rPr>
        <w:t xml:space="preserve">, </w:t>
      </w:r>
      <w:r w:rsidR="00510A8F" w:rsidRPr="00510A8F">
        <w:rPr>
          <w:rFonts w:ascii="Arial" w:hAnsi="Arial" w:cs="Arial"/>
        </w:rPr>
        <w:t>viability</w:t>
      </w:r>
      <w:r w:rsidR="00E07115">
        <w:rPr>
          <w:rFonts w:ascii="Arial" w:hAnsi="Arial" w:cs="Arial"/>
        </w:rPr>
        <w:t xml:space="preserve"> of</w:t>
      </w:r>
      <w:r w:rsidR="00510A8F">
        <w:rPr>
          <w:rFonts w:ascii="Arial" w:hAnsi="Arial" w:cs="Arial"/>
        </w:rPr>
        <w:t xml:space="preserve"> Risk</w:t>
      </w:r>
      <w:r w:rsidR="00510A8F" w:rsidRPr="00510A8F">
        <w:rPr>
          <w:rFonts w:ascii="Arial" w:hAnsi="Arial" w:cs="Arial"/>
        </w:rPr>
        <w:t xml:space="preserve"> and </w:t>
      </w:r>
      <w:r w:rsidR="00E07115">
        <w:rPr>
          <w:rFonts w:ascii="Arial" w:hAnsi="Arial" w:cs="Arial"/>
        </w:rPr>
        <w:t xml:space="preserve">excellent client </w:t>
      </w:r>
      <w:r>
        <w:rPr>
          <w:rFonts w:ascii="Arial" w:hAnsi="Arial" w:cs="Arial"/>
        </w:rPr>
        <w:t>service</w:t>
      </w:r>
      <w:r w:rsidR="00E07115">
        <w:rPr>
          <w:rFonts w:ascii="Arial" w:hAnsi="Arial" w:cs="Arial"/>
        </w:rPr>
        <w:t>.</w:t>
      </w:r>
    </w:p>
    <w:p w14:paraId="4BA09957" w14:textId="527095A9" w:rsidR="00510A8F" w:rsidRDefault="00510A8F" w:rsidP="00510A8F">
      <w:pPr>
        <w:rPr>
          <w:rFonts w:ascii="Arial" w:hAnsi="Arial" w:cs="Arial"/>
        </w:rPr>
      </w:pPr>
      <w:r w:rsidRPr="00510A8F">
        <w:rPr>
          <w:rFonts w:ascii="Arial" w:hAnsi="Arial" w:cs="Arial"/>
        </w:rPr>
        <w:t xml:space="preserve">Using my knowledge of </w:t>
      </w:r>
      <w:r>
        <w:rPr>
          <w:rFonts w:ascii="Arial" w:hAnsi="Arial" w:cs="Arial"/>
        </w:rPr>
        <w:t>each challenging</w:t>
      </w:r>
      <w:r w:rsidRPr="00510A8F">
        <w:rPr>
          <w:rFonts w:ascii="Arial" w:hAnsi="Arial" w:cs="Arial"/>
        </w:rPr>
        <w:t xml:space="preserve"> banking sector,</w:t>
      </w:r>
      <w:r w:rsidR="0058143D">
        <w:rPr>
          <w:rFonts w:ascii="Arial" w:hAnsi="Arial" w:cs="Arial"/>
        </w:rPr>
        <w:t xml:space="preserve"> i.e.:</w:t>
      </w:r>
      <w:r w:rsidRPr="00510A8F">
        <w:rPr>
          <w:rFonts w:ascii="Arial" w:hAnsi="Arial" w:cs="Arial"/>
        </w:rPr>
        <w:t xml:space="preserve"> lending, Consumer Credit, </w:t>
      </w:r>
      <w:r w:rsidR="00470AA3">
        <w:rPr>
          <w:rFonts w:ascii="Arial" w:hAnsi="Arial" w:cs="Arial"/>
        </w:rPr>
        <w:t>M</w:t>
      </w:r>
      <w:r w:rsidR="002F6655">
        <w:rPr>
          <w:rFonts w:ascii="Arial" w:hAnsi="Arial" w:cs="Arial"/>
        </w:rPr>
        <w:t xml:space="preserve">COB </w:t>
      </w:r>
      <w:r w:rsidRPr="00510A8F">
        <w:rPr>
          <w:rFonts w:ascii="Arial" w:hAnsi="Arial" w:cs="Arial"/>
        </w:rPr>
        <w:t xml:space="preserve">and FCA </w:t>
      </w:r>
      <w:r w:rsidR="00F4090E">
        <w:rPr>
          <w:rFonts w:ascii="Arial" w:hAnsi="Arial" w:cs="Arial"/>
        </w:rPr>
        <w:t xml:space="preserve">Consumer duty, </w:t>
      </w:r>
      <w:r w:rsidR="00E32C25">
        <w:rPr>
          <w:rFonts w:ascii="Arial" w:hAnsi="Arial" w:cs="Arial"/>
        </w:rPr>
        <w:t>Compliance,</w:t>
      </w:r>
      <w:r w:rsidR="00F4090E">
        <w:rPr>
          <w:rFonts w:ascii="Arial" w:hAnsi="Arial" w:cs="Arial"/>
        </w:rPr>
        <w:t xml:space="preserve"> and training</w:t>
      </w:r>
      <w:r w:rsidRPr="00510A8F">
        <w:rPr>
          <w:rFonts w:ascii="Arial" w:hAnsi="Arial" w:cs="Arial"/>
        </w:rPr>
        <w:t>, I am focused on providing a quality and fair outcome detailing my findings</w:t>
      </w:r>
      <w:r>
        <w:rPr>
          <w:rFonts w:ascii="Arial" w:hAnsi="Arial" w:cs="Arial"/>
        </w:rPr>
        <w:t>, providing a high level of delivery and case management</w:t>
      </w:r>
      <w:r w:rsidR="00E07115">
        <w:rPr>
          <w:rFonts w:ascii="Arial" w:hAnsi="Arial" w:cs="Arial"/>
        </w:rPr>
        <w:t xml:space="preserve"> within strict deadlines.</w:t>
      </w:r>
    </w:p>
    <w:p w14:paraId="3BC368BB" w14:textId="5295B509" w:rsidR="002F6655" w:rsidRDefault="002F6655" w:rsidP="00510A8F">
      <w:pPr>
        <w:rPr>
          <w:rFonts w:ascii="Arial" w:hAnsi="Arial" w:cs="Arial"/>
        </w:rPr>
      </w:pPr>
    </w:p>
    <w:p w14:paraId="0912AA9A" w14:textId="327EDD1A" w:rsidR="00470AA3" w:rsidRDefault="002F6655" w:rsidP="002F6655">
      <w:pPr>
        <w:shd w:val="clear" w:color="auto" w:fill="FFFFFF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</w:rPr>
        <w:t xml:space="preserve">I am passionate about creating </w:t>
      </w:r>
      <w:r w:rsidR="00FF7352">
        <w:rPr>
          <w:rFonts w:ascii="Arial" w:hAnsi="Arial" w:cs="Arial"/>
        </w:rPr>
        <w:t>good outcomes for all customers</w:t>
      </w:r>
      <w:r w:rsidR="00C25C4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offer</w:t>
      </w:r>
      <w:r w:rsidR="00FF7352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viable business relationships and </w:t>
      </w:r>
      <w:r w:rsidRPr="002F6655">
        <w:rPr>
          <w:rFonts w:ascii="Arial" w:hAnsi="Arial" w:cs="Arial"/>
          <w:color w:val="000000"/>
          <w:lang w:eastAsia="en-GB"/>
        </w:rPr>
        <w:t>confiden</w:t>
      </w:r>
      <w:r w:rsidR="00FF7352">
        <w:rPr>
          <w:rFonts w:ascii="Arial" w:hAnsi="Arial" w:cs="Arial"/>
          <w:color w:val="000000"/>
          <w:lang w:eastAsia="en-GB"/>
        </w:rPr>
        <w:t>ce</w:t>
      </w:r>
      <w:r w:rsidRPr="002F6655">
        <w:rPr>
          <w:rFonts w:ascii="Arial" w:hAnsi="Arial" w:cs="Arial"/>
          <w:color w:val="000000"/>
          <w:lang w:eastAsia="en-GB"/>
        </w:rPr>
        <w:t xml:space="preserve"> in my ability to make a valuable contribution to your team, Engage, Enable, Encourage, Embody, Educate, Embrace</w:t>
      </w:r>
      <w:r w:rsidR="00470AA3">
        <w:rPr>
          <w:rFonts w:ascii="Arial" w:hAnsi="Arial" w:cs="Arial"/>
          <w:color w:val="000000"/>
          <w:lang w:eastAsia="en-GB"/>
        </w:rPr>
        <w:t>.</w:t>
      </w:r>
    </w:p>
    <w:p w14:paraId="3D6BDCEA" w14:textId="41455B25" w:rsidR="00CC288A" w:rsidRPr="00510A8F" w:rsidRDefault="00470AA3" w:rsidP="00C25C44"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  <w:bCs/>
        </w:rPr>
        <w:t>S</w:t>
      </w:r>
      <w:r w:rsidR="00CC288A" w:rsidRPr="00CC288A">
        <w:rPr>
          <w:rFonts w:ascii="Arial" w:hAnsi="Arial" w:cs="Arial"/>
          <w:bCs/>
        </w:rPr>
        <w:t>upervis</w:t>
      </w:r>
      <w:r w:rsidR="00CC288A">
        <w:rPr>
          <w:rFonts w:ascii="Arial" w:hAnsi="Arial" w:cs="Arial"/>
          <w:bCs/>
        </w:rPr>
        <w:t>ing</w:t>
      </w:r>
      <w:r w:rsidR="00CC288A" w:rsidRPr="00CC288A">
        <w:rPr>
          <w:rFonts w:ascii="Arial" w:hAnsi="Arial" w:cs="Arial"/>
          <w:bCs/>
        </w:rPr>
        <w:t xml:space="preserve"> day to day </w:t>
      </w:r>
      <w:r w:rsidR="005624A7">
        <w:rPr>
          <w:rFonts w:ascii="Arial" w:hAnsi="Arial" w:cs="Arial"/>
          <w:bCs/>
        </w:rPr>
        <w:t xml:space="preserve">team management, </w:t>
      </w:r>
      <w:r w:rsidR="00CC288A" w:rsidRPr="00CC288A">
        <w:rPr>
          <w:rFonts w:ascii="Arial" w:hAnsi="Arial" w:cs="Arial"/>
          <w:bCs/>
        </w:rPr>
        <w:t>allocation of team workloads, delivering SLA</w:t>
      </w:r>
      <w:r w:rsidR="00FF7352">
        <w:rPr>
          <w:rFonts w:ascii="Arial" w:hAnsi="Arial" w:cs="Arial"/>
          <w:bCs/>
        </w:rPr>
        <w:t>/KPI</w:t>
      </w:r>
      <w:r w:rsidR="00CC288A" w:rsidRPr="00CC288A">
        <w:rPr>
          <w:rFonts w:ascii="Arial" w:hAnsi="Arial" w:cs="Arial"/>
          <w:bCs/>
        </w:rPr>
        <w:t xml:space="preserve"> requirements, monthly reporting and</w:t>
      </w:r>
      <w:r w:rsidR="005624A7">
        <w:rPr>
          <w:rFonts w:ascii="Arial" w:hAnsi="Arial" w:cs="Arial"/>
          <w:bCs/>
        </w:rPr>
        <w:t xml:space="preserve"> m</w:t>
      </w:r>
      <w:r w:rsidR="00CC288A" w:rsidRPr="00CC288A">
        <w:rPr>
          <w:rFonts w:ascii="Arial" w:hAnsi="Arial" w:cs="Arial"/>
          <w:bCs/>
        </w:rPr>
        <w:t>aintain</w:t>
      </w:r>
      <w:r w:rsidR="00CC288A">
        <w:rPr>
          <w:rFonts w:ascii="Arial" w:hAnsi="Arial" w:cs="Arial"/>
          <w:bCs/>
        </w:rPr>
        <w:t>ing</w:t>
      </w:r>
      <w:r w:rsidR="00CC288A" w:rsidRPr="00CC288A">
        <w:rPr>
          <w:rFonts w:ascii="Arial" w:hAnsi="Arial" w:cs="Arial"/>
          <w:bCs/>
        </w:rPr>
        <w:t xml:space="preserve"> a pipeline of cases and act as an escalation point for any team issues. </w:t>
      </w:r>
    </w:p>
    <w:p w14:paraId="2C503AA9" w14:textId="52ACCD46" w:rsidR="00E07115" w:rsidRPr="00510A8F" w:rsidRDefault="00E07115" w:rsidP="00510A8F">
      <w:pPr>
        <w:rPr>
          <w:rFonts w:ascii="Arial" w:hAnsi="Arial" w:cs="Arial"/>
        </w:rPr>
      </w:pPr>
      <w:r>
        <w:rPr>
          <w:rFonts w:ascii="Arial" w:hAnsi="Arial" w:cs="Arial"/>
        </w:rPr>
        <w:t>Excellent communicator and team leader</w:t>
      </w:r>
      <w:r w:rsidR="002B0818">
        <w:rPr>
          <w:rFonts w:ascii="Arial" w:hAnsi="Arial" w:cs="Arial"/>
        </w:rPr>
        <w:t xml:space="preserve"> and r</w:t>
      </w:r>
      <w:r w:rsidR="00B00B46">
        <w:rPr>
          <w:rFonts w:ascii="Arial" w:hAnsi="Arial" w:cs="Arial"/>
        </w:rPr>
        <w:t xml:space="preserve">ecruited, developed, and </w:t>
      </w:r>
      <w:r w:rsidR="002B0818">
        <w:rPr>
          <w:rFonts w:ascii="Arial" w:hAnsi="Arial" w:cs="Arial"/>
        </w:rPr>
        <w:t>l</w:t>
      </w:r>
      <w:r w:rsidR="00B00B46">
        <w:rPr>
          <w:rFonts w:ascii="Arial" w:hAnsi="Arial" w:cs="Arial"/>
        </w:rPr>
        <w:t xml:space="preserve">ed teams in several roles. </w:t>
      </w:r>
    </w:p>
    <w:p w14:paraId="2C49BA83" w14:textId="48C045F2" w:rsidR="00510A8F" w:rsidRDefault="00510A8F" w:rsidP="00510A8F">
      <w:pPr>
        <w:rPr>
          <w:rFonts w:ascii="Arial" w:hAnsi="Arial" w:cs="Arial"/>
        </w:rPr>
      </w:pPr>
      <w:r w:rsidRPr="00510A8F">
        <w:rPr>
          <w:rFonts w:ascii="Arial" w:hAnsi="Arial" w:cs="Arial"/>
        </w:rPr>
        <w:t>Tough decision</w:t>
      </w:r>
      <w:r w:rsidR="00E07115">
        <w:rPr>
          <w:rFonts w:ascii="Arial" w:hAnsi="Arial" w:cs="Arial"/>
        </w:rPr>
        <w:t xml:space="preserve"> maker and problem solver</w:t>
      </w:r>
      <w:r w:rsidRPr="00510A8F">
        <w:rPr>
          <w:rFonts w:ascii="Arial" w:hAnsi="Arial" w:cs="Arial"/>
        </w:rPr>
        <w:t xml:space="preserve"> </w:t>
      </w:r>
      <w:r w:rsidR="002B0818">
        <w:rPr>
          <w:rFonts w:ascii="Arial" w:hAnsi="Arial" w:cs="Arial"/>
        </w:rPr>
        <w:t>and regularly exceed</w:t>
      </w:r>
      <w:r w:rsidRPr="00510A8F">
        <w:rPr>
          <w:rFonts w:ascii="Arial" w:hAnsi="Arial" w:cs="Arial"/>
        </w:rPr>
        <w:t xml:space="preserve"> the expectations of all parties.</w:t>
      </w:r>
    </w:p>
    <w:p w14:paraId="134839EC" w14:textId="54E2C084" w:rsidR="00487EFE" w:rsidRDefault="00487EFE" w:rsidP="00510A8F">
      <w:pPr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26"/>
        <w:gridCol w:w="4929"/>
      </w:tblGrid>
      <w:tr w:rsidR="00874A97" w:rsidRPr="000363EA" w14:paraId="5BF5C597" w14:textId="77777777" w:rsidTr="00A36034">
        <w:trPr>
          <w:trHeight w:val="304"/>
        </w:trPr>
        <w:tc>
          <w:tcPr>
            <w:tcW w:w="4926" w:type="dxa"/>
            <w:shd w:val="clear" w:color="auto" w:fill="auto"/>
          </w:tcPr>
          <w:p w14:paraId="5CF4830C" w14:textId="3C81DEA5" w:rsidR="00A36034" w:rsidRPr="000363EA" w:rsidRDefault="00A36034" w:rsidP="0039612C">
            <w:pPr>
              <w:spacing w:line="28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929" w:type="dxa"/>
            <w:shd w:val="clear" w:color="auto" w:fill="auto"/>
          </w:tcPr>
          <w:p w14:paraId="2B544C09" w14:textId="402A4445" w:rsidR="00874A97" w:rsidRPr="000363EA" w:rsidRDefault="00874A97" w:rsidP="00072F00">
            <w:pPr>
              <w:spacing w:line="286" w:lineRule="auto"/>
              <w:ind w:left="431"/>
              <w:jc w:val="both"/>
              <w:rPr>
                <w:rFonts w:ascii="Arial" w:hAnsi="Arial" w:cs="Arial"/>
              </w:rPr>
            </w:pPr>
          </w:p>
        </w:tc>
      </w:tr>
      <w:tr w:rsidR="00874A97" w:rsidRPr="000363EA" w14:paraId="0D005D8D" w14:textId="77777777" w:rsidTr="00A36034">
        <w:trPr>
          <w:trHeight w:val="304"/>
        </w:trPr>
        <w:tc>
          <w:tcPr>
            <w:tcW w:w="4926" w:type="dxa"/>
            <w:shd w:val="clear" w:color="auto" w:fill="auto"/>
          </w:tcPr>
          <w:p w14:paraId="7EAA2744" w14:textId="5F4C51F4" w:rsidR="00874A97" w:rsidRPr="000363EA" w:rsidRDefault="00A36034" w:rsidP="003F3FA2">
            <w:pPr>
              <w:numPr>
                <w:ilvl w:val="0"/>
                <w:numId w:val="2"/>
              </w:numPr>
              <w:spacing w:line="286" w:lineRule="auto"/>
              <w:ind w:left="426" w:hanging="284"/>
              <w:jc w:val="both"/>
              <w:rPr>
                <w:rFonts w:ascii="Arial" w:hAnsi="Arial" w:cs="Arial"/>
              </w:rPr>
            </w:pPr>
            <w:r w:rsidRPr="000363EA">
              <w:rPr>
                <w:rFonts w:ascii="Arial" w:hAnsi="Arial" w:cs="Arial"/>
              </w:rPr>
              <w:t>Networking</w:t>
            </w:r>
            <w:r w:rsidR="001815FC" w:rsidRPr="000363EA">
              <w:rPr>
                <w:rFonts w:ascii="Arial" w:hAnsi="Arial" w:cs="Arial"/>
              </w:rPr>
              <w:t xml:space="preserve">, </w:t>
            </w:r>
            <w:r w:rsidR="004E2D54" w:rsidRPr="000363EA">
              <w:rPr>
                <w:rFonts w:ascii="Arial" w:hAnsi="Arial" w:cs="Arial"/>
              </w:rPr>
              <w:t>Sales</w:t>
            </w:r>
            <w:r w:rsidR="00146296">
              <w:rPr>
                <w:rFonts w:ascii="Arial" w:hAnsi="Arial" w:cs="Arial"/>
              </w:rPr>
              <w:t xml:space="preserve"> &amp; Credit </w:t>
            </w:r>
            <w:r w:rsidR="002B0818">
              <w:rPr>
                <w:rFonts w:ascii="Arial" w:hAnsi="Arial" w:cs="Arial"/>
              </w:rPr>
              <w:t xml:space="preserve">control </w:t>
            </w:r>
            <w:r w:rsidR="00146296">
              <w:rPr>
                <w:rFonts w:ascii="Arial" w:hAnsi="Arial" w:cs="Arial"/>
              </w:rPr>
              <w:t>management</w:t>
            </w:r>
            <w:r w:rsidR="004E2D54" w:rsidRPr="000363EA">
              <w:rPr>
                <w:rFonts w:ascii="Arial" w:hAnsi="Arial" w:cs="Arial"/>
              </w:rPr>
              <w:t>.</w:t>
            </w:r>
          </w:p>
        </w:tc>
        <w:tc>
          <w:tcPr>
            <w:tcW w:w="4929" w:type="dxa"/>
            <w:shd w:val="clear" w:color="auto" w:fill="auto"/>
          </w:tcPr>
          <w:p w14:paraId="60B14DBE" w14:textId="70F12412" w:rsidR="00874A97" w:rsidRPr="000363EA" w:rsidRDefault="00A36034" w:rsidP="003F3FA2">
            <w:pPr>
              <w:numPr>
                <w:ilvl w:val="0"/>
                <w:numId w:val="3"/>
              </w:numPr>
              <w:spacing w:line="286" w:lineRule="auto"/>
              <w:ind w:left="431" w:hanging="283"/>
              <w:jc w:val="both"/>
              <w:rPr>
                <w:rFonts w:ascii="Arial" w:hAnsi="Arial" w:cs="Arial"/>
              </w:rPr>
            </w:pPr>
            <w:r w:rsidRPr="000363EA">
              <w:rPr>
                <w:rFonts w:ascii="Arial" w:hAnsi="Arial" w:cs="Arial"/>
              </w:rPr>
              <w:t>Building Trust</w:t>
            </w:r>
            <w:r w:rsidR="001815FC" w:rsidRPr="000363EA">
              <w:rPr>
                <w:rFonts w:ascii="Arial" w:hAnsi="Arial" w:cs="Arial"/>
              </w:rPr>
              <w:t>,</w:t>
            </w:r>
            <w:r w:rsidRPr="000363EA">
              <w:rPr>
                <w:rFonts w:ascii="Arial" w:hAnsi="Arial" w:cs="Arial"/>
              </w:rPr>
              <w:t xml:space="preserve"> C</w:t>
            </w:r>
            <w:r w:rsidR="00F4090E">
              <w:rPr>
                <w:rFonts w:ascii="Arial" w:hAnsi="Arial" w:cs="Arial"/>
              </w:rPr>
              <w:t>omplaints</w:t>
            </w:r>
            <w:r w:rsidR="001815FC" w:rsidRPr="000363EA">
              <w:rPr>
                <w:rFonts w:ascii="Arial" w:hAnsi="Arial" w:cs="Arial"/>
              </w:rPr>
              <w:t>, Claims Handling</w:t>
            </w:r>
          </w:p>
        </w:tc>
      </w:tr>
      <w:tr w:rsidR="00874A97" w:rsidRPr="000363EA" w14:paraId="3FF44EC5" w14:textId="77777777" w:rsidTr="00A36034">
        <w:trPr>
          <w:trHeight w:val="304"/>
        </w:trPr>
        <w:tc>
          <w:tcPr>
            <w:tcW w:w="4926" w:type="dxa"/>
            <w:shd w:val="clear" w:color="auto" w:fill="auto"/>
          </w:tcPr>
          <w:p w14:paraId="6211906F" w14:textId="3FE94B1D" w:rsidR="00874A97" w:rsidRPr="000363EA" w:rsidRDefault="00874A97" w:rsidP="003F3FA2">
            <w:pPr>
              <w:numPr>
                <w:ilvl w:val="0"/>
                <w:numId w:val="2"/>
              </w:numPr>
              <w:spacing w:line="286" w:lineRule="auto"/>
              <w:ind w:left="426" w:hanging="284"/>
              <w:jc w:val="both"/>
              <w:rPr>
                <w:rFonts w:ascii="Arial" w:hAnsi="Arial" w:cs="Arial"/>
              </w:rPr>
            </w:pPr>
            <w:r w:rsidRPr="000363EA">
              <w:rPr>
                <w:rFonts w:ascii="Arial" w:hAnsi="Arial" w:cs="Arial"/>
              </w:rPr>
              <w:t xml:space="preserve">Financial Analysis and </w:t>
            </w:r>
            <w:r w:rsidR="00A36034" w:rsidRPr="000363EA">
              <w:rPr>
                <w:rFonts w:ascii="Arial" w:hAnsi="Arial" w:cs="Arial"/>
              </w:rPr>
              <w:t xml:space="preserve">Portfolio </w:t>
            </w:r>
            <w:r w:rsidRPr="000363EA">
              <w:rPr>
                <w:rFonts w:ascii="Arial" w:hAnsi="Arial" w:cs="Arial"/>
              </w:rPr>
              <w:t>Performance Reviews</w:t>
            </w:r>
            <w:r w:rsidR="005624A7">
              <w:rPr>
                <w:rFonts w:ascii="Arial" w:hAnsi="Arial" w:cs="Arial"/>
              </w:rPr>
              <w:t>. Compliance, training.</w:t>
            </w:r>
          </w:p>
        </w:tc>
        <w:tc>
          <w:tcPr>
            <w:tcW w:w="4929" w:type="dxa"/>
            <w:shd w:val="clear" w:color="auto" w:fill="auto"/>
          </w:tcPr>
          <w:p w14:paraId="05A3F19B" w14:textId="77777777" w:rsidR="00146296" w:rsidRDefault="0058143D" w:rsidP="005624A7">
            <w:pPr>
              <w:numPr>
                <w:ilvl w:val="0"/>
                <w:numId w:val="3"/>
              </w:numPr>
              <w:spacing w:line="286" w:lineRule="auto"/>
              <w:ind w:left="431" w:hanging="28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development and leadershi</w:t>
            </w:r>
            <w:r w:rsidR="005624A7">
              <w:rPr>
                <w:rFonts w:ascii="Arial" w:hAnsi="Arial" w:cs="Arial"/>
              </w:rPr>
              <w:t>p</w:t>
            </w:r>
          </w:p>
          <w:p w14:paraId="56DEE497" w14:textId="70CD673D" w:rsidR="00FF7352" w:rsidRPr="005624A7" w:rsidRDefault="00FF7352" w:rsidP="005624A7">
            <w:pPr>
              <w:numPr>
                <w:ilvl w:val="0"/>
                <w:numId w:val="3"/>
              </w:numPr>
              <w:spacing w:line="286" w:lineRule="auto"/>
              <w:ind w:left="431" w:hanging="28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Latent Defect &amp; Construction Claims</w:t>
            </w:r>
          </w:p>
        </w:tc>
      </w:tr>
      <w:tr w:rsidR="00874A97" w:rsidRPr="000363EA" w14:paraId="73B5CAB3" w14:textId="77777777" w:rsidTr="005624A7">
        <w:trPr>
          <w:trHeight w:val="904"/>
        </w:trPr>
        <w:tc>
          <w:tcPr>
            <w:tcW w:w="4926" w:type="dxa"/>
            <w:shd w:val="clear" w:color="auto" w:fill="auto"/>
          </w:tcPr>
          <w:p w14:paraId="09D42A87" w14:textId="7A83DF89" w:rsidR="00487EFE" w:rsidRPr="000363EA" w:rsidRDefault="00487EFE" w:rsidP="00487EFE">
            <w:pPr>
              <w:spacing w:line="286" w:lineRule="auto"/>
              <w:ind w:left="426"/>
              <w:jc w:val="both"/>
              <w:rPr>
                <w:rFonts w:ascii="Arial" w:hAnsi="Arial" w:cs="Arial"/>
              </w:rPr>
            </w:pPr>
          </w:p>
        </w:tc>
        <w:tc>
          <w:tcPr>
            <w:tcW w:w="4929" w:type="dxa"/>
            <w:shd w:val="clear" w:color="auto" w:fill="auto"/>
          </w:tcPr>
          <w:p w14:paraId="29A81450" w14:textId="4CED65F4" w:rsidR="00487EFE" w:rsidRDefault="00072F00" w:rsidP="005624A7">
            <w:pPr>
              <w:spacing w:line="286" w:lineRule="auto"/>
              <w:jc w:val="both"/>
              <w:rPr>
                <w:rFonts w:ascii="Arial" w:hAnsi="Arial" w:cs="Arial"/>
              </w:rPr>
            </w:pPr>
            <w:r w:rsidRPr="000363EA">
              <w:rPr>
                <w:rFonts w:ascii="Arial" w:hAnsi="Arial" w:cs="Arial"/>
              </w:rPr>
              <w:t>Pensions/Investments</w:t>
            </w:r>
            <w:r w:rsidR="00470AA3">
              <w:rPr>
                <w:rFonts w:ascii="Arial" w:hAnsi="Arial" w:cs="Arial"/>
              </w:rPr>
              <w:t>, SME,</w:t>
            </w:r>
            <w:r w:rsidR="005624A7">
              <w:rPr>
                <w:rFonts w:ascii="Arial" w:hAnsi="Arial" w:cs="Arial"/>
              </w:rPr>
              <w:t xml:space="preserve"> </w:t>
            </w:r>
            <w:r w:rsidR="00470AA3">
              <w:rPr>
                <w:rFonts w:ascii="Arial" w:hAnsi="Arial" w:cs="Arial"/>
              </w:rPr>
              <w:t>lending, BTL</w:t>
            </w:r>
            <w:r w:rsidR="00844902">
              <w:rPr>
                <w:rFonts w:ascii="Arial" w:hAnsi="Arial" w:cs="Arial"/>
              </w:rPr>
              <w:t>, Insurance and Protection Products.</w:t>
            </w:r>
          </w:p>
          <w:p w14:paraId="560995AF" w14:textId="77777777" w:rsidR="00487EFE" w:rsidRPr="00487EFE" w:rsidRDefault="00487EFE" w:rsidP="00487EFE">
            <w:pPr>
              <w:spacing w:line="286" w:lineRule="auto"/>
              <w:ind w:left="431"/>
              <w:jc w:val="both"/>
              <w:rPr>
                <w:rFonts w:ascii="Arial" w:hAnsi="Arial" w:cs="Arial"/>
              </w:rPr>
            </w:pPr>
          </w:p>
          <w:p w14:paraId="08530364" w14:textId="5356D6A0" w:rsidR="0058143D" w:rsidRPr="000363EA" w:rsidRDefault="0058143D" w:rsidP="0058143D">
            <w:pPr>
              <w:spacing w:line="286" w:lineRule="auto"/>
              <w:ind w:left="431"/>
              <w:jc w:val="both"/>
              <w:rPr>
                <w:rFonts w:ascii="Arial" w:hAnsi="Arial" w:cs="Arial"/>
              </w:rPr>
            </w:pPr>
          </w:p>
        </w:tc>
      </w:tr>
    </w:tbl>
    <w:p w14:paraId="42BC5547" w14:textId="1DBD4BD0" w:rsidR="00487EFE" w:rsidRPr="004A5CA4" w:rsidRDefault="00DF64E3" w:rsidP="00487EFE">
      <w:pPr>
        <w:shd w:val="clear" w:color="auto" w:fill="D9D9D9"/>
        <w:tabs>
          <w:tab w:val="left" w:pos="1701"/>
        </w:tabs>
        <w:spacing w:line="286" w:lineRule="auto"/>
        <w:jc w:val="both"/>
        <w:rPr>
          <w:rFonts w:ascii="Arial" w:hAnsi="Arial" w:cs="Arial"/>
          <w:b/>
        </w:rPr>
      </w:pPr>
      <w:bookmarkStart w:id="0" w:name="_Hlk130485551"/>
      <w:r>
        <w:rPr>
          <w:rFonts w:ascii="Arial" w:hAnsi="Arial" w:cs="Arial"/>
          <w:b/>
        </w:rPr>
        <w:t>202</w:t>
      </w:r>
      <w:r w:rsidR="00F4090E">
        <w:rPr>
          <w:rFonts w:ascii="Arial" w:hAnsi="Arial" w:cs="Arial"/>
          <w:b/>
        </w:rPr>
        <w:t>3</w:t>
      </w:r>
      <w:r>
        <w:rPr>
          <w:rFonts w:ascii="Arial" w:hAnsi="Arial" w:cs="Arial"/>
          <w:b/>
        </w:rPr>
        <w:t>-Pres</w:t>
      </w:r>
      <w:r w:rsidR="00487EFE">
        <w:rPr>
          <w:rFonts w:ascii="Arial" w:hAnsi="Arial" w:cs="Arial"/>
          <w:b/>
        </w:rPr>
        <w:t>ent:</w:t>
      </w:r>
      <w:r w:rsidR="00487EFE" w:rsidRPr="0058143D">
        <w:rPr>
          <w:rFonts w:ascii="Arial" w:hAnsi="Arial" w:cs="Arial"/>
          <w:b/>
        </w:rPr>
        <w:t xml:space="preserve"> </w:t>
      </w:r>
      <w:r w:rsidR="00F4090E">
        <w:rPr>
          <w:rFonts w:ascii="Arial" w:hAnsi="Arial" w:cs="Arial"/>
          <w:b/>
        </w:rPr>
        <w:t xml:space="preserve">Claims and Compliance manager </w:t>
      </w:r>
      <w:r w:rsidR="00F4090E">
        <w:rPr>
          <w:rFonts w:ascii="Arial" w:hAnsi="Arial" w:cs="Arial"/>
          <w:b/>
        </w:rPr>
        <w:tab/>
      </w:r>
      <w:r w:rsidR="00487EFE">
        <w:rPr>
          <w:rFonts w:ascii="Arial" w:hAnsi="Arial" w:cs="Arial"/>
          <w:b/>
        </w:rPr>
        <w:tab/>
      </w:r>
      <w:r w:rsidR="00487EFE">
        <w:rPr>
          <w:rFonts w:ascii="Arial" w:hAnsi="Arial" w:cs="Arial"/>
          <w:b/>
        </w:rPr>
        <w:tab/>
        <w:t xml:space="preserve">                       </w:t>
      </w:r>
      <w:r>
        <w:rPr>
          <w:rFonts w:ascii="Arial" w:hAnsi="Arial" w:cs="Arial"/>
          <w:b/>
        </w:rPr>
        <w:t xml:space="preserve"> </w:t>
      </w:r>
      <w:proofErr w:type="spellStart"/>
      <w:r w:rsidR="00F4090E">
        <w:rPr>
          <w:rFonts w:ascii="Arial" w:hAnsi="Arial" w:cs="Arial"/>
          <w:b/>
        </w:rPr>
        <w:t>ABC+Warranty</w:t>
      </w:r>
      <w:proofErr w:type="spellEnd"/>
      <w:r w:rsidR="00487EFE" w:rsidRPr="0058143D">
        <w:rPr>
          <w:rFonts w:ascii="Arial" w:hAnsi="Arial" w:cs="Arial"/>
          <w:b/>
        </w:rPr>
        <w:t xml:space="preserve"> </w:t>
      </w:r>
    </w:p>
    <w:p w14:paraId="2FBA246E" w14:textId="2F5E5021" w:rsidR="00F4090E" w:rsidRDefault="00F4090E" w:rsidP="00F4090E">
      <w:pPr>
        <w:pStyle w:val="ListParagraph"/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 a small business </w:t>
      </w:r>
      <w:r w:rsidR="005624A7">
        <w:rPr>
          <w:rFonts w:ascii="Arial" w:hAnsi="Arial" w:cs="Arial"/>
          <w:sz w:val="20"/>
          <w:szCs w:val="20"/>
        </w:rPr>
        <w:t>many ‘hats’ are worn</w:t>
      </w:r>
      <w:r w:rsidR="00E32C25">
        <w:rPr>
          <w:rFonts w:ascii="Arial" w:hAnsi="Arial" w:cs="Arial"/>
          <w:sz w:val="20"/>
          <w:szCs w:val="20"/>
        </w:rPr>
        <w:t xml:space="preserve"> with skill and due diligence.</w:t>
      </w:r>
    </w:p>
    <w:p w14:paraId="5F71C6D9" w14:textId="1A134917" w:rsidR="00F4090E" w:rsidRDefault="00F4090E" w:rsidP="00F4090E">
      <w:pPr>
        <w:pStyle w:val="ListParagraph"/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am responsible for all Claims and Complaint </w:t>
      </w:r>
      <w:r w:rsidR="005624A7">
        <w:rPr>
          <w:rFonts w:ascii="Arial" w:hAnsi="Arial" w:cs="Arial"/>
          <w:sz w:val="20"/>
          <w:szCs w:val="20"/>
        </w:rPr>
        <w:t>investigations</w:t>
      </w:r>
      <w:r>
        <w:rPr>
          <w:rFonts w:ascii="Arial" w:hAnsi="Arial" w:cs="Arial"/>
          <w:sz w:val="20"/>
          <w:szCs w:val="20"/>
        </w:rPr>
        <w:t xml:space="preserve"> as well </w:t>
      </w:r>
      <w:r w:rsidR="005624A7">
        <w:rPr>
          <w:rFonts w:ascii="Arial" w:hAnsi="Arial" w:cs="Arial"/>
          <w:sz w:val="20"/>
          <w:szCs w:val="20"/>
        </w:rPr>
        <w:t>as</w:t>
      </w:r>
      <w:r>
        <w:rPr>
          <w:rFonts w:ascii="Arial" w:hAnsi="Arial" w:cs="Arial"/>
          <w:sz w:val="20"/>
          <w:szCs w:val="20"/>
        </w:rPr>
        <w:t xml:space="preserve"> compliance and training for the whole business. They are also looking to embark upon specialist lending, with my previous expertise in this market we are also </w:t>
      </w:r>
      <w:r w:rsidR="005624A7">
        <w:rPr>
          <w:rFonts w:ascii="Arial" w:hAnsi="Arial" w:cs="Arial"/>
          <w:sz w:val="20"/>
          <w:szCs w:val="20"/>
        </w:rPr>
        <w:t>liaising with a specialist consultancy firm who will use us for preprocessing as admin as well as referrals.</w:t>
      </w:r>
    </w:p>
    <w:p w14:paraId="790E5708" w14:textId="6CAA5843" w:rsidR="00487EFE" w:rsidRDefault="00FF7352" w:rsidP="00487EFE">
      <w:pPr>
        <w:pStyle w:val="ListParagraph"/>
        <w:numPr>
          <w:ilvl w:val="0"/>
          <w:numId w:val="15"/>
        </w:numPr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Day to day supporting the MD and dealing with all aspects of the claims &amp; Compliance for the company.</w:t>
      </w:r>
    </w:p>
    <w:p w14:paraId="0F54998C" w14:textId="77777777" w:rsidR="005624A7" w:rsidRDefault="005624A7" w:rsidP="005624A7">
      <w:pPr>
        <w:pStyle w:val="ListParagraph"/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</w:p>
    <w:p w14:paraId="33A3E46A" w14:textId="1B09B0F9" w:rsidR="00F4090E" w:rsidRPr="004A5CA4" w:rsidRDefault="00F4090E" w:rsidP="00F4090E">
      <w:pPr>
        <w:shd w:val="clear" w:color="auto" w:fill="D9D9D9"/>
        <w:tabs>
          <w:tab w:val="left" w:pos="1701"/>
        </w:tabs>
        <w:spacing w:line="28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2022-</w:t>
      </w:r>
      <w:r w:rsidR="00FF7352">
        <w:rPr>
          <w:rFonts w:ascii="Arial" w:hAnsi="Arial" w:cs="Arial"/>
          <w:b/>
        </w:rPr>
        <w:t>(3-month Contract</w:t>
      </w:r>
      <w:proofErr w:type="gramStart"/>
      <w:r w:rsidR="00FF7352">
        <w:rPr>
          <w:rFonts w:ascii="Arial" w:hAnsi="Arial" w:cs="Arial"/>
          <w:b/>
        </w:rPr>
        <w:t xml:space="preserve">) </w:t>
      </w:r>
      <w:r>
        <w:rPr>
          <w:rFonts w:ascii="Arial" w:hAnsi="Arial" w:cs="Arial"/>
          <w:b/>
        </w:rPr>
        <w:t>:</w:t>
      </w:r>
      <w:proofErr w:type="gramEnd"/>
      <w:r w:rsidRPr="0058143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Consultant Claims Specialist   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                  Kingsnorth Solicitors</w:t>
      </w:r>
      <w:r w:rsidRPr="0058143D">
        <w:rPr>
          <w:rFonts w:ascii="Arial" w:hAnsi="Arial" w:cs="Arial"/>
          <w:b/>
        </w:rPr>
        <w:t xml:space="preserve"> </w:t>
      </w:r>
    </w:p>
    <w:p w14:paraId="317E8F86" w14:textId="77777777" w:rsidR="00F4090E" w:rsidRDefault="00F4090E" w:rsidP="00F4090E">
      <w:pPr>
        <w:tabs>
          <w:tab w:val="left" w:pos="1134"/>
        </w:tabs>
        <w:spacing w:before="120" w:after="120" w:line="286" w:lineRule="auto"/>
        <w:rPr>
          <w:rFonts w:ascii="Arial" w:hAnsi="Arial" w:cs="Arial"/>
          <w:i/>
        </w:rPr>
      </w:pPr>
      <w:r w:rsidRPr="00487EFE">
        <w:rPr>
          <w:rFonts w:ascii="Arial" w:hAnsi="Arial" w:cs="Arial"/>
          <w:i/>
        </w:rPr>
        <w:t>Head hunted in 2022 as a Consultant Claims Specialist</w:t>
      </w:r>
      <w:r>
        <w:rPr>
          <w:rFonts w:ascii="Arial" w:hAnsi="Arial" w:cs="Arial"/>
          <w:i/>
        </w:rPr>
        <w:t xml:space="preserve"> to set-up mis-selling department.</w:t>
      </w:r>
    </w:p>
    <w:p w14:paraId="5F54D96D" w14:textId="77777777" w:rsidR="00F4090E" w:rsidRDefault="00F4090E" w:rsidP="00F4090E">
      <w:pPr>
        <w:pStyle w:val="ListParagraph"/>
        <w:numPr>
          <w:ilvl w:val="0"/>
          <w:numId w:val="15"/>
        </w:numPr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Set up mis-selling department, including recruiting and training team of 4 as well as creating and documenting end to end claim process.</w:t>
      </w:r>
    </w:p>
    <w:p w14:paraId="391FA4DB" w14:textId="11D7510F" w:rsidR="005624A7" w:rsidRDefault="005624A7" w:rsidP="00F4090E">
      <w:pPr>
        <w:pStyle w:val="ListParagraph"/>
        <w:numPr>
          <w:ilvl w:val="0"/>
          <w:numId w:val="15"/>
        </w:numPr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Training and reviewing the claims process.</w:t>
      </w:r>
    </w:p>
    <w:p w14:paraId="22D48F50" w14:textId="4EF18402" w:rsidR="00F4090E" w:rsidRPr="005624A7" w:rsidRDefault="00F4090E" w:rsidP="0072411F">
      <w:pPr>
        <w:pStyle w:val="ListParagraph"/>
        <w:numPr>
          <w:ilvl w:val="0"/>
          <w:numId w:val="15"/>
        </w:numPr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  <w:r w:rsidRPr="005624A7">
        <w:rPr>
          <w:rFonts w:ascii="Arial" w:hAnsi="Arial" w:cs="Arial"/>
          <w:sz w:val="20"/>
          <w:szCs w:val="20"/>
        </w:rPr>
        <w:t>Successful in many claims against lenders resulting in awards of over £1M.</w:t>
      </w:r>
    </w:p>
    <w:p w14:paraId="6DD157F6" w14:textId="77777777" w:rsidR="00DF64E3" w:rsidRPr="00487EFE" w:rsidRDefault="00DF64E3" w:rsidP="00DF64E3">
      <w:pPr>
        <w:pStyle w:val="ListParagraph"/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</w:p>
    <w:p w14:paraId="3A5DAF5B" w14:textId="79CE5667" w:rsidR="00E37EA3" w:rsidRPr="004A5CA4" w:rsidRDefault="0058143D" w:rsidP="004A5CA4">
      <w:pPr>
        <w:shd w:val="clear" w:color="auto" w:fill="D9D9D9"/>
        <w:tabs>
          <w:tab w:val="left" w:pos="1701"/>
        </w:tabs>
        <w:spacing w:line="286" w:lineRule="auto"/>
        <w:jc w:val="both"/>
        <w:rPr>
          <w:rFonts w:ascii="Arial" w:hAnsi="Arial" w:cs="Arial"/>
          <w:b/>
        </w:rPr>
      </w:pPr>
      <w:r w:rsidRPr="0058143D">
        <w:rPr>
          <w:rFonts w:ascii="Arial" w:hAnsi="Arial" w:cs="Arial"/>
          <w:b/>
        </w:rPr>
        <w:t>2022</w:t>
      </w:r>
      <w:r>
        <w:rPr>
          <w:rFonts w:ascii="Arial" w:hAnsi="Arial" w:cs="Arial"/>
          <w:b/>
        </w:rPr>
        <w:t xml:space="preserve"> (6 Month Contract):</w:t>
      </w:r>
      <w:r w:rsidR="00E13999" w:rsidRPr="0058143D">
        <w:rPr>
          <w:rFonts w:ascii="Arial" w:hAnsi="Arial" w:cs="Arial"/>
          <w:b/>
        </w:rPr>
        <w:t xml:space="preserve"> Fraud </w:t>
      </w:r>
      <w:r w:rsidR="00E37EA3" w:rsidRPr="0058143D">
        <w:rPr>
          <w:rFonts w:ascii="Arial" w:hAnsi="Arial" w:cs="Arial"/>
          <w:b/>
        </w:rPr>
        <w:t xml:space="preserve">Customer Service </w:t>
      </w:r>
      <w:r>
        <w:rPr>
          <w:rFonts w:ascii="Arial" w:hAnsi="Arial" w:cs="Arial"/>
          <w:b/>
        </w:rPr>
        <w:t>Expert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AA62D1" w:rsidRPr="0058143D">
        <w:rPr>
          <w:rFonts w:ascii="Arial" w:hAnsi="Arial" w:cs="Arial"/>
          <w:b/>
        </w:rPr>
        <w:t xml:space="preserve">Barclays Bank PLC </w:t>
      </w:r>
    </w:p>
    <w:p w14:paraId="47B64E17" w14:textId="57461024" w:rsidR="004A5CA4" w:rsidRDefault="004A5CA4" w:rsidP="004A5CA4">
      <w:pPr>
        <w:tabs>
          <w:tab w:val="left" w:pos="1134"/>
        </w:tabs>
        <w:spacing w:before="120" w:after="120" w:line="286" w:lineRule="auto"/>
        <w:rPr>
          <w:rFonts w:ascii="Arial" w:hAnsi="Arial" w:cs="Arial"/>
        </w:rPr>
      </w:pPr>
      <w:r w:rsidRPr="000363EA">
        <w:rPr>
          <w:rFonts w:ascii="Arial" w:hAnsi="Arial" w:cs="Arial"/>
          <w:i/>
        </w:rPr>
        <w:t>Head hunted in 202</w:t>
      </w:r>
      <w:r>
        <w:rPr>
          <w:rFonts w:ascii="Arial" w:hAnsi="Arial" w:cs="Arial"/>
          <w:i/>
        </w:rPr>
        <w:t>2</w:t>
      </w:r>
      <w:r w:rsidRPr="000363EA">
        <w:rPr>
          <w:rFonts w:ascii="Arial" w:hAnsi="Arial" w:cs="Arial"/>
          <w:i/>
        </w:rPr>
        <w:t xml:space="preserve"> as a </w:t>
      </w:r>
      <w:r>
        <w:rPr>
          <w:rFonts w:ascii="Arial" w:hAnsi="Arial" w:cs="Arial"/>
          <w:i/>
        </w:rPr>
        <w:t xml:space="preserve">Customer Service Fraud Expert </w:t>
      </w:r>
      <w:r w:rsidRPr="000363EA">
        <w:rPr>
          <w:rFonts w:ascii="Arial" w:hAnsi="Arial" w:cs="Arial"/>
          <w:i/>
        </w:rPr>
        <w:t>to help develop the</w:t>
      </w:r>
      <w:r>
        <w:rPr>
          <w:rFonts w:ascii="Arial" w:hAnsi="Arial" w:cs="Arial"/>
          <w:i/>
        </w:rPr>
        <w:t xml:space="preserve"> support offered by Barclays</w:t>
      </w:r>
      <w:r w:rsidRPr="000363EA">
        <w:rPr>
          <w:rFonts w:ascii="Arial" w:hAnsi="Arial" w:cs="Arial"/>
          <w:i/>
        </w:rPr>
        <w:t>.</w:t>
      </w:r>
    </w:p>
    <w:p w14:paraId="5918B98A" w14:textId="6232AAF9" w:rsidR="004A5CA4" w:rsidRPr="006E12D6" w:rsidRDefault="00415051" w:rsidP="004A5CA4">
      <w:pPr>
        <w:pStyle w:val="ListParagraph"/>
        <w:numPr>
          <w:ilvl w:val="0"/>
          <w:numId w:val="15"/>
        </w:numPr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  <w:bookmarkStart w:id="1" w:name="_Hlk130485770"/>
      <w:r w:rsidRPr="006E12D6">
        <w:rPr>
          <w:rFonts w:ascii="Arial" w:hAnsi="Arial" w:cs="Arial"/>
          <w:sz w:val="20"/>
          <w:szCs w:val="20"/>
        </w:rPr>
        <w:t>M</w:t>
      </w:r>
      <w:r w:rsidR="0039612C" w:rsidRPr="006E12D6">
        <w:rPr>
          <w:rFonts w:ascii="Arial" w:hAnsi="Arial" w:cs="Arial"/>
          <w:sz w:val="20"/>
          <w:szCs w:val="20"/>
        </w:rPr>
        <w:t xml:space="preserve">I </w:t>
      </w:r>
      <w:r w:rsidR="004A5CA4" w:rsidRPr="006E12D6">
        <w:rPr>
          <w:rFonts w:ascii="Arial" w:hAnsi="Arial" w:cs="Arial"/>
          <w:sz w:val="20"/>
          <w:szCs w:val="20"/>
        </w:rPr>
        <w:t>100</w:t>
      </w:r>
      <w:r w:rsidR="0039612C" w:rsidRPr="006E12D6">
        <w:rPr>
          <w:rFonts w:ascii="Arial" w:hAnsi="Arial" w:cs="Arial"/>
          <w:sz w:val="20"/>
          <w:szCs w:val="20"/>
        </w:rPr>
        <w:t xml:space="preserve">% </w:t>
      </w:r>
      <w:r w:rsidR="004A5CA4" w:rsidRPr="006E12D6">
        <w:rPr>
          <w:rFonts w:ascii="Arial" w:hAnsi="Arial" w:cs="Arial"/>
          <w:sz w:val="20"/>
          <w:szCs w:val="20"/>
        </w:rPr>
        <w:t xml:space="preserve">QA checks </w:t>
      </w:r>
      <w:r w:rsidR="0039612C" w:rsidRPr="006E12D6">
        <w:rPr>
          <w:rFonts w:ascii="Arial" w:hAnsi="Arial" w:cs="Arial"/>
          <w:sz w:val="20"/>
          <w:szCs w:val="20"/>
        </w:rPr>
        <w:t>pass status from Barclays, hitting targets on KPI and KYC.</w:t>
      </w:r>
    </w:p>
    <w:p w14:paraId="651E252B" w14:textId="0CC139B4" w:rsidR="006E12D6" w:rsidRPr="006E12D6" w:rsidRDefault="0039612C" w:rsidP="00E37EA3">
      <w:pPr>
        <w:pStyle w:val="ListParagraph"/>
        <w:numPr>
          <w:ilvl w:val="0"/>
          <w:numId w:val="15"/>
        </w:numPr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6E12D6">
        <w:rPr>
          <w:rFonts w:ascii="Arial" w:hAnsi="Arial" w:cs="Arial"/>
          <w:sz w:val="20"/>
          <w:szCs w:val="20"/>
        </w:rPr>
        <w:t>U</w:t>
      </w:r>
      <w:r w:rsidR="00415051" w:rsidRPr="006E12D6">
        <w:rPr>
          <w:rFonts w:ascii="Arial" w:hAnsi="Arial" w:cs="Arial"/>
          <w:sz w:val="20"/>
          <w:szCs w:val="20"/>
        </w:rPr>
        <w:t>tilis</w:t>
      </w:r>
      <w:r w:rsidR="006E12D6" w:rsidRPr="006E12D6">
        <w:rPr>
          <w:rFonts w:ascii="Arial" w:hAnsi="Arial" w:cs="Arial"/>
          <w:sz w:val="20"/>
          <w:szCs w:val="20"/>
        </w:rPr>
        <w:t>ed</w:t>
      </w:r>
      <w:proofErr w:type="spellEnd"/>
      <w:r w:rsidR="006E12D6" w:rsidRPr="006E12D6">
        <w:rPr>
          <w:rFonts w:ascii="Arial" w:hAnsi="Arial" w:cs="Arial"/>
          <w:sz w:val="20"/>
          <w:szCs w:val="20"/>
        </w:rPr>
        <w:t xml:space="preserve"> </w:t>
      </w:r>
      <w:r w:rsidR="00415051" w:rsidRPr="006E12D6">
        <w:rPr>
          <w:rFonts w:ascii="Arial" w:hAnsi="Arial" w:cs="Arial"/>
          <w:sz w:val="20"/>
          <w:szCs w:val="20"/>
        </w:rPr>
        <w:t xml:space="preserve">multiple systems to update and investigate fraud on a customer/banking level and deliver excellent experiences during </w:t>
      </w:r>
      <w:r w:rsidR="00146296" w:rsidRPr="006E12D6">
        <w:rPr>
          <w:rFonts w:ascii="Arial" w:hAnsi="Arial" w:cs="Arial"/>
          <w:sz w:val="20"/>
          <w:szCs w:val="20"/>
        </w:rPr>
        <w:t>a difficult customer journey</w:t>
      </w:r>
      <w:r w:rsidR="00415051" w:rsidRPr="006E12D6">
        <w:rPr>
          <w:rFonts w:ascii="Arial" w:hAnsi="Arial" w:cs="Arial"/>
          <w:sz w:val="20"/>
          <w:szCs w:val="20"/>
        </w:rPr>
        <w:t xml:space="preserve">. </w:t>
      </w:r>
    </w:p>
    <w:bookmarkEnd w:id="1"/>
    <w:p w14:paraId="26AE5D19" w14:textId="1B8F4C85" w:rsidR="006E12D6" w:rsidRPr="006E12D6" w:rsidRDefault="00C20410" w:rsidP="00E37EA3">
      <w:pPr>
        <w:pStyle w:val="ListParagraph"/>
        <w:numPr>
          <w:ilvl w:val="0"/>
          <w:numId w:val="15"/>
        </w:numPr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Identified</w:t>
      </w:r>
      <w:r w:rsidR="00415051" w:rsidRPr="006E12D6">
        <w:rPr>
          <w:rFonts w:ascii="Arial" w:hAnsi="Arial" w:cs="Arial"/>
          <w:sz w:val="20"/>
          <w:szCs w:val="20"/>
        </w:rPr>
        <w:t xml:space="preserve"> potential Fraud and Fraudsters during live call</w:t>
      </w:r>
      <w:r>
        <w:rPr>
          <w:rFonts w:ascii="Arial" w:hAnsi="Arial" w:cs="Arial"/>
          <w:sz w:val="20"/>
          <w:szCs w:val="20"/>
        </w:rPr>
        <w:t>s</w:t>
      </w:r>
      <w:r w:rsidR="006E12D6" w:rsidRPr="006E12D6">
        <w:rPr>
          <w:rFonts w:ascii="Arial" w:hAnsi="Arial" w:cs="Arial"/>
          <w:sz w:val="20"/>
          <w:szCs w:val="20"/>
        </w:rPr>
        <w:t>,</w:t>
      </w:r>
      <w:r w:rsidR="000162D9" w:rsidRPr="006E12D6">
        <w:rPr>
          <w:rFonts w:ascii="Arial" w:hAnsi="Arial" w:cs="Arial"/>
          <w:sz w:val="20"/>
          <w:szCs w:val="20"/>
        </w:rPr>
        <w:t xml:space="preserve"> whilst cross referencing between systems and releasing large funds </w:t>
      </w:r>
      <w:r w:rsidR="006E12D6" w:rsidRPr="006E12D6">
        <w:rPr>
          <w:rFonts w:ascii="Arial" w:hAnsi="Arial" w:cs="Arial"/>
          <w:sz w:val="20"/>
          <w:szCs w:val="20"/>
        </w:rPr>
        <w:t>involved in</w:t>
      </w:r>
      <w:r w:rsidR="000162D9" w:rsidRPr="006E12D6">
        <w:rPr>
          <w:rFonts w:ascii="Arial" w:hAnsi="Arial" w:cs="Arial"/>
          <w:sz w:val="20"/>
          <w:szCs w:val="20"/>
        </w:rPr>
        <w:t xml:space="preserve"> complex transactions.</w:t>
      </w:r>
    </w:p>
    <w:p w14:paraId="1894306B" w14:textId="0955B746" w:rsidR="006E12D6" w:rsidRPr="006E12D6" w:rsidRDefault="00146296" w:rsidP="006E12D6">
      <w:pPr>
        <w:pStyle w:val="ListParagraph"/>
        <w:numPr>
          <w:ilvl w:val="0"/>
          <w:numId w:val="15"/>
        </w:numPr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  <w:r w:rsidRPr="006E12D6">
        <w:rPr>
          <w:rFonts w:ascii="Arial" w:hAnsi="Arial" w:cs="Arial"/>
          <w:sz w:val="20"/>
          <w:szCs w:val="20"/>
        </w:rPr>
        <w:t>Problem-solving support during financial difficulty</w:t>
      </w:r>
      <w:r w:rsidR="006E12D6" w:rsidRPr="006E12D6">
        <w:rPr>
          <w:rFonts w:ascii="Arial" w:hAnsi="Arial" w:cs="Arial"/>
          <w:sz w:val="20"/>
          <w:szCs w:val="20"/>
        </w:rPr>
        <w:t xml:space="preserve"> for customers.</w:t>
      </w:r>
    </w:p>
    <w:p w14:paraId="07E671A9" w14:textId="5B9FABDF" w:rsidR="00AA62D1" w:rsidRPr="006E12D6" w:rsidRDefault="000162D9" w:rsidP="006E12D6">
      <w:pPr>
        <w:pStyle w:val="ListParagraph"/>
        <w:numPr>
          <w:ilvl w:val="0"/>
          <w:numId w:val="15"/>
        </w:numPr>
        <w:tabs>
          <w:tab w:val="left" w:pos="1134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  <w:r w:rsidRPr="006E12D6">
        <w:rPr>
          <w:rFonts w:ascii="Arial" w:hAnsi="Arial" w:cs="Arial"/>
          <w:sz w:val="20"/>
          <w:szCs w:val="20"/>
        </w:rPr>
        <w:t>Investigat</w:t>
      </w:r>
      <w:r w:rsidR="006E12D6" w:rsidRPr="006E12D6">
        <w:rPr>
          <w:rFonts w:ascii="Arial" w:hAnsi="Arial" w:cs="Arial"/>
          <w:sz w:val="20"/>
          <w:szCs w:val="20"/>
        </w:rPr>
        <w:t>ed</w:t>
      </w:r>
      <w:r w:rsidR="00E37EA3" w:rsidRPr="006E12D6">
        <w:rPr>
          <w:rFonts w:ascii="Arial" w:hAnsi="Arial" w:cs="Arial"/>
          <w:sz w:val="20"/>
          <w:szCs w:val="20"/>
        </w:rPr>
        <w:t xml:space="preserve"> </w:t>
      </w:r>
      <w:r w:rsidRPr="006E12D6">
        <w:rPr>
          <w:rFonts w:ascii="Arial" w:hAnsi="Arial" w:cs="Arial"/>
          <w:sz w:val="20"/>
          <w:szCs w:val="20"/>
        </w:rPr>
        <w:t>cases thoroughly, recording full details accurately and evaluated against key criteria before progressing.</w:t>
      </w:r>
    </w:p>
    <w:p w14:paraId="5F5AA27D" w14:textId="77777777" w:rsidR="00E37EA3" w:rsidRPr="006E12D6" w:rsidRDefault="00E37EA3" w:rsidP="00E37EA3">
      <w:pPr>
        <w:spacing w:before="60" w:line="286" w:lineRule="auto"/>
        <w:jc w:val="both"/>
        <w:rPr>
          <w:rFonts w:ascii="Arial" w:hAnsi="Arial" w:cs="Arial"/>
          <w:b/>
        </w:rPr>
      </w:pPr>
    </w:p>
    <w:bookmarkEnd w:id="0"/>
    <w:p w14:paraId="00B5FB4B" w14:textId="6D9A0916" w:rsidR="00D83358" w:rsidRPr="0058143D" w:rsidRDefault="00D83358" w:rsidP="00D83358">
      <w:pPr>
        <w:shd w:val="clear" w:color="auto" w:fill="D9D9D9"/>
        <w:tabs>
          <w:tab w:val="left" w:pos="1701"/>
        </w:tabs>
        <w:spacing w:line="286" w:lineRule="auto"/>
        <w:jc w:val="both"/>
        <w:rPr>
          <w:rFonts w:ascii="Arial" w:hAnsi="Arial" w:cs="Arial"/>
          <w:b/>
        </w:rPr>
      </w:pPr>
      <w:r w:rsidRPr="0058143D">
        <w:rPr>
          <w:rFonts w:ascii="Arial" w:hAnsi="Arial" w:cs="Arial"/>
          <w:b/>
        </w:rPr>
        <w:t>2020-202</w:t>
      </w:r>
      <w:r w:rsidR="00906725" w:rsidRPr="0058143D">
        <w:rPr>
          <w:rFonts w:ascii="Arial" w:hAnsi="Arial" w:cs="Arial"/>
          <w:b/>
        </w:rPr>
        <w:t>2</w:t>
      </w:r>
      <w:r w:rsidRPr="0058143D">
        <w:rPr>
          <w:rFonts w:ascii="Arial" w:hAnsi="Arial" w:cs="Arial"/>
          <w:b/>
        </w:rPr>
        <w:t xml:space="preserve">: Senior Claims Team Manager   </w:t>
      </w:r>
      <w:r w:rsidR="0058143D">
        <w:rPr>
          <w:rFonts w:ascii="Arial" w:hAnsi="Arial" w:cs="Arial"/>
          <w:b/>
        </w:rPr>
        <w:tab/>
      </w:r>
      <w:r w:rsidR="0058143D">
        <w:rPr>
          <w:rFonts w:ascii="Arial" w:hAnsi="Arial" w:cs="Arial"/>
          <w:b/>
        </w:rPr>
        <w:tab/>
      </w:r>
      <w:r w:rsidR="0058143D">
        <w:rPr>
          <w:rFonts w:ascii="Arial" w:hAnsi="Arial" w:cs="Arial"/>
          <w:b/>
        </w:rPr>
        <w:tab/>
        <w:t xml:space="preserve">           </w:t>
      </w:r>
      <w:r w:rsidRPr="0058143D">
        <w:rPr>
          <w:rFonts w:ascii="Arial" w:hAnsi="Arial" w:cs="Arial"/>
          <w:b/>
        </w:rPr>
        <w:t>MRH Solicitors</w:t>
      </w:r>
      <w:r w:rsidR="00906725" w:rsidRPr="0058143D">
        <w:rPr>
          <w:rFonts w:ascii="Arial" w:hAnsi="Arial" w:cs="Arial"/>
          <w:b/>
        </w:rPr>
        <w:t>/Gemini Legal</w:t>
      </w:r>
      <w:r w:rsidR="00DF40F2" w:rsidRPr="0058143D">
        <w:rPr>
          <w:rFonts w:ascii="Arial" w:hAnsi="Arial" w:cs="Arial"/>
          <w:b/>
        </w:rPr>
        <w:t>, Bolton</w:t>
      </w:r>
      <w:r w:rsidRPr="0058143D">
        <w:rPr>
          <w:rFonts w:ascii="Arial" w:hAnsi="Arial" w:cs="Arial"/>
          <w:b/>
        </w:rPr>
        <w:t xml:space="preserve"> </w:t>
      </w:r>
    </w:p>
    <w:p w14:paraId="0DDED3D7" w14:textId="77777777" w:rsidR="006E12D6" w:rsidRDefault="00B01D5C" w:rsidP="00E37EA3">
      <w:pPr>
        <w:tabs>
          <w:tab w:val="left" w:pos="1134"/>
        </w:tabs>
        <w:spacing w:before="120" w:after="120" w:line="286" w:lineRule="auto"/>
        <w:rPr>
          <w:rFonts w:ascii="Arial" w:hAnsi="Arial" w:cs="Arial"/>
          <w:i/>
        </w:rPr>
      </w:pPr>
      <w:r w:rsidRPr="000363EA">
        <w:rPr>
          <w:rFonts w:ascii="Arial" w:hAnsi="Arial" w:cs="Arial"/>
          <w:i/>
        </w:rPr>
        <w:t>Head hunted</w:t>
      </w:r>
      <w:r w:rsidR="00D83358" w:rsidRPr="000363EA">
        <w:rPr>
          <w:rFonts w:ascii="Arial" w:hAnsi="Arial" w:cs="Arial"/>
          <w:i/>
        </w:rPr>
        <w:t xml:space="preserve"> in 2020 as a Senior Claims Team Manager to help develop the businesses and ensure they met all compliance requirements.</w:t>
      </w:r>
      <w:r w:rsidR="00E37EA3" w:rsidRPr="000363EA">
        <w:rPr>
          <w:rFonts w:ascii="Arial" w:hAnsi="Arial" w:cs="Arial"/>
          <w:i/>
        </w:rPr>
        <w:t xml:space="preserve"> </w:t>
      </w:r>
    </w:p>
    <w:p w14:paraId="1B9A04CA" w14:textId="3F0F96B1" w:rsidR="006E12D6" w:rsidRDefault="0039612C" w:rsidP="00E37EA3">
      <w:pPr>
        <w:pStyle w:val="ListParagraph"/>
        <w:numPr>
          <w:ilvl w:val="0"/>
          <w:numId w:val="16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sz w:val="20"/>
          <w:szCs w:val="20"/>
        </w:rPr>
      </w:pPr>
      <w:r w:rsidRPr="006E12D6">
        <w:rPr>
          <w:rFonts w:ascii="Arial" w:hAnsi="Arial" w:cs="Arial"/>
          <w:sz w:val="20"/>
          <w:szCs w:val="20"/>
        </w:rPr>
        <w:t>I</w:t>
      </w:r>
      <w:r w:rsidR="00D83358" w:rsidRPr="006E12D6">
        <w:rPr>
          <w:rFonts w:ascii="Arial" w:hAnsi="Arial" w:cs="Arial"/>
          <w:sz w:val="20"/>
          <w:szCs w:val="20"/>
        </w:rPr>
        <w:t>nvestigat</w:t>
      </w:r>
      <w:r w:rsidR="006E12D6">
        <w:rPr>
          <w:rFonts w:ascii="Arial" w:hAnsi="Arial" w:cs="Arial"/>
          <w:sz w:val="20"/>
          <w:szCs w:val="20"/>
        </w:rPr>
        <w:t>ed</w:t>
      </w:r>
      <w:r w:rsidR="00D83358" w:rsidRPr="006E12D6">
        <w:rPr>
          <w:rFonts w:ascii="Arial" w:hAnsi="Arial" w:cs="Arial"/>
          <w:sz w:val="20"/>
          <w:szCs w:val="20"/>
        </w:rPr>
        <w:t xml:space="preserve"> Financial Negligence and Duty of Care claims with F</w:t>
      </w:r>
      <w:r w:rsidR="000162D9" w:rsidRPr="006E12D6">
        <w:rPr>
          <w:rFonts w:ascii="Arial" w:hAnsi="Arial" w:cs="Arial"/>
          <w:sz w:val="20"/>
          <w:szCs w:val="20"/>
        </w:rPr>
        <w:t xml:space="preserve">OS/FSCS, </w:t>
      </w:r>
      <w:r w:rsidRPr="006E12D6">
        <w:rPr>
          <w:rFonts w:ascii="Arial" w:hAnsi="Arial" w:cs="Arial"/>
          <w:sz w:val="20"/>
          <w:szCs w:val="20"/>
        </w:rPr>
        <w:t>achiev</w:t>
      </w:r>
      <w:r w:rsidR="006E12D6">
        <w:rPr>
          <w:rFonts w:ascii="Arial" w:hAnsi="Arial" w:cs="Arial"/>
          <w:sz w:val="20"/>
          <w:szCs w:val="20"/>
        </w:rPr>
        <w:t>ed</w:t>
      </w:r>
      <w:r w:rsidR="00D83358" w:rsidRPr="006E12D6">
        <w:rPr>
          <w:rFonts w:ascii="Arial" w:hAnsi="Arial" w:cs="Arial"/>
          <w:sz w:val="20"/>
          <w:szCs w:val="20"/>
        </w:rPr>
        <w:t xml:space="preserve"> </w:t>
      </w:r>
      <w:r w:rsidR="00C20410">
        <w:rPr>
          <w:rFonts w:ascii="Arial" w:hAnsi="Arial" w:cs="Arial"/>
          <w:sz w:val="20"/>
          <w:szCs w:val="20"/>
        </w:rPr>
        <w:t>target</w:t>
      </w:r>
      <w:r w:rsidR="00D83358" w:rsidRPr="006E12D6">
        <w:rPr>
          <w:rFonts w:ascii="Arial" w:hAnsi="Arial" w:cs="Arial"/>
          <w:sz w:val="20"/>
          <w:szCs w:val="20"/>
        </w:rPr>
        <w:t>s</w:t>
      </w:r>
      <w:r w:rsidR="00C20410">
        <w:rPr>
          <w:rFonts w:ascii="Arial" w:hAnsi="Arial" w:cs="Arial"/>
          <w:sz w:val="20"/>
          <w:szCs w:val="20"/>
        </w:rPr>
        <w:t xml:space="preserve"> within agreed</w:t>
      </w:r>
      <w:r w:rsidR="00D83358" w:rsidRPr="006E12D6">
        <w:rPr>
          <w:rFonts w:ascii="Arial" w:hAnsi="Arial" w:cs="Arial"/>
          <w:sz w:val="20"/>
          <w:szCs w:val="20"/>
        </w:rPr>
        <w:t xml:space="preserve"> deadlines.</w:t>
      </w:r>
    </w:p>
    <w:p w14:paraId="5414D808" w14:textId="3EB09741" w:rsidR="002F6655" w:rsidRPr="002F6655" w:rsidRDefault="002F6655" w:rsidP="00E37EA3">
      <w:pPr>
        <w:pStyle w:val="ListParagraph"/>
        <w:numPr>
          <w:ilvl w:val="0"/>
          <w:numId w:val="16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sz w:val="20"/>
          <w:szCs w:val="20"/>
        </w:rPr>
      </w:pPr>
      <w:r w:rsidRPr="002F6655">
        <w:rPr>
          <w:rFonts w:ascii="Arial" w:hAnsi="Arial" w:cs="Arial"/>
          <w:sz w:val="20"/>
          <w:szCs w:val="20"/>
        </w:rPr>
        <w:t>I have always worked hard to achieve a smooth stress free and professional attitude to everything I undertake. Led successful teams, achieving over £3M in compensation for clients whilst working closely with the Financial Ombudsman service.</w:t>
      </w:r>
    </w:p>
    <w:p w14:paraId="125D4872" w14:textId="21F994A3" w:rsidR="00152937" w:rsidRDefault="00152937" w:rsidP="00E37EA3">
      <w:pPr>
        <w:pStyle w:val="ListParagraph"/>
        <w:numPr>
          <w:ilvl w:val="0"/>
          <w:numId w:val="16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Investigating suitability of advice as per FCA MCOB in </w:t>
      </w:r>
      <w:r w:rsidRPr="00152937">
        <w:rPr>
          <w:rFonts w:ascii="Arial" w:hAnsi="Arial" w:cs="Arial"/>
          <w:sz w:val="20"/>
          <w:szCs w:val="20"/>
        </w:rPr>
        <w:t>Bridging Finance and Specialist Mortgages</w:t>
      </w:r>
    </w:p>
    <w:p w14:paraId="0AE2689E" w14:textId="52BDCDCF" w:rsidR="001604D0" w:rsidRDefault="001604D0" w:rsidP="00E37EA3">
      <w:pPr>
        <w:pStyle w:val="ListParagraph"/>
        <w:numPr>
          <w:ilvl w:val="0"/>
          <w:numId w:val="16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Set up and developed the case management process from qualifying lead to case submission.</w:t>
      </w:r>
    </w:p>
    <w:p w14:paraId="568D57AA" w14:textId="7208AB2E" w:rsidR="001604D0" w:rsidRPr="006E12D6" w:rsidRDefault="001604D0" w:rsidP="00E37EA3">
      <w:pPr>
        <w:pStyle w:val="ListParagraph"/>
        <w:numPr>
          <w:ilvl w:val="0"/>
          <w:numId w:val="16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Recruited, led, </w:t>
      </w:r>
      <w:r w:rsidR="002F6655" w:rsidRPr="00CC288A">
        <w:rPr>
          <w:rFonts w:ascii="Arial" w:hAnsi="Arial" w:cs="Arial"/>
          <w:bCs/>
          <w:sz w:val="20"/>
          <w:szCs w:val="20"/>
        </w:rPr>
        <w:t>and allocation of team workloads, monthly reporting, and people management.</w:t>
      </w:r>
    </w:p>
    <w:p w14:paraId="57DEBE91" w14:textId="7FAA693C" w:rsidR="006E12D6" w:rsidRDefault="00D83358" w:rsidP="006E12D6">
      <w:pPr>
        <w:pStyle w:val="ListParagraph"/>
        <w:numPr>
          <w:ilvl w:val="0"/>
          <w:numId w:val="16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sz w:val="20"/>
          <w:szCs w:val="20"/>
        </w:rPr>
      </w:pPr>
      <w:r w:rsidRPr="006E12D6">
        <w:rPr>
          <w:rFonts w:ascii="Arial" w:hAnsi="Arial" w:cs="Arial"/>
          <w:sz w:val="20"/>
          <w:szCs w:val="20"/>
        </w:rPr>
        <w:t>Case manag</w:t>
      </w:r>
      <w:r w:rsidR="001604D0">
        <w:rPr>
          <w:rFonts w:ascii="Arial" w:hAnsi="Arial" w:cs="Arial"/>
          <w:sz w:val="20"/>
          <w:szCs w:val="20"/>
        </w:rPr>
        <w:t>ed</w:t>
      </w:r>
      <w:r w:rsidRPr="006E12D6">
        <w:rPr>
          <w:rFonts w:ascii="Arial" w:hAnsi="Arial" w:cs="Arial"/>
          <w:sz w:val="20"/>
          <w:szCs w:val="20"/>
        </w:rPr>
        <w:t xml:space="preserve"> them through the lifecycle from first contact to </w:t>
      </w:r>
      <w:r w:rsidR="001604D0">
        <w:rPr>
          <w:rFonts w:ascii="Arial" w:hAnsi="Arial" w:cs="Arial"/>
          <w:sz w:val="20"/>
          <w:szCs w:val="20"/>
        </w:rPr>
        <w:t xml:space="preserve">the </w:t>
      </w:r>
      <w:r w:rsidRPr="006E12D6">
        <w:rPr>
          <w:rFonts w:ascii="Arial" w:hAnsi="Arial" w:cs="Arial"/>
          <w:sz w:val="20"/>
          <w:szCs w:val="20"/>
        </w:rPr>
        <w:t>Final Decision process</w:t>
      </w:r>
      <w:r w:rsidR="001604D0">
        <w:rPr>
          <w:rFonts w:ascii="Arial" w:hAnsi="Arial" w:cs="Arial"/>
          <w:sz w:val="20"/>
          <w:szCs w:val="20"/>
        </w:rPr>
        <w:t>, whilst compliant</w:t>
      </w:r>
      <w:r w:rsidRPr="006E12D6">
        <w:rPr>
          <w:rFonts w:ascii="Arial" w:hAnsi="Arial" w:cs="Arial"/>
          <w:sz w:val="20"/>
          <w:szCs w:val="20"/>
        </w:rPr>
        <w:t xml:space="preserve"> with current UK Financial </w:t>
      </w:r>
      <w:r w:rsidR="001604D0">
        <w:rPr>
          <w:rFonts w:ascii="Arial" w:hAnsi="Arial" w:cs="Arial"/>
          <w:sz w:val="20"/>
          <w:szCs w:val="20"/>
        </w:rPr>
        <w:t>L</w:t>
      </w:r>
      <w:r w:rsidRPr="006E12D6">
        <w:rPr>
          <w:rFonts w:ascii="Arial" w:hAnsi="Arial" w:cs="Arial"/>
          <w:sz w:val="20"/>
          <w:szCs w:val="20"/>
        </w:rPr>
        <w:t>itigation</w:t>
      </w:r>
      <w:r w:rsidR="005415A8" w:rsidRPr="006E12D6">
        <w:rPr>
          <w:rFonts w:ascii="Arial" w:hAnsi="Arial" w:cs="Arial"/>
          <w:sz w:val="20"/>
          <w:szCs w:val="20"/>
        </w:rPr>
        <w:t xml:space="preserve"> &amp; Solicitors</w:t>
      </w:r>
      <w:r w:rsidRPr="006E12D6">
        <w:rPr>
          <w:rFonts w:ascii="Arial" w:hAnsi="Arial" w:cs="Arial"/>
          <w:sz w:val="20"/>
          <w:szCs w:val="20"/>
        </w:rPr>
        <w:t xml:space="preserve"> processes.</w:t>
      </w:r>
      <w:r w:rsidR="00E37EA3" w:rsidRPr="006E12D6">
        <w:rPr>
          <w:rFonts w:ascii="Arial" w:hAnsi="Arial" w:cs="Arial"/>
          <w:sz w:val="20"/>
          <w:szCs w:val="20"/>
        </w:rPr>
        <w:t xml:space="preserve"> </w:t>
      </w:r>
    </w:p>
    <w:p w14:paraId="47941A28" w14:textId="77777777" w:rsidR="00C25C44" w:rsidRPr="00C25C44" w:rsidRDefault="00C25C44" w:rsidP="00C25C44">
      <w:pPr>
        <w:tabs>
          <w:tab w:val="left" w:pos="1134"/>
        </w:tabs>
        <w:spacing w:before="120" w:after="120" w:line="286" w:lineRule="auto"/>
        <w:rPr>
          <w:rFonts w:ascii="Arial" w:hAnsi="Arial" w:cs="Arial"/>
        </w:rPr>
      </w:pPr>
    </w:p>
    <w:p w14:paraId="4B5B17E9" w14:textId="0B44F1D6" w:rsidR="00D54E45" w:rsidRPr="000363EA" w:rsidRDefault="009A7B47" w:rsidP="0039612C">
      <w:pPr>
        <w:shd w:val="clear" w:color="auto" w:fill="D9D9D9"/>
        <w:tabs>
          <w:tab w:val="left" w:pos="1701"/>
        </w:tabs>
        <w:spacing w:line="286" w:lineRule="auto"/>
        <w:rPr>
          <w:rFonts w:ascii="Arial" w:hAnsi="Arial" w:cs="Arial"/>
          <w:b/>
        </w:rPr>
      </w:pPr>
      <w:r w:rsidRPr="000363EA">
        <w:rPr>
          <w:rFonts w:ascii="Arial" w:hAnsi="Arial" w:cs="Arial"/>
          <w:b/>
        </w:rPr>
        <w:t>2018-2020</w:t>
      </w:r>
      <w:r w:rsidR="00DE2046" w:rsidRPr="000363EA">
        <w:rPr>
          <w:rFonts w:ascii="Arial" w:hAnsi="Arial" w:cs="Arial"/>
          <w:b/>
        </w:rPr>
        <w:t xml:space="preserve">: </w:t>
      </w:r>
      <w:r w:rsidRPr="000363EA">
        <w:rPr>
          <w:rFonts w:ascii="Arial" w:hAnsi="Arial" w:cs="Arial"/>
          <w:b/>
        </w:rPr>
        <w:t>Senior Claims Team</w:t>
      </w:r>
      <w:r w:rsidR="00503C5A" w:rsidRPr="000363EA">
        <w:rPr>
          <w:rFonts w:ascii="Arial" w:hAnsi="Arial" w:cs="Arial"/>
          <w:b/>
        </w:rPr>
        <w:t xml:space="preserve"> Manager</w:t>
      </w:r>
      <w:r w:rsidR="00DE2046" w:rsidRPr="000363EA">
        <w:rPr>
          <w:rFonts w:ascii="Arial" w:hAnsi="Arial" w:cs="Arial"/>
          <w:b/>
        </w:rPr>
        <w:t xml:space="preserve">   </w:t>
      </w:r>
      <w:r w:rsidR="0058143D">
        <w:rPr>
          <w:rFonts w:ascii="Arial" w:hAnsi="Arial" w:cs="Arial"/>
          <w:b/>
        </w:rPr>
        <w:tab/>
      </w:r>
      <w:r w:rsidR="0058143D">
        <w:rPr>
          <w:rFonts w:ascii="Arial" w:hAnsi="Arial" w:cs="Arial"/>
          <w:b/>
        </w:rPr>
        <w:tab/>
      </w:r>
      <w:r w:rsidR="0058143D">
        <w:rPr>
          <w:rFonts w:ascii="Arial" w:hAnsi="Arial" w:cs="Arial"/>
          <w:b/>
        </w:rPr>
        <w:tab/>
        <w:t xml:space="preserve">          </w:t>
      </w:r>
      <w:r w:rsidR="00C60A6A" w:rsidRPr="000363EA">
        <w:rPr>
          <w:rFonts w:ascii="Arial" w:hAnsi="Arial" w:cs="Arial"/>
          <w:b/>
        </w:rPr>
        <w:t>Goldman Knightly Sol</w:t>
      </w:r>
      <w:r w:rsidRPr="000363EA">
        <w:rPr>
          <w:rFonts w:ascii="Arial" w:hAnsi="Arial" w:cs="Arial"/>
          <w:b/>
        </w:rPr>
        <w:t>icitors</w:t>
      </w:r>
      <w:r w:rsidR="00D83358" w:rsidRPr="000363EA">
        <w:rPr>
          <w:rFonts w:ascii="Arial" w:hAnsi="Arial" w:cs="Arial"/>
          <w:b/>
        </w:rPr>
        <w:t>, Bolton</w:t>
      </w:r>
      <w:r w:rsidR="00FA38D2" w:rsidRPr="000363EA">
        <w:rPr>
          <w:rFonts w:ascii="Arial" w:hAnsi="Arial" w:cs="Arial"/>
          <w:b/>
        </w:rPr>
        <w:t xml:space="preserve"> </w:t>
      </w:r>
    </w:p>
    <w:p w14:paraId="77BAF14D" w14:textId="5BBA0712" w:rsidR="000B679F" w:rsidRPr="000B679F" w:rsidRDefault="000B679F" w:rsidP="000B679F">
      <w:pPr>
        <w:spacing w:before="60" w:line="286" w:lineRule="auto"/>
        <w:rPr>
          <w:rFonts w:ascii="Arial" w:hAnsi="Arial" w:cs="Arial"/>
        </w:rPr>
      </w:pPr>
      <w:r w:rsidRPr="000B679F">
        <w:rPr>
          <w:rFonts w:ascii="Arial" w:hAnsi="Arial" w:cs="Arial"/>
          <w:i/>
        </w:rPr>
        <w:t>Head hunted in 2</w:t>
      </w:r>
      <w:r>
        <w:rPr>
          <w:rFonts w:ascii="Arial" w:hAnsi="Arial" w:cs="Arial"/>
          <w:i/>
        </w:rPr>
        <w:t>018</w:t>
      </w:r>
      <w:r w:rsidRPr="000B679F">
        <w:rPr>
          <w:rFonts w:ascii="Arial" w:hAnsi="Arial" w:cs="Arial"/>
          <w:i/>
        </w:rPr>
        <w:t xml:space="preserve"> as a Senior Claims Team Manager to help develop </w:t>
      </w:r>
      <w:r>
        <w:rPr>
          <w:rFonts w:ascii="Arial" w:hAnsi="Arial" w:cs="Arial"/>
          <w:i/>
        </w:rPr>
        <w:t xml:space="preserve">a new claims team as a replacement for the PPI claims </w:t>
      </w:r>
      <w:r w:rsidR="00C20410">
        <w:rPr>
          <w:rFonts w:ascii="Arial" w:hAnsi="Arial" w:cs="Arial"/>
          <w:i/>
        </w:rPr>
        <w:t>process</w:t>
      </w:r>
      <w:r w:rsidR="00280F7E">
        <w:rPr>
          <w:rFonts w:ascii="Arial" w:hAnsi="Arial" w:cs="Arial"/>
          <w:i/>
        </w:rPr>
        <w:t xml:space="preserve"> to enable the business to prosper and offer a positive customer experience and integrity.</w:t>
      </w:r>
    </w:p>
    <w:p w14:paraId="2A4618BC" w14:textId="77777777" w:rsidR="00280F7E" w:rsidRDefault="00B035D0" w:rsidP="000B679F">
      <w:pPr>
        <w:pStyle w:val="ListParagraph"/>
        <w:numPr>
          <w:ilvl w:val="0"/>
          <w:numId w:val="17"/>
        </w:numPr>
        <w:spacing w:before="60" w:line="286" w:lineRule="auto"/>
        <w:rPr>
          <w:rFonts w:ascii="Arial" w:hAnsi="Arial" w:cs="Arial"/>
          <w:sz w:val="20"/>
          <w:szCs w:val="20"/>
        </w:rPr>
      </w:pPr>
      <w:r w:rsidRPr="000B679F">
        <w:rPr>
          <w:rFonts w:ascii="Arial" w:hAnsi="Arial" w:cs="Arial"/>
          <w:sz w:val="20"/>
          <w:szCs w:val="20"/>
        </w:rPr>
        <w:t>Reviewing, and investigating Financial Negligence and Duty of Care claims</w:t>
      </w:r>
      <w:r w:rsidR="00280F7E">
        <w:rPr>
          <w:rFonts w:ascii="Arial" w:hAnsi="Arial" w:cs="Arial"/>
          <w:sz w:val="20"/>
          <w:szCs w:val="20"/>
        </w:rPr>
        <w:t>.</w:t>
      </w:r>
    </w:p>
    <w:p w14:paraId="32CE9183" w14:textId="67637DA3" w:rsidR="000B679F" w:rsidRPr="000B679F" w:rsidRDefault="00280F7E" w:rsidP="000B679F">
      <w:pPr>
        <w:pStyle w:val="ListParagraph"/>
        <w:numPr>
          <w:ilvl w:val="0"/>
          <w:numId w:val="17"/>
        </w:numPr>
        <w:spacing w:before="60"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Pensions, Mainstream Financial products, </w:t>
      </w:r>
      <w:r w:rsidRPr="00152937">
        <w:rPr>
          <w:rFonts w:ascii="Arial" w:hAnsi="Arial" w:cs="Arial"/>
          <w:sz w:val="20"/>
          <w:szCs w:val="20"/>
        </w:rPr>
        <w:t>Bridging Finance and Specialist Mortgages</w:t>
      </w:r>
      <w:r>
        <w:rPr>
          <w:rFonts w:ascii="Arial" w:hAnsi="Arial" w:cs="Arial"/>
          <w:sz w:val="20"/>
          <w:szCs w:val="20"/>
        </w:rPr>
        <w:t>.</w:t>
      </w:r>
    </w:p>
    <w:p w14:paraId="24A99709" w14:textId="70F77ADF" w:rsidR="009F3883" w:rsidRPr="000B679F" w:rsidRDefault="000B679F" w:rsidP="000B679F">
      <w:pPr>
        <w:pStyle w:val="ListParagraph"/>
        <w:numPr>
          <w:ilvl w:val="0"/>
          <w:numId w:val="17"/>
        </w:numPr>
        <w:spacing w:before="60" w:line="286" w:lineRule="auto"/>
        <w:rPr>
          <w:rFonts w:ascii="Arial" w:hAnsi="Arial" w:cs="Arial"/>
          <w:sz w:val="20"/>
          <w:szCs w:val="20"/>
        </w:rPr>
      </w:pPr>
      <w:r w:rsidRPr="000B679F">
        <w:rPr>
          <w:rFonts w:ascii="Arial" w:hAnsi="Arial" w:cs="Arial"/>
          <w:sz w:val="20"/>
          <w:szCs w:val="20"/>
        </w:rPr>
        <w:t>R</w:t>
      </w:r>
      <w:r w:rsidR="00B035D0" w:rsidRPr="000B679F">
        <w:rPr>
          <w:rFonts w:ascii="Arial" w:hAnsi="Arial" w:cs="Arial"/>
          <w:sz w:val="20"/>
          <w:szCs w:val="20"/>
        </w:rPr>
        <w:t>ecording full details accurately</w:t>
      </w:r>
      <w:r w:rsidR="009F3883" w:rsidRPr="000B679F">
        <w:rPr>
          <w:rFonts w:ascii="Arial" w:hAnsi="Arial" w:cs="Arial"/>
          <w:sz w:val="20"/>
          <w:szCs w:val="20"/>
        </w:rPr>
        <w:t xml:space="preserve"> and evaluated against key criteria before progressing.</w:t>
      </w:r>
      <w:r w:rsidR="00B035D0" w:rsidRPr="000B679F">
        <w:rPr>
          <w:rFonts w:ascii="Arial" w:hAnsi="Arial" w:cs="Arial"/>
          <w:sz w:val="20"/>
          <w:szCs w:val="20"/>
        </w:rPr>
        <w:t xml:space="preserve"> </w:t>
      </w:r>
    </w:p>
    <w:p w14:paraId="684E5C75" w14:textId="77777777" w:rsidR="000B679F" w:rsidRPr="000B679F" w:rsidRDefault="000B679F" w:rsidP="000B679F">
      <w:pPr>
        <w:pStyle w:val="ListParagraph"/>
        <w:numPr>
          <w:ilvl w:val="0"/>
          <w:numId w:val="17"/>
        </w:numPr>
        <w:spacing w:before="60" w:line="286" w:lineRule="auto"/>
        <w:rPr>
          <w:rFonts w:ascii="Arial" w:hAnsi="Arial" w:cs="Arial"/>
          <w:sz w:val="20"/>
          <w:szCs w:val="20"/>
        </w:rPr>
      </w:pPr>
      <w:r w:rsidRPr="000B679F">
        <w:rPr>
          <w:rFonts w:ascii="Arial" w:hAnsi="Arial" w:cs="Arial"/>
          <w:sz w:val="20"/>
          <w:szCs w:val="20"/>
        </w:rPr>
        <w:t xml:space="preserve">Adhering to </w:t>
      </w:r>
      <w:r w:rsidR="00B035D0" w:rsidRPr="000B679F">
        <w:rPr>
          <w:rFonts w:ascii="Arial" w:hAnsi="Arial" w:cs="Arial"/>
          <w:sz w:val="20"/>
          <w:szCs w:val="20"/>
        </w:rPr>
        <w:t>FCA, FSCS, FOS, MCOB, the Bank/IFA guidelines</w:t>
      </w:r>
    </w:p>
    <w:p w14:paraId="24068142" w14:textId="58FBF48F" w:rsidR="00B035D0" w:rsidRPr="000B679F" w:rsidRDefault="00B035D0" w:rsidP="000B679F">
      <w:pPr>
        <w:pStyle w:val="ListParagraph"/>
        <w:numPr>
          <w:ilvl w:val="0"/>
          <w:numId w:val="17"/>
        </w:numPr>
        <w:spacing w:before="60" w:line="286" w:lineRule="auto"/>
        <w:rPr>
          <w:rFonts w:ascii="Arial" w:hAnsi="Arial" w:cs="Arial"/>
          <w:sz w:val="20"/>
          <w:szCs w:val="20"/>
        </w:rPr>
      </w:pPr>
      <w:r w:rsidRPr="000B679F">
        <w:rPr>
          <w:rFonts w:ascii="Arial" w:hAnsi="Arial" w:cs="Arial"/>
          <w:sz w:val="20"/>
          <w:szCs w:val="20"/>
        </w:rPr>
        <w:t>KYC KPI Meeting targets</w:t>
      </w:r>
      <w:r w:rsidR="00280F7E">
        <w:rPr>
          <w:rFonts w:ascii="Arial" w:hAnsi="Arial" w:cs="Arial"/>
          <w:sz w:val="20"/>
          <w:szCs w:val="20"/>
        </w:rPr>
        <w:t xml:space="preserve">, </w:t>
      </w:r>
      <w:r w:rsidR="00CC288A">
        <w:rPr>
          <w:rFonts w:ascii="Arial" w:hAnsi="Arial" w:cs="Arial"/>
          <w:sz w:val="20"/>
          <w:szCs w:val="20"/>
        </w:rPr>
        <w:t xml:space="preserve">delivering </w:t>
      </w:r>
      <w:r w:rsidR="00280F7E">
        <w:rPr>
          <w:rFonts w:ascii="Arial" w:hAnsi="Arial" w:cs="Arial"/>
          <w:sz w:val="20"/>
          <w:szCs w:val="20"/>
        </w:rPr>
        <w:t>SLA</w:t>
      </w:r>
      <w:r w:rsidRPr="000B679F">
        <w:rPr>
          <w:rFonts w:ascii="Arial" w:hAnsi="Arial" w:cs="Arial"/>
          <w:sz w:val="20"/>
          <w:szCs w:val="20"/>
        </w:rPr>
        <w:t xml:space="preserve"> and RFT.</w:t>
      </w:r>
    </w:p>
    <w:p w14:paraId="613DBB03" w14:textId="291CF3FB" w:rsidR="00774461" w:rsidRPr="000B679F" w:rsidRDefault="000B679F" w:rsidP="000B679F">
      <w:pPr>
        <w:pStyle w:val="ListParagraph"/>
        <w:numPr>
          <w:ilvl w:val="0"/>
          <w:numId w:val="17"/>
        </w:numPr>
        <w:spacing w:before="60" w:line="286" w:lineRule="auto"/>
        <w:rPr>
          <w:rFonts w:ascii="Arial" w:hAnsi="Arial" w:cs="Arial"/>
          <w:sz w:val="20"/>
          <w:szCs w:val="20"/>
        </w:rPr>
      </w:pPr>
      <w:r w:rsidRPr="000B679F">
        <w:rPr>
          <w:rFonts w:ascii="Arial" w:hAnsi="Arial" w:cs="Arial"/>
          <w:sz w:val="20"/>
          <w:szCs w:val="20"/>
        </w:rPr>
        <w:t>C</w:t>
      </w:r>
      <w:r w:rsidR="00B035D0" w:rsidRPr="000B679F">
        <w:rPr>
          <w:rFonts w:ascii="Arial" w:hAnsi="Arial" w:cs="Arial"/>
          <w:sz w:val="20"/>
          <w:szCs w:val="20"/>
        </w:rPr>
        <w:t>reating a fully compliant caseload/pipeline</w:t>
      </w:r>
      <w:r w:rsidR="0039612C" w:rsidRPr="000B679F">
        <w:rPr>
          <w:rFonts w:ascii="Arial" w:hAnsi="Arial" w:cs="Arial"/>
          <w:sz w:val="20"/>
          <w:szCs w:val="20"/>
        </w:rPr>
        <w:t xml:space="preserve"> re CRM/XL FSCS systems.</w:t>
      </w:r>
    </w:p>
    <w:p w14:paraId="183C4C1E" w14:textId="49E83F3A" w:rsidR="00774461" w:rsidRPr="000B679F" w:rsidRDefault="000B679F" w:rsidP="00774461">
      <w:pPr>
        <w:pStyle w:val="ListParagraph"/>
        <w:numPr>
          <w:ilvl w:val="0"/>
          <w:numId w:val="16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sz w:val="20"/>
          <w:szCs w:val="20"/>
        </w:rPr>
      </w:pPr>
      <w:r w:rsidRPr="000B679F">
        <w:rPr>
          <w:rFonts w:ascii="Arial" w:hAnsi="Arial" w:cs="Arial"/>
          <w:sz w:val="20"/>
          <w:szCs w:val="20"/>
        </w:rPr>
        <w:t>Coaching and developing new staff through ongoing training.</w:t>
      </w:r>
    </w:p>
    <w:p w14:paraId="5C40CF32" w14:textId="77777777" w:rsidR="00774461" w:rsidRPr="000B679F" w:rsidRDefault="00774461" w:rsidP="00774461">
      <w:pPr>
        <w:pStyle w:val="ListParagraph"/>
        <w:numPr>
          <w:ilvl w:val="0"/>
          <w:numId w:val="16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sz w:val="20"/>
          <w:szCs w:val="20"/>
        </w:rPr>
      </w:pPr>
      <w:r w:rsidRPr="000B679F">
        <w:rPr>
          <w:rFonts w:ascii="Arial" w:hAnsi="Arial" w:cs="Arial"/>
          <w:sz w:val="20"/>
          <w:szCs w:val="20"/>
        </w:rPr>
        <w:t>Recruited, led, and managed a team of 6.</w:t>
      </w:r>
    </w:p>
    <w:p w14:paraId="3D59A920" w14:textId="284B32C9" w:rsidR="00774461" w:rsidRDefault="00774461" w:rsidP="00774461">
      <w:pPr>
        <w:pStyle w:val="ListParagraph"/>
        <w:numPr>
          <w:ilvl w:val="0"/>
          <w:numId w:val="16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sz w:val="20"/>
          <w:szCs w:val="20"/>
        </w:rPr>
      </w:pPr>
      <w:r w:rsidRPr="000B679F">
        <w:rPr>
          <w:rFonts w:ascii="Arial" w:hAnsi="Arial" w:cs="Arial"/>
          <w:sz w:val="20"/>
          <w:szCs w:val="20"/>
        </w:rPr>
        <w:t xml:space="preserve">Case managed them through the lifecycle from first contact to the Final Decision process, whilst compliant with current UK Financial Litigation &amp; Solicitors processes. </w:t>
      </w:r>
    </w:p>
    <w:p w14:paraId="4949FC61" w14:textId="77777777" w:rsidR="00CC288A" w:rsidRDefault="00CC288A" w:rsidP="00CC288A">
      <w:pPr>
        <w:pStyle w:val="ListParagraph"/>
        <w:numPr>
          <w:ilvl w:val="0"/>
          <w:numId w:val="16"/>
        </w:numPr>
        <w:rPr>
          <w:rFonts w:ascii="Arial" w:hAnsi="Arial" w:cs="Arial"/>
          <w:bCs/>
          <w:sz w:val="20"/>
          <w:szCs w:val="20"/>
        </w:rPr>
      </w:pPr>
      <w:r w:rsidRPr="00CC288A">
        <w:rPr>
          <w:rFonts w:ascii="Arial" w:hAnsi="Arial" w:cs="Arial"/>
          <w:bCs/>
          <w:sz w:val="20"/>
          <w:szCs w:val="20"/>
        </w:rPr>
        <w:t xml:space="preserve">supervising day to day workings of the </w:t>
      </w:r>
      <w:r>
        <w:rPr>
          <w:rFonts w:ascii="Arial" w:hAnsi="Arial" w:cs="Arial"/>
          <w:bCs/>
          <w:sz w:val="20"/>
          <w:szCs w:val="20"/>
        </w:rPr>
        <w:t>team.</w:t>
      </w:r>
    </w:p>
    <w:p w14:paraId="53ECDADA" w14:textId="5E8F7824" w:rsidR="00CC288A" w:rsidRDefault="00CC288A" w:rsidP="00CC288A">
      <w:pPr>
        <w:pStyle w:val="ListParagraph"/>
        <w:numPr>
          <w:ilvl w:val="0"/>
          <w:numId w:val="16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O</w:t>
      </w:r>
      <w:r w:rsidRPr="00CC288A">
        <w:rPr>
          <w:rFonts w:ascii="Arial" w:hAnsi="Arial" w:cs="Arial"/>
          <w:bCs/>
          <w:sz w:val="20"/>
          <w:szCs w:val="20"/>
        </w:rPr>
        <w:t xml:space="preserve">versight and allocation of team workloads, monthly reporting, and people management. </w:t>
      </w:r>
    </w:p>
    <w:p w14:paraId="67E81A8A" w14:textId="2461B86C" w:rsidR="00CC288A" w:rsidRPr="00CC288A" w:rsidRDefault="00CC288A" w:rsidP="00CC288A">
      <w:pPr>
        <w:pStyle w:val="ListParagraph"/>
        <w:numPr>
          <w:ilvl w:val="0"/>
          <w:numId w:val="16"/>
        </w:numPr>
        <w:rPr>
          <w:rFonts w:ascii="Arial" w:hAnsi="Arial" w:cs="Arial"/>
          <w:bCs/>
          <w:sz w:val="20"/>
          <w:szCs w:val="20"/>
        </w:rPr>
      </w:pPr>
      <w:r w:rsidRPr="00CC288A">
        <w:rPr>
          <w:rFonts w:ascii="Arial" w:hAnsi="Arial" w:cs="Arial"/>
          <w:bCs/>
          <w:sz w:val="20"/>
          <w:szCs w:val="20"/>
        </w:rPr>
        <w:t xml:space="preserve">Maintaining a pipeline of cases and </w:t>
      </w:r>
      <w:proofErr w:type="gramStart"/>
      <w:r w:rsidRPr="00CC288A">
        <w:rPr>
          <w:rFonts w:ascii="Arial" w:hAnsi="Arial" w:cs="Arial"/>
          <w:bCs/>
          <w:sz w:val="20"/>
          <w:szCs w:val="20"/>
        </w:rPr>
        <w:t>act</w:t>
      </w:r>
      <w:proofErr w:type="gramEnd"/>
      <w:r w:rsidRPr="00CC288A">
        <w:rPr>
          <w:rFonts w:ascii="Arial" w:hAnsi="Arial" w:cs="Arial"/>
          <w:bCs/>
          <w:sz w:val="20"/>
          <w:szCs w:val="20"/>
        </w:rPr>
        <w:t xml:space="preserve"> as an escalation point for any team issues. </w:t>
      </w:r>
    </w:p>
    <w:p w14:paraId="33BA030C" w14:textId="546BB962" w:rsidR="00774461" w:rsidRPr="000B679F" w:rsidRDefault="000B679F" w:rsidP="00774461">
      <w:pPr>
        <w:pStyle w:val="ListParagraph"/>
        <w:numPr>
          <w:ilvl w:val="0"/>
          <w:numId w:val="16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Liaised with Financial partners and Stakeholders to develop the business.</w:t>
      </w:r>
    </w:p>
    <w:p w14:paraId="2F155A80" w14:textId="611940B2" w:rsidR="00774461" w:rsidRPr="000B679F" w:rsidRDefault="00774461" w:rsidP="00EC30DB">
      <w:pPr>
        <w:pStyle w:val="ListParagraph"/>
        <w:numPr>
          <w:ilvl w:val="0"/>
          <w:numId w:val="16"/>
        </w:numPr>
        <w:tabs>
          <w:tab w:val="left" w:pos="1134"/>
        </w:tabs>
        <w:spacing w:before="60" w:after="120" w:line="286" w:lineRule="auto"/>
        <w:jc w:val="both"/>
        <w:rPr>
          <w:rFonts w:ascii="Arial" w:hAnsi="Arial" w:cs="Arial"/>
        </w:rPr>
      </w:pPr>
      <w:r w:rsidRPr="000B679F">
        <w:rPr>
          <w:rFonts w:ascii="Arial" w:hAnsi="Arial" w:cs="Arial"/>
          <w:sz w:val="20"/>
          <w:szCs w:val="20"/>
        </w:rPr>
        <w:t>Managing credit control process for lead providers.</w:t>
      </w:r>
    </w:p>
    <w:p w14:paraId="252EBF9F" w14:textId="77777777" w:rsidR="00D54E45" w:rsidRPr="000363EA" w:rsidRDefault="00D54E45" w:rsidP="00E37EA3">
      <w:pPr>
        <w:spacing w:before="60" w:line="286" w:lineRule="auto"/>
        <w:ind w:left="426"/>
        <w:rPr>
          <w:rFonts w:ascii="Arial" w:hAnsi="Arial" w:cs="Arial"/>
        </w:rPr>
      </w:pPr>
    </w:p>
    <w:p w14:paraId="0D7A05ED" w14:textId="4B8282A6" w:rsidR="0056283A" w:rsidRPr="000363EA" w:rsidRDefault="0056283A" w:rsidP="00E37EA3">
      <w:pPr>
        <w:shd w:val="clear" w:color="auto" w:fill="D9D9D9"/>
        <w:tabs>
          <w:tab w:val="left" w:pos="1701"/>
        </w:tabs>
        <w:spacing w:line="286" w:lineRule="auto"/>
        <w:rPr>
          <w:rFonts w:ascii="Arial" w:hAnsi="Arial" w:cs="Arial"/>
          <w:b/>
        </w:rPr>
      </w:pPr>
      <w:r w:rsidRPr="000363EA">
        <w:rPr>
          <w:rFonts w:ascii="Arial" w:hAnsi="Arial" w:cs="Arial"/>
          <w:b/>
        </w:rPr>
        <w:t>201</w:t>
      </w:r>
      <w:r w:rsidR="00C60A6A" w:rsidRPr="000363EA">
        <w:rPr>
          <w:rFonts w:ascii="Arial" w:hAnsi="Arial" w:cs="Arial"/>
          <w:b/>
        </w:rPr>
        <w:t>7</w:t>
      </w:r>
      <w:r w:rsidR="00D54E45" w:rsidRPr="000363EA">
        <w:rPr>
          <w:rFonts w:ascii="Arial" w:hAnsi="Arial" w:cs="Arial"/>
          <w:b/>
        </w:rPr>
        <w:t>-2018</w:t>
      </w:r>
      <w:r w:rsidR="00DE2046" w:rsidRPr="000363EA">
        <w:rPr>
          <w:rFonts w:ascii="Arial" w:hAnsi="Arial" w:cs="Arial"/>
          <w:b/>
        </w:rPr>
        <w:t xml:space="preserve">: </w:t>
      </w:r>
      <w:r w:rsidR="0028162A" w:rsidRPr="000363EA">
        <w:rPr>
          <w:rFonts w:ascii="Arial" w:hAnsi="Arial" w:cs="Arial"/>
          <w:b/>
        </w:rPr>
        <w:t xml:space="preserve">Financial </w:t>
      </w:r>
      <w:r w:rsidR="008144A8" w:rsidRPr="000363EA">
        <w:rPr>
          <w:rFonts w:ascii="Arial" w:hAnsi="Arial" w:cs="Arial"/>
          <w:b/>
        </w:rPr>
        <w:t xml:space="preserve">Consultant </w:t>
      </w:r>
      <w:r w:rsidR="0058143D">
        <w:rPr>
          <w:rFonts w:ascii="Arial" w:hAnsi="Arial" w:cs="Arial"/>
          <w:b/>
        </w:rPr>
        <w:tab/>
      </w:r>
      <w:r w:rsidR="0058143D">
        <w:rPr>
          <w:rFonts w:ascii="Arial" w:hAnsi="Arial" w:cs="Arial"/>
          <w:b/>
        </w:rPr>
        <w:tab/>
      </w:r>
      <w:r w:rsidR="0058143D">
        <w:rPr>
          <w:rFonts w:ascii="Arial" w:hAnsi="Arial" w:cs="Arial"/>
          <w:b/>
        </w:rPr>
        <w:tab/>
      </w:r>
      <w:r w:rsidR="0058143D">
        <w:rPr>
          <w:rFonts w:ascii="Arial" w:hAnsi="Arial" w:cs="Arial"/>
          <w:b/>
        </w:rPr>
        <w:tab/>
      </w:r>
      <w:r w:rsidR="0058143D">
        <w:rPr>
          <w:rFonts w:ascii="Arial" w:hAnsi="Arial" w:cs="Arial"/>
          <w:b/>
        </w:rPr>
        <w:tab/>
        <w:t xml:space="preserve">             </w:t>
      </w:r>
      <w:r w:rsidR="008144A8" w:rsidRPr="000363EA">
        <w:rPr>
          <w:rFonts w:ascii="Arial" w:hAnsi="Arial" w:cs="Arial"/>
          <w:b/>
        </w:rPr>
        <w:t>deVere</w:t>
      </w:r>
      <w:r w:rsidR="0028162A" w:rsidRPr="000363EA">
        <w:rPr>
          <w:rFonts w:ascii="Arial" w:hAnsi="Arial" w:cs="Arial"/>
          <w:b/>
        </w:rPr>
        <w:t xml:space="preserve"> Germany</w:t>
      </w:r>
      <w:r w:rsidRPr="000363EA">
        <w:rPr>
          <w:rFonts w:ascii="Arial" w:hAnsi="Arial" w:cs="Arial"/>
          <w:b/>
        </w:rPr>
        <w:t xml:space="preserve">, </w:t>
      </w:r>
      <w:r w:rsidR="0028162A" w:rsidRPr="000363EA">
        <w:rPr>
          <w:rFonts w:ascii="Arial" w:hAnsi="Arial" w:cs="Arial"/>
          <w:b/>
        </w:rPr>
        <w:t>Frankfurt</w:t>
      </w:r>
      <w:r w:rsidR="00DE2046" w:rsidRPr="000363EA">
        <w:rPr>
          <w:rFonts w:ascii="Arial" w:hAnsi="Arial" w:cs="Arial"/>
          <w:b/>
        </w:rPr>
        <w:t xml:space="preserve"> </w:t>
      </w:r>
    </w:p>
    <w:p w14:paraId="7036F4A1" w14:textId="66D86D6B" w:rsidR="000B679F" w:rsidRDefault="00C60A6A" w:rsidP="00E37EA3">
      <w:pPr>
        <w:tabs>
          <w:tab w:val="left" w:pos="1134"/>
        </w:tabs>
        <w:spacing w:before="120" w:after="120" w:line="286" w:lineRule="auto"/>
        <w:rPr>
          <w:rFonts w:ascii="Arial" w:hAnsi="Arial" w:cs="Arial"/>
          <w:iCs/>
        </w:rPr>
      </w:pPr>
      <w:r w:rsidRPr="00AE77AC">
        <w:rPr>
          <w:rFonts w:ascii="Arial" w:hAnsi="Arial" w:cs="Arial"/>
          <w:i/>
        </w:rPr>
        <w:t xml:space="preserve">Recruited at the start of </w:t>
      </w:r>
      <w:r w:rsidR="0056283A" w:rsidRPr="00AE77AC">
        <w:rPr>
          <w:rFonts w:ascii="Arial" w:hAnsi="Arial" w:cs="Arial"/>
          <w:i/>
        </w:rPr>
        <w:t>201</w:t>
      </w:r>
      <w:r w:rsidRPr="00AE77AC">
        <w:rPr>
          <w:rFonts w:ascii="Arial" w:hAnsi="Arial" w:cs="Arial"/>
          <w:i/>
        </w:rPr>
        <w:t>7</w:t>
      </w:r>
      <w:r w:rsidR="0056283A" w:rsidRPr="00AE77AC">
        <w:rPr>
          <w:rFonts w:ascii="Arial" w:hAnsi="Arial" w:cs="Arial"/>
          <w:i/>
        </w:rPr>
        <w:t xml:space="preserve"> as a </w:t>
      </w:r>
      <w:r w:rsidR="0028162A" w:rsidRPr="00AE77AC">
        <w:rPr>
          <w:rFonts w:ascii="Arial" w:hAnsi="Arial" w:cs="Arial"/>
          <w:i/>
        </w:rPr>
        <w:t>Financial</w:t>
      </w:r>
      <w:r w:rsidR="002F6655">
        <w:rPr>
          <w:rFonts w:ascii="Arial" w:hAnsi="Arial" w:cs="Arial"/>
          <w:i/>
        </w:rPr>
        <w:t xml:space="preserve"> Associate Consultant </w:t>
      </w:r>
      <w:r w:rsidR="0056283A" w:rsidRPr="00AE77AC">
        <w:rPr>
          <w:rFonts w:ascii="Arial" w:hAnsi="Arial" w:cs="Arial"/>
          <w:i/>
        </w:rPr>
        <w:t xml:space="preserve">for </w:t>
      </w:r>
      <w:r w:rsidR="0028162A" w:rsidRPr="00AE77AC">
        <w:rPr>
          <w:rFonts w:ascii="Arial" w:hAnsi="Arial" w:cs="Arial"/>
          <w:i/>
        </w:rPr>
        <w:t xml:space="preserve">deVere Germany to help grow the </w:t>
      </w:r>
      <w:r w:rsidR="00330F32" w:rsidRPr="00AE77AC">
        <w:rPr>
          <w:rFonts w:ascii="Arial" w:hAnsi="Arial" w:cs="Arial"/>
          <w:i/>
        </w:rPr>
        <w:t>German Client base</w:t>
      </w:r>
      <w:r w:rsidR="0058578A" w:rsidRPr="000363EA">
        <w:rPr>
          <w:rFonts w:ascii="Arial" w:hAnsi="Arial" w:cs="Arial"/>
          <w:iCs/>
        </w:rPr>
        <w:t>.</w:t>
      </w:r>
      <w:r w:rsidR="0039612C" w:rsidRPr="000363EA">
        <w:rPr>
          <w:rFonts w:ascii="Arial" w:hAnsi="Arial" w:cs="Arial"/>
          <w:iCs/>
        </w:rPr>
        <w:t xml:space="preserve"> </w:t>
      </w:r>
    </w:p>
    <w:p w14:paraId="2C7D8123" w14:textId="3A03316A" w:rsidR="00314086" w:rsidRPr="00280F7E" w:rsidRDefault="0039612C" w:rsidP="00280F7E">
      <w:pPr>
        <w:pStyle w:val="ListParagraph"/>
        <w:numPr>
          <w:ilvl w:val="0"/>
          <w:numId w:val="19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 w:rsidRPr="00314086">
        <w:rPr>
          <w:rFonts w:ascii="Arial" w:hAnsi="Arial" w:cs="Arial"/>
          <w:iCs/>
          <w:sz w:val="20"/>
          <w:szCs w:val="20"/>
        </w:rPr>
        <w:t>Servicing EXPAT UK Pension, Investments</w:t>
      </w:r>
      <w:r w:rsidR="00CC288A">
        <w:rPr>
          <w:rFonts w:ascii="Arial" w:hAnsi="Arial" w:cs="Arial"/>
          <w:iCs/>
          <w:sz w:val="20"/>
          <w:szCs w:val="20"/>
        </w:rPr>
        <w:t>,</w:t>
      </w:r>
      <w:r w:rsidRPr="00314086">
        <w:rPr>
          <w:rFonts w:ascii="Arial" w:hAnsi="Arial" w:cs="Arial"/>
          <w:iCs/>
          <w:sz w:val="20"/>
          <w:szCs w:val="20"/>
        </w:rPr>
        <w:t xml:space="preserve"> SIPPs</w:t>
      </w:r>
      <w:r w:rsidR="00280F7E">
        <w:rPr>
          <w:rFonts w:ascii="Arial" w:hAnsi="Arial" w:cs="Arial"/>
          <w:iCs/>
          <w:sz w:val="20"/>
          <w:szCs w:val="20"/>
        </w:rPr>
        <w:t xml:space="preserve">, </w:t>
      </w:r>
      <w:r w:rsidR="00CC288A">
        <w:rPr>
          <w:rFonts w:ascii="Arial" w:hAnsi="Arial" w:cs="Arial"/>
          <w:iCs/>
          <w:sz w:val="20"/>
          <w:szCs w:val="20"/>
        </w:rPr>
        <w:t>DB,</w:t>
      </w:r>
      <w:r w:rsidR="002F6655">
        <w:rPr>
          <w:rFonts w:ascii="Arial" w:hAnsi="Arial" w:cs="Arial"/>
          <w:iCs/>
          <w:sz w:val="20"/>
          <w:szCs w:val="20"/>
        </w:rPr>
        <w:t xml:space="preserve"> </w:t>
      </w:r>
      <w:r w:rsidR="00CC288A">
        <w:rPr>
          <w:rFonts w:ascii="Arial" w:hAnsi="Arial" w:cs="Arial"/>
          <w:iCs/>
          <w:sz w:val="20"/>
          <w:szCs w:val="20"/>
        </w:rPr>
        <w:t xml:space="preserve">DC, </w:t>
      </w:r>
      <w:r w:rsidR="00280F7E">
        <w:rPr>
          <w:rFonts w:ascii="Arial" w:hAnsi="Arial" w:cs="Arial"/>
          <w:iCs/>
          <w:sz w:val="20"/>
          <w:szCs w:val="20"/>
        </w:rPr>
        <w:t xml:space="preserve">SME secured lending, </w:t>
      </w:r>
      <w:proofErr w:type="gramStart"/>
      <w:r w:rsidR="00280F7E">
        <w:rPr>
          <w:rFonts w:ascii="Arial" w:hAnsi="Arial" w:cs="Arial"/>
          <w:iCs/>
          <w:sz w:val="20"/>
          <w:szCs w:val="20"/>
        </w:rPr>
        <w:t>BTL</w:t>
      </w:r>
      <w:proofErr w:type="gramEnd"/>
    </w:p>
    <w:p w14:paraId="38ED7A4E" w14:textId="41CBD182" w:rsidR="00314086" w:rsidRDefault="00314086" w:rsidP="00314086">
      <w:pPr>
        <w:pStyle w:val="ListParagraph"/>
        <w:numPr>
          <w:ilvl w:val="0"/>
          <w:numId w:val="19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Servicing </w:t>
      </w:r>
      <w:r w:rsidR="00280F7E">
        <w:rPr>
          <w:rFonts w:ascii="Arial" w:hAnsi="Arial" w:cs="Arial"/>
          <w:iCs/>
          <w:sz w:val="20"/>
          <w:szCs w:val="20"/>
        </w:rPr>
        <w:t>Pensions,</w:t>
      </w:r>
      <w:r>
        <w:rPr>
          <w:rFonts w:ascii="Arial" w:hAnsi="Arial" w:cs="Arial"/>
          <w:iCs/>
          <w:sz w:val="20"/>
          <w:szCs w:val="20"/>
        </w:rPr>
        <w:t xml:space="preserve"> </w:t>
      </w:r>
      <w:r w:rsidR="00CC288A">
        <w:rPr>
          <w:rFonts w:ascii="Arial" w:hAnsi="Arial" w:cs="Arial"/>
          <w:iCs/>
          <w:sz w:val="20"/>
          <w:szCs w:val="20"/>
        </w:rPr>
        <w:t>Investment,</w:t>
      </w:r>
      <w:r w:rsidR="00280F7E">
        <w:rPr>
          <w:rFonts w:ascii="Arial" w:hAnsi="Arial" w:cs="Arial"/>
          <w:iCs/>
          <w:sz w:val="20"/>
          <w:szCs w:val="20"/>
        </w:rPr>
        <w:t xml:space="preserve"> </w:t>
      </w:r>
      <w:proofErr w:type="gramStart"/>
      <w:r w:rsidR="00470AA3">
        <w:rPr>
          <w:rFonts w:ascii="Arial" w:hAnsi="Arial" w:cs="Arial"/>
          <w:iCs/>
          <w:sz w:val="20"/>
          <w:szCs w:val="20"/>
        </w:rPr>
        <w:t>SME</w:t>
      </w:r>
      <w:proofErr w:type="gramEnd"/>
      <w:r w:rsidR="00470AA3">
        <w:rPr>
          <w:rFonts w:ascii="Arial" w:hAnsi="Arial" w:cs="Arial"/>
          <w:iCs/>
          <w:sz w:val="20"/>
          <w:szCs w:val="20"/>
        </w:rPr>
        <w:t xml:space="preserve"> </w:t>
      </w:r>
      <w:r w:rsidR="00280F7E">
        <w:rPr>
          <w:rFonts w:ascii="Arial" w:hAnsi="Arial" w:cs="Arial"/>
          <w:iCs/>
          <w:sz w:val="20"/>
          <w:szCs w:val="20"/>
        </w:rPr>
        <w:t>and residential</w:t>
      </w:r>
      <w:r>
        <w:rPr>
          <w:rFonts w:ascii="Arial" w:hAnsi="Arial" w:cs="Arial"/>
          <w:iCs/>
          <w:sz w:val="20"/>
          <w:szCs w:val="20"/>
        </w:rPr>
        <w:t xml:space="preserve"> portfolios.</w:t>
      </w:r>
    </w:p>
    <w:p w14:paraId="5AAF4150" w14:textId="14E2BA25" w:rsidR="00314086" w:rsidRPr="00314086" w:rsidRDefault="00314086" w:rsidP="00314086">
      <w:pPr>
        <w:pStyle w:val="ListParagraph"/>
        <w:numPr>
          <w:ilvl w:val="0"/>
          <w:numId w:val="19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Developed and grew a client base whilst in Germany.</w:t>
      </w:r>
    </w:p>
    <w:p w14:paraId="5611D640" w14:textId="1E600C76" w:rsidR="00503C5A" w:rsidRPr="00314086" w:rsidRDefault="008144A8" w:rsidP="000B679F">
      <w:pPr>
        <w:pStyle w:val="ListParagraph"/>
        <w:numPr>
          <w:ilvl w:val="0"/>
          <w:numId w:val="19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 w:rsidRPr="00314086">
        <w:rPr>
          <w:rFonts w:ascii="Arial" w:hAnsi="Arial" w:cs="Arial"/>
          <w:iCs/>
          <w:sz w:val="20"/>
          <w:szCs w:val="20"/>
        </w:rPr>
        <w:t xml:space="preserve">All targets 100% achieved. </w:t>
      </w:r>
      <w:r w:rsidR="0039612C" w:rsidRPr="00314086">
        <w:rPr>
          <w:rFonts w:ascii="Arial" w:hAnsi="Arial" w:cs="Arial"/>
          <w:iCs/>
          <w:sz w:val="20"/>
          <w:szCs w:val="20"/>
        </w:rPr>
        <w:t xml:space="preserve"> </w:t>
      </w:r>
    </w:p>
    <w:p w14:paraId="6C1AF5C6" w14:textId="27008B23" w:rsidR="000B679F" w:rsidRDefault="00314086" w:rsidP="000B679F">
      <w:pPr>
        <w:pStyle w:val="ListParagraph"/>
        <w:numPr>
          <w:ilvl w:val="0"/>
          <w:numId w:val="18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 w:rsidRPr="00314086">
        <w:rPr>
          <w:rFonts w:ascii="Arial" w:hAnsi="Arial" w:cs="Arial"/>
          <w:iCs/>
          <w:sz w:val="20"/>
          <w:szCs w:val="20"/>
        </w:rPr>
        <w:t>Assets under management</w:t>
      </w:r>
      <w:r>
        <w:rPr>
          <w:rFonts w:ascii="Arial" w:hAnsi="Arial" w:cs="Arial"/>
          <w:iCs/>
          <w:sz w:val="20"/>
          <w:szCs w:val="20"/>
        </w:rPr>
        <w:t xml:space="preserve"> £3 million</w:t>
      </w:r>
    </w:p>
    <w:p w14:paraId="45FC8371" w14:textId="75109EB8" w:rsidR="0028162A" w:rsidRPr="000363EA" w:rsidRDefault="0058143D" w:rsidP="00E37EA3">
      <w:pPr>
        <w:shd w:val="clear" w:color="auto" w:fill="D9D9D9"/>
        <w:tabs>
          <w:tab w:val="left" w:pos="1701"/>
        </w:tabs>
        <w:spacing w:line="28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2014-2016: </w:t>
      </w:r>
      <w:r w:rsidR="00503C5A" w:rsidRPr="000363EA">
        <w:rPr>
          <w:rFonts w:ascii="Arial" w:hAnsi="Arial" w:cs="Arial"/>
          <w:b/>
        </w:rPr>
        <w:t>Equity</w:t>
      </w:r>
      <w:r w:rsidR="00985EC4" w:rsidRPr="000363EA">
        <w:rPr>
          <w:rFonts w:ascii="Arial" w:hAnsi="Arial" w:cs="Arial"/>
          <w:b/>
        </w:rPr>
        <w:t xml:space="preserve"> Release Adviser</w:t>
      </w:r>
      <w:r w:rsidR="0028162A" w:rsidRPr="000363EA">
        <w:rPr>
          <w:rFonts w:ascii="Arial" w:hAnsi="Arial" w:cs="Arial"/>
          <w:b/>
        </w:rPr>
        <w:t xml:space="preserve"> </w:t>
      </w:r>
      <w:r w:rsidR="0028162A" w:rsidRPr="000363EA">
        <w:rPr>
          <w:rFonts w:ascii="Arial" w:hAnsi="Arial" w:cs="Arial"/>
          <w:b/>
        </w:rPr>
        <w:tab/>
      </w:r>
      <w:r w:rsidR="0028162A" w:rsidRPr="000363EA">
        <w:rPr>
          <w:rFonts w:ascii="Arial" w:hAnsi="Arial" w:cs="Arial"/>
          <w:b/>
        </w:rPr>
        <w:tab/>
      </w:r>
      <w:r w:rsidR="0028162A" w:rsidRPr="000363EA">
        <w:rPr>
          <w:rFonts w:ascii="Arial" w:hAnsi="Arial" w:cs="Arial"/>
          <w:b/>
        </w:rPr>
        <w:tab/>
      </w:r>
      <w:r w:rsidR="0028162A" w:rsidRPr="000363EA">
        <w:rPr>
          <w:rFonts w:ascii="Arial" w:hAnsi="Arial" w:cs="Arial"/>
          <w:b/>
        </w:rPr>
        <w:tab/>
        <w:t xml:space="preserve">   </w:t>
      </w:r>
      <w:r w:rsidR="00985EC4" w:rsidRPr="000363EA">
        <w:rPr>
          <w:rFonts w:ascii="Arial" w:hAnsi="Arial" w:cs="Arial"/>
          <w:b/>
        </w:rPr>
        <w:t xml:space="preserve">                      </w:t>
      </w:r>
      <w:r w:rsidR="0028162A" w:rsidRPr="000363EA">
        <w:rPr>
          <w:rFonts w:ascii="Arial" w:hAnsi="Arial" w:cs="Arial"/>
          <w:b/>
        </w:rPr>
        <w:t xml:space="preserve">  </w:t>
      </w:r>
      <w:r w:rsidR="00DE2046" w:rsidRPr="000363EA">
        <w:rPr>
          <w:rFonts w:ascii="Arial" w:hAnsi="Arial" w:cs="Arial"/>
          <w:b/>
        </w:rPr>
        <w:t xml:space="preserve">     </w:t>
      </w:r>
      <w:r w:rsidR="004A5CA4">
        <w:rPr>
          <w:rFonts w:ascii="Arial" w:hAnsi="Arial" w:cs="Arial"/>
          <w:b/>
        </w:rPr>
        <w:t xml:space="preserve"> </w:t>
      </w:r>
      <w:r w:rsidR="00985EC4" w:rsidRPr="000363EA">
        <w:rPr>
          <w:rFonts w:ascii="Arial" w:hAnsi="Arial" w:cs="Arial"/>
          <w:b/>
        </w:rPr>
        <w:t>Age Partnership, Leeds</w:t>
      </w:r>
    </w:p>
    <w:p w14:paraId="41D5E620" w14:textId="4FDF38B5" w:rsidR="00314086" w:rsidRPr="00AE77AC" w:rsidRDefault="00314086" w:rsidP="00314086">
      <w:pPr>
        <w:tabs>
          <w:tab w:val="left" w:pos="1134"/>
        </w:tabs>
        <w:spacing w:before="120" w:after="120" w:line="286" w:lineRule="auto"/>
        <w:rPr>
          <w:rFonts w:ascii="Arial" w:hAnsi="Arial" w:cs="Arial"/>
          <w:i/>
        </w:rPr>
      </w:pPr>
      <w:r w:rsidRPr="00AE77AC">
        <w:rPr>
          <w:rFonts w:ascii="Arial" w:hAnsi="Arial" w:cs="Arial"/>
          <w:i/>
        </w:rPr>
        <w:t xml:space="preserve">Applied successfully as an </w:t>
      </w:r>
      <w:r w:rsidR="00844902" w:rsidRPr="00AE77AC">
        <w:rPr>
          <w:rFonts w:ascii="Arial" w:hAnsi="Arial" w:cs="Arial"/>
          <w:i/>
        </w:rPr>
        <w:t>Equity Release Advisor</w:t>
      </w:r>
      <w:r w:rsidR="00844902">
        <w:rPr>
          <w:rFonts w:ascii="Arial" w:hAnsi="Arial" w:cs="Arial"/>
          <w:i/>
        </w:rPr>
        <w:t>/Lifetime mortgage</w:t>
      </w:r>
      <w:r w:rsidRPr="00AE77AC">
        <w:rPr>
          <w:rFonts w:ascii="Arial" w:hAnsi="Arial" w:cs="Arial"/>
          <w:i/>
        </w:rPr>
        <w:t xml:space="preserve"> after in-house training and completion of </w:t>
      </w:r>
      <w:proofErr w:type="spellStart"/>
      <w:r w:rsidRPr="00AE77AC">
        <w:rPr>
          <w:rFonts w:ascii="Arial" w:hAnsi="Arial" w:cs="Arial"/>
          <w:i/>
        </w:rPr>
        <w:t>CeRer</w:t>
      </w:r>
      <w:proofErr w:type="spellEnd"/>
      <w:r w:rsidRPr="00AE77AC">
        <w:rPr>
          <w:rFonts w:ascii="Arial" w:hAnsi="Arial" w:cs="Arial"/>
          <w:i/>
        </w:rPr>
        <w:t xml:space="preserve"> exam in 2014.</w:t>
      </w:r>
    </w:p>
    <w:p w14:paraId="06157A8A" w14:textId="66D92BAD" w:rsidR="00314086" w:rsidRDefault="008144A8" w:rsidP="00314086">
      <w:pPr>
        <w:pStyle w:val="ListParagraph"/>
        <w:numPr>
          <w:ilvl w:val="0"/>
          <w:numId w:val="18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 w:rsidRPr="00314086">
        <w:rPr>
          <w:rFonts w:ascii="Arial" w:hAnsi="Arial" w:cs="Arial"/>
          <w:iCs/>
          <w:sz w:val="20"/>
          <w:szCs w:val="20"/>
        </w:rPr>
        <w:t xml:space="preserve">Sales and Servicing of </w:t>
      </w:r>
      <w:r w:rsidR="00314086">
        <w:rPr>
          <w:rFonts w:ascii="Arial" w:hAnsi="Arial" w:cs="Arial"/>
          <w:iCs/>
          <w:sz w:val="20"/>
          <w:szCs w:val="20"/>
        </w:rPr>
        <w:t xml:space="preserve">clients generated in internal call </w:t>
      </w:r>
      <w:r w:rsidR="00280F7E">
        <w:rPr>
          <w:rFonts w:ascii="Arial" w:hAnsi="Arial" w:cs="Arial"/>
          <w:iCs/>
          <w:sz w:val="20"/>
          <w:szCs w:val="20"/>
        </w:rPr>
        <w:t>center</w:t>
      </w:r>
      <w:r w:rsidR="00314086">
        <w:rPr>
          <w:rFonts w:ascii="Arial" w:hAnsi="Arial" w:cs="Arial"/>
          <w:iCs/>
          <w:sz w:val="20"/>
          <w:szCs w:val="20"/>
        </w:rPr>
        <w:t>.</w:t>
      </w:r>
    </w:p>
    <w:p w14:paraId="346D70C7" w14:textId="21EA2A69" w:rsidR="00280F7E" w:rsidRDefault="00280F7E" w:rsidP="00314086">
      <w:pPr>
        <w:pStyle w:val="ListParagraph"/>
        <w:numPr>
          <w:ilvl w:val="0"/>
          <w:numId w:val="18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Lifetime</w:t>
      </w:r>
      <w:r w:rsidR="00844902">
        <w:rPr>
          <w:rFonts w:ascii="Arial" w:hAnsi="Arial" w:cs="Arial"/>
          <w:iCs/>
          <w:sz w:val="20"/>
          <w:szCs w:val="20"/>
        </w:rPr>
        <w:t xml:space="preserve">, </w:t>
      </w:r>
      <w:r>
        <w:rPr>
          <w:rFonts w:ascii="Arial" w:hAnsi="Arial" w:cs="Arial"/>
          <w:iCs/>
          <w:sz w:val="20"/>
          <w:szCs w:val="20"/>
        </w:rPr>
        <w:t>Equity Release mortgages</w:t>
      </w:r>
      <w:r w:rsidR="00844902">
        <w:rPr>
          <w:rFonts w:ascii="Arial" w:hAnsi="Arial" w:cs="Arial"/>
          <w:iCs/>
          <w:sz w:val="20"/>
          <w:szCs w:val="20"/>
        </w:rPr>
        <w:t>, Insurance and Protection needs.</w:t>
      </w:r>
    </w:p>
    <w:p w14:paraId="2EC62099" w14:textId="40812DC7" w:rsidR="00314086" w:rsidRDefault="00314086" w:rsidP="00314086">
      <w:pPr>
        <w:pStyle w:val="ListParagraph"/>
        <w:numPr>
          <w:ilvl w:val="0"/>
          <w:numId w:val="18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Full Fact Finds completed with client to discuss all retirement needs.</w:t>
      </w:r>
    </w:p>
    <w:p w14:paraId="5C101E08" w14:textId="40795CCC" w:rsidR="008144A8" w:rsidRDefault="00C20410" w:rsidP="00314086">
      <w:pPr>
        <w:pStyle w:val="ListParagraph"/>
        <w:numPr>
          <w:ilvl w:val="0"/>
          <w:numId w:val="18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lastRenderedPageBreak/>
        <w:t>L</w:t>
      </w:r>
      <w:r w:rsidR="008144A8" w:rsidRPr="00314086">
        <w:rPr>
          <w:rFonts w:ascii="Arial" w:hAnsi="Arial" w:cs="Arial"/>
          <w:iCs/>
          <w:sz w:val="20"/>
          <w:szCs w:val="20"/>
        </w:rPr>
        <w:t>ifecycle of Lifetime and Retirement provision</w:t>
      </w:r>
      <w:r w:rsidR="00314086">
        <w:rPr>
          <w:rFonts w:ascii="Arial" w:hAnsi="Arial" w:cs="Arial"/>
          <w:iCs/>
          <w:sz w:val="20"/>
          <w:szCs w:val="20"/>
        </w:rPr>
        <w:t xml:space="preserve"> discussed including Will and Funeral provision.</w:t>
      </w:r>
    </w:p>
    <w:p w14:paraId="30A42FD1" w14:textId="618015B7" w:rsidR="00314086" w:rsidRDefault="00314086" w:rsidP="00314086">
      <w:pPr>
        <w:pStyle w:val="ListParagraph"/>
        <w:numPr>
          <w:ilvl w:val="0"/>
          <w:numId w:val="18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Holistic Financial Review to assisting the clients achieving their </w:t>
      </w:r>
      <w:r w:rsidR="001C0834">
        <w:rPr>
          <w:rFonts w:ascii="Arial" w:hAnsi="Arial" w:cs="Arial"/>
          <w:iCs/>
          <w:sz w:val="20"/>
          <w:szCs w:val="20"/>
        </w:rPr>
        <w:t>long-term</w:t>
      </w:r>
      <w:r>
        <w:rPr>
          <w:rFonts w:ascii="Arial" w:hAnsi="Arial" w:cs="Arial"/>
          <w:iCs/>
          <w:sz w:val="20"/>
          <w:szCs w:val="20"/>
        </w:rPr>
        <w:t xml:space="preserve"> goals.</w:t>
      </w:r>
    </w:p>
    <w:p w14:paraId="1A09D060" w14:textId="44F7EEDC" w:rsidR="00C84AAA" w:rsidRPr="000363EA" w:rsidRDefault="000A1CD6" w:rsidP="0058143D">
      <w:pPr>
        <w:shd w:val="clear" w:color="auto" w:fill="D9D9D9"/>
        <w:tabs>
          <w:tab w:val="left" w:pos="1701"/>
        </w:tabs>
        <w:spacing w:line="286" w:lineRule="auto"/>
        <w:rPr>
          <w:rFonts w:ascii="Arial" w:hAnsi="Arial" w:cs="Arial"/>
          <w:b/>
        </w:rPr>
      </w:pPr>
      <w:r w:rsidRPr="000363EA">
        <w:rPr>
          <w:rFonts w:ascii="Arial" w:hAnsi="Arial" w:cs="Arial"/>
          <w:b/>
        </w:rPr>
        <w:t>2009</w:t>
      </w:r>
      <w:r w:rsidR="00C84AAA" w:rsidRPr="000363EA">
        <w:rPr>
          <w:rFonts w:ascii="Arial" w:hAnsi="Arial" w:cs="Arial"/>
          <w:b/>
        </w:rPr>
        <w:t>-2014</w:t>
      </w:r>
      <w:r w:rsidR="00DE2046" w:rsidRPr="000363EA">
        <w:rPr>
          <w:rFonts w:ascii="Arial" w:hAnsi="Arial" w:cs="Arial"/>
          <w:b/>
        </w:rPr>
        <w:t xml:space="preserve">: </w:t>
      </w:r>
      <w:r w:rsidR="003C0063" w:rsidRPr="000363EA">
        <w:rPr>
          <w:rFonts w:ascii="Arial" w:hAnsi="Arial" w:cs="Arial"/>
          <w:b/>
        </w:rPr>
        <w:t xml:space="preserve">Regional Specialist Mortgage Manager </w:t>
      </w:r>
      <w:r w:rsidR="003C0063" w:rsidRPr="000363EA">
        <w:rPr>
          <w:rFonts w:ascii="Arial" w:hAnsi="Arial" w:cs="Arial"/>
          <w:b/>
        </w:rPr>
        <w:tab/>
      </w:r>
      <w:r w:rsidR="003C0063" w:rsidRPr="000363EA">
        <w:rPr>
          <w:rFonts w:ascii="Arial" w:hAnsi="Arial" w:cs="Arial"/>
          <w:b/>
        </w:rPr>
        <w:tab/>
      </w:r>
      <w:r w:rsidR="00C84AAA" w:rsidRPr="000363EA">
        <w:rPr>
          <w:rFonts w:ascii="Arial" w:hAnsi="Arial" w:cs="Arial"/>
          <w:b/>
        </w:rPr>
        <w:t xml:space="preserve">     </w:t>
      </w:r>
      <w:r w:rsidR="00C84AAA" w:rsidRPr="000363EA">
        <w:rPr>
          <w:rFonts w:ascii="Arial" w:hAnsi="Arial" w:cs="Arial"/>
          <w:b/>
        </w:rPr>
        <w:tab/>
      </w:r>
      <w:r w:rsidR="003C0063" w:rsidRPr="000363EA">
        <w:rPr>
          <w:rFonts w:ascii="Arial" w:hAnsi="Arial" w:cs="Arial"/>
          <w:b/>
        </w:rPr>
        <w:t xml:space="preserve">             </w:t>
      </w:r>
      <w:r w:rsidR="00DE2046" w:rsidRPr="000363EA">
        <w:rPr>
          <w:rFonts w:ascii="Arial" w:hAnsi="Arial" w:cs="Arial"/>
          <w:b/>
        </w:rPr>
        <w:t xml:space="preserve">        </w:t>
      </w:r>
      <w:r w:rsidR="003C0063" w:rsidRPr="000363EA">
        <w:rPr>
          <w:rFonts w:ascii="Arial" w:hAnsi="Arial" w:cs="Arial"/>
          <w:b/>
        </w:rPr>
        <w:t>Lloyds Banking Group</w:t>
      </w:r>
    </w:p>
    <w:p w14:paraId="7F03EB7F" w14:textId="121A0AAC" w:rsidR="001C0834" w:rsidRPr="00AE77AC" w:rsidRDefault="001C0834" w:rsidP="00E37EA3">
      <w:pPr>
        <w:tabs>
          <w:tab w:val="left" w:pos="1134"/>
        </w:tabs>
        <w:spacing w:before="120" w:after="120" w:line="286" w:lineRule="auto"/>
        <w:rPr>
          <w:rFonts w:ascii="Arial" w:hAnsi="Arial" w:cs="Arial"/>
          <w:i/>
        </w:rPr>
      </w:pPr>
      <w:r w:rsidRPr="00AE77AC">
        <w:rPr>
          <w:rFonts w:ascii="Arial" w:hAnsi="Arial" w:cs="Arial"/>
          <w:i/>
        </w:rPr>
        <w:t xml:space="preserve">Joined Lloyds as </w:t>
      </w:r>
      <w:r w:rsidR="00C20410">
        <w:rPr>
          <w:rFonts w:ascii="Arial" w:hAnsi="Arial" w:cs="Arial"/>
          <w:i/>
        </w:rPr>
        <w:t>Assistant Branch Manager</w:t>
      </w:r>
      <w:r w:rsidRPr="00AE77AC">
        <w:rPr>
          <w:rFonts w:ascii="Arial" w:hAnsi="Arial" w:cs="Arial"/>
          <w:i/>
        </w:rPr>
        <w:t xml:space="preserve"> in 2009 after the collapse of lending products in the Sub-Prime marketplace.</w:t>
      </w:r>
    </w:p>
    <w:p w14:paraId="6E4FB2DB" w14:textId="42E6909C" w:rsidR="001C0834" w:rsidRPr="00AE77AC" w:rsidRDefault="001C0834" w:rsidP="001C0834">
      <w:pPr>
        <w:pStyle w:val="ListParagraph"/>
        <w:numPr>
          <w:ilvl w:val="0"/>
          <w:numId w:val="21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 w:rsidRPr="00AE77AC">
        <w:rPr>
          <w:rFonts w:ascii="Arial" w:hAnsi="Arial" w:cs="Arial"/>
          <w:iCs/>
          <w:sz w:val="20"/>
          <w:szCs w:val="20"/>
        </w:rPr>
        <w:t xml:space="preserve">Worked in </w:t>
      </w:r>
      <w:proofErr w:type="spellStart"/>
      <w:r w:rsidRPr="00AE77AC">
        <w:rPr>
          <w:rFonts w:ascii="Arial" w:hAnsi="Arial" w:cs="Arial"/>
          <w:iCs/>
          <w:sz w:val="20"/>
          <w:szCs w:val="20"/>
        </w:rPr>
        <w:t>Brighouse</w:t>
      </w:r>
      <w:proofErr w:type="spellEnd"/>
      <w:r w:rsidRPr="00AE77AC">
        <w:rPr>
          <w:rFonts w:ascii="Arial" w:hAnsi="Arial" w:cs="Arial"/>
          <w:iCs/>
          <w:sz w:val="20"/>
          <w:szCs w:val="20"/>
        </w:rPr>
        <w:t xml:space="preserve"> Branch, West Yorkshire, assisting the Branch Manager achieve all Branch Targets</w:t>
      </w:r>
      <w:r w:rsidR="00280F7E">
        <w:rPr>
          <w:rFonts w:ascii="Arial" w:hAnsi="Arial" w:cs="Arial"/>
          <w:iCs/>
          <w:sz w:val="20"/>
          <w:szCs w:val="20"/>
        </w:rPr>
        <w:t xml:space="preserve"> until the Mortgage and lending markets opened to allow secured lending in 2010.</w:t>
      </w:r>
    </w:p>
    <w:p w14:paraId="2817BA5D" w14:textId="0F083C4E" w:rsidR="001C0834" w:rsidRPr="00AE77AC" w:rsidRDefault="001C0834" w:rsidP="001C0834">
      <w:pPr>
        <w:pStyle w:val="ListParagraph"/>
        <w:numPr>
          <w:ilvl w:val="0"/>
          <w:numId w:val="21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 w:rsidRPr="00AE77AC">
        <w:rPr>
          <w:rFonts w:ascii="Arial" w:hAnsi="Arial" w:cs="Arial"/>
          <w:iCs/>
          <w:sz w:val="20"/>
          <w:szCs w:val="20"/>
        </w:rPr>
        <w:t xml:space="preserve">Balanced tills, cashpoints and ensured safes regulated to the required branch balances and that excess cash was securely collected within </w:t>
      </w:r>
      <w:r w:rsidR="00280F7E">
        <w:rPr>
          <w:rFonts w:ascii="Arial" w:hAnsi="Arial" w:cs="Arial"/>
          <w:iCs/>
          <w:sz w:val="20"/>
          <w:szCs w:val="20"/>
        </w:rPr>
        <w:t>Banking</w:t>
      </w:r>
      <w:r w:rsidRPr="00AE77AC">
        <w:rPr>
          <w:rFonts w:ascii="Arial" w:hAnsi="Arial" w:cs="Arial"/>
          <w:iCs/>
          <w:sz w:val="20"/>
          <w:szCs w:val="20"/>
        </w:rPr>
        <w:t xml:space="preserve"> protocols.</w:t>
      </w:r>
    </w:p>
    <w:p w14:paraId="1562E654" w14:textId="6F4A87BD" w:rsidR="001C0834" w:rsidRPr="00AE77AC" w:rsidRDefault="001C0834" w:rsidP="001C0834">
      <w:pPr>
        <w:pStyle w:val="ListParagraph"/>
        <w:numPr>
          <w:ilvl w:val="0"/>
          <w:numId w:val="21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 w:rsidRPr="00AE77AC">
        <w:rPr>
          <w:rFonts w:ascii="Arial" w:hAnsi="Arial" w:cs="Arial"/>
          <w:iCs/>
          <w:sz w:val="20"/>
          <w:szCs w:val="20"/>
        </w:rPr>
        <w:t xml:space="preserve">Trained and developed staff </w:t>
      </w:r>
      <w:r w:rsidR="00280F7E">
        <w:rPr>
          <w:rFonts w:ascii="Arial" w:hAnsi="Arial" w:cs="Arial"/>
          <w:iCs/>
          <w:sz w:val="20"/>
          <w:szCs w:val="20"/>
        </w:rPr>
        <w:t>within the range of</w:t>
      </w:r>
      <w:r w:rsidRPr="00AE77AC">
        <w:rPr>
          <w:rFonts w:ascii="Arial" w:hAnsi="Arial" w:cs="Arial"/>
          <w:iCs/>
          <w:sz w:val="20"/>
          <w:szCs w:val="20"/>
        </w:rPr>
        <w:t xml:space="preserve"> financial products at every point of sale.</w:t>
      </w:r>
    </w:p>
    <w:p w14:paraId="19D5D89B" w14:textId="498A2CFE" w:rsidR="004A5CA4" w:rsidRPr="00AE77AC" w:rsidRDefault="003C0063" w:rsidP="001C0834">
      <w:pPr>
        <w:pStyle w:val="ListParagraph"/>
        <w:numPr>
          <w:ilvl w:val="0"/>
          <w:numId w:val="20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 w:rsidRPr="00AE77AC">
        <w:rPr>
          <w:rFonts w:ascii="Arial" w:hAnsi="Arial" w:cs="Arial"/>
          <w:iCs/>
          <w:sz w:val="20"/>
          <w:szCs w:val="20"/>
        </w:rPr>
        <w:t>Promoted in April 2011,</w:t>
      </w:r>
      <w:r w:rsidR="009F3883" w:rsidRPr="00AE77AC">
        <w:rPr>
          <w:rFonts w:ascii="Arial" w:hAnsi="Arial" w:cs="Arial"/>
          <w:iCs/>
          <w:sz w:val="20"/>
          <w:szCs w:val="20"/>
        </w:rPr>
        <w:t xml:space="preserve"> </w:t>
      </w:r>
      <w:r w:rsidRPr="00AE77AC">
        <w:rPr>
          <w:rFonts w:ascii="Arial" w:hAnsi="Arial" w:cs="Arial"/>
          <w:iCs/>
          <w:sz w:val="20"/>
          <w:szCs w:val="20"/>
        </w:rPr>
        <w:t xml:space="preserve">to a Regional Specialist Mortgage Manager when Lloyds took over Halifax </w:t>
      </w:r>
      <w:r w:rsidR="000A1CD6" w:rsidRPr="00AE77AC">
        <w:rPr>
          <w:rFonts w:ascii="Arial" w:hAnsi="Arial" w:cs="Arial"/>
          <w:iCs/>
          <w:sz w:val="20"/>
          <w:szCs w:val="20"/>
        </w:rPr>
        <w:t>Branches</w:t>
      </w:r>
      <w:r w:rsidR="00CC288A">
        <w:rPr>
          <w:rFonts w:ascii="Arial" w:hAnsi="Arial" w:cs="Arial"/>
          <w:iCs/>
          <w:sz w:val="20"/>
          <w:szCs w:val="20"/>
        </w:rPr>
        <w:t xml:space="preserve"> within a large team covering the whole of west and North Yorkshire.</w:t>
      </w:r>
      <w:r w:rsidR="001A5D94" w:rsidRPr="00AE77AC">
        <w:rPr>
          <w:rFonts w:ascii="Arial" w:hAnsi="Arial" w:cs="Arial"/>
          <w:iCs/>
          <w:sz w:val="20"/>
          <w:szCs w:val="20"/>
        </w:rPr>
        <w:t xml:space="preserve"> </w:t>
      </w:r>
    </w:p>
    <w:p w14:paraId="347E62FC" w14:textId="7D861DFE" w:rsidR="001C0834" w:rsidRPr="00AE77AC" w:rsidRDefault="001C0834" w:rsidP="001C0834">
      <w:pPr>
        <w:pStyle w:val="ListParagraph"/>
        <w:numPr>
          <w:ilvl w:val="0"/>
          <w:numId w:val="20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iCs/>
          <w:sz w:val="20"/>
          <w:szCs w:val="20"/>
        </w:rPr>
      </w:pPr>
      <w:r w:rsidRPr="00AE77AC">
        <w:rPr>
          <w:rFonts w:ascii="Arial" w:hAnsi="Arial" w:cs="Arial"/>
          <w:iCs/>
          <w:sz w:val="20"/>
          <w:szCs w:val="20"/>
        </w:rPr>
        <w:t>Involved in the implementation of changeover of systems from Halifax into Lloyds mainframe.</w:t>
      </w:r>
    </w:p>
    <w:p w14:paraId="749DB30F" w14:textId="77777777" w:rsidR="001233E4" w:rsidRPr="00AE77AC" w:rsidRDefault="008144A8" w:rsidP="004A5CA4">
      <w:pPr>
        <w:pStyle w:val="ListParagraph"/>
        <w:numPr>
          <w:ilvl w:val="0"/>
          <w:numId w:val="14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sz w:val="20"/>
          <w:szCs w:val="20"/>
        </w:rPr>
      </w:pPr>
      <w:r w:rsidRPr="00AE77AC">
        <w:rPr>
          <w:rFonts w:ascii="Arial" w:hAnsi="Arial" w:cs="Arial"/>
          <w:sz w:val="20"/>
          <w:szCs w:val="20"/>
        </w:rPr>
        <w:t xml:space="preserve">Challenging Sales targets achieved </w:t>
      </w:r>
      <w:r w:rsidR="001233E4" w:rsidRPr="00AE77AC">
        <w:rPr>
          <w:rFonts w:ascii="Arial" w:hAnsi="Arial" w:cs="Arial"/>
          <w:sz w:val="20"/>
          <w:szCs w:val="20"/>
        </w:rPr>
        <w:t>through active diary management.</w:t>
      </w:r>
    </w:p>
    <w:p w14:paraId="0FEC7023" w14:textId="1F3362F8" w:rsidR="001233E4" w:rsidRPr="00CC288A" w:rsidRDefault="00CC288A" w:rsidP="001233E4">
      <w:pPr>
        <w:pStyle w:val="ListParagraph"/>
        <w:numPr>
          <w:ilvl w:val="0"/>
          <w:numId w:val="14"/>
        </w:numPr>
        <w:tabs>
          <w:tab w:val="left" w:pos="1134"/>
        </w:tabs>
        <w:spacing w:before="120" w:after="120"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Ensured all diaries were managed </w:t>
      </w:r>
      <w:proofErr w:type="gramStart"/>
      <w:r>
        <w:rPr>
          <w:rFonts w:ascii="Arial" w:hAnsi="Arial" w:cs="Arial"/>
          <w:sz w:val="20"/>
          <w:szCs w:val="20"/>
        </w:rPr>
        <w:t>pro-actively</w:t>
      </w:r>
      <w:proofErr w:type="gramEnd"/>
      <w:r>
        <w:rPr>
          <w:rFonts w:ascii="Arial" w:hAnsi="Arial" w:cs="Arial"/>
          <w:sz w:val="20"/>
          <w:szCs w:val="20"/>
        </w:rPr>
        <w:t>.</w:t>
      </w:r>
    </w:p>
    <w:p w14:paraId="572C760C" w14:textId="4C3191F8" w:rsidR="00076DA1" w:rsidRPr="000363EA" w:rsidRDefault="00445E90" w:rsidP="00E37EA3">
      <w:pPr>
        <w:shd w:val="clear" w:color="auto" w:fill="D9D9D9"/>
        <w:tabs>
          <w:tab w:val="left" w:pos="1701"/>
        </w:tabs>
        <w:spacing w:line="286" w:lineRule="auto"/>
        <w:rPr>
          <w:rFonts w:ascii="Arial" w:hAnsi="Arial" w:cs="Arial"/>
          <w:b/>
        </w:rPr>
      </w:pPr>
      <w:r w:rsidRPr="000363EA">
        <w:rPr>
          <w:rFonts w:ascii="Arial" w:hAnsi="Arial" w:cs="Arial"/>
          <w:b/>
        </w:rPr>
        <w:t>200</w:t>
      </w:r>
      <w:r w:rsidR="00025508">
        <w:rPr>
          <w:rFonts w:ascii="Arial" w:hAnsi="Arial" w:cs="Arial"/>
          <w:b/>
        </w:rPr>
        <w:t>6</w:t>
      </w:r>
      <w:r w:rsidR="00EB2D6D" w:rsidRPr="000363EA">
        <w:rPr>
          <w:rFonts w:ascii="Arial" w:hAnsi="Arial" w:cs="Arial"/>
          <w:b/>
        </w:rPr>
        <w:t>-2009</w:t>
      </w:r>
      <w:r w:rsidR="00076DA1" w:rsidRPr="000363EA">
        <w:rPr>
          <w:rFonts w:ascii="Arial" w:hAnsi="Arial" w:cs="Arial"/>
          <w:b/>
        </w:rPr>
        <w:t xml:space="preserve">: </w:t>
      </w:r>
      <w:r w:rsidR="00EB2D6D" w:rsidRPr="000363EA">
        <w:rPr>
          <w:rFonts w:ascii="Arial" w:hAnsi="Arial" w:cs="Arial"/>
          <w:b/>
        </w:rPr>
        <w:t>Secured and Protection Adviser CeM</w:t>
      </w:r>
      <w:r w:rsidR="009F3883" w:rsidRPr="000363EA">
        <w:rPr>
          <w:rFonts w:ascii="Arial" w:hAnsi="Arial" w:cs="Arial"/>
          <w:b/>
        </w:rPr>
        <w:t>AP</w:t>
      </w:r>
      <w:r w:rsidR="00530AF3" w:rsidRPr="000363EA">
        <w:rPr>
          <w:rFonts w:ascii="Arial" w:hAnsi="Arial" w:cs="Arial"/>
          <w:b/>
        </w:rPr>
        <w:tab/>
      </w:r>
      <w:r w:rsidR="00530AF3" w:rsidRPr="000363EA">
        <w:rPr>
          <w:rFonts w:ascii="Arial" w:hAnsi="Arial" w:cs="Arial"/>
          <w:b/>
        </w:rPr>
        <w:tab/>
        <w:t xml:space="preserve">                </w:t>
      </w:r>
      <w:r w:rsidR="00EB2D6D" w:rsidRPr="000363EA">
        <w:rPr>
          <w:rFonts w:ascii="Arial" w:hAnsi="Arial" w:cs="Arial"/>
          <w:b/>
        </w:rPr>
        <w:t xml:space="preserve">   </w:t>
      </w:r>
      <w:r w:rsidR="00025508">
        <w:rPr>
          <w:rFonts w:ascii="Arial" w:hAnsi="Arial" w:cs="Arial"/>
          <w:b/>
        </w:rPr>
        <w:t xml:space="preserve"> Mortgage Matters Partnerships</w:t>
      </w:r>
      <w:r w:rsidR="00076DA1" w:rsidRPr="000363EA">
        <w:rPr>
          <w:rFonts w:ascii="Arial" w:hAnsi="Arial" w:cs="Arial"/>
          <w:b/>
        </w:rPr>
        <w:t xml:space="preserve"> </w:t>
      </w:r>
    </w:p>
    <w:p w14:paraId="63EBB56E" w14:textId="77777777" w:rsidR="00AE77AC" w:rsidRDefault="00AE77AC" w:rsidP="001233E4">
      <w:pPr>
        <w:spacing w:line="286" w:lineRule="auto"/>
        <w:rPr>
          <w:rFonts w:ascii="Arial" w:hAnsi="Arial" w:cs="Arial"/>
        </w:rPr>
      </w:pPr>
    </w:p>
    <w:p w14:paraId="74521416" w14:textId="43FCA699" w:rsidR="001233E4" w:rsidRDefault="00025508" w:rsidP="001233E4">
      <w:pPr>
        <w:spacing w:line="286" w:lineRule="auto"/>
        <w:rPr>
          <w:rFonts w:ascii="Arial" w:hAnsi="Arial" w:cs="Arial"/>
        </w:rPr>
      </w:pPr>
      <w:r>
        <w:rPr>
          <w:rFonts w:ascii="Arial" w:hAnsi="Arial" w:cs="Arial"/>
        </w:rPr>
        <w:t>After my success in Mortgages, I was approached by Mortgage Matters Partnership to set up and a Self-employed secured loan specialist. I was supported in successfully completing my CeMap financial exams in April 200</w:t>
      </w:r>
      <w:r w:rsidR="00470AA3">
        <w:rPr>
          <w:rFonts w:ascii="Arial" w:hAnsi="Arial" w:cs="Arial"/>
        </w:rPr>
        <w:t>6</w:t>
      </w:r>
      <w:r>
        <w:rPr>
          <w:rFonts w:ascii="Arial" w:hAnsi="Arial" w:cs="Arial"/>
        </w:rPr>
        <w:t>.</w:t>
      </w:r>
      <w:r w:rsidR="00470AA3">
        <w:rPr>
          <w:rFonts w:ascii="Arial" w:hAnsi="Arial" w:cs="Arial"/>
        </w:rPr>
        <w:t xml:space="preserve"> Becoming </w:t>
      </w:r>
      <w:r w:rsidR="00EE7C10">
        <w:rPr>
          <w:rFonts w:ascii="Arial" w:hAnsi="Arial" w:cs="Arial"/>
        </w:rPr>
        <w:t>Self-employed</w:t>
      </w:r>
      <w:r w:rsidR="00470AA3">
        <w:rPr>
          <w:rFonts w:ascii="Arial" w:hAnsi="Arial" w:cs="Arial"/>
        </w:rPr>
        <w:t xml:space="preserve"> until the mortgage collapse in 2009.</w:t>
      </w:r>
    </w:p>
    <w:p w14:paraId="5FBACA39" w14:textId="77777777" w:rsidR="00025508" w:rsidRPr="001233E4" w:rsidRDefault="00025508" w:rsidP="001233E4">
      <w:pPr>
        <w:spacing w:line="286" w:lineRule="auto"/>
        <w:rPr>
          <w:rFonts w:ascii="Arial" w:hAnsi="Arial" w:cs="Arial"/>
        </w:rPr>
      </w:pPr>
    </w:p>
    <w:p w14:paraId="186F78E9" w14:textId="4A7288AA" w:rsidR="00DE2046" w:rsidRDefault="00025508" w:rsidP="004A5CA4">
      <w:pPr>
        <w:pStyle w:val="ListParagraph"/>
        <w:numPr>
          <w:ilvl w:val="0"/>
          <w:numId w:val="13"/>
        </w:numPr>
        <w:spacing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my business in sales of assessing mortgage and loan affordability and suitability</w:t>
      </w:r>
      <w:r w:rsidR="000363EA" w:rsidRPr="001233E4">
        <w:rPr>
          <w:rFonts w:ascii="Arial" w:hAnsi="Arial" w:cs="Arial"/>
          <w:sz w:val="20"/>
          <w:szCs w:val="20"/>
        </w:rPr>
        <w:t>.</w:t>
      </w:r>
    </w:p>
    <w:p w14:paraId="26F1AB6B" w14:textId="76935528" w:rsidR="00025508" w:rsidRDefault="00025508" w:rsidP="004A5CA4">
      <w:pPr>
        <w:pStyle w:val="ListParagraph"/>
        <w:numPr>
          <w:ilvl w:val="0"/>
          <w:numId w:val="13"/>
        </w:numPr>
        <w:spacing w:line="286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Utilised</w:t>
      </w:r>
      <w:proofErr w:type="spellEnd"/>
      <w:r>
        <w:rPr>
          <w:rFonts w:ascii="Arial" w:hAnsi="Arial" w:cs="Arial"/>
          <w:sz w:val="20"/>
          <w:szCs w:val="20"/>
        </w:rPr>
        <w:t xml:space="preserve"> Mortgage Brain systems to suitability of Whole of the Market products to clients.</w:t>
      </w:r>
    </w:p>
    <w:p w14:paraId="0D36D027" w14:textId="01F7E3E8" w:rsidR="00C25C44" w:rsidRDefault="00C25C44" w:rsidP="004A5CA4">
      <w:pPr>
        <w:pStyle w:val="ListParagraph"/>
        <w:numPr>
          <w:ilvl w:val="0"/>
          <w:numId w:val="13"/>
        </w:numPr>
        <w:spacing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 types of secured lending, remortgage, BTL, SME and supporting Insurance sales.</w:t>
      </w:r>
    </w:p>
    <w:p w14:paraId="20B24377" w14:textId="79281C66" w:rsidR="001233E4" w:rsidRDefault="001233E4" w:rsidP="004A5CA4">
      <w:pPr>
        <w:pStyle w:val="ListParagraph"/>
        <w:numPr>
          <w:ilvl w:val="0"/>
          <w:numId w:val="13"/>
        </w:numPr>
        <w:spacing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Responsible for accurate fact-find</w:t>
      </w:r>
      <w:r w:rsidR="00025508">
        <w:rPr>
          <w:rFonts w:ascii="Arial" w:hAnsi="Arial" w:cs="Arial"/>
          <w:sz w:val="20"/>
          <w:szCs w:val="20"/>
        </w:rPr>
        <w:t>ing</w:t>
      </w:r>
      <w:r>
        <w:rPr>
          <w:rFonts w:ascii="Arial" w:hAnsi="Arial" w:cs="Arial"/>
          <w:sz w:val="20"/>
          <w:szCs w:val="20"/>
        </w:rPr>
        <w:t xml:space="preserve"> process and completion of product application process for clients.</w:t>
      </w:r>
    </w:p>
    <w:p w14:paraId="039710D8" w14:textId="6641E765" w:rsidR="001233E4" w:rsidRDefault="00025508" w:rsidP="004A5CA4">
      <w:pPr>
        <w:pStyle w:val="ListParagraph"/>
        <w:numPr>
          <w:ilvl w:val="0"/>
          <w:numId w:val="13"/>
        </w:numPr>
        <w:spacing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Outbound advice service to all </w:t>
      </w:r>
      <w:r w:rsidR="002B0818">
        <w:rPr>
          <w:rFonts w:ascii="Arial" w:hAnsi="Arial" w:cs="Arial"/>
          <w:sz w:val="20"/>
          <w:szCs w:val="20"/>
        </w:rPr>
        <w:t>clients, supporting their changing needs for the future.</w:t>
      </w:r>
    </w:p>
    <w:p w14:paraId="0956FDDD" w14:textId="509F8B9F" w:rsidR="002B0818" w:rsidRDefault="002B0818" w:rsidP="004A5CA4">
      <w:pPr>
        <w:pStyle w:val="ListParagraph"/>
        <w:numPr>
          <w:ilvl w:val="0"/>
          <w:numId w:val="13"/>
        </w:numPr>
        <w:spacing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Holistic financial approach throughout the marketplace.</w:t>
      </w:r>
    </w:p>
    <w:p w14:paraId="13BC3E49" w14:textId="66B55285" w:rsidR="002B0818" w:rsidRPr="001233E4" w:rsidRDefault="002B0818" w:rsidP="004A5CA4">
      <w:pPr>
        <w:pStyle w:val="ListParagraph"/>
        <w:numPr>
          <w:ilvl w:val="0"/>
          <w:numId w:val="13"/>
        </w:numPr>
        <w:spacing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Ensuring all my records and invoices were submitted accurately in a timely matter for submission with my accountant.</w:t>
      </w:r>
    </w:p>
    <w:p w14:paraId="71762948" w14:textId="77777777" w:rsidR="004A5CA4" w:rsidRPr="000363EA" w:rsidRDefault="004A5CA4" w:rsidP="00E37EA3">
      <w:pPr>
        <w:spacing w:line="286" w:lineRule="auto"/>
        <w:rPr>
          <w:rFonts w:ascii="Arial" w:hAnsi="Arial" w:cs="Arial"/>
        </w:rPr>
      </w:pPr>
    </w:p>
    <w:p w14:paraId="3ADF5639" w14:textId="0CDB5784" w:rsidR="00AE77AC" w:rsidRPr="000363EA" w:rsidRDefault="00A97268" w:rsidP="000363EA">
      <w:pPr>
        <w:shd w:val="clear" w:color="auto" w:fill="D9D9D9"/>
        <w:tabs>
          <w:tab w:val="left" w:pos="1701"/>
        </w:tabs>
        <w:spacing w:line="28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2000</w:t>
      </w:r>
      <w:r w:rsidR="00DE2046" w:rsidRPr="000363EA">
        <w:rPr>
          <w:rFonts w:ascii="Arial" w:hAnsi="Arial" w:cs="Arial"/>
          <w:b/>
        </w:rPr>
        <w:t>-200</w:t>
      </w:r>
      <w:r w:rsidR="00025508">
        <w:rPr>
          <w:rFonts w:ascii="Arial" w:hAnsi="Arial" w:cs="Arial"/>
          <w:b/>
        </w:rPr>
        <w:t>6</w:t>
      </w:r>
      <w:r w:rsidR="00DE2046" w:rsidRPr="000363EA">
        <w:rPr>
          <w:rFonts w:ascii="Arial" w:hAnsi="Arial" w:cs="Arial"/>
          <w:b/>
        </w:rPr>
        <w:t>: Mortgage Consultant CeM</w:t>
      </w:r>
      <w:r w:rsidR="009F3883" w:rsidRPr="000363EA">
        <w:rPr>
          <w:rFonts w:ascii="Arial" w:hAnsi="Arial" w:cs="Arial"/>
          <w:b/>
        </w:rPr>
        <w:t>AP</w:t>
      </w:r>
      <w:r w:rsidR="004A5CA4">
        <w:rPr>
          <w:rFonts w:ascii="Arial" w:hAnsi="Arial" w:cs="Arial"/>
          <w:b/>
        </w:rPr>
        <w:t xml:space="preserve"> </w:t>
      </w:r>
      <w:r w:rsidR="00DE2046" w:rsidRPr="000363EA">
        <w:rPr>
          <w:rFonts w:ascii="Arial" w:hAnsi="Arial" w:cs="Arial"/>
          <w:b/>
        </w:rPr>
        <w:t xml:space="preserve">                                                               </w:t>
      </w:r>
      <w:r w:rsidR="000162D9" w:rsidRPr="000363EA">
        <w:rPr>
          <w:rFonts w:ascii="Arial" w:hAnsi="Arial" w:cs="Arial"/>
          <w:b/>
        </w:rPr>
        <w:t>HSBC/</w:t>
      </w:r>
      <w:r w:rsidR="00DE2046" w:rsidRPr="000363EA">
        <w:rPr>
          <w:rFonts w:ascii="Arial" w:hAnsi="Arial" w:cs="Arial"/>
          <w:b/>
        </w:rPr>
        <w:t>First Direct Limited</w:t>
      </w:r>
    </w:p>
    <w:p w14:paraId="53AAB911" w14:textId="77777777" w:rsidR="00AE77AC" w:rsidRDefault="00AE77AC" w:rsidP="00AE77AC">
      <w:pPr>
        <w:spacing w:line="286" w:lineRule="auto"/>
        <w:rPr>
          <w:rFonts w:ascii="Arial" w:hAnsi="Arial" w:cs="Arial"/>
        </w:rPr>
      </w:pPr>
    </w:p>
    <w:p w14:paraId="277F26F1" w14:textId="1E251863" w:rsidR="00AE77AC" w:rsidRDefault="00A97268" w:rsidP="00AE77AC">
      <w:pPr>
        <w:spacing w:line="286" w:lineRule="auto"/>
        <w:rPr>
          <w:rFonts w:ascii="Arial" w:hAnsi="Arial" w:cs="Arial"/>
        </w:rPr>
      </w:pPr>
      <w:r>
        <w:rPr>
          <w:rFonts w:ascii="Arial" w:hAnsi="Arial" w:cs="Arial"/>
        </w:rPr>
        <w:t>Joined First Direct as part of the</w:t>
      </w:r>
      <w:r w:rsidR="00470AA3">
        <w:rPr>
          <w:rFonts w:ascii="Arial" w:hAnsi="Arial" w:cs="Arial"/>
        </w:rPr>
        <w:t xml:space="preserve"> Customer service team, developing a positive customer journey with all aspects of their general banking needs and then progressing into a non-Advice mortgage advisor. This utilised the full customer journey through the life span of the mortgage and their changing needs and requirements.</w:t>
      </w:r>
    </w:p>
    <w:p w14:paraId="19E7BCD3" w14:textId="5BBC725C" w:rsidR="00470AA3" w:rsidRPr="00A97268" w:rsidRDefault="00470AA3" w:rsidP="00AE77AC">
      <w:pPr>
        <w:spacing w:line="286" w:lineRule="auto"/>
        <w:rPr>
          <w:rFonts w:ascii="Arial" w:hAnsi="Arial" w:cs="Arial"/>
        </w:rPr>
      </w:pPr>
      <w:r>
        <w:rPr>
          <w:rFonts w:ascii="Arial" w:hAnsi="Arial" w:cs="Arial"/>
        </w:rPr>
        <w:t>Offering flexibility, empathy, and empowerment.</w:t>
      </w:r>
    </w:p>
    <w:p w14:paraId="5405C324" w14:textId="77777777" w:rsidR="00AE77AC" w:rsidRPr="001233E4" w:rsidRDefault="00AE77AC" w:rsidP="00AE77AC">
      <w:pPr>
        <w:spacing w:line="286" w:lineRule="auto"/>
        <w:rPr>
          <w:rFonts w:ascii="Arial" w:hAnsi="Arial" w:cs="Arial"/>
        </w:rPr>
      </w:pPr>
    </w:p>
    <w:p w14:paraId="7C1C22E0" w14:textId="48BD1C71" w:rsidR="00AE77AC" w:rsidRDefault="00A97268" w:rsidP="00AE77AC">
      <w:pPr>
        <w:pStyle w:val="ListParagraph"/>
        <w:numPr>
          <w:ilvl w:val="0"/>
          <w:numId w:val="13"/>
        </w:numPr>
        <w:spacing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First experience liaising with customers who had fallen victim of fraud and had no facility of releasing funds through the normal Identity and verification process.</w:t>
      </w:r>
    </w:p>
    <w:p w14:paraId="19F8FAE3" w14:textId="6A8F03A3" w:rsidR="00A97268" w:rsidRDefault="00A97268" w:rsidP="00AE77AC">
      <w:pPr>
        <w:pStyle w:val="ListParagraph"/>
        <w:numPr>
          <w:ilvl w:val="0"/>
          <w:numId w:val="13"/>
        </w:numPr>
        <w:spacing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Natural process was to assist in all banking statement requirement</w:t>
      </w:r>
      <w:r w:rsidR="00025508">
        <w:rPr>
          <w:rFonts w:ascii="Arial" w:hAnsi="Arial" w:cs="Arial"/>
          <w:sz w:val="20"/>
          <w:szCs w:val="20"/>
        </w:rPr>
        <w:t xml:space="preserve"> and Tax assessment for customers.</w:t>
      </w:r>
    </w:p>
    <w:p w14:paraId="0C257517" w14:textId="0B8B768F" w:rsidR="00A97268" w:rsidRDefault="00A97268" w:rsidP="00AE77AC">
      <w:pPr>
        <w:pStyle w:val="ListParagraph"/>
        <w:numPr>
          <w:ilvl w:val="0"/>
          <w:numId w:val="13"/>
        </w:numPr>
        <w:spacing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Third year was seconded into the Credit Card team dealing with all customer concerns of their statements.</w:t>
      </w:r>
    </w:p>
    <w:p w14:paraId="00500679" w14:textId="4D3E710F" w:rsidR="00025508" w:rsidRDefault="00025508" w:rsidP="00AE77AC">
      <w:pPr>
        <w:pStyle w:val="ListParagraph"/>
        <w:numPr>
          <w:ilvl w:val="0"/>
          <w:numId w:val="13"/>
        </w:numPr>
        <w:spacing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By year four I had developed an interest in secured lending and Mortgage processes which included underwriting and assessing affordability as part of the Mortgage Sales team.</w:t>
      </w:r>
    </w:p>
    <w:p w14:paraId="5E72F3AB" w14:textId="5A90F950" w:rsidR="00AE77AC" w:rsidRDefault="00AE77AC" w:rsidP="00AE77AC">
      <w:pPr>
        <w:pStyle w:val="ListParagraph"/>
        <w:numPr>
          <w:ilvl w:val="0"/>
          <w:numId w:val="13"/>
        </w:numPr>
        <w:spacing w:line="28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Responsible for accurate fact-</w:t>
      </w:r>
      <w:r w:rsidR="00025508">
        <w:rPr>
          <w:rFonts w:ascii="Arial" w:hAnsi="Arial" w:cs="Arial"/>
          <w:sz w:val="20"/>
          <w:szCs w:val="20"/>
        </w:rPr>
        <w:t>finding</w:t>
      </w:r>
      <w:r>
        <w:rPr>
          <w:rFonts w:ascii="Arial" w:hAnsi="Arial" w:cs="Arial"/>
          <w:sz w:val="20"/>
          <w:szCs w:val="20"/>
        </w:rPr>
        <w:t xml:space="preserve"> process and completion of product application process for clients.</w:t>
      </w:r>
    </w:p>
    <w:p w14:paraId="330E47DB" w14:textId="24FB9942" w:rsidR="00076DA1" w:rsidRPr="000363EA" w:rsidRDefault="00A04F8C" w:rsidP="00E37EA3">
      <w:pPr>
        <w:pStyle w:val="Style1"/>
        <w:spacing w:before="360" w:line="286" w:lineRule="auto"/>
        <w:rPr>
          <w:rFonts w:ascii="Arial" w:hAnsi="Arial" w:cs="Arial"/>
          <w:sz w:val="20"/>
          <w:szCs w:val="20"/>
          <w:lang w:val="en-GB"/>
        </w:rPr>
      </w:pPr>
      <w:r w:rsidRPr="000363EA">
        <w:rPr>
          <w:rFonts w:ascii="Arial" w:hAnsi="Arial" w:cs="Arial"/>
          <w:sz w:val="20"/>
          <w:szCs w:val="20"/>
        </w:rPr>
        <w:t>Academic Qualifications</w:t>
      </w:r>
      <w:r w:rsidR="00F854CC" w:rsidRPr="000363EA">
        <w:rPr>
          <w:rFonts w:ascii="Arial" w:hAnsi="Arial" w:cs="Arial"/>
          <w:sz w:val="20"/>
          <w:szCs w:val="20"/>
          <w:lang w:val="en-GB"/>
        </w:rPr>
        <w:t xml:space="preserve"> &amp; Professional Membership</w:t>
      </w:r>
    </w:p>
    <w:p w14:paraId="45E7640A" w14:textId="7F5A1146" w:rsidR="00D7053D" w:rsidRPr="000363EA" w:rsidRDefault="00E21E67" w:rsidP="00E37EA3">
      <w:pPr>
        <w:rPr>
          <w:rFonts w:ascii="Arial" w:hAnsi="Arial" w:cs="Arial"/>
          <w:lang w:eastAsia="en-GB"/>
        </w:rPr>
      </w:pPr>
      <w:r w:rsidRPr="000363EA">
        <w:rPr>
          <w:rFonts w:ascii="Arial" w:hAnsi="Arial" w:cs="Arial"/>
          <w:b/>
          <w:lang w:eastAsia="en-GB"/>
        </w:rPr>
        <w:t>C</w:t>
      </w:r>
      <w:r w:rsidR="005152EA" w:rsidRPr="000363EA">
        <w:rPr>
          <w:rFonts w:ascii="Arial" w:hAnsi="Arial" w:cs="Arial"/>
          <w:b/>
          <w:lang w:eastAsia="en-GB"/>
        </w:rPr>
        <w:t>II</w:t>
      </w:r>
      <w:r w:rsidR="008A77B3" w:rsidRPr="000363EA">
        <w:rPr>
          <w:rFonts w:ascii="Arial" w:hAnsi="Arial" w:cs="Arial"/>
          <w:lang w:eastAsia="en-GB"/>
        </w:rPr>
        <w:t xml:space="preserve">: </w:t>
      </w:r>
      <w:r w:rsidR="000363EA">
        <w:rPr>
          <w:rFonts w:ascii="Arial" w:hAnsi="Arial" w:cs="Arial"/>
          <w:lang w:eastAsia="en-GB"/>
        </w:rPr>
        <w:t xml:space="preserve">Certificate Investments &amp; Insurances. </w:t>
      </w:r>
      <w:r w:rsidR="006056E8" w:rsidRPr="000363EA">
        <w:rPr>
          <w:rFonts w:ascii="Arial" w:hAnsi="Arial" w:cs="Arial"/>
          <w:lang w:eastAsia="en-GB"/>
        </w:rPr>
        <w:t xml:space="preserve">AWP Advice with </w:t>
      </w:r>
      <w:r w:rsidR="000363EA">
        <w:rPr>
          <w:rFonts w:ascii="Arial" w:hAnsi="Arial" w:cs="Arial"/>
          <w:lang w:eastAsia="en-GB"/>
        </w:rPr>
        <w:t xml:space="preserve">Retirement </w:t>
      </w:r>
      <w:r w:rsidR="006056E8" w:rsidRPr="000363EA">
        <w:rPr>
          <w:rFonts w:ascii="Arial" w:hAnsi="Arial" w:cs="Arial"/>
          <w:lang w:eastAsia="en-GB"/>
        </w:rPr>
        <w:t>Planning.</w:t>
      </w:r>
    </w:p>
    <w:p w14:paraId="58F5B869" w14:textId="13ACF86A" w:rsidR="00D7053D" w:rsidRPr="000363EA" w:rsidRDefault="006056E8" w:rsidP="00E37EA3">
      <w:pPr>
        <w:rPr>
          <w:rFonts w:ascii="Arial" w:hAnsi="Arial" w:cs="Arial"/>
        </w:rPr>
      </w:pPr>
      <w:r w:rsidRPr="000363EA">
        <w:rPr>
          <w:rFonts w:ascii="Arial" w:hAnsi="Arial" w:cs="Arial"/>
          <w:b/>
        </w:rPr>
        <w:t xml:space="preserve">CeMap: </w:t>
      </w:r>
      <w:r w:rsidRPr="000363EA">
        <w:rPr>
          <w:rFonts w:ascii="Arial" w:hAnsi="Arial" w:cs="Arial"/>
        </w:rPr>
        <w:t>Cert</w:t>
      </w:r>
      <w:r w:rsidR="00D7053D" w:rsidRPr="000363EA">
        <w:rPr>
          <w:rFonts w:ascii="Arial" w:hAnsi="Arial" w:cs="Arial"/>
        </w:rPr>
        <w:t xml:space="preserve">ificate of Mortgage Advice with </w:t>
      </w:r>
      <w:r w:rsidRPr="000363EA">
        <w:rPr>
          <w:rFonts w:ascii="Arial" w:hAnsi="Arial" w:cs="Arial"/>
        </w:rPr>
        <w:t>Planning</w:t>
      </w:r>
    </w:p>
    <w:p w14:paraId="65B079BF" w14:textId="6DC2ADD5" w:rsidR="00D7053D" w:rsidRPr="000363EA" w:rsidRDefault="00D7053D" w:rsidP="00E37EA3">
      <w:pPr>
        <w:tabs>
          <w:tab w:val="left" w:pos="1134"/>
        </w:tabs>
        <w:spacing w:line="286" w:lineRule="auto"/>
        <w:rPr>
          <w:rFonts w:ascii="Arial" w:hAnsi="Arial" w:cs="Arial"/>
        </w:rPr>
      </w:pPr>
      <w:proofErr w:type="spellStart"/>
      <w:r w:rsidRPr="000363EA">
        <w:rPr>
          <w:rFonts w:ascii="Arial" w:hAnsi="Arial" w:cs="Arial"/>
          <w:b/>
        </w:rPr>
        <w:t>CeRER</w:t>
      </w:r>
      <w:proofErr w:type="spellEnd"/>
      <w:r w:rsidRPr="000363EA">
        <w:rPr>
          <w:rFonts w:ascii="Arial" w:hAnsi="Arial" w:cs="Arial"/>
          <w:b/>
        </w:rPr>
        <w:t>:</w:t>
      </w:r>
      <w:r w:rsidRPr="000363EA">
        <w:rPr>
          <w:rFonts w:ascii="Arial" w:hAnsi="Arial" w:cs="Arial"/>
        </w:rPr>
        <w:t xml:space="preserve"> Certificate of Regulated Equity Release Advice</w:t>
      </w:r>
    </w:p>
    <w:p w14:paraId="3E3B79EA" w14:textId="127AFF9D" w:rsidR="00076DA1" w:rsidRPr="000363EA" w:rsidRDefault="00E21E67" w:rsidP="00E37EA3">
      <w:pPr>
        <w:tabs>
          <w:tab w:val="left" w:pos="426"/>
        </w:tabs>
        <w:spacing w:line="286" w:lineRule="auto"/>
        <w:rPr>
          <w:rFonts w:ascii="Arial" w:hAnsi="Arial" w:cs="Arial"/>
        </w:rPr>
      </w:pPr>
      <w:r w:rsidRPr="000363EA">
        <w:rPr>
          <w:rFonts w:ascii="Arial" w:hAnsi="Arial" w:cs="Arial"/>
          <w:b/>
        </w:rPr>
        <w:t xml:space="preserve">IT </w:t>
      </w:r>
      <w:r w:rsidR="000363EA" w:rsidRPr="000363EA">
        <w:rPr>
          <w:rFonts w:ascii="Arial" w:hAnsi="Arial" w:cs="Arial"/>
          <w:b/>
        </w:rPr>
        <w:t>Skills:</w:t>
      </w:r>
      <w:r w:rsidRPr="000363EA">
        <w:rPr>
          <w:rFonts w:ascii="Arial" w:hAnsi="Arial" w:cs="Arial"/>
          <w:b/>
        </w:rPr>
        <w:t xml:space="preserve"> </w:t>
      </w:r>
      <w:r w:rsidR="00076DA1" w:rsidRPr="000363EA">
        <w:rPr>
          <w:rFonts w:ascii="Arial" w:hAnsi="Arial" w:cs="Arial"/>
        </w:rPr>
        <w:t>Excel</w:t>
      </w:r>
      <w:r w:rsidR="00DE2046" w:rsidRPr="000363EA">
        <w:rPr>
          <w:rFonts w:ascii="Arial" w:hAnsi="Arial" w:cs="Arial"/>
        </w:rPr>
        <w:t>; Word; PowerPoint</w:t>
      </w:r>
      <w:r w:rsidR="006056E8" w:rsidRPr="000363EA">
        <w:rPr>
          <w:rFonts w:ascii="Arial" w:hAnsi="Arial" w:cs="Arial"/>
        </w:rPr>
        <w:t>; CRM</w:t>
      </w:r>
      <w:r w:rsidR="00DE2046" w:rsidRPr="000363EA">
        <w:rPr>
          <w:rFonts w:ascii="Arial" w:hAnsi="Arial" w:cs="Arial"/>
        </w:rPr>
        <w:t>.</w:t>
      </w:r>
      <w:r w:rsidR="00503C5A" w:rsidRPr="000363EA">
        <w:rPr>
          <w:rFonts w:ascii="Arial" w:hAnsi="Arial" w:cs="Arial"/>
        </w:rPr>
        <w:t xml:space="preserve"> Cybercrime Portals</w:t>
      </w:r>
      <w:r w:rsidR="00E13999" w:rsidRPr="000363EA">
        <w:rPr>
          <w:rFonts w:ascii="Arial" w:hAnsi="Arial" w:cs="Arial"/>
        </w:rPr>
        <w:t>. MI</w:t>
      </w:r>
    </w:p>
    <w:p w14:paraId="0AC0E492" w14:textId="77777777" w:rsidR="00D7053D" w:rsidRPr="002A7C9D" w:rsidRDefault="00D7053D" w:rsidP="00E37EA3">
      <w:pPr>
        <w:tabs>
          <w:tab w:val="left" w:pos="426"/>
        </w:tabs>
        <w:spacing w:line="286" w:lineRule="auto"/>
        <w:rPr>
          <w:rFonts w:ascii="Arial" w:hAnsi="Arial" w:cs="Arial"/>
          <w:b/>
          <w:bCs/>
          <w:color w:val="FF0000"/>
        </w:rPr>
      </w:pPr>
      <w:r w:rsidRPr="002A7C9D">
        <w:rPr>
          <w:rFonts w:ascii="Arial" w:hAnsi="Arial" w:cs="Arial"/>
          <w:b/>
          <w:bCs/>
        </w:rPr>
        <w:t>Clean Credit History</w:t>
      </w:r>
    </w:p>
    <w:p w14:paraId="250D715C" w14:textId="77777777" w:rsidR="00F40B1A" w:rsidRPr="000363EA" w:rsidRDefault="00DE2046" w:rsidP="00E37EA3">
      <w:pPr>
        <w:tabs>
          <w:tab w:val="left" w:pos="426"/>
        </w:tabs>
        <w:spacing w:line="286" w:lineRule="auto"/>
        <w:rPr>
          <w:rFonts w:ascii="Arial" w:eastAsia="Calibri" w:hAnsi="Arial" w:cs="Arial"/>
          <w:color w:val="000000"/>
          <w:lang w:eastAsia="en-GB"/>
        </w:rPr>
      </w:pPr>
      <w:r w:rsidRPr="002A7C9D">
        <w:rPr>
          <w:rFonts w:ascii="Arial" w:hAnsi="Arial" w:cs="Arial"/>
          <w:b/>
          <w:bCs/>
        </w:rPr>
        <w:lastRenderedPageBreak/>
        <w:t>Full Clean Driving Licence</w:t>
      </w:r>
      <w:r w:rsidRPr="000363EA">
        <w:rPr>
          <w:rFonts w:ascii="Arial" w:hAnsi="Arial" w:cs="Arial"/>
        </w:rPr>
        <w:t>.</w:t>
      </w:r>
      <w:r w:rsidR="00F40B1A" w:rsidRPr="000363EA">
        <w:rPr>
          <w:rFonts w:ascii="Arial" w:eastAsia="Calibri" w:hAnsi="Arial" w:cs="Arial"/>
          <w:color w:val="000000"/>
          <w:lang w:eastAsia="en-GB"/>
        </w:rPr>
        <w:t xml:space="preserve"> </w:t>
      </w:r>
    </w:p>
    <w:p w14:paraId="0FC2925E" w14:textId="1DD5E754" w:rsidR="00F40B1A" w:rsidRPr="000363EA" w:rsidRDefault="000363EA" w:rsidP="00E37EA3">
      <w:pPr>
        <w:tabs>
          <w:tab w:val="left" w:pos="426"/>
        </w:tabs>
        <w:spacing w:line="286" w:lineRule="auto"/>
        <w:rPr>
          <w:rFonts w:ascii="Arial" w:hAnsi="Arial" w:cs="Arial"/>
        </w:rPr>
      </w:pPr>
      <w:r w:rsidRPr="000363EA">
        <w:rPr>
          <w:rFonts w:ascii="Arial" w:eastAsia="Calibri" w:hAnsi="Arial" w:cs="Arial"/>
          <w:b/>
          <w:color w:val="000000"/>
          <w:lang w:eastAsia="en-GB"/>
        </w:rPr>
        <w:t>Charity:</w:t>
      </w:r>
      <w:r w:rsidR="00F40B1A" w:rsidRPr="000363EA">
        <w:rPr>
          <w:rFonts w:ascii="Arial" w:eastAsia="Calibri" w:hAnsi="Arial" w:cs="Arial"/>
          <w:b/>
          <w:color w:val="000000"/>
          <w:lang w:eastAsia="en-GB"/>
        </w:rPr>
        <w:t xml:space="preserve"> </w:t>
      </w:r>
      <w:r w:rsidR="00F40B1A" w:rsidRPr="000363EA">
        <w:rPr>
          <w:rFonts w:ascii="Arial" w:hAnsi="Arial" w:cs="Arial"/>
        </w:rPr>
        <w:t>Working wi</w:t>
      </w:r>
      <w:r w:rsidR="009F5B85" w:rsidRPr="000363EA">
        <w:rPr>
          <w:rFonts w:ascii="Arial" w:hAnsi="Arial" w:cs="Arial"/>
        </w:rPr>
        <w:t>thin Military support charities.</w:t>
      </w:r>
      <w:r w:rsidR="00DE1743">
        <w:rPr>
          <w:rFonts w:ascii="Arial" w:hAnsi="Arial" w:cs="Arial"/>
        </w:rPr>
        <w:t xml:space="preserve"> </w:t>
      </w:r>
    </w:p>
    <w:p w14:paraId="3675DF9D" w14:textId="5F6B9241" w:rsidR="009F5B85" w:rsidRPr="000363EA" w:rsidRDefault="009F5B85" w:rsidP="00E37EA3">
      <w:pPr>
        <w:tabs>
          <w:tab w:val="left" w:pos="426"/>
        </w:tabs>
        <w:spacing w:line="286" w:lineRule="auto"/>
        <w:rPr>
          <w:rFonts w:ascii="Arial" w:eastAsia="Calibri" w:hAnsi="Arial" w:cs="Arial"/>
          <w:color w:val="000000"/>
          <w:lang w:eastAsia="en-GB"/>
        </w:rPr>
      </w:pPr>
      <w:r w:rsidRPr="000363EA">
        <w:rPr>
          <w:rFonts w:ascii="Arial" w:hAnsi="Arial" w:cs="Arial"/>
          <w:b/>
        </w:rPr>
        <w:t xml:space="preserve">Counselling </w:t>
      </w:r>
      <w:r w:rsidR="000363EA" w:rsidRPr="000363EA">
        <w:rPr>
          <w:rFonts w:ascii="Arial" w:hAnsi="Arial" w:cs="Arial"/>
          <w:b/>
        </w:rPr>
        <w:t>Skills</w:t>
      </w:r>
      <w:r w:rsidR="000363EA" w:rsidRPr="000363EA">
        <w:rPr>
          <w:rFonts w:ascii="Arial" w:hAnsi="Arial" w:cs="Arial"/>
        </w:rPr>
        <w:t>:</w:t>
      </w:r>
      <w:r w:rsidRPr="000363EA">
        <w:rPr>
          <w:rFonts w:ascii="Arial" w:hAnsi="Arial" w:cs="Arial"/>
        </w:rPr>
        <w:t xml:space="preserve"> Certificate in Counselling Skills</w:t>
      </w:r>
    </w:p>
    <w:p w14:paraId="63105E1A" w14:textId="58CDF60D" w:rsidR="00F40B1A" w:rsidRPr="000363EA" w:rsidRDefault="00F40B1A" w:rsidP="00E37EA3">
      <w:pPr>
        <w:tabs>
          <w:tab w:val="left" w:pos="426"/>
        </w:tabs>
        <w:spacing w:line="286" w:lineRule="auto"/>
        <w:rPr>
          <w:rFonts w:ascii="Arial" w:hAnsi="Arial" w:cs="Arial"/>
        </w:rPr>
      </w:pPr>
      <w:r w:rsidRPr="000363EA">
        <w:rPr>
          <w:rFonts w:ascii="Arial" w:hAnsi="Arial" w:cs="Arial"/>
          <w:b/>
        </w:rPr>
        <w:t>Interests:</w:t>
      </w:r>
      <w:r w:rsidRPr="000363EA">
        <w:rPr>
          <w:rFonts w:ascii="Arial" w:hAnsi="Arial" w:cs="Arial"/>
        </w:rPr>
        <w:t xml:space="preserve"> Music, </w:t>
      </w:r>
      <w:r w:rsidR="00DE1743">
        <w:rPr>
          <w:rFonts w:ascii="Arial" w:hAnsi="Arial" w:cs="Arial"/>
        </w:rPr>
        <w:t>Canine</w:t>
      </w:r>
      <w:r w:rsidRPr="000363EA">
        <w:rPr>
          <w:rFonts w:ascii="Arial" w:hAnsi="Arial" w:cs="Arial"/>
        </w:rPr>
        <w:t xml:space="preserve"> Training, </w:t>
      </w:r>
      <w:r w:rsidR="00AE77AC">
        <w:rPr>
          <w:rFonts w:ascii="Arial" w:hAnsi="Arial" w:cs="Arial"/>
        </w:rPr>
        <w:t xml:space="preserve">Travelling &amp; </w:t>
      </w:r>
      <w:r w:rsidRPr="000363EA">
        <w:rPr>
          <w:rFonts w:ascii="Arial" w:hAnsi="Arial" w:cs="Arial"/>
        </w:rPr>
        <w:t>Social History</w:t>
      </w:r>
      <w:r w:rsidR="00AE77AC">
        <w:rPr>
          <w:rFonts w:ascii="Arial" w:hAnsi="Arial" w:cs="Arial"/>
        </w:rPr>
        <w:t xml:space="preserve"> </w:t>
      </w:r>
      <w:r w:rsidR="00787841" w:rsidRPr="000363EA">
        <w:rPr>
          <w:rFonts w:ascii="Arial" w:hAnsi="Arial" w:cs="Arial"/>
        </w:rPr>
        <w:t>-</w:t>
      </w:r>
      <w:r w:rsidR="00AE77AC">
        <w:rPr>
          <w:rFonts w:ascii="Arial" w:hAnsi="Arial" w:cs="Arial"/>
        </w:rPr>
        <w:t xml:space="preserve"> </w:t>
      </w:r>
      <w:r w:rsidR="00787841" w:rsidRPr="000363EA">
        <w:rPr>
          <w:rFonts w:ascii="Arial" w:hAnsi="Arial" w:cs="Arial"/>
        </w:rPr>
        <w:t xml:space="preserve">writing </w:t>
      </w:r>
      <w:r w:rsidR="00DE1743">
        <w:rPr>
          <w:rFonts w:ascii="Arial" w:hAnsi="Arial" w:cs="Arial"/>
        </w:rPr>
        <w:t xml:space="preserve">two books on </w:t>
      </w:r>
      <w:r w:rsidR="00787841" w:rsidRPr="000363EA">
        <w:rPr>
          <w:rFonts w:ascii="Arial" w:hAnsi="Arial" w:cs="Arial"/>
        </w:rPr>
        <w:t>my family history over the last 100 years</w:t>
      </w:r>
      <w:r w:rsidRPr="000363EA">
        <w:rPr>
          <w:rFonts w:ascii="Arial" w:hAnsi="Arial" w:cs="Arial"/>
        </w:rPr>
        <w:t>,</w:t>
      </w:r>
    </w:p>
    <w:sectPr w:rsidR="00F40B1A" w:rsidRPr="000363EA" w:rsidSect="0085383A">
      <w:headerReference w:type="default" r:id="rId8"/>
      <w:footerReference w:type="default" r:id="rId9"/>
      <w:pgSz w:w="11907" w:h="16840" w:code="9"/>
      <w:pgMar w:top="851" w:right="1021" w:bottom="709" w:left="1021" w:header="57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094A1" w14:textId="77777777" w:rsidR="00AF0909" w:rsidRDefault="00AF0909">
      <w:r>
        <w:separator/>
      </w:r>
    </w:p>
  </w:endnote>
  <w:endnote w:type="continuationSeparator" w:id="0">
    <w:p w14:paraId="095CDBEA" w14:textId="77777777" w:rsidR="00AF0909" w:rsidRDefault="00AF0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San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F2E40" w14:textId="77777777" w:rsidR="00DE13FB" w:rsidRDefault="00385701" w:rsidP="00001EF4">
    <w:pPr>
      <w:pStyle w:val="Footer"/>
      <w:pBdr>
        <w:top w:val="single" w:sz="6" w:space="1" w:color="0F243E"/>
      </w:pBdr>
      <w:jc w:val="right"/>
    </w:pPr>
    <w:r w:rsidRPr="009A7B47">
      <w:rPr>
        <w:rFonts w:ascii="Arial Narrow" w:hAnsi="Arial Narrow"/>
        <w:b/>
        <w:color w:val="0070C0"/>
      </w:rPr>
      <w:t>Resides</w:t>
    </w:r>
    <w:r w:rsidRPr="009A7B47">
      <w:rPr>
        <w:rFonts w:ascii="Arial Narrow" w:hAnsi="Arial Narrow"/>
        <w:b/>
        <w:color w:val="0070C0"/>
        <w:lang w:val="en-GB"/>
      </w:rPr>
      <w:t>:</w:t>
    </w:r>
    <w:r w:rsidR="00C02BEE" w:rsidRPr="009A7B47">
      <w:rPr>
        <w:rFonts w:ascii="Arial Narrow" w:hAnsi="Arial Narrow"/>
        <w:b/>
        <w:color w:val="0070C0"/>
      </w:rPr>
      <w:t xml:space="preserve"> </w:t>
    </w:r>
    <w:r w:rsidR="004A5C4C" w:rsidRPr="009A7B47">
      <w:rPr>
        <w:rFonts w:ascii="Arial Narrow" w:hAnsi="Arial Narrow"/>
        <w:b/>
        <w:color w:val="0070C0"/>
        <w:lang w:val="en-GB"/>
      </w:rPr>
      <w:t xml:space="preserve">UK </w:t>
    </w:r>
    <w:r w:rsidRPr="009A7B47">
      <w:rPr>
        <w:rFonts w:ascii="Arial Narrow" w:hAnsi="Arial Narrow"/>
        <w:b/>
        <w:color w:val="0070C0"/>
        <w:lang w:val="en-GB"/>
      </w:rPr>
      <w:t>●</w:t>
    </w:r>
    <w:r w:rsidR="00356415" w:rsidRPr="009A7B47">
      <w:rPr>
        <w:rFonts w:ascii="Arial Narrow" w:hAnsi="Arial Narrow"/>
        <w:b/>
        <w:color w:val="0070C0"/>
      </w:rPr>
      <w:t xml:space="preserve"> </w:t>
    </w:r>
    <w:r w:rsidR="00356415" w:rsidRPr="009A7B47">
      <w:rPr>
        <w:rFonts w:ascii="Arial Narrow" w:hAnsi="Arial Narrow"/>
        <w:b/>
        <w:color w:val="0070C0"/>
        <w:lang w:val="en-GB"/>
      </w:rPr>
      <w:t xml:space="preserve">+44 </w:t>
    </w:r>
    <w:r w:rsidR="00C02BEE" w:rsidRPr="009A7B47">
      <w:rPr>
        <w:rFonts w:ascii="Arial Narrow" w:hAnsi="Arial Narrow"/>
        <w:b/>
        <w:color w:val="0070C0"/>
        <w:lang w:val="en-GB"/>
      </w:rPr>
      <w:t>776</w:t>
    </w:r>
    <w:r w:rsidR="001A5D94">
      <w:rPr>
        <w:rFonts w:ascii="Arial Narrow" w:hAnsi="Arial Narrow"/>
        <w:b/>
        <w:color w:val="0070C0"/>
        <w:lang w:val="en-GB"/>
      </w:rPr>
      <w:t>4-404808</w:t>
    </w:r>
    <w:r w:rsidR="00C02BEE" w:rsidRPr="009A7B47">
      <w:rPr>
        <w:rFonts w:ascii="Arial Narrow" w:hAnsi="Arial Narrow"/>
        <w:b/>
        <w:color w:val="0070C0"/>
      </w:rPr>
      <w:t xml:space="preserve"> (</w:t>
    </w:r>
    <w:r w:rsidR="00C02BEE" w:rsidRPr="009A7B47">
      <w:rPr>
        <w:rFonts w:ascii="Arial Narrow" w:hAnsi="Arial Narrow"/>
        <w:b/>
        <w:color w:val="0070C0"/>
        <w:lang w:val="en-GB"/>
      </w:rPr>
      <w:t>m</w:t>
    </w:r>
    <w:r w:rsidRPr="009A7B47">
      <w:rPr>
        <w:rFonts w:ascii="Arial Narrow" w:hAnsi="Arial Narrow"/>
        <w:b/>
        <w:color w:val="0070C0"/>
      </w:rPr>
      <w:t>)</w:t>
    </w:r>
    <w:r w:rsidRPr="009A7B47">
      <w:rPr>
        <w:rFonts w:ascii="Arial Narrow" w:hAnsi="Arial Narrow"/>
        <w:b/>
        <w:color w:val="0070C0"/>
        <w:lang w:val="en-GB"/>
      </w:rPr>
      <w:t xml:space="preserve"> ●</w:t>
    </w:r>
    <w:r w:rsidRPr="009A7B47">
      <w:rPr>
        <w:rFonts w:ascii="Arial Narrow" w:hAnsi="Arial Narrow"/>
        <w:b/>
        <w:color w:val="0070C0"/>
      </w:rPr>
      <w:t xml:space="preserve"> </w:t>
    </w:r>
    <w:r w:rsidR="009A7B47" w:rsidRPr="009A7B47">
      <w:rPr>
        <w:rFonts w:ascii="Arial Narrow" w:hAnsi="Arial Narrow"/>
        <w:b/>
        <w:color w:val="0070C0"/>
        <w:lang w:val="en-GB"/>
      </w:rPr>
      <w:t>jdmduff@aol.com</w:t>
    </w:r>
    <w:r w:rsidRPr="009A7B47">
      <w:rPr>
        <w:rFonts w:ascii="Arial Narrow" w:hAnsi="Arial Narrow"/>
        <w:b/>
        <w:color w:val="0070C0"/>
        <w:lang w:val="en-GB"/>
      </w:rPr>
      <w:t xml:space="preserve"> </w:t>
    </w:r>
    <w:r w:rsidRPr="009A7B47">
      <w:rPr>
        <w:rFonts w:ascii="Arial Narrow" w:hAnsi="Arial Narrow"/>
        <w:b/>
        <w:color w:val="0070C0"/>
      </w:rPr>
      <w:t>(e)</w:t>
    </w:r>
    <w:r w:rsidRPr="009A7B47">
      <w:rPr>
        <w:rFonts w:ascii="Arial Narrow" w:hAnsi="Arial Narrow"/>
        <w:b/>
        <w:color w:val="0070C0"/>
        <w:lang w:val="en-GB"/>
      </w:rPr>
      <w:t xml:space="preserve">         </w:t>
    </w:r>
    <w:r w:rsidR="00DE13FB" w:rsidRPr="00AD2D0F">
      <w:rPr>
        <w:rFonts w:ascii="Arial Narrow" w:hAnsi="Arial Narrow"/>
        <w:b/>
      </w:rPr>
      <w:fldChar w:fldCharType="begin"/>
    </w:r>
    <w:r w:rsidR="00DE13FB" w:rsidRPr="00AD2D0F">
      <w:rPr>
        <w:rFonts w:ascii="Arial Narrow" w:hAnsi="Arial Narrow"/>
        <w:b/>
      </w:rPr>
      <w:instrText xml:space="preserve"> PAGE   \* MERGEFORMAT </w:instrText>
    </w:r>
    <w:r w:rsidR="00DE13FB" w:rsidRPr="00AD2D0F">
      <w:rPr>
        <w:rFonts w:ascii="Arial Narrow" w:hAnsi="Arial Narrow"/>
        <w:b/>
      </w:rPr>
      <w:fldChar w:fldCharType="separate"/>
    </w:r>
    <w:r w:rsidR="00D7053D">
      <w:rPr>
        <w:rFonts w:ascii="Arial Narrow" w:hAnsi="Arial Narrow"/>
        <w:b/>
        <w:noProof/>
      </w:rPr>
      <w:t>1</w:t>
    </w:r>
    <w:r w:rsidR="00DE13FB" w:rsidRPr="00AD2D0F">
      <w:rPr>
        <w:rFonts w:ascii="Arial Narrow" w:hAnsi="Arial Narrow"/>
        <w:b/>
        <w:noProof/>
      </w:rPr>
      <w:fldChar w:fldCharType="end"/>
    </w:r>
    <w:r w:rsidR="00DE13FB" w:rsidRPr="00AD2D0F">
      <w:rPr>
        <w:rFonts w:ascii="Arial Narrow" w:hAnsi="Arial Narrow"/>
        <w:b/>
      </w:rPr>
      <w:t xml:space="preserve"> </w:t>
    </w:r>
    <w:r w:rsidR="00DE13FB">
      <w:t xml:space="preserve">| </w:t>
    </w:r>
    <w:r w:rsidR="00DE13FB" w:rsidRPr="00AD2D0F">
      <w:rPr>
        <w:rFonts w:ascii="Arial Narrow" w:hAnsi="Arial Narrow"/>
        <w:b/>
        <w:color w:val="365F91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0FE96" w14:textId="77777777" w:rsidR="00AF0909" w:rsidRDefault="00AF0909">
      <w:r>
        <w:separator/>
      </w:r>
    </w:p>
  </w:footnote>
  <w:footnote w:type="continuationSeparator" w:id="0">
    <w:p w14:paraId="2EDF223C" w14:textId="77777777" w:rsidR="00AF0909" w:rsidRDefault="00AF0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373C8" w14:textId="77777777" w:rsidR="00440349" w:rsidRPr="009A7B47" w:rsidRDefault="00440349">
    <w:pPr>
      <w:pStyle w:val="Header"/>
      <w:rPr>
        <w:color w:val="0070C0"/>
        <w14:textFill>
          <w14:gradFill>
            <w14:gsLst>
              <w14:gs w14:pos="0">
                <w14:srgbClr w14:val="0070C0">
                  <w14:shade w14:val="30000"/>
                  <w14:satMod w14:val="115000"/>
                </w14:srgbClr>
              </w14:gs>
              <w14:gs w14:pos="50000">
                <w14:srgbClr w14:val="0070C0">
                  <w14:shade w14:val="67500"/>
                  <w14:satMod w14:val="115000"/>
                </w14:srgbClr>
              </w14:gs>
              <w14:gs w14:pos="100000">
                <w14:srgbClr w14:val="0070C0">
                  <w14:shade w14:val="100000"/>
                  <w14:satMod w14:val="115000"/>
                </w14:srgbClr>
              </w14:gs>
            </w14:gsLst>
            <w14:lin w14:ang="2700000" w14:scaled="0"/>
          </w14:gradFill>
        </w14:textFill>
      </w:rPr>
    </w:pPr>
  </w:p>
  <w:p w14:paraId="490D868A" w14:textId="77777777" w:rsidR="00C02BEE" w:rsidRPr="009A7B47" w:rsidRDefault="00440349">
    <w:pPr>
      <w:pStyle w:val="Header"/>
      <w:rPr>
        <w:color w:val="0000FF"/>
        <w:sz w:val="22"/>
        <w14:textFill>
          <w14:gradFill>
            <w14:gsLst>
              <w14:gs w14:pos="0">
                <w14:srgbClr w14:val="0070C0">
                  <w14:shade w14:val="30000"/>
                  <w14:satMod w14:val="115000"/>
                </w14:srgbClr>
              </w14:gs>
              <w14:gs w14:pos="50000">
                <w14:srgbClr w14:val="0070C0">
                  <w14:shade w14:val="67500"/>
                  <w14:satMod w14:val="115000"/>
                </w14:srgbClr>
              </w14:gs>
              <w14:gs w14:pos="100000">
                <w14:srgbClr w14:val="0070C0">
                  <w14:shade w14:val="100000"/>
                  <w14:satMod w14:val="115000"/>
                </w14:srgbClr>
              </w14:gs>
            </w14:gsLst>
            <w14:lin w14:ang="2700000" w14:scaled="0"/>
          </w14:gradFill>
        </w14:textFill>
      </w:rPr>
    </w:pPr>
    <w:proofErr w:type="gramStart"/>
    <w:r w:rsidRPr="009A7B47">
      <w:rPr>
        <w:color w:val="0070C0"/>
        <w:sz w:val="22"/>
        <w14:textFill>
          <w14:gradFill>
            <w14:gsLst>
              <w14:gs w14:pos="0">
                <w14:srgbClr w14:val="0070C0">
                  <w14:shade w14:val="30000"/>
                  <w14:satMod w14:val="115000"/>
                </w14:srgbClr>
              </w14:gs>
              <w14:gs w14:pos="50000">
                <w14:srgbClr w14:val="0070C0">
                  <w14:shade w14:val="67500"/>
                  <w14:satMod w14:val="115000"/>
                </w14:srgbClr>
              </w14:gs>
              <w14:gs w14:pos="100000">
                <w14:srgbClr w14:val="0070C0">
                  <w14:shade w14:val="100000"/>
                  <w14:satMod w14:val="115000"/>
                </w14:srgbClr>
              </w14:gs>
            </w14:gsLst>
            <w14:lin w14:ang="2700000" w14:scaled="0"/>
          </w14:gradFill>
        </w14:textFill>
      </w:rPr>
      <w:t>Email :</w:t>
    </w:r>
    <w:proofErr w:type="gramEnd"/>
    <w:r w:rsidRPr="009A7B47">
      <w:rPr>
        <w:color w:val="0070C0"/>
        <w:sz w:val="22"/>
        <w14:textFill>
          <w14:gradFill>
            <w14:gsLst>
              <w14:gs w14:pos="0">
                <w14:srgbClr w14:val="0070C0">
                  <w14:shade w14:val="30000"/>
                  <w14:satMod w14:val="115000"/>
                </w14:srgbClr>
              </w14:gs>
              <w14:gs w14:pos="50000">
                <w14:srgbClr w14:val="0070C0">
                  <w14:shade w14:val="67500"/>
                  <w14:satMod w14:val="115000"/>
                </w14:srgbClr>
              </w14:gs>
              <w14:gs w14:pos="100000">
                <w14:srgbClr w14:val="0070C0">
                  <w14:shade w14:val="100000"/>
                  <w14:satMod w14:val="115000"/>
                </w14:srgbClr>
              </w14:gs>
            </w14:gsLst>
            <w14:lin w14:ang="2700000" w14:scaled="0"/>
          </w14:gradFill>
        </w14:textFill>
      </w:rPr>
      <w:t xml:space="preserve"> </w:t>
    </w:r>
    <w:r w:rsidR="009A7B47" w:rsidRPr="009A7B47">
      <w:rPr>
        <w:color w:val="0070C0"/>
        <w:sz w:val="22"/>
        <w14:textFill>
          <w14:gradFill>
            <w14:gsLst>
              <w14:gs w14:pos="0">
                <w14:srgbClr w14:val="0070C0">
                  <w14:shade w14:val="30000"/>
                  <w14:satMod w14:val="115000"/>
                </w14:srgbClr>
              </w14:gs>
              <w14:gs w14:pos="50000">
                <w14:srgbClr w14:val="0070C0">
                  <w14:shade w14:val="67500"/>
                  <w14:satMod w14:val="115000"/>
                </w14:srgbClr>
              </w14:gs>
              <w14:gs w14:pos="100000">
                <w14:srgbClr w14:val="0070C0">
                  <w14:shade w14:val="100000"/>
                  <w14:satMod w14:val="115000"/>
                </w14:srgbClr>
              </w14:gs>
            </w14:gsLst>
            <w14:lin w14:ang="2700000" w14:scaled="0"/>
          </w14:gradFill>
        </w14:textFill>
      </w:rPr>
      <w:t>jdmduff@aol.com</w:t>
    </w:r>
    <w:r w:rsidR="00356415" w:rsidRPr="009A7B47">
      <w:rPr>
        <w:color w:val="0000FF"/>
        <w:sz w:val="22"/>
        <w14:textFill>
          <w14:gradFill>
            <w14:gsLst>
              <w14:gs w14:pos="0">
                <w14:srgbClr w14:val="0070C0">
                  <w14:shade w14:val="30000"/>
                  <w14:satMod w14:val="115000"/>
                </w14:srgbClr>
              </w14:gs>
              <w14:gs w14:pos="50000">
                <w14:srgbClr w14:val="0070C0">
                  <w14:shade w14:val="67500"/>
                  <w14:satMod w14:val="115000"/>
                </w14:srgbClr>
              </w14:gs>
              <w14:gs w14:pos="100000">
                <w14:srgbClr w14:val="0070C0">
                  <w14:shade w14:val="100000"/>
                  <w14:satMod w14:val="115000"/>
                </w14:srgbClr>
              </w14:gs>
            </w14:gsLst>
            <w14:lin w14:ang="2700000" w14:scaled="0"/>
          </w14:gradFill>
        </w14:textFill>
      </w:rPr>
      <w:tab/>
    </w:r>
    <w:r w:rsidR="00356415" w:rsidRPr="009A7B47">
      <w:rPr>
        <w:color w:val="0000FF"/>
        <w:sz w:val="22"/>
        <w14:textFill>
          <w14:gradFill>
            <w14:gsLst>
              <w14:gs w14:pos="0">
                <w14:srgbClr w14:val="0070C0">
                  <w14:shade w14:val="30000"/>
                  <w14:satMod w14:val="115000"/>
                </w14:srgbClr>
              </w14:gs>
              <w14:gs w14:pos="50000">
                <w14:srgbClr w14:val="0070C0">
                  <w14:shade w14:val="67500"/>
                  <w14:satMod w14:val="115000"/>
                </w14:srgbClr>
              </w14:gs>
              <w14:gs w14:pos="100000">
                <w14:srgbClr w14:val="0070C0">
                  <w14:shade w14:val="100000"/>
                  <w14:satMod w14:val="115000"/>
                </w14:srgbClr>
              </w14:gs>
            </w14:gsLst>
            <w14:lin w14:ang="2700000" w14:scaled="0"/>
          </w14:gradFill>
        </w14:textFill>
      </w:rPr>
      <w:tab/>
      <w:t xml:space="preserve">Phone : +44 </w:t>
    </w:r>
    <w:r w:rsidR="001A5D94">
      <w:rPr>
        <w:color w:val="0000FF"/>
        <w:sz w:val="22"/>
        <w14:textFill>
          <w14:gradFill>
            <w14:gsLst>
              <w14:gs w14:pos="0">
                <w14:srgbClr w14:val="0070C0">
                  <w14:shade w14:val="30000"/>
                  <w14:satMod w14:val="115000"/>
                </w14:srgbClr>
              </w14:gs>
              <w14:gs w14:pos="50000">
                <w14:srgbClr w14:val="0070C0">
                  <w14:shade w14:val="67500"/>
                  <w14:satMod w14:val="115000"/>
                </w14:srgbClr>
              </w14:gs>
              <w14:gs w14:pos="100000">
                <w14:srgbClr w14:val="0070C0">
                  <w14:shade w14:val="100000"/>
                  <w14:satMod w14:val="115000"/>
                </w14:srgbClr>
              </w14:gs>
            </w14:gsLst>
            <w14:lin w14:ang="2700000" w14:scaled="0"/>
          </w14:gradFill>
        </w14:textFill>
      </w:rPr>
      <w:t>7764-404808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pt;height:9pt" o:bullet="t">
        <v:imagedata r:id="rId1" o:title="BD15136_"/>
      </v:shape>
    </w:pict>
  </w:numPicBullet>
  <w:abstractNum w:abstractNumId="0" w15:restartNumberingAfterBreak="0">
    <w:nsid w:val="00AC667F"/>
    <w:multiLevelType w:val="hybridMultilevel"/>
    <w:tmpl w:val="E1ECD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26701"/>
    <w:multiLevelType w:val="hybridMultilevel"/>
    <w:tmpl w:val="CF603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C4CA1"/>
    <w:multiLevelType w:val="hybridMultilevel"/>
    <w:tmpl w:val="F6D29AD8"/>
    <w:lvl w:ilvl="0" w:tplc="103062F6">
      <w:start w:val="2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333399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771A47"/>
    <w:multiLevelType w:val="hybridMultilevel"/>
    <w:tmpl w:val="85382A3C"/>
    <w:lvl w:ilvl="0" w:tplc="103062F6">
      <w:start w:val="2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99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636AB"/>
    <w:multiLevelType w:val="hybridMultilevel"/>
    <w:tmpl w:val="0BF28940"/>
    <w:lvl w:ilvl="0" w:tplc="103062F6">
      <w:start w:val="2"/>
      <w:numFmt w:val="bullet"/>
      <w:lvlText w:val=""/>
      <w:lvlJc w:val="left"/>
      <w:pPr>
        <w:ind w:left="1860" w:hanging="1140"/>
      </w:pPr>
      <w:rPr>
        <w:rFonts w:ascii="Symbol" w:hAnsi="Symbol" w:hint="default"/>
        <w:color w:val="333399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6E56CF"/>
    <w:multiLevelType w:val="hybridMultilevel"/>
    <w:tmpl w:val="06A2E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73426"/>
    <w:multiLevelType w:val="hybridMultilevel"/>
    <w:tmpl w:val="C51C5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3491A"/>
    <w:multiLevelType w:val="hybridMultilevel"/>
    <w:tmpl w:val="52B69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F23EA"/>
    <w:multiLevelType w:val="hybridMultilevel"/>
    <w:tmpl w:val="18BAD5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A45206"/>
    <w:multiLevelType w:val="hybridMultilevel"/>
    <w:tmpl w:val="D522346E"/>
    <w:lvl w:ilvl="0" w:tplc="103062F6">
      <w:start w:val="2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33399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235CF2"/>
    <w:multiLevelType w:val="hybridMultilevel"/>
    <w:tmpl w:val="19A41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355232"/>
    <w:multiLevelType w:val="hybridMultilevel"/>
    <w:tmpl w:val="1EFC1332"/>
    <w:lvl w:ilvl="0" w:tplc="103062F6">
      <w:start w:val="2"/>
      <w:numFmt w:val="bullet"/>
      <w:lvlText w:val=""/>
      <w:lvlJc w:val="left"/>
      <w:pPr>
        <w:ind w:left="1500" w:hanging="1140"/>
      </w:pPr>
      <w:rPr>
        <w:rFonts w:ascii="Symbol" w:hAnsi="Symbol" w:hint="default"/>
        <w:color w:val="333399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826A0"/>
    <w:multiLevelType w:val="hybridMultilevel"/>
    <w:tmpl w:val="F57E93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36245B"/>
    <w:multiLevelType w:val="hybridMultilevel"/>
    <w:tmpl w:val="E49CE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A76398"/>
    <w:multiLevelType w:val="hybridMultilevel"/>
    <w:tmpl w:val="13B45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AF7375"/>
    <w:multiLevelType w:val="hybridMultilevel"/>
    <w:tmpl w:val="2F3449CE"/>
    <w:lvl w:ilvl="0" w:tplc="103062F6">
      <w:start w:val="2"/>
      <w:numFmt w:val="bullet"/>
      <w:lvlText w:val=""/>
      <w:lvlJc w:val="left"/>
      <w:pPr>
        <w:ind w:left="1500" w:hanging="1140"/>
      </w:pPr>
      <w:rPr>
        <w:rFonts w:ascii="Symbol" w:hAnsi="Symbol" w:hint="default"/>
        <w:color w:val="333399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43CA7"/>
    <w:multiLevelType w:val="hybridMultilevel"/>
    <w:tmpl w:val="1C646E82"/>
    <w:lvl w:ilvl="0" w:tplc="103062F6">
      <w:start w:val="2"/>
      <w:numFmt w:val="bullet"/>
      <w:lvlText w:val=""/>
      <w:lvlJc w:val="left"/>
      <w:pPr>
        <w:ind w:left="1860" w:hanging="1140"/>
      </w:pPr>
      <w:rPr>
        <w:rFonts w:ascii="Symbol" w:hAnsi="Symbol" w:hint="default"/>
        <w:color w:val="333399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0E64CE"/>
    <w:multiLevelType w:val="hybridMultilevel"/>
    <w:tmpl w:val="241CC584"/>
    <w:lvl w:ilvl="0" w:tplc="103062F6">
      <w:start w:val="2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99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281140"/>
    <w:multiLevelType w:val="hybridMultilevel"/>
    <w:tmpl w:val="0BECB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22F14"/>
    <w:multiLevelType w:val="hybridMultilevel"/>
    <w:tmpl w:val="B85AE76C"/>
    <w:lvl w:ilvl="0" w:tplc="103062F6">
      <w:start w:val="2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99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1326DF"/>
    <w:multiLevelType w:val="hybridMultilevel"/>
    <w:tmpl w:val="FDAEB320"/>
    <w:lvl w:ilvl="0" w:tplc="103062F6">
      <w:start w:val="2"/>
      <w:numFmt w:val="bullet"/>
      <w:lvlText w:val=""/>
      <w:lvlJc w:val="left"/>
      <w:pPr>
        <w:ind w:left="1860" w:hanging="1140"/>
      </w:pPr>
      <w:rPr>
        <w:rFonts w:ascii="Symbol" w:hAnsi="Symbol" w:hint="default"/>
        <w:color w:val="333399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EAB4CEE"/>
    <w:multiLevelType w:val="hybridMultilevel"/>
    <w:tmpl w:val="F976BE76"/>
    <w:lvl w:ilvl="0" w:tplc="103062F6">
      <w:start w:val="2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99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41368">
    <w:abstractNumId w:val="9"/>
  </w:num>
  <w:num w:numId="2" w16cid:durableId="878593997">
    <w:abstractNumId w:val="11"/>
  </w:num>
  <w:num w:numId="3" w16cid:durableId="1088229888">
    <w:abstractNumId w:val="17"/>
  </w:num>
  <w:num w:numId="4" w16cid:durableId="609506850">
    <w:abstractNumId w:val="21"/>
  </w:num>
  <w:num w:numId="5" w16cid:durableId="1406148789">
    <w:abstractNumId w:val="2"/>
  </w:num>
  <w:num w:numId="6" w16cid:durableId="1614480512">
    <w:abstractNumId w:val="3"/>
  </w:num>
  <w:num w:numId="7" w16cid:durableId="1489593785">
    <w:abstractNumId w:val="4"/>
  </w:num>
  <w:num w:numId="8" w16cid:durableId="1786540867">
    <w:abstractNumId w:val="19"/>
  </w:num>
  <w:num w:numId="9" w16cid:durableId="811556650">
    <w:abstractNumId w:val="15"/>
  </w:num>
  <w:num w:numId="10" w16cid:durableId="1550652225">
    <w:abstractNumId w:val="16"/>
  </w:num>
  <w:num w:numId="11" w16cid:durableId="1489782936">
    <w:abstractNumId w:val="20"/>
  </w:num>
  <w:num w:numId="12" w16cid:durableId="511722714">
    <w:abstractNumId w:val="8"/>
  </w:num>
  <w:num w:numId="13" w16cid:durableId="417949960">
    <w:abstractNumId w:val="7"/>
  </w:num>
  <w:num w:numId="14" w16cid:durableId="1294864489">
    <w:abstractNumId w:val="10"/>
  </w:num>
  <w:num w:numId="15" w16cid:durableId="1693800188">
    <w:abstractNumId w:val="14"/>
  </w:num>
  <w:num w:numId="16" w16cid:durableId="1419600281">
    <w:abstractNumId w:val="18"/>
  </w:num>
  <w:num w:numId="17" w16cid:durableId="1353187719">
    <w:abstractNumId w:val="13"/>
  </w:num>
  <w:num w:numId="18" w16cid:durableId="1185054659">
    <w:abstractNumId w:val="6"/>
  </w:num>
  <w:num w:numId="19" w16cid:durableId="225074347">
    <w:abstractNumId w:val="12"/>
  </w:num>
  <w:num w:numId="20" w16cid:durableId="42683610">
    <w:abstractNumId w:val="0"/>
  </w:num>
  <w:num w:numId="21" w16cid:durableId="356737524">
    <w:abstractNumId w:val="5"/>
  </w:num>
  <w:num w:numId="22" w16cid:durableId="128188458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E2"/>
    <w:rsid w:val="00001EF4"/>
    <w:rsid w:val="00015CEC"/>
    <w:rsid w:val="000162D9"/>
    <w:rsid w:val="00020F2B"/>
    <w:rsid w:val="00025508"/>
    <w:rsid w:val="00026D26"/>
    <w:rsid w:val="000322B1"/>
    <w:rsid w:val="00035624"/>
    <w:rsid w:val="000363EA"/>
    <w:rsid w:val="00040909"/>
    <w:rsid w:val="00054C07"/>
    <w:rsid w:val="00057F51"/>
    <w:rsid w:val="00065498"/>
    <w:rsid w:val="00066ADA"/>
    <w:rsid w:val="000701C4"/>
    <w:rsid w:val="00072566"/>
    <w:rsid w:val="00072F00"/>
    <w:rsid w:val="00073971"/>
    <w:rsid w:val="0007610A"/>
    <w:rsid w:val="00076DA1"/>
    <w:rsid w:val="0007730B"/>
    <w:rsid w:val="00086F55"/>
    <w:rsid w:val="00090676"/>
    <w:rsid w:val="00093054"/>
    <w:rsid w:val="0009654D"/>
    <w:rsid w:val="000A11F8"/>
    <w:rsid w:val="000A1CD6"/>
    <w:rsid w:val="000B498C"/>
    <w:rsid w:val="000B679F"/>
    <w:rsid w:val="000B73EB"/>
    <w:rsid w:val="000C2958"/>
    <w:rsid w:val="000C3980"/>
    <w:rsid w:val="000C5B0B"/>
    <w:rsid w:val="000C7E61"/>
    <w:rsid w:val="000D6961"/>
    <w:rsid w:val="000E2589"/>
    <w:rsid w:val="000E4787"/>
    <w:rsid w:val="000E6AA0"/>
    <w:rsid w:val="000F02A7"/>
    <w:rsid w:val="000F1228"/>
    <w:rsid w:val="000F16DF"/>
    <w:rsid w:val="000F1F2B"/>
    <w:rsid w:val="000F5D87"/>
    <w:rsid w:val="00106D5E"/>
    <w:rsid w:val="00112DF7"/>
    <w:rsid w:val="001174B5"/>
    <w:rsid w:val="0012117C"/>
    <w:rsid w:val="001233E4"/>
    <w:rsid w:val="0012358E"/>
    <w:rsid w:val="00124660"/>
    <w:rsid w:val="001256DB"/>
    <w:rsid w:val="00125DF6"/>
    <w:rsid w:val="00130A95"/>
    <w:rsid w:val="0013606C"/>
    <w:rsid w:val="00136997"/>
    <w:rsid w:val="00141025"/>
    <w:rsid w:val="001428E8"/>
    <w:rsid w:val="00143D5D"/>
    <w:rsid w:val="0014413B"/>
    <w:rsid w:val="001457AB"/>
    <w:rsid w:val="00145D9B"/>
    <w:rsid w:val="0014615A"/>
    <w:rsid w:val="00146296"/>
    <w:rsid w:val="001511DC"/>
    <w:rsid w:val="00152937"/>
    <w:rsid w:val="00156EA7"/>
    <w:rsid w:val="001604D0"/>
    <w:rsid w:val="00162FC4"/>
    <w:rsid w:val="001646CD"/>
    <w:rsid w:val="001655B6"/>
    <w:rsid w:val="00171180"/>
    <w:rsid w:val="001721CE"/>
    <w:rsid w:val="001743A6"/>
    <w:rsid w:val="001760AF"/>
    <w:rsid w:val="001815FC"/>
    <w:rsid w:val="00193FD0"/>
    <w:rsid w:val="001A0F37"/>
    <w:rsid w:val="001A40B5"/>
    <w:rsid w:val="001A5358"/>
    <w:rsid w:val="001A5D94"/>
    <w:rsid w:val="001B1928"/>
    <w:rsid w:val="001B3BE8"/>
    <w:rsid w:val="001B434A"/>
    <w:rsid w:val="001C0834"/>
    <w:rsid w:val="001C3E7F"/>
    <w:rsid w:val="001C7771"/>
    <w:rsid w:val="001D121A"/>
    <w:rsid w:val="001D42BE"/>
    <w:rsid w:val="001D4E9D"/>
    <w:rsid w:val="001D7E6E"/>
    <w:rsid w:val="001E4236"/>
    <w:rsid w:val="001E661A"/>
    <w:rsid w:val="001E75D9"/>
    <w:rsid w:val="001F1344"/>
    <w:rsid w:val="001F2726"/>
    <w:rsid w:val="001F7023"/>
    <w:rsid w:val="001F7CE9"/>
    <w:rsid w:val="00200154"/>
    <w:rsid w:val="00204274"/>
    <w:rsid w:val="0021248F"/>
    <w:rsid w:val="00212727"/>
    <w:rsid w:val="002127EB"/>
    <w:rsid w:val="00213C48"/>
    <w:rsid w:val="002160D4"/>
    <w:rsid w:val="00216789"/>
    <w:rsid w:val="00223B6B"/>
    <w:rsid w:val="00233438"/>
    <w:rsid w:val="00234134"/>
    <w:rsid w:val="0023471A"/>
    <w:rsid w:val="002360CA"/>
    <w:rsid w:val="002360EB"/>
    <w:rsid w:val="00236296"/>
    <w:rsid w:val="0024705D"/>
    <w:rsid w:val="00250CBB"/>
    <w:rsid w:val="0025267E"/>
    <w:rsid w:val="002558C4"/>
    <w:rsid w:val="00261CAC"/>
    <w:rsid w:val="00262CCA"/>
    <w:rsid w:val="00263BDB"/>
    <w:rsid w:val="00280F7E"/>
    <w:rsid w:val="0028162A"/>
    <w:rsid w:val="002845A4"/>
    <w:rsid w:val="00291860"/>
    <w:rsid w:val="002924BE"/>
    <w:rsid w:val="00294833"/>
    <w:rsid w:val="002964DE"/>
    <w:rsid w:val="002972B8"/>
    <w:rsid w:val="002A5BDB"/>
    <w:rsid w:val="002A7C9D"/>
    <w:rsid w:val="002B0220"/>
    <w:rsid w:val="002B0818"/>
    <w:rsid w:val="002B1078"/>
    <w:rsid w:val="002B5D7E"/>
    <w:rsid w:val="002C0D7D"/>
    <w:rsid w:val="002C11F8"/>
    <w:rsid w:val="002C5914"/>
    <w:rsid w:val="002D3D0B"/>
    <w:rsid w:val="002E17EF"/>
    <w:rsid w:val="002E4985"/>
    <w:rsid w:val="002E6D34"/>
    <w:rsid w:val="002F2C77"/>
    <w:rsid w:val="002F6655"/>
    <w:rsid w:val="00304F2D"/>
    <w:rsid w:val="003117E1"/>
    <w:rsid w:val="003134BC"/>
    <w:rsid w:val="00314086"/>
    <w:rsid w:val="00315B94"/>
    <w:rsid w:val="003166C4"/>
    <w:rsid w:val="0032201C"/>
    <w:rsid w:val="00322CF2"/>
    <w:rsid w:val="00323F8F"/>
    <w:rsid w:val="00330F32"/>
    <w:rsid w:val="003316B8"/>
    <w:rsid w:val="00346BD8"/>
    <w:rsid w:val="00352C6C"/>
    <w:rsid w:val="00356415"/>
    <w:rsid w:val="0036051F"/>
    <w:rsid w:val="00361B65"/>
    <w:rsid w:val="00366955"/>
    <w:rsid w:val="00385701"/>
    <w:rsid w:val="0039612C"/>
    <w:rsid w:val="00397EC5"/>
    <w:rsid w:val="003A2832"/>
    <w:rsid w:val="003A6CE7"/>
    <w:rsid w:val="003B2C36"/>
    <w:rsid w:val="003C0063"/>
    <w:rsid w:val="003C3C30"/>
    <w:rsid w:val="003C6F3F"/>
    <w:rsid w:val="003D1889"/>
    <w:rsid w:val="003E7F99"/>
    <w:rsid w:val="003F3FA2"/>
    <w:rsid w:val="003F557B"/>
    <w:rsid w:val="00415051"/>
    <w:rsid w:val="0041682C"/>
    <w:rsid w:val="00421C6A"/>
    <w:rsid w:val="00427D67"/>
    <w:rsid w:val="0043104F"/>
    <w:rsid w:val="004317E8"/>
    <w:rsid w:val="00431AC6"/>
    <w:rsid w:val="00431F91"/>
    <w:rsid w:val="00433954"/>
    <w:rsid w:val="0043668E"/>
    <w:rsid w:val="004374CD"/>
    <w:rsid w:val="00437B8E"/>
    <w:rsid w:val="00440349"/>
    <w:rsid w:val="0044091B"/>
    <w:rsid w:val="00440D2D"/>
    <w:rsid w:val="00445E90"/>
    <w:rsid w:val="00447BA2"/>
    <w:rsid w:val="00453A57"/>
    <w:rsid w:val="00454D56"/>
    <w:rsid w:val="0046594E"/>
    <w:rsid w:val="00470AA3"/>
    <w:rsid w:val="0047161E"/>
    <w:rsid w:val="0047769F"/>
    <w:rsid w:val="00485E1E"/>
    <w:rsid w:val="00487EFE"/>
    <w:rsid w:val="00491395"/>
    <w:rsid w:val="00496005"/>
    <w:rsid w:val="004A5BF5"/>
    <w:rsid w:val="004A5C4C"/>
    <w:rsid w:val="004A5CA4"/>
    <w:rsid w:val="004A60A8"/>
    <w:rsid w:val="004B04BB"/>
    <w:rsid w:val="004B2F08"/>
    <w:rsid w:val="004B4AB9"/>
    <w:rsid w:val="004C5BB4"/>
    <w:rsid w:val="004D01C4"/>
    <w:rsid w:val="004D3600"/>
    <w:rsid w:val="004D4795"/>
    <w:rsid w:val="004D485E"/>
    <w:rsid w:val="004D5863"/>
    <w:rsid w:val="004D5D9B"/>
    <w:rsid w:val="004E2D54"/>
    <w:rsid w:val="004E4C7E"/>
    <w:rsid w:val="004F4593"/>
    <w:rsid w:val="004F6909"/>
    <w:rsid w:val="004F698F"/>
    <w:rsid w:val="00500E79"/>
    <w:rsid w:val="0050100F"/>
    <w:rsid w:val="00503C5A"/>
    <w:rsid w:val="00504A94"/>
    <w:rsid w:val="00504B62"/>
    <w:rsid w:val="0050602A"/>
    <w:rsid w:val="00510A8F"/>
    <w:rsid w:val="00511C43"/>
    <w:rsid w:val="00513171"/>
    <w:rsid w:val="005152EA"/>
    <w:rsid w:val="00516723"/>
    <w:rsid w:val="005169B0"/>
    <w:rsid w:val="00524EFF"/>
    <w:rsid w:val="00530AF3"/>
    <w:rsid w:val="005415A8"/>
    <w:rsid w:val="0054298A"/>
    <w:rsid w:val="00546E64"/>
    <w:rsid w:val="005542ED"/>
    <w:rsid w:val="00556FE2"/>
    <w:rsid w:val="005624A7"/>
    <w:rsid w:val="0056283A"/>
    <w:rsid w:val="005639DD"/>
    <w:rsid w:val="0056616F"/>
    <w:rsid w:val="00566FA6"/>
    <w:rsid w:val="00567DB9"/>
    <w:rsid w:val="00577BEC"/>
    <w:rsid w:val="00577ED7"/>
    <w:rsid w:val="0058143D"/>
    <w:rsid w:val="00583396"/>
    <w:rsid w:val="0058578A"/>
    <w:rsid w:val="00586837"/>
    <w:rsid w:val="00590490"/>
    <w:rsid w:val="00590FE2"/>
    <w:rsid w:val="00591592"/>
    <w:rsid w:val="00596F42"/>
    <w:rsid w:val="005A0F45"/>
    <w:rsid w:val="005A4A96"/>
    <w:rsid w:val="005B2D31"/>
    <w:rsid w:val="005B34B0"/>
    <w:rsid w:val="005B4C88"/>
    <w:rsid w:val="005C0AF8"/>
    <w:rsid w:val="005C43BA"/>
    <w:rsid w:val="005E4539"/>
    <w:rsid w:val="005F03F7"/>
    <w:rsid w:val="005F1726"/>
    <w:rsid w:val="005F4090"/>
    <w:rsid w:val="006056E8"/>
    <w:rsid w:val="00606F03"/>
    <w:rsid w:val="00610AA3"/>
    <w:rsid w:val="00613BAB"/>
    <w:rsid w:val="00614CB1"/>
    <w:rsid w:val="00621F52"/>
    <w:rsid w:val="006253AB"/>
    <w:rsid w:val="00627BF7"/>
    <w:rsid w:val="00631997"/>
    <w:rsid w:val="00633934"/>
    <w:rsid w:val="00640AC0"/>
    <w:rsid w:val="00641E94"/>
    <w:rsid w:val="006563D2"/>
    <w:rsid w:val="00662069"/>
    <w:rsid w:val="00664C14"/>
    <w:rsid w:val="00666486"/>
    <w:rsid w:val="00666EBB"/>
    <w:rsid w:val="00671C76"/>
    <w:rsid w:val="00672056"/>
    <w:rsid w:val="006720BB"/>
    <w:rsid w:val="00672C83"/>
    <w:rsid w:val="0067319E"/>
    <w:rsid w:val="00674D43"/>
    <w:rsid w:val="00675242"/>
    <w:rsid w:val="0067792F"/>
    <w:rsid w:val="00682843"/>
    <w:rsid w:val="006831CF"/>
    <w:rsid w:val="00685737"/>
    <w:rsid w:val="00692662"/>
    <w:rsid w:val="0069510B"/>
    <w:rsid w:val="006952BF"/>
    <w:rsid w:val="006956F1"/>
    <w:rsid w:val="006A59C4"/>
    <w:rsid w:val="006A5D6F"/>
    <w:rsid w:val="006B15BA"/>
    <w:rsid w:val="006B7B10"/>
    <w:rsid w:val="006C4905"/>
    <w:rsid w:val="006C6355"/>
    <w:rsid w:val="006D1355"/>
    <w:rsid w:val="006D143B"/>
    <w:rsid w:val="006D19F5"/>
    <w:rsid w:val="006D4742"/>
    <w:rsid w:val="006D5F19"/>
    <w:rsid w:val="006E0102"/>
    <w:rsid w:val="006E0F43"/>
    <w:rsid w:val="006E12D6"/>
    <w:rsid w:val="006E1DFC"/>
    <w:rsid w:val="006E2ACC"/>
    <w:rsid w:val="006F5336"/>
    <w:rsid w:val="006F78D4"/>
    <w:rsid w:val="00703D8B"/>
    <w:rsid w:val="00705440"/>
    <w:rsid w:val="00711F07"/>
    <w:rsid w:val="0072219E"/>
    <w:rsid w:val="00725EBC"/>
    <w:rsid w:val="007366F8"/>
    <w:rsid w:val="00740FA8"/>
    <w:rsid w:val="00746033"/>
    <w:rsid w:val="00746E1D"/>
    <w:rsid w:val="00747D7B"/>
    <w:rsid w:val="00752605"/>
    <w:rsid w:val="0076236E"/>
    <w:rsid w:val="00762657"/>
    <w:rsid w:val="00774461"/>
    <w:rsid w:val="00774EAF"/>
    <w:rsid w:val="00775C8E"/>
    <w:rsid w:val="0078148B"/>
    <w:rsid w:val="00781AA5"/>
    <w:rsid w:val="00783488"/>
    <w:rsid w:val="00783FBD"/>
    <w:rsid w:val="007841CE"/>
    <w:rsid w:val="00787593"/>
    <w:rsid w:val="00787841"/>
    <w:rsid w:val="007931AE"/>
    <w:rsid w:val="00794928"/>
    <w:rsid w:val="007B3158"/>
    <w:rsid w:val="007B3734"/>
    <w:rsid w:val="007B4FBC"/>
    <w:rsid w:val="007B50EB"/>
    <w:rsid w:val="007B7DFA"/>
    <w:rsid w:val="007C7F39"/>
    <w:rsid w:val="007C7FC6"/>
    <w:rsid w:val="007D0BB8"/>
    <w:rsid w:val="007D1FE5"/>
    <w:rsid w:val="007D3623"/>
    <w:rsid w:val="007D43C2"/>
    <w:rsid w:val="007F29F1"/>
    <w:rsid w:val="007F4701"/>
    <w:rsid w:val="00806C77"/>
    <w:rsid w:val="008114C3"/>
    <w:rsid w:val="008144A8"/>
    <w:rsid w:val="00826647"/>
    <w:rsid w:val="0083577C"/>
    <w:rsid w:val="00840AD4"/>
    <w:rsid w:val="00840D6D"/>
    <w:rsid w:val="00844309"/>
    <w:rsid w:val="00844902"/>
    <w:rsid w:val="00850B51"/>
    <w:rsid w:val="0085383A"/>
    <w:rsid w:val="00854D7C"/>
    <w:rsid w:val="00857D95"/>
    <w:rsid w:val="00862743"/>
    <w:rsid w:val="00866933"/>
    <w:rsid w:val="00872915"/>
    <w:rsid w:val="00874A97"/>
    <w:rsid w:val="00877582"/>
    <w:rsid w:val="0088171E"/>
    <w:rsid w:val="00881796"/>
    <w:rsid w:val="00885815"/>
    <w:rsid w:val="00886662"/>
    <w:rsid w:val="00886763"/>
    <w:rsid w:val="00886DD4"/>
    <w:rsid w:val="00890276"/>
    <w:rsid w:val="008A06DC"/>
    <w:rsid w:val="008A77B3"/>
    <w:rsid w:val="008B01F3"/>
    <w:rsid w:val="008B29F8"/>
    <w:rsid w:val="008C35DD"/>
    <w:rsid w:val="008C6EFD"/>
    <w:rsid w:val="008D1054"/>
    <w:rsid w:val="008D19DC"/>
    <w:rsid w:val="008D40E9"/>
    <w:rsid w:val="008D5F09"/>
    <w:rsid w:val="008E2FB6"/>
    <w:rsid w:val="008E32F0"/>
    <w:rsid w:val="008E454A"/>
    <w:rsid w:val="008E6924"/>
    <w:rsid w:val="008F0150"/>
    <w:rsid w:val="008F5ED6"/>
    <w:rsid w:val="00906725"/>
    <w:rsid w:val="00910425"/>
    <w:rsid w:val="009121E4"/>
    <w:rsid w:val="0091277D"/>
    <w:rsid w:val="00912968"/>
    <w:rsid w:val="009227C2"/>
    <w:rsid w:val="0092671A"/>
    <w:rsid w:val="0093334E"/>
    <w:rsid w:val="009407F3"/>
    <w:rsid w:val="00941001"/>
    <w:rsid w:val="00943423"/>
    <w:rsid w:val="00960D63"/>
    <w:rsid w:val="00965A23"/>
    <w:rsid w:val="00973534"/>
    <w:rsid w:val="0097375E"/>
    <w:rsid w:val="00975E4B"/>
    <w:rsid w:val="00981C47"/>
    <w:rsid w:val="00982997"/>
    <w:rsid w:val="009843C1"/>
    <w:rsid w:val="00984A5A"/>
    <w:rsid w:val="00985EC4"/>
    <w:rsid w:val="00990112"/>
    <w:rsid w:val="00991F9F"/>
    <w:rsid w:val="00995E81"/>
    <w:rsid w:val="009961F1"/>
    <w:rsid w:val="009964ED"/>
    <w:rsid w:val="009972F5"/>
    <w:rsid w:val="009A1FF9"/>
    <w:rsid w:val="009A69EA"/>
    <w:rsid w:val="009A7B47"/>
    <w:rsid w:val="009C2543"/>
    <w:rsid w:val="009C595E"/>
    <w:rsid w:val="009C5D2C"/>
    <w:rsid w:val="009C68A2"/>
    <w:rsid w:val="009D4E56"/>
    <w:rsid w:val="009D7852"/>
    <w:rsid w:val="009D78B8"/>
    <w:rsid w:val="009E37DF"/>
    <w:rsid w:val="009E4E1A"/>
    <w:rsid w:val="009E5D95"/>
    <w:rsid w:val="009F097B"/>
    <w:rsid w:val="009F25D6"/>
    <w:rsid w:val="009F3883"/>
    <w:rsid w:val="009F5B85"/>
    <w:rsid w:val="009F670E"/>
    <w:rsid w:val="00A04D01"/>
    <w:rsid w:val="00A04F8C"/>
    <w:rsid w:val="00A05BE7"/>
    <w:rsid w:val="00A06843"/>
    <w:rsid w:val="00A10694"/>
    <w:rsid w:val="00A11F50"/>
    <w:rsid w:val="00A13495"/>
    <w:rsid w:val="00A24863"/>
    <w:rsid w:val="00A272CC"/>
    <w:rsid w:val="00A27BB0"/>
    <w:rsid w:val="00A36034"/>
    <w:rsid w:val="00A40AAC"/>
    <w:rsid w:val="00A4393E"/>
    <w:rsid w:val="00A45E97"/>
    <w:rsid w:val="00A469E0"/>
    <w:rsid w:val="00A524FD"/>
    <w:rsid w:val="00A53358"/>
    <w:rsid w:val="00A55492"/>
    <w:rsid w:val="00A55DF6"/>
    <w:rsid w:val="00A64A24"/>
    <w:rsid w:val="00A658DE"/>
    <w:rsid w:val="00A701D6"/>
    <w:rsid w:val="00A81244"/>
    <w:rsid w:val="00A86B5D"/>
    <w:rsid w:val="00A94108"/>
    <w:rsid w:val="00A96F12"/>
    <w:rsid w:val="00A97268"/>
    <w:rsid w:val="00AA48CC"/>
    <w:rsid w:val="00AA62D1"/>
    <w:rsid w:val="00AA6904"/>
    <w:rsid w:val="00AA7592"/>
    <w:rsid w:val="00AB19A5"/>
    <w:rsid w:val="00AB1AB0"/>
    <w:rsid w:val="00AB4EBC"/>
    <w:rsid w:val="00AB7469"/>
    <w:rsid w:val="00AC05EE"/>
    <w:rsid w:val="00AC0925"/>
    <w:rsid w:val="00AD1C9D"/>
    <w:rsid w:val="00AD33C0"/>
    <w:rsid w:val="00AE77AC"/>
    <w:rsid w:val="00AF0173"/>
    <w:rsid w:val="00AF0909"/>
    <w:rsid w:val="00AF644D"/>
    <w:rsid w:val="00B00B46"/>
    <w:rsid w:val="00B01D5C"/>
    <w:rsid w:val="00B031C7"/>
    <w:rsid w:val="00B035D0"/>
    <w:rsid w:val="00B07732"/>
    <w:rsid w:val="00B128F2"/>
    <w:rsid w:val="00B17626"/>
    <w:rsid w:val="00B17D79"/>
    <w:rsid w:val="00B2130C"/>
    <w:rsid w:val="00B21EF7"/>
    <w:rsid w:val="00B30669"/>
    <w:rsid w:val="00B334AC"/>
    <w:rsid w:val="00B34FA5"/>
    <w:rsid w:val="00B4251F"/>
    <w:rsid w:val="00B44AA2"/>
    <w:rsid w:val="00B45074"/>
    <w:rsid w:val="00B514CF"/>
    <w:rsid w:val="00B541A1"/>
    <w:rsid w:val="00B56F41"/>
    <w:rsid w:val="00B5791B"/>
    <w:rsid w:val="00B6147D"/>
    <w:rsid w:val="00B6176F"/>
    <w:rsid w:val="00B63C16"/>
    <w:rsid w:val="00B64185"/>
    <w:rsid w:val="00B7189F"/>
    <w:rsid w:val="00B71A8C"/>
    <w:rsid w:val="00B8028D"/>
    <w:rsid w:val="00B8105B"/>
    <w:rsid w:val="00B84D37"/>
    <w:rsid w:val="00B84EBD"/>
    <w:rsid w:val="00B85015"/>
    <w:rsid w:val="00B92DA9"/>
    <w:rsid w:val="00BA6187"/>
    <w:rsid w:val="00BA7B94"/>
    <w:rsid w:val="00BB32F5"/>
    <w:rsid w:val="00BB37E9"/>
    <w:rsid w:val="00BB475E"/>
    <w:rsid w:val="00BB584B"/>
    <w:rsid w:val="00BC758C"/>
    <w:rsid w:val="00BD236B"/>
    <w:rsid w:val="00BD4B08"/>
    <w:rsid w:val="00BD50E7"/>
    <w:rsid w:val="00BE6123"/>
    <w:rsid w:val="00BE6E7F"/>
    <w:rsid w:val="00BF11E2"/>
    <w:rsid w:val="00BF1E0E"/>
    <w:rsid w:val="00BF695D"/>
    <w:rsid w:val="00BF7E38"/>
    <w:rsid w:val="00C02BEE"/>
    <w:rsid w:val="00C06353"/>
    <w:rsid w:val="00C0744B"/>
    <w:rsid w:val="00C1286B"/>
    <w:rsid w:val="00C12D15"/>
    <w:rsid w:val="00C13216"/>
    <w:rsid w:val="00C15C7B"/>
    <w:rsid w:val="00C20410"/>
    <w:rsid w:val="00C20507"/>
    <w:rsid w:val="00C20B72"/>
    <w:rsid w:val="00C20E6F"/>
    <w:rsid w:val="00C2213E"/>
    <w:rsid w:val="00C246BA"/>
    <w:rsid w:val="00C25C44"/>
    <w:rsid w:val="00C26B69"/>
    <w:rsid w:val="00C26DF4"/>
    <w:rsid w:val="00C3654A"/>
    <w:rsid w:val="00C40774"/>
    <w:rsid w:val="00C40925"/>
    <w:rsid w:val="00C41B70"/>
    <w:rsid w:val="00C45C46"/>
    <w:rsid w:val="00C55409"/>
    <w:rsid w:val="00C6056C"/>
    <w:rsid w:val="00C60A6A"/>
    <w:rsid w:val="00C6134C"/>
    <w:rsid w:val="00C67E4D"/>
    <w:rsid w:val="00C73810"/>
    <w:rsid w:val="00C757BC"/>
    <w:rsid w:val="00C84AAA"/>
    <w:rsid w:val="00C86D8D"/>
    <w:rsid w:val="00C95234"/>
    <w:rsid w:val="00CA0A0A"/>
    <w:rsid w:val="00CA1804"/>
    <w:rsid w:val="00CA227C"/>
    <w:rsid w:val="00CA2EE8"/>
    <w:rsid w:val="00CA5914"/>
    <w:rsid w:val="00CB20E2"/>
    <w:rsid w:val="00CB5325"/>
    <w:rsid w:val="00CC1B69"/>
    <w:rsid w:val="00CC284F"/>
    <w:rsid w:val="00CC288A"/>
    <w:rsid w:val="00CC4A1D"/>
    <w:rsid w:val="00CD17BD"/>
    <w:rsid w:val="00CD553B"/>
    <w:rsid w:val="00CE0882"/>
    <w:rsid w:val="00CE6215"/>
    <w:rsid w:val="00CF1EB5"/>
    <w:rsid w:val="00CF6D67"/>
    <w:rsid w:val="00D0175E"/>
    <w:rsid w:val="00D04C30"/>
    <w:rsid w:val="00D0763D"/>
    <w:rsid w:val="00D079CB"/>
    <w:rsid w:val="00D11344"/>
    <w:rsid w:val="00D12767"/>
    <w:rsid w:val="00D1324D"/>
    <w:rsid w:val="00D135EE"/>
    <w:rsid w:val="00D326FB"/>
    <w:rsid w:val="00D34A07"/>
    <w:rsid w:val="00D44837"/>
    <w:rsid w:val="00D4537C"/>
    <w:rsid w:val="00D5009F"/>
    <w:rsid w:val="00D54E45"/>
    <w:rsid w:val="00D55120"/>
    <w:rsid w:val="00D6609D"/>
    <w:rsid w:val="00D7053D"/>
    <w:rsid w:val="00D762B7"/>
    <w:rsid w:val="00D83358"/>
    <w:rsid w:val="00D8351C"/>
    <w:rsid w:val="00D862A6"/>
    <w:rsid w:val="00D86AE5"/>
    <w:rsid w:val="00D9355E"/>
    <w:rsid w:val="00D94E79"/>
    <w:rsid w:val="00DA1975"/>
    <w:rsid w:val="00DA5147"/>
    <w:rsid w:val="00DA5920"/>
    <w:rsid w:val="00DB4AF0"/>
    <w:rsid w:val="00DB6548"/>
    <w:rsid w:val="00DC03E1"/>
    <w:rsid w:val="00DC30CB"/>
    <w:rsid w:val="00DC6682"/>
    <w:rsid w:val="00DD0F03"/>
    <w:rsid w:val="00DE065F"/>
    <w:rsid w:val="00DE13FB"/>
    <w:rsid w:val="00DE1743"/>
    <w:rsid w:val="00DE2046"/>
    <w:rsid w:val="00DE22C9"/>
    <w:rsid w:val="00DE2E29"/>
    <w:rsid w:val="00DF0C25"/>
    <w:rsid w:val="00DF26D4"/>
    <w:rsid w:val="00DF40F2"/>
    <w:rsid w:val="00DF4C04"/>
    <w:rsid w:val="00DF64E3"/>
    <w:rsid w:val="00E01515"/>
    <w:rsid w:val="00E0683F"/>
    <w:rsid w:val="00E07115"/>
    <w:rsid w:val="00E11009"/>
    <w:rsid w:val="00E1160C"/>
    <w:rsid w:val="00E13999"/>
    <w:rsid w:val="00E1474A"/>
    <w:rsid w:val="00E15873"/>
    <w:rsid w:val="00E15EBB"/>
    <w:rsid w:val="00E21E67"/>
    <w:rsid w:val="00E239CC"/>
    <w:rsid w:val="00E266B7"/>
    <w:rsid w:val="00E303F8"/>
    <w:rsid w:val="00E31AFF"/>
    <w:rsid w:val="00E32C25"/>
    <w:rsid w:val="00E36DBF"/>
    <w:rsid w:val="00E3714D"/>
    <w:rsid w:val="00E37EA3"/>
    <w:rsid w:val="00E50034"/>
    <w:rsid w:val="00E54649"/>
    <w:rsid w:val="00E55478"/>
    <w:rsid w:val="00E55A65"/>
    <w:rsid w:val="00E564B7"/>
    <w:rsid w:val="00E618F3"/>
    <w:rsid w:val="00E63609"/>
    <w:rsid w:val="00E67CFF"/>
    <w:rsid w:val="00E70429"/>
    <w:rsid w:val="00E71194"/>
    <w:rsid w:val="00E76152"/>
    <w:rsid w:val="00E83388"/>
    <w:rsid w:val="00E905A5"/>
    <w:rsid w:val="00E955DA"/>
    <w:rsid w:val="00EA2D35"/>
    <w:rsid w:val="00EB2D6D"/>
    <w:rsid w:val="00EB2F98"/>
    <w:rsid w:val="00EC04F1"/>
    <w:rsid w:val="00EC0F4F"/>
    <w:rsid w:val="00EC4984"/>
    <w:rsid w:val="00EC4CBE"/>
    <w:rsid w:val="00EC583E"/>
    <w:rsid w:val="00EC7B06"/>
    <w:rsid w:val="00ED05EB"/>
    <w:rsid w:val="00ED14A6"/>
    <w:rsid w:val="00ED2E50"/>
    <w:rsid w:val="00EE32D6"/>
    <w:rsid w:val="00EE490F"/>
    <w:rsid w:val="00EE682E"/>
    <w:rsid w:val="00EE7C10"/>
    <w:rsid w:val="00EF6A6D"/>
    <w:rsid w:val="00EF6F9C"/>
    <w:rsid w:val="00EF75A0"/>
    <w:rsid w:val="00F03043"/>
    <w:rsid w:val="00F06C3A"/>
    <w:rsid w:val="00F113FB"/>
    <w:rsid w:val="00F129D6"/>
    <w:rsid w:val="00F1369C"/>
    <w:rsid w:val="00F24434"/>
    <w:rsid w:val="00F25C8C"/>
    <w:rsid w:val="00F26A77"/>
    <w:rsid w:val="00F26C17"/>
    <w:rsid w:val="00F27379"/>
    <w:rsid w:val="00F4090E"/>
    <w:rsid w:val="00F40B1A"/>
    <w:rsid w:val="00F432B8"/>
    <w:rsid w:val="00F47D6B"/>
    <w:rsid w:val="00F525EC"/>
    <w:rsid w:val="00F54F74"/>
    <w:rsid w:val="00F63098"/>
    <w:rsid w:val="00F6794A"/>
    <w:rsid w:val="00F70658"/>
    <w:rsid w:val="00F721D1"/>
    <w:rsid w:val="00F76461"/>
    <w:rsid w:val="00F80466"/>
    <w:rsid w:val="00F8142B"/>
    <w:rsid w:val="00F854CC"/>
    <w:rsid w:val="00F91FB0"/>
    <w:rsid w:val="00F97CE1"/>
    <w:rsid w:val="00FA38D2"/>
    <w:rsid w:val="00FB1500"/>
    <w:rsid w:val="00FB3191"/>
    <w:rsid w:val="00FB6FA7"/>
    <w:rsid w:val="00FC5D23"/>
    <w:rsid w:val="00FC732B"/>
    <w:rsid w:val="00FD20D5"/>
    <w:rsid w:val="00FD2608"/>
    <w:rsid w:val="00FD3CAE"/>
    <w:rsid w:val="00FD4716"/>
    <w:rsid w:val="00FD5F0B"/>
    <w:rsid w:val="00FE5F43"/>
    <w:rsid w:val="00FF3FF8"/>
    <w:rsid w:val="00FF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574E92"/>
  <w15:docId w15:val="{578E4D53-FDE6-48A0-9970-2C560395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5D0"/>
    <w:rPr>
      <w:lang w:eastAsia="en-US"/>
    </w:rPr>
  </w:style>
  <w:style w:type="paragraph" w:styleId="Heading1">
    <w:name w:val="heading 1"/>
    <w:basedOn w:val="Normal"/>
    <w:next w:val="Normal"/>
    <w:qFormat/>
    <w:rsid w:val="00B84D37"/>
    <w:pPr>
      <w:keepNext/>
      <w:pBdr>
        <w:bottom w:val="single" w:sz="4" w:space="1" w:color="auto"/>
      </w:pBdr>
      <w:outlineLvl w:val="0"/>
    </w:pPr>
    <w:rPr>
      <w:rFonts w:ascii="Garamond" w:hAnsi="Garamond"/>
      <w:b/>
      <w:sz w:val="28"/>
    </w:rPr>
  </w:style>
  <w:style w:type="paragraph" w:styleId="Heading2">
    <w:name w:val="heading 2"/>
    <w:basedOn w:val="Normal"/>
    <w:next w:val="Normal"/>
    <w:link w:val="Heading2Char"/>
    <w:qFormat/>
    <w:rsid w:val="00B84D37"/>
    <w:pPr>
      <w:keepNext/>
      <w:pBdr>
        <w:bottom w:val="single" w:sz="4" w:space="1" w:color="auto"/>
      </w:pBdr>
      <w:jc w:val="both"/>
      <w:outlineLvl w:val="1"/>
    </w:pPr>
    <w:rPr>
      <w:rFonts w:ascii="Comic Sans MS" w:hAnsi="Comic Sans MS"/>
      <w:b/>
      <w:sz w:val="28"/>
      <w:lang w:val="x-none"/>
    </w:rPr>
  </w:style>
  <w:style w:type="paragraph" w:styleId="Heading3">
    <w:name w:val="heading 3"/>
    <w:basedOn w:val="Normal"/>
    <w:next w:val="Normal"/>
    <w:qFormat/>
    <w:rsid w:val="00B84D37"/>
    <w:pPr>
      <w:keepNext/>
      <w:shd w:val="pct25" w:color="000000" w:fill="FFFFFF"/>
      <w:outlineLvl w:val="2"/>
    </w:pPr>
    <w:rPr>
      <w:rFonts w:ascii="Comic Sans MS" w:hAnsi="Comic Sans MS"/>
      <w:b/>
      <w:sz w:val="28"/>
    </w:rPr>
  </w:style>
  <w:style w:type="paragraph" w:styleId="Heading4">
    <w:name w:val="heading 4"/>
    <w:basedOn w:val="Normal"/>
    <w:next w:val="Normal"/>
    <w:link w:val="Heading4Char"/>
    <w:qFormat/>
    <w:rsid w:val="00B84D37"/>
    <w:pPr>
      <w:keepNext/>
      <w:pBdr>
        <w:bottom w:val="single" w:sz="4" w:space="1" w:color="auto"/>
      </w:pBdr>
      <w:outlineLvl w:val="3"/>
    </w:pPr>
    <w:rPr>
      <w:rFonts w:ascii="Comic Sans MS" w:hAnsi="Comic Sans MS"/>
      <w:b/>
      <w:sz w:val="24"/>
      <w:lang w:val="x-none"/>
    </w:rPr>
  </w:style>
  <w:style w:type="paragraph" w:styleId="Heading5">
    <w:name w:val="heading 5"/>
    <w:basedOn w:val="Normal"/>
    <w:next w:val="Normal"/>
    <w:qFormat/>
    <w:rsid w:val="00B84D37"/>
    <w:pPr>
      <w:keepNext/>
      <w:pBdr>
        <w:bottom w:val="single" w:sz="4" w:space="1" w:color="auto"/>
      </w:pBdr>
      <w:jc w:val="both"/>
      <w:outlineLvl w:val="4"/>
    </w:pPr>
    <w:rPr>
      <w:rFonts w:ascii="Comic Sans MS" w:hAnsi="Comic Sans MS"/>
      <w:b/>
      <w:sz w:val="24"/>
    </w:rPr>
  </w:style>
  <w:style w:type="paragraph" w:styleId="Heading6">
    <w:name w:val="heading 6"/>
    <w:basedOn w:val="Normal"/>
    <w:next w:val="Normal"/>
    <w:qFormat/>
    <w:rsid w:val="00B84D37"/>
    <w:pPr>
      <w:keepNext/>
      <w:jc w:val="both"/>
      <w:outlineLvl w:val="5"/>
    </w:pPr>
    <w:rPr>
      <w:rFonts w:ascii="Arial Narrow" w:hAnsi="Arial Narrow" w:cs="Arial"/>
      <w:b/>
      <w:bCs/>
      <w:color w:val="000000"/>
      <w:szCs w:val="18"/>
    </w:rPr>
  </w:style>
  <w:style w:type="paragraph" w:styleId="Heading7">
    <w:name w:val="heading 7"/>
    <w:basedOn w:val="Normal"/>
    <w:next w:val="Normal"/>
    <w:qFormat/>
    <w:rsid w:val="00B84D37"/>
    <w:pPr>
      <w:keepNext/>
      <w:jc w:val="both"/>
      <w:outlineLvl w:val="6"/>
    </w:pPr>
    <w:rPr>
      <w:rFonts w:ascii="Arial Narrow" w:hAnsi="Arial Narrow"/>
      <w:b/>
      <w:color w:val="000000"/>
      <w:sz w:val="18"/>
      <w:szCs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2D6"/>
    <w:pPr>
      <w:spacing w:before="240" w:after="60"/>
      <w:outlineLvl w:val="7"/>
    </w:pPr>
    <w:rPr>
      <w:rFonts w:ascii="Calibri" w:hAnsi="Calibri"/>
      <w:i/>
      <w:iCs/>
      <w:sz w:val="24"/>
      <w:szCs w:val="24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84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B84D37"/>
    <w:pPr>
      <w:tabs>
        <w:tab w:val="center" w:pos="4153"/>
        <w:tab w:val="right" w:pos="8306"/>
      </w:tabs>
    </w:pPr>
    <w:rPr>
      <w:lang w:val="x-none"/>
    </w:rPr>
  </w:style>
  <w:style w:type="paragraph" w:styleId="Title">
    <w:name w:val="Title"/>
    <w:basedOn w:val="Normal"/>
    <w:qFormat/>
    <w:rsid w:val="00B84D37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40" w:color="000000" w:fill="FFFFFF"/>
      <w:jc w:val="center"/>
    </w:pPr>
    <w:rPr>
      <w:rFonts w:ascii="Comic Sans MS" w:hAnsi="Comic Sans MS"/>
      <w:sz w:val="40"/>
    </w:rPr>
  </w:style>
  <w:style w:type="paragraph" w:styleId="Caption">
    <w:name w:val="caption"/>
    <w:basedOn w:val="Normal"/>
    <w:next w:val="Normal"/>
    <w:qFormat/>
    <w:rsid w:val="00B84D37"/>
    <w:pPr>
      <w:pBdr>
        <w:bottom w:val="single" w:sz="4" w:space="1" w:color="auto"/>
      </w:pBdr>
    </w:pPr>
    <w:rPr>
      <w:rFonts w:ascii="Comic Sans MS" w:hAnsi="Comic Sans MS"/>
      <w:b/>
      <w:sz w:val="24"/>
    </w:rPr>
  </w:style>
  <w:style w:type="paragraph" w:styleId="BodyText">
    <w:name w:val="Body Text"/>
    <w:basedOn w:val="Normal"/>
    <w:semiHidden/>
    <w:rsid w:val="00B84D37"/>
    <w:pPr>
      <w:shd w:val="clear" w:color="auto" w:fill="FFFFFF"/>
      <w:jc w:val="both"/>
    </w:pPr>
    <w:rPr>
      <w:rFonts w:ascii="Comic Sans MS" w:hAnsi="Comic Sans MS"/>
    </w:rPr>
  </w:style>
  <w:style w:type="paragraph" w:styleId="BodyText2">
    <w:name w:val="Body Text 2"/>
    <w:basedOn w:val="Normal"/>
    <w:semiHidden/>
    <w:rsid w:val="00B84D37"/>
    <w:pPr>
      <w:jc w:val="both"/>
    </w:pPr>
    <w:rPr>
      <w:rFonts w:ascii="GillSans" w:hAnsi="GillSans"/>
    </w:rPr>
  </w:style>
  <w:style w:type="paragraph" w:customStyle="1" w:styleId="ATITLE">
    <w:name w:val="A_TITLE"/>
    <w:basedOn w:val="Normal"/>
    <w:rsid w:val="00B84D37"/>
    <w:pPr>
      <w:pBdr>
        <w:bottom w:val="single" w:sz="6" w:space="1" w:color="auto"/>
      </w:pBdr>
      <w:jc w:val="both"/>
    </w:pPr>
    <w:rPr>
      <w:rFonts w:ascii="Arial" w:hAnsi="Arial"/>
      <w:b/>
      <w:i/>
    </w:rPr>
  </w:style>
  <w:style w:type="paragraph" w:customStyle="1" w:styleId="colbullet">
    <w:name w:val="col bullet"/>
    <w:aliases w:val="cb,Center Bold,cb 10pt,Center ctBold"/>
    <w:basedOn w:val="Normal"/>
    <w:rsid w:val="00B84D37"/>
    <w:pPr>
      <w:tabs>
        <w:tab w:val="left" w:pos="446"/>
      </w:tabs>
      <w:spacing w:before="80" w:after="80"/>
      <w:ind w:left="259" w:hanging="259"/>
    </w:pPr>
    <w:rPr>
      <w:rFonts w:ascii="Book Antiqua" w:hAnsi="Book Antiqua"/>
      <w:sz w:val="24"/>
      <w:lang w:val="en-US"/>
    </w:rPr>
  </w:style>
  <w:style w:type="paragraph" w:styleId="BodyText3">
    <w:name w:val="Body Text 3"/>
    <w:basedOn w:val="Normal"/>
    <w:semiHidden/>
    <w:rsid w:val="00B84D37"/>
    <w:pPr>
      <w:jc w:val="both"/>
    </w:pPr>
    <w:rPr>
      <w:rFonts w:ascii="Arial Narrow" w:hAnsi="Arial Narrow"/>
      <w:color w:val="000000"/>
      <w:sz w:val="18"/>
      <w:szCs w:val="18"/>
    </w:rPr>
  </w:style>
  <w:style w:type="paragraph" w:styleId="FootnoteText">
    <w:name w:val="footnote text"/>
    <w:basedOn w:val="Normal"/>
    <w:semiHidden/>
    <w:rsid w:val="00B84D37"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customStyle="1" w:styleId="Text">
    <w:name w:val="Text"/>
    <w:basedOn w:val="Normal"/>
    <w:rsid w:val="00B84D37"/>
    <w:pPr>
      <w:tabs>
        <w:tab w:val="left" w:pos="284"/>
      </w:tabs>
      <w:overflowPunct w:val="0"/>
      <w:autoSpaceDE w:val="0"/>
      <w:autoSpaceDN w:val="0"/>
      <w:adjustRightInd w:val="0"/>
      <w:spacing w:after="260"/>
      <w:jc w:val="both"/>
      <w:textAlignment w:val="baseline"/>
    </w:pPr>
    <w:rPr>
      <w:sz w:val="22"/>
    </w:rPr>
  </w:style>
  <w:style w:type="character" w:styleId="Hyperlink">
    <w:name w:val="Hyperlink"/>
    <w:semiHidden/>
    <w:rsid w:val="00B84D37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7189F"/>
  </w:style>
  <w:style w:type="character" w:customStyle="1" w:styleId="Heading4Char">
    <w:name w:val="Heading 4 Char"/>
    <w:link w:val="Heading4"/>
    <w:rsid w:val="0012117C"/>
    <w:rPr>
      <w:rFonts w:ascii="Comic Sans MS" w:hAnsi="Comic Sans MS"/>
      <w:b/>
      <w:sz w:val="24"/>
      <w:lang w:eastAsia="en-US"/>
    </w:rPr>
  </w:style>
  <w:style w:type="character" w:customStyle="1" w:styleId="apple-style-span">
    <w:name w:val="apple-style-span"/>
    <w:basedOn w:val="DefaultParagraphFont"/>
    <w:rsid w:val="00F63098"/>
  </w:style>
  <w:style w:type="character" w:customStyle="1" w:styleId="FooterChar">
    <w:name w:val="Footer Char"/>
    <w:link w:val="Footer"/>
    <w:uiPriority w:val="99"/>
    <w:rsid w:val="00C40925"/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DD4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886DD4"/>
    <w:rPr>
      <w:rFonts w:ascii="Tahoma" w:hAnsi="Tahoma" w:cs="Tahoma"/>
      <w:sz w:val="16"/>
      <w:szCs w:val="16"/>
      <w:lang w:eastAsia="en-US"/>
    </w:rPr>
  </w:style>
  <w:style w:type="paragraph" w:customStyle="1" w:styleId="3372873BB58A4DED866D2BE34882C06C">
    <w:name w:val="3372873BB58A4DED866D2BE34882C06C"/>
    <w:rsid w:val="004B04BB"/>
    <w:pPr>
      <w:spacing w:after="200" w:line="276" w:lineRule="auto"/>
    </w:pPr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Heading2Char">
    <w:name w:val="Heading 2 Char"/>
    <w:link w:val="Heading2"/>
    <w:rsid w:val="00CA5914"/>
    <w:rPr>
      <w:rFonts w:ascii="Comic Sans MS" w:hAnsi="Comic Sans MS"/>
      <w:b/>
      <w:sz w:val="28"/>
      <w:lang w:eastAsia="en-US"/>
    </w:rPr>
  </w:style>
  <w:style w:type="character" w:customStyle="1" w:styleId="Heading8Char">
    <w:name w:val="Heading 8 Char"/>
    <w:link w:val="Heading8"/>
    <w:uiPriority w:val="9"/>
    <w:semiHidden/>
    <w:rsid w:val="00EE32D6"/>
    <w:rPr>
      <w:rFonts w:ascii="Calibri" w:eastAsia="Times New Roman" w:hAnsi="Calibri" w:cs="Times New Roman"/>
      <w:i/>
      <w:iCs/>
      <w:sz w:val="24"/>
      <w:szCs w:val="24"/>
      <w:lang w:eastAsia="en-US"/>
    </w:rPr>
  </w:style>
  <w:style w:type="paragraph" w:customStyle="1" w:styleId="Style1">
    <w:name w:val="Style1"/>
    <w:basedOn w:val="Heading4"/>
    <w:link w:val="Style1Char"/>
    <w:qFormat/>
    <w:rsid w:val="00124660"/>
    <w:pPr>
      <w:pBdr>
        <w:bottom w:val="single" w:sz="4" w:space="1" w:color="333399"/>
      </w:pBdr>
      <w:spacing w:before="260" w:after="60"/>
    </w:pPr>
    <w:rPr>
      <w:rFonts w:ascii="Arial Narrow" w:hAnsi="Arial Narrow"/>
      <w:smallCaps/>
      <w:color w:val="000000"/>
      <w:sz w:val="25"/>
      <w:szCs w:val="25"/>
    </w:rPr>
  </w:style>
  <w:style w:type="character" w:styleId="FollowedHyperlink">
    <w:name w:val="FollowedHyperlink"/>
    <w:uiPriority w:val="99"/>
    <w:semiHidden/>
    <w:unhideWhenUsed/>
    <w:rsid w:val="00EF75A0"/>
    <w:rPr>
      <w:color w:val="800080"/>
      <w:u w:val="single"/>
    </w:rPr>
  </w:style>
  <w:style w:type="character" w:customStyle="1" w:styleId="Style1Char">
    <w:name w:val="Style1 Char"/>
    <w:link w:val="Style1"/>
    <w:rsid w:val="00124660"/>
    <w:rPr>
      <w:rFonts w:ascii="Arial Narrow" w:hAnsi="Arial Narrow"/>
      <w:b/>
      <w:smallCaps/>
      <w:color w:val="000000"/>
      <w:sz w:val="25"/>
      <w:szCs w:val="25"/>
      <w:lang w:eastAsia="en-US"/>
    </w:rPr>
  </w:style>
  <w:style w:type="paragraph" w:styleId="ListParagraph">
    <w:name w:val="List Paragraph"/>
    <w:basedOn w:val="Normal"/>
    <w:uiPriority w:val="34"/>
    <w:qFormat/>
    <w:rsid w:val="00B128F2"/>
    <w:pPr>
      <w:spacing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874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440349"/>
    <w:rPr>
      <w:lang w:eastAsia="en-US"/>
    </w:rPr>
  </w:style>
  <w:style w:type="paragraph" w:customStyle="1" w:styleId="Proclaim">
    <w:name w:val="Proclaim"/>
    <w:basedOn w:val="Normal"/>
    <w:link w:val="ProclaimChar"/>
    <w:uiPriority w:val="99"/>
    <w:rsid w:val="00487EFE"/>
    <w:pPr>
      <w:autoSpaceDE w:val="0"/>
      <w:autoSpaceDN w:val="0"/>
      <w:jc w:val="both"/>
    </w:pPr>
    <w:rPr>
      <w:rFonts w:ascii="Arial" w:hAnsi="Arial" w:cs="Arial"/>
      <w:sz w:val="22"/>
      <w:szCs w:val="22"/>
    </w:rPr>
  </w:style>
  <w:style w:type="character" w:customStyle="1" w:styleId="ProclaimChar">
    <w:name w:val="Proclaim Char"/>
    <w:link w:val="Proclaim"/>
    <w:uiPriority w:val="99"/>
    <w:locked/>
    <w:rsid w:val="00487EFE"/>
    <w:rPr>
      <w:rFonts w:ascii="Arial" w:hAnsi="Arial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9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isey\AppData\Roaming\Microsoft\Templates\CV%20Template%20blu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0081D-9DBA-4F12-B7B1-864112629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Template blue</Template>
  <TotalTime>10</TotalTime>
  <Pages>4</Pages>
  <Words>1572</Words>
  <Characters>8963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Stuart Hill CV</vt:lpstr>
    </vt:vector>
  </TitlesOfParts>
  <Company>Microsoft</Company>
  <LinksUpToDate>false</LinksUpToDate>
  <CharactersWithSpaces>10514</CharactersWithSpaces>
  <SharedDoc>false</SharedDoc>
  <HLinks>
    <vt:vector size="12" baseType="variant">
      <vt:variant>
        <vt:i4>2490464</vt:i4>
      </vt:variant>
      <vt:variant>
        <vt:i4>3</vt:i4>
      </vt:variant>
      <vt:variant>
        <vt:i4>0</vt:i4>
      </vt:variant>
      <vt:variant>
        <vt:i4>5</vt:i4>
      </vt:variant>
      <vt:variant>
        <vt:lpwstr>mailto:Stuart_hill52@yahoo.co.uk</vt:lpwstr>
      </vt:variant>
      <vt:variant>
        <vt:lpwstr/>
      </vt:variant>
      <vt:variant>
        <vt:i4>2490464</vt:i4>
      </vt:variant>
      <vt:variant>
        <vt:i4>0</vt:i4>
      </vt:variant>
      <vt:variant>
        <vt:i4>0</vt:i4>
      </vt:variant>
      <vt:variant>
        <vt:i4>5</vt:i4>
      </vt:variant>
      <vt:variant>
        <vt:lpwstr>mailto:Stuart_hill52@yahoo.co.uk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Stuart Hill CV</dc:title>
  <dc:creator>Stuart Hill</dc:creator>
  <cp:lastModifiedBy>One Day</cp:lastModifiedBy>
  <cp:revision>2</cp:revision>
  <cp:lastPrinted>2022-05-12T15:45:00Z</cp:lastPrinted>
  <dcterms:created xsi:type="dcterms:W3CDTF">2023-08-10T12:20:00Z</dcterms:created>
  <dcterms:modified xsi:type="dcterms:W3CDTF">2023-08-10T12:20:00Z</dcterms:modified>
</cp:coreProperties>
</file>