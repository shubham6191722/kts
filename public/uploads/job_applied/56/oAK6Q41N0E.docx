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70"/>
      </w:tblGrid>
      <w:tr w:rsidR="001B2ABD" w:rsidRPr="00DA230E" w14:paraId="27808157" w14:textId="77777777" w:rsidTr="00CD7668">
        <w:trPr>
          <w:trHeight w:val="4410"/>
        </w:trPr>
        <w:tc>
          <w:tcPr>
            <w:tcW w:w="3600" w:type="dxa"/>
            <w:vAlign w:val="bottom"/>
          </w:tcPr>
          <w:p w14:paraId="35DC7259" w14:textId="31A7DD2B" w:rsidR="001B2ABD" w:rsidRPr="00DA230E" w:rsidRDefault="0090543E" w:rsidP="001B2ABD">
            <w:pPr>
              <w:tabs>
                <w:tab w:val="left" w:pos="990"/>
              </w:tabs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FDC9969" wp14:editId="6AC5CAB9">
                  <wp:extent cx="2343150" cy="2986405"/>
                  <wp:effectExtent l="0" t="0" r="0" b="4445"/>
                  <wp:docPr id="11168219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21929" name="Picture 11168219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51B8F61" w14:textId="77777777" w:rsidR="001B2ABD" w:rsidRPr="00DA230E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170" w:type="dxa"/>
            <w:vAlign w:val="bottom"/>
          </w:tcPr>
          <w:p w14:paraId="6D586E47" w14:textId="35276007" w:rsidR="001B2ABD" w:rsidRDefault="00CF444D" w:rsidP="001B2ABD">
            <w:pPr>
              <w:pStyle w:val="Title"/>
              <w:rPr>
                <w:lang w:val="en-GB"/>
              </w:rPr>
            </w:pPr>
            <w:r>
              <w:rPr>
                <w:lang w:val="en-GB"/>
              </w:rPr>
              <w:t>CARLA HIGHAM</w:t>
            </w:r>
          </w:p>
          <w:p w14:paraId="6C6D002A" w14:textId="02C62743" w:rsidR="009F4BBD" w:rsidRPr="009F4BBD" w:rsidRDefault="009F4BBD" w:rsidP="009F4BBD">
            <w:pPr>
              <w:rPr>
                <w:lang w:val="en-GB"/>
              </w:rPr>
            </w:pPr>
            <w:r>
              <w:rPr>
                <w:lang w:val="en-GB"/>
              </w:rPr>
              <w:t xml:space="preserve">15/11/1983 – Great Harwood, Lancashire </w:t>
            </w:r>
          </w:p>
          <w:p w14:paraId="748B852A" w14:textId="76817152" w:rsidR="001B2ABD" w:rsidRPr="00DA230E" w:rsidRDefault="00CF444D" w:rsidP="001B2ABD">
            <w:pPr>
              <w:pStyle w:val="Subtitle"/>
              <w:rPr>
                <w:lang w:val="en-GB"/>
              </w:rPr>
            </w:pPr>
            <w:r w:rsidRPr="00680917">
              <w:rPr>
                <w:color w:val="94B6D2" w:themeColor="accent1"/>
                <w:spacing w:val="0"/>
                <w:w w:val="77"/>
                <w:lang w:val="en-GB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General Manage</w:t>
            </w:r>
            <w:r w:rsidRPr="00680917">
              <w:rPr>
                <w:color w:val="94B6D2" w:themeColor="accent1"/>
                <w:spacing w:val="1"/>
                <w:w w:val="77"/>
                <w:lang w:val="en-GB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</w:p>
        </w:tc>
      </w:tr>
      <w:tr w:rsidR="001B2ABD" w:rsidRPr="00DA230E" w14:paraId="5C28AEE1" w14:textId="77777777" w:rsidTr="00CD7668">
        <w:tc>
          <w:tcPr>
            <w:tcW w:w="3600" w:type="dxa"/>
          </w:tcPr>
          <w:sdt>
            <w:sdtPr>
              <w:rPr>
                <w:sz w:val="16"/>
                <w:szCs w:val="16"/>
                <w:lang w:val="en-GB"/>
              </w:rPr>
              <w:id w:val="-1711873194"/>
              <w:placeholder>
                <w:docPart w:val="60D4A59B1A4148E5984CB3612BEE7A0D"/>
              </w:placeholder>
              <w:temporary/>
              <w:showingPlcHdr/>
              <w15:appearance w15:val="hidden"/>
            </w:sdtPr>
            <w:sdtEndPr/>
            <w:sdtContent>
              <w:p w14:paraId="07EE9B6F" w14:textId="77777777" w:rsidR="001B2ABD" w:rsidRPr="00993E78" w:rsidRDefault="00036450" w:rsidP="00036450">
                <w:pPr>
                  <w:pStyle w:val="Heading3"/>
                  <w:rPr>
                    <w:sz w:val="16"/>
                    <w:szCs w:val="16"/>
                    <w:lang w:val="en-GB"/>
                  </w:rPr>
                </w:pPr>
                <w:r w:rsidRPr="00993E78">
                  <w:rPr>
                    <w:sz w:val="16"/>
                    <w:szCs w:val="16"/>
                    <w:lang w:val="en-GB" w:bidi="en-GB"/>
                  </w:rPr>
                  <w:t>Profile</w:t>
                </w:r>
              </w:p>
            </w:sdtContent>
          </w:sdt>
          <w:p w14:paraId="67CDA6F9" w14:textId="01DBE148" w:rsidR="00036450" w:rsidRPr="00993E78" w:rsidRDefault="00CF444D" w:rsidP="00036450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 xml:space="preserve">I am a highly motivated, confident, level headed person. I am very honest and reliable and I have built and maintained solid relationships throughout my working life. I am organised and an excellent communicator and can prioritise my workload to meet deadlines. I’m a proactive individual with strong leadership skills and work well in a team or individually using my own </w:t>
            </w:r>
            <w:r w:rsidR="0090543E" w:rsidRPr="00993E78">
              <w:rPr>
                <w:sz w:val="16"/>
                <w:szCs w:val="16"/>
                <w:lang w:val="en-GB"/>
              </w:rPr>
              <w:t>initiative to the best of my ability. I am a great leader and love t</w:t>
            </w:r>
            <w:r w:rsidR="00680917">
              <w:rPr>
                <w:sz w:val="16"/>
                <w:szCs w:val="16"/>
                <w:lang w:val="en-GB"/>
              </w:rPr>
              <w:t xml:space="preserve">o </w:t>
            </w:r>
            <w:r w:rsidR="0090543E" w:rsidRPr="00993E78">
              <w:rPr>
                <w:sz w:val="16"/>
                <w:szCs w:val="16"/>
                <w:lang w:val="en-GB"/>
              </w:rPr>
              <w:t>get stuck into anything thrown my way.</w:t>
            </w:r>
            <w:r w:rsidR="00C02C91">
              <w:rPr>
                <w:sz w:val="16"/>
                <w:szCs w:val="16"/>
                <w:lang w:val="en-GB"/>
              </w:rPr>
              <w:t xml:space="preserve"> I have a great working track record and I am a very loyal person with a lot to give to any employer.</w:t>
            </w:r>
          </w:p>
          <w:p w14:paraId="578B7A65" w14:textId="77777777" w:rsidR="00036450" w:rsidRPr="00993E78" w:rsidRDefault="00036450" w:rsidP="00036450">
            <w:pPr>
              <w:rPr>
                <w:sz w:val="16"/>
                <w:szCs w:val="16"/>
                <w:lang w:val="en-GB"/>
              </w:rPr>
            </w:pPr>
          </w:p>
          <w:sdt>
            <w:sdtPr>
              <w:rPr>
                <w:sz w:val="16"/>
                <w:szCs w:val="16"/>
                <w:lang w:val="en-GB"/>
              </w:rPr>
              <w:id w:val="-1954003311"/>
              <w:placeholder>
                <w:docPart w:val="A4D4FD14F39E40ABB4FE0472E9E30110"/>
              </w:placeholder>
              <w:temporary/>
              <w:showingPlcHdr/>
              <w15:appearance w15:val="hidden"/>
            </w:sdtPr>
            <w:sdtEndPr/>
            <w:sdtContent>
              <w:p w14:paraId="1CE349AA" w14:textId="77777777" w:rsidR="00036450" w:rsidRPr="00993E78" w:rsidRDefault="004813B3" w:rsidP="00036450">
                <w:pPr>
                  <w:pStyle w:val="Heading3"/>
                  <w:rPr>
                    <w:sz w:val="16"/>
                    <w:szCs w:val="16"/>
                    <w:lang w:val="en-GB"/>
                  </w:rPr>
                </w:pPr>
                <w:r w:rsidRPr="00993E78">
                  <w:rPr>
                    <w:sz w:val="16"/>
                    <w:szCs w:val="16"/>
                    <w:lang w:val="en-GB" w:bidi="en-GB"/>
                  </w:rPr>
                  <w:t>CONTACT</w:t>
                </w:r>
              </w:p>
            </w:sdtContent>
          </w:sdt>
          <w:sdt>
            <w:sdtPr>
              <w:rPr>
                <w:sz w:val="16"/>
                <w:szCs w:val="16"/>
                <w:lang w:val="en-GB"/>
              </w:rPr>
              <w:id w:val="1111563247"/>
              <w:placeholder>
                <w:docPart w:val="4D9DDED2749244929B2039A6F5E6A8B0"/>
              </w:placeholder>
              <w:temporary/>
              <w:showingPlcHdr/>
              <w15:appearance w15:val="hidden"/>
            </w:sdtPr>
            <w:sdtEndPr/>
            <w:sdtContent>
              <w:p w14:paraId="568DB17C" w14:textId="77777777" w:rsidR="004D3011" w:rsidRPr="00993E78" w:rsidRDefault="004D3011" w:rsidP="004D3011">
                <w:pPr>
                  <w:rPr>
                    <w:sz w:val="16"/>
                    <w:szCs w:val="16"/>
                    <w:lang w:val="en-GB"/>
                  </w:rPr>
                </w:pPr>
                <w:r w:rsidRPr="00993E78">
                  <w:rPr>
                    <w:sz w:val="16"/>
                    <w:szCs w:val="16"/>
                    <w:lang w:val="en-GB" w:bidi="en-GB"/>
                  </w:rPr>
                  <w:t>PHONE NUMBER:</w:t>
                </w:r>
              </w:p>
            </w:sdtContent>
          </w:sdt>
          <w:p w14:paraId="14DEBAC4" w14:textId="0DEE8038" w:rsidR="004D3011" w:rsidRPr="00993E78" w:rsidRDefault="00CF444D" w:rsidP="004D3011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07912731374</w:t>
            </w:r>
          </w:p>
          <w:p w14:paraId="1A37697D" w14:textId="77777777" w:rsidR="004D3011" w:rsidRPr="00993E78" w:rsidRDefault="004D3011" w:rsidP="004D3011">
            <w:pPr>
              <w:rPr>
                <w:sz w:val="16"/>
                <w:szCs w:val="16"/>
                <w:lang w:val="en-GB"/>
              </w:rPr>
            </w:pPr>
          </w:p>
          <w:sdt>
            <w:sdtPr>
              <w:rPr>
                <w:sz w:val="16"/>
                <w:szCs w:val="16"/>
                <w:lang w:val="en-GB"/>
              </w:rPr>
              <w:id w:val="-240260293"/>
              <w:placeholder>
                <w:docPart w:val="DEBD5FF9CBEC494CB6356BB347CDEE38"/>
              </w:placeholder>
              <w:temporary/>
              <w:showingPlcHdr/>
              <w15:appearance w15:val="hidden"/>
            </w:sdtPr>
            <w:sdtEndPr/>
            <w:sdtContent>
              <w:p w14:paraId="5AD6AE8F" w14:textId="77777777" w:rsidR="004D3011" w:rsidRPr="00993E78" w:rsidRDefault="004D3011" w:rsidP="004D3011">
                <w:pPr>
                  <w:rPr>
                    <w:sz w:val="16"/>
                    <w:szCs w:val="16"/>
                    <w:lang w:val="en-GB"/>
                  </w:rPr>
                </w:pPr>
                <w:r w:rsidRPr="00993E78">
                  <w:rPr>
                    <w:sz w:val="16"/>
                    <w:szCs w:val="16"/>
                    <w:lang w:val="en-GB" w:bidi="en-GB"/>
                  </w:rPr>
                  <w:t>EMAIL ADDRESS:</w:t>
                </w:r>
              </w:p>
            </w:sdtContent>
          </w:sdt>
          <w:p w14:paraId="78F38F18" w14:textId="49DDB2A3" w:rsidR="00036450" w:rsidRPr="00993E78" w:rsidRDefault="00CF444D" w:rsidP="004D3011">
            <w:pPr>
              <w:rPr>
                <w:rStyle w:val="Hyperlink"/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carlaclitheroe@hotmail.co.uk</w:t>
            </w:r>
          </w:p>
          <w:sdt>
            <w:sdtPr>
              <w:rPr>
                <w:sz w:val="16"/>
                <w:szCs w:val="16"/>
                <w:lang w:val="en-GB"/>
              </w:rPr>
              <w:id w:val="-1444214663"/>
              <w:placeholder>
                <w:docPart w:val="487279FAC4924843843C8B4524D7BCEA"/>
              </w:placeholder>
              <w:temporary/>
              <w:showingPlcHdr/>
              <w15:appearance w15:val="hidden"/>
            </w:sdtPr>
            <w:sdtEndPr/>
            <w:sdtContent>
              <w:p w14:paraId="32C5822E" w14:textId="77777777" w:rsidR="004D3011" w:rsidRPr="00993E78" w:rsidRDefault="002400EB" w:rsidP="004D3011">
                <w:pPr>
                  <w:pStyle w:val="Heading3"/>
                  <w:rPr>
                    <w:sz w:val="16"/>
                    <w:szCs w:val="16"/>
                    <w:lang w:val="en-GB"/>
                  </w:rPr>
                </w:pPr>
                <w:r w:rsidRPr="00993E78">
                  <w:rPr>
                    <w:sz w:val="16"/>
                    <w:szCs w:val="16"/>
                    <w:lang w:val="en-GB" w:bidi="en-GB"/>
                  </w:rPr>
                  <w:t>HOBBIES</w:t>
                </w:r>
              </w:p>
            </w:sdtContent>
          </w:sdt>
          <w:p w14:paraId="5E1FFF4B" w14:textId="731BD414" w:rsidR="004D3011" w:rsidRPr="00993E78" w:rsidRDefault="0090543E" w:rsidP="004D3011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Running</w:t>
            </w:r>
          </w:p>
          <w:p w14:paraId="0C91BF42" w14:textId="5875917D" w:rsidR="004D3011" w:rsidRPr="00993E78" w:rsidRDefault="0090543E" w:rsidP="004D3011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Listening to music</w:t>
            </w:r>
          </w:p>
          <w:p w14:paraId="4E6306BD" w14:textId="7975484B" w:rsidR="004D3011" w:rsidRPr="00993E78" w:rsidRDefault="0090543E" w:rsidP="004D3011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Socialising</w:t>
            </w:r>
          </w:p>
          <w:p w14:paraId="5DE69894" w14:textId="77777777" w:rsidR="004D3011" w:rsidRDefault="0090543E" w:rsidP="004D3011">
            <w:pPr>
              <w:rPr>
                <w:sz w:val="16"/>
                <w:szCs w:val="16"/>
                <w:lang w:val="en-GB"/>
              </w:rPr>
            </w:pPr>
            <w:r w:rsidRPr="00993E78">
              <w:rPr>
                <w:sz w:val="16"/>
                <w:szCs w:val="16"/>
                <w:lang w:val="en-GB"/>
              </w:rPr>
              <w:t>Cleaning</w:t>
            </w:r>
          </w:p>
          <w:p w14:paraId="4B20B622" w14:textId="77777777" w:rsidR="00C02C91" w:rsidRDefault="00C02C91" w:rsidP="004D3011">
            <w:pPr>
              <w:rPr>
                <w:sz w:val="16"/>
                <w:szCs w:val="16"/>
                <w:lang w:val="en-GB"/>
              </w:rPr>
            </w:pPr>
          </w:p>
          <w:p w14:paraId="759BC3D9" w14:textId="5835DD46" w:rsidR="00C02C91" w:rsidRDefault="00C02C91" w:rsidP="00C02C91">
            <w:pPr>
              <w:pStyle w:val="Heading3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rEFERENCES</w:t>
            </w:r>
          </w:p>
          <w:p w14:paraId="532BA606" w14:textId="77B70CF6" w:rsidR="00C02C91" w:rsidRDefault="00C02C91" w:rsidP="00C02C91">
            <w:pPr>
              <w:rPr>
                <w:lang w:val="en-GB"/>
              </w:rPr>
            </w:pPr>
            <w:r>
              <w:rPr>
                <w:lang w:val="en-GB"/>
              </w:rPr>
              <w:t>Available upon request</w:t>
            </w:r>
          </w:p>
          <w:p w14:paraId="75F39234" w14:textId="77777777" w:rsidR="00C02C91" w:rsidRDefault="00C02C91" w:rsidP="00C02C91">
            <w:pPr>
              <w:rPr>
                <w:lang w:val="en-GB"/>
              </w:rPr>
            </w:pPr>
          </w:p>
          <w:p w14:paraId="615B12FC" w14:textId="4F5D6AFA" w:rsidR="00C02C91" w:rsidRPr="00C02C91" w:rsidRDefault="00C02C91" w:rsidP="00C02C91">
            <w:pPr>
              <w:rPr>
                <w:lang w:val="en-GB"/>
              </w:rPr>
            </w:pPr>
            <w:r>
              <w:rPr>
                <w:lang w:val="en-GB"/>
              </w:rPr>
              <w:t>Sorry if my C.V is short and sweet but this industry is my whole working life, and I am now looking for a challenging rewarding career.</w:t>
            </w:r>
          </w:p>
          <w:p w14:paraId="4806709A" w14:textId="1BF6A360" w:rsidR="00C02C91" w:rsidRPr="00DA230E" w:rsidRDefault="00C02C91" w:rsidP="004D3011">
            <w:pPr>
              <w:rPr>
                <w:lang w:val="en-GB"/>
              </w:rPr>
            </w:pPr>
          </w:p>
        </w:tc>
        <w:tc>
          <w:tcPr>
            <w:tcW w:w="720" w:type="dxa"/>
          </w:tcPr>
          <w:p w14:paraId="3A1AAC05" w14:textId="77777777" w:rsidR="001B2ABD" w:rsidRPr="00DA230E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170" w:type="dxa"/>
          </w:tcPr>
          <w:sdt>
            <w:sdtPr>
              <w:rPr>
                <w:lang w:val="en-GB"/>
              </w:rPr>
              <w:id w:val="1049110328"/>
              <w:placeholder>
                <w:docPart w:val="BCAD961EA9CC404486F6B5AB5A15756C"/>
              </w:placeholder>
              <w:temporary/>
              <w:showingPlcHdr/>
              <w15:appearance w15:val="hidden"/>
            </w:sdtPr>
            <w:sdtEndPr/>
            <w:sdtContent>
              <w:p w14:paraId="2C46211F" w14:textId="77777777" w:rsidR="001B2ABD" w:rsidRPr="00DA230E" w:rsidRDefault="00E25A26" w:rsidP="00036450">
                <w:pPr>
                  <w:pStyle w:val="Heading2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EDUCATION</w:t>
                </w:r>
              </w:p>
            </w:sdtContent>
          </w:sdt>
          <w:p w14:paraId="19716BEB" w14:textId="5C669B02" w:rsidR="00036450" w:rsidRPr="00DA230E" w:rsidRDefault="0090543E" w:rsidP="00036450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Norder High School - Rishton</w:t>
            </w:r>
          </w:p>
          <w:p w14:paraId="2F45DF0E" w14:textId="68A221CB" w:rsidR="00036450" w:rsidRPr="00DA230E" w:rsidRDefault="0090543E" w:rsidP="00036450">
            <w:pPr>
              <w:pStyle w:val="Date"/>
              <w:rPr>
                <w:lang w:val="en-GB"/>
              </w:rPr>
            </w:pPr>
            <w:r>
              <w:rPr>
                <w:lang w:val="en-GB"/>
              </w:rPr>
              <w:t>1995-2000</w:t>
            </w:r>
          </w:p>
          <w:p w14:paraId="5FD9199E" w14:textId="77777777" w:rsidR="0090543E" w:rsidRPr="00DA230E" w:rsidRDefault="0090543E" w:rsidP="00036450">
            <w:pPr>
              <w:rPr>
                <w:lang w:val="en-GB"/>
              </w:rPr>
            </w:pPr>
          </w:p>
          <w:p w14:paraId="340E129C" w14:textId="1AECCB55" w:rsidR="0090543E" w:rsidRPr="00DA230E" w:rsidRDefault="0090543E" w:rsidP="00036450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Western County Primary School – Great Harwood</w:t>
            </w:r>
          </w:p>
          <w:p w14:paraId="1FF27D49" w14:textId="5850840D" w:rsidR="00036450" w:rsidRDefault="0090543E" w:rsidP="00036450">
            <w:pPr>
              <w:pStyle w:val="Date"/>
              <w:rPr>
                <w:lang w:val="en-GB"/>
              </w:rPr>
            </w:pPr>
            <w:r>
              <w:rPr>
                <w:lang w:val="en-GB"/>
              </w:rPr>
              <w:t>1987-1995</w:t>
            </w:r>
          </w:p>
          <w:p w14:paraId="269432C8" w14:textId="77777777" w:rsidR="0090543E" w:rsidRPr="0090543E" w:rsidRDefault="0090543E" w:rsidP="0090543E">
            <w:pPr>
              <w:rPr>
                <w:lang w:val="en-GB"/>
              </w:rPr>
            </w:pPr>
          </w:p>
          <w:p w14:paraId="4854B03A" w14:textId="393B757A" w:rsidR="00036450" w:rsidRPr="00DA230E" w:rsidRDefault="0090543E" w:rsidP="00036450">
            <w:pPr>
              <w:rPr>
                <w:bCs/>
                <w:lang w:val="en-GB"/>
              </w:rPr>
            </w:pPr>
            <w:r>
              <w:rPr>
                <w:b/>
                <w:lang w:val="en-GB"/>
              </w:rPr>
              <w:t>The Best Partnership (UK) Ltd</w:t>
            </w:r>
          </w:p>
          <w:p w14:paraId="73F97716" w14:textId="4A62CC50" w:rsidR="00036450" w:rsidRDefault="0090543E" w:rsidP="00036450">
            <w:pPr>
              <w:rPr>
                <w:lang w:val="en-GB"/>
              </w:rPr>
            </w:pPr>
            <w:r>
              <w:rPr>
                <w:lang w:val="en-GB"/>
              </w:rPr>
              <w:t xml:space="preserve">2006 </w:t>
            </w:r>
            <w:r w:rsidR="00993E78">
              <w:rPr>
                <w:lang w:val="en-GB"/>
              </w:rPr>
              <w:t>–</w:t>
            </w:r>
            <w:r>
              <w:rPr>
                <w:lang w:val="en-GB"/>
              </w:rPr>
              <w:t xml:space="preserve"> Present</w:t>
            </w:r>
            <w:r w:rsidR="00993E78">
              <w:rPr>
                <w:lang w:val="en-GB"/>
              </w:rPr>
              <w:t xml:space="preserve"> – Long Standing Employee</w:t>
            </w:r>
          </w:p>
          <w:p w14:paraId="72E914E4" w14:textId="77777777" w:rsidR="00993E78" w:rsidRPr="00DA230E" w:rsidRDefault="00993E78" w:rsidP="00036450">
            <w:pPr>
              <w:rPr>
                <w:lang w:val="en-GB"/>
              </w:rPr>
            </w:pPr>
          </w:p>
          <w:p w14:paraId="5D43FA77" w14:textId="225943E3" w:rsidR="004D3011" w:rsidRDefault="0090543E" w:rsidP="00036450">
            <w:pPr>
              <w:rPr>
                <w:lang w:val="en-GB"/>
              </w:rPr>
            </w:pPr>
            <w:r>
              <w:rPr>
                <w:lang w:val="en-GB"/>
              </w:rPr>
              <w:t xml:space="preserve">Selling professional Hand Tools and workshop consumables to the </w:t>
            </w:r>
            <w:r w:rsidR="00993E78">
              <w:rPr>
                <w:lang w:val="en-GB"/>
              </w:rPr>
              <w:t>end user industry. My job role is ma</w:t>
            </w:r>
            <w:r>
              <w:rPr>
                <w:lang w:val="en-GB"/>
              </w:rPr>
              <w:t>naging the office</w:t>
            </w:r>
            <w:r w:rsidR="00993E78">
              <w:rPr>
                <w:lang w:val="en-GB"/>
              </w:rPr>
              <w:t xml:space="preserve"> on a daily bases</w:t>
            </w:r>
            <w:r>
              <w:rPr>
                <w:lang w:val="en-GB"/>
              </w:rPr>
              <w:t xml:space="preserve">, </w:t>
            </w:r>
            <w:r w:rsidR="00993E78">
              <w:rPr>
                <w:lang w:val="en-GB"/>
              </w:rPr>
              <w:t>along side the Field Sales Representatives out on the road.</w:t>
            </w:r>
          </w:p>
          <w:p w14:paraId="47E84DD1" w14:textId="77777777" w:rsidR="00993E78" w:rsidRDefault="00993E78" w:rsidP="00036450">
            <w:pPr>
              <w:rPr>
                <w:lang w:val="en-GB"/>
              </w:rPr>
            </w:pPr>
          </w:p>
          <w:p w14:paraId="6F378301" w14:textId="39F2CFA4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Month End Procedures</w:t>
            </w:r>
          </w:p>
          <w:p w14:paraId="3B046767" w14:textId="215B6749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Journals</w:t>
            </w:r>
          </w:p>
          <w:p w14:paraId="7BD546C5" w14:textId="4F518F73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Credit Control</w:t>
            </w:r>
          </w:p>
          <w:p w14:paraId="1BCF1B6F" w14:textId="4D220FDA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Audits</w:t>
            </w:r>
          </w:p>
          <w:p w14:paraId="6B0286BB" w14:textId="709370D4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Sales Processing</w:t>
            </w:r>
          </w:p>
          <w:p w14:paraId="6C51BF5D" w14:textId="6546D52B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Purchase Ordering</w:t>
            </w:r>
          </w:p>
          <w:p w14:paraId="0D260E3E" w14:textId="662C38DB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P&amp;L’s</w:t>
            </w:r>
          </w:p>
          <w:p w14:paraId="6C4CC1E0" w14:textId="0E9A9D26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Target Forecasting</w:t>
            </w:r>
          </w:p>
          <w:p w14:paraId="77B73716" w14:textId="6A2C08C9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Monthly Statement Runs</w:t>
            </w:r>
          </w:p>
          <w:p w14:paraId="3347903F" w14:textId="66CCC82C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Cost to Selling Prices</w:t>
            </w:r>
          </w:p>
          <w:p w14:paraId="7598611C" w14:textId="3334E6EA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Sales Margin &amp; Profit</w:t>
            </w:r>
          </w:p>
          <w:p w14:paraId="3BB77524" w14:textId="1637CB30" w:rsidR="00993E78" w:rsidRPr="00CF3C37" w:rsidRDefault="00993E78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Crystal Reporting (SQL’s)</w:t>
            </w:r>
          </w:p>
          <w:p w14:paraId="0B544A49" w14:textId="6B2E2020" w:rsidR="00CF3C37" w:rsidRPr="00CF3C37" w:rsidRDefault="00CF3C37" w:rsidP="00993E7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  <w:lang w:val="en-GB"/>
              </w:rPr>
            </w:pPr>
            <w:r w:rsidRPr="00CF3C37">
              <w:rPr>
                <w:sz w:val="16"/>
                <w:szCs w:val="16"/>
                <w:lang w:val="en-GB"/>
              </w:rPr>
              <w:t>Looking after company Vehicles</w:t>
            </w:r>
          </w:p>
          <w:p w14:paraId="03C15C0E" w14:textId="77777777" w:rsidR="00993E78" w:rsidRPr="00DA230E" w:rsidRDefault="00993E78" w:rsidP="00036450">
            <w:pPr>
              <w:rPr>
                <w:lang w:val="en-GB"/>
              </w:rPr>
            </w:pPr>
          </w:p>
          <w:p w14:paraId="252A28FA" w14:textId="5D72CD7E" w:rsidR="00CF3C37" w:rsidRDefault="00993E78" w:rsidP="004D3011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Skills</w:t>
            </w:r>
          </w:p>
          <w:p w14:paraId="34D2697A" w14:textId="77777777" w:rsidR="00CF3C37" w:rsidRPr="00CF3C37" w:rsidRDefault="00CF3C37" w:rsidP="004D3011">
            <w:pPr>
              <w:rPr>
                <w:b/>
                <w:lang w:val="en-GB"/>
              </w:rPr>
            </w:pPr>
          </w:p>
          <w:p w14:paraId="0CFD7529" w14:textId="7788E6D9" w:rsidR="00036450" w:rsidRDefault="00993E78" w:rsidP="00993E78">
            <w:pPr>
              <w:rPr>
                <w:lang w:val="en-GB"/>
              </w:rPr>
            </w:pPr>
            <w:r>
              <w:rPr>
                <w:lang w:val="en-GB"/>
              </w:rPr>
              <w:t>NVQ Level 1 &amp; 2 Administration, Level 2 &amp; 3 Customer Services</w:t>
            </w:r>
          </w:p>
          <w:p w14:paraId="409AA94C" w14:textId="2D48FC8C" w:rsidR="00993E78" w:rsidRDefault="00993E78" w:rsidP="00993E78">
            <w:pPr>
              <w:rPr>
                <w:lang w:val="en-GB"/>
              </w:rPr>
            </w:pPr>
            <w:r>
              <w:rPr>
                <w:lang w:val="en-GB"/>
              </w:rPr>
              <w:t>Word</w:t>
            </w:r>
          </w:p>
          <w:p w14:paraId="6F748E02" w14:textId="16282ED0" w:rsidR="00993E78" w:rsidRDefault="00993E78" w:rsidP="00993E78">
            <w:pPr>
              <w:rPr>
                <w:lang w:val="en-GB"/>
              </w:rPr>
            </w:pPr>
            <w:r>
              <w:rPr>
                <w:lang w:val="en-GB"/>
              </w:rPr>
              <w:t>Excel</w:t>
            </w:r>
          </w:p>
          <w:p w14:paraId="5D8C3E76" w14:textId="46DB6576" w:rsidR="00993E78" w:rsidRDefault="00993E78" w:rsidP="00993E78">
            <w:pPr>
              <w:rPr>
                <w:lang w:val="en-GB"/>
              </w:rPr>
            </w:pPr>
            <w:r>
              <w:rPr>
                <w:lang w:val="en-GB"/>
              </w:rPr>
              <w:t>MAM Software</w:t>
            </w:r>
          </w:p>
          <w:p w14:paraId="4AD87814" w14:textId="77747D0A" w:rsidR="00993E78" w:rsidRPr="00DA230E" w:rsidRDefault="00993E78" w:rsidP="00993E78">
            <w:pPr>
              <w:rPr>
                <w:lang w:val="en-GB"/>
              </w:rPr>
            </w:pPr>
            <w:r>
              <w:rPr>
                <w:lang w:val="en-GB"/>
              </w:rPr>
              <w:t>Merlin Computer Systems</w:t>
            </w:r>
          </w:p>
          <w:p w14:paraId="72846522" w14:textId="77777777" w:rsidR="00036450" w:rsidRPr="00DA230E" w:rsidRDefault="00112054" w:rsidP="004D3011">
            <w:pPr>
              <w:rPr>
                <w:color w:val="FFFFFF" w:themeColor="background1"/>
                <w:lang w:val="en-GB"/>
              </w:rPr>
            </w:pPr>
            <w:r w:rsidRPr="00DA230E">
              <w:rPr>
                <w:noProof/>
                <w:color w:val="000000" w:themeColor="text1"/>
                <w:lang w:val="en-GB" w:bidi="en-GB"/>
              </w:rPr>
              <w:drawing>
                <wp:inline distT="0" distB="0" distL="0" distR="0" wp14:anchorId="5B19CE77" wp14:editId="0812A225">
                  <wp:extent cx="3756660" cy="1257300"/>
                  <wp:effectExtent l="0" t="0" r="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1FC9CC60" w14:textId="77777777" w:rsidR="00ED5886" w:rsidRPr="00DA230E" w:rsidRDefault="00ED5886" w:rsidP="000C45FF">
      <w:pPr>
        <w:tabs>
          <w:tab w:val="left" w:pos="990"/>
        </w:tabs>
        <w:rPr>
          <w:lang w:val="en-GB"/>
        </w:rPr>
      </w:pPr>
    </w:p>
    <w:sectPr w:rsidR="00ED5886" w:rsidRPr="00DA230E" w:rsidSect="00CD7668">
      <w:headerReference w:type="default" r:id="rId12"/>
      <w:pgSz w:w="11906" w:h="16838" w:code="9"/>
      <w:pgMar w:top="1418" w:right="680" w:bottom="720" w:left="720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0297B" w14:textId="77777777" w:rsidR="00C555CD" w:rsidRDefault="00C555CD" w:rsidP="000C45FF">
      <w:r>
        <w:separator/>
      </w:r>
    </w:p>
  </w:endnote>
  <w:endnote w:type="continuationSeparator" w:id="0">
    <w:p w14:paraId="52756CEE" w14:textId="77777777" w:rsidR="00C555CD" w:rsidRDefault="00C555C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EACF7" w14:textId="77777777" w:rsidR="00C555CD" w:rsidRDefault="00C555CD" w:rsidP="000C45FF">
      <w:r>
        <w:separator/>
      </w:r>
    </w:p>
  </w:footnote>
  <w:footnote w:type="continuationSeparator" w:id="0">
    <w:p w14:paraId="223B8A5B" w14:textId="77777777" w:rsidR="00C555CD" w:rsidRDefault="00C555C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BE4C" w14:textId="77777777" w:rsidR="000C45FF" w:rsidRDefault="000C45FF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40" behindDoc="1" locked="0" layoutInCell="1" allowOverlap="1" wp14:anchorId="2757995B" wp14:editId="66A30C2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22" name="Graphic 22" descr="decorative el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066A"/>
    <w:multiLevelType w:val="hybridMultilevel"/>
    <w:tmpl w:val="60284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13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4D"/>
    <w:rsid w:val="00036450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30481B"/>
    <w:rsid w:val="0037121F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11958"/>
    <w:rsid w:val="0062123A"/>
    <w:rsid w:val="00646E75"/>
    <w:rsid w:val="006771D0"/>
    <w:rsid w:val="00680917"/>
    <w:rsid w:val="00715FCB"/>
    <w:rsid w:val="00743101"/>
    <w:rsid w:val="007867A0"/>
    <w:rsid w:val="007927F5"/>
    <w:rsid w:val="007F6A62"/>
    <w:rsid w:val="00802CA0"/>
    <w:rsid w:val="0090543E"/>
    <w:rsid w:val="009742BE"/>
    <w:rsid w:val="00993E78"/>
    <w:rsid w:val="009A016A"/>
    <w:rsid w:val="009F4BBD"/>
    <w:rsid w:val="00A2118D"/>
    <w:rsid w:val="00AD76E2"/>
    <w:rsid w:val="00B20152"/>
    <w:rsid w:val="00B70850"/>
    <w:rsid w:val="00C02C91"/>
    <w:rsid w:val="00C066B6"/>
    <w:rsid w:val="00C37BA1"/>
    <w:rsid w:val="00C4674C"/>
    <w:rsid w:val="00C506CF"/>
    <w:rsid w:val="00C555CD"/>
    <w:rsid w:val="00C72BED"/>
    <w:rsid w:val="00C9578B"/>
    <w:rsid w:val="00CD7668"/>
    <w:rsid w:val="00CF3C37"/>
    <w:rsid w:val="00CF444D"/>
    <w:rsid w:val="00D2522B"/>
    <w:rsid w:val="00D5459D"/>
    <w:rsid w:val="00DA230E"/>
    <w:rsid w:val="00DD172A"/>
    <w:rsid w:val="00E25A26"/>
    <w:rsid w:val="00E4381A"/>
    <w:rsid w:val="00E55D74"/>
    <w:rsid w:val="00ED5886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08EE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C37BA1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7BA1"/>
    <w:rPr>
      <w:color w:val="DD8047" w:themeColor="accent2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paragraph" w:styleId="ListParagraph">
    <w:name w:val="List Paragraph"/>
    <w:basedOn w:val="Normal"/>
    <w:uiPriority w:val="34"/>
    <w:semiHidden/>
    <w:qFormat/>
    <w:rsid w:val="00993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chart" Target="charts/chart1.xml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image" Target="media/image1.jp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glossaryDocument" Target="glossary/document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 /><Relationship Id="rId1" Type="http://schemas.openxmlformats.org/officeDocument/2006/relationships/image" Target="media/image2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PA_WS2\AppData\Local\Microsoft\Office\16.0\DTS\en-GB%7bABE5014A-933F-4EF2-BE24-314558FB6C11%7d\%7bC89E1086-9A98-4339-95C2-9566D4ECC3CE%7dtf00546271_win32.dotx" TargetMode="External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 /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0D4A59B1A4148E5984CB3612BEE7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854D7-51CF-4363-B7A0-0B7A3E336BDA}"/>
      </w:docPartPr>
      <w:docPartBody>
        <w:p w:rsidR="00792868" w:rsidRDefault="00DF33C7">
          <w:pPr>
            <w:pStyle w:val="60D4A59B1A4148E5984CB3612BEE7A0D"/>
          </w:pPr>
          <w:r w:rsidRPr="00DA230E">
            <w:rPr>
              <w:lang w:bidi="en-GB"/>
            </w:rPr>
            <w:t>Profile</w:t>
          </w:r>
        </w:p>
      </w:docPartBody>
    </w:docPart>
    <w:docPart>
      <w:docPartPr>
        <w:name w:val="A4D4FD14F39E40ABB4FE0472E9E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D2421-BE7D-4B21-8213-EB88B0ABE2E1}"/>
      </w:docPartPr>
      <w:docPartBody>
        <w:p w:rsidR="00792868" w:rsidRDefault="00DF33C7">
          <w:pPr>
            <w:pStyle w:val="A4D4FD14F39E40ABB4FE0472E9E30110"/>
          </w:pPr>
          <w:r w:rsidRPr="00DA230E">
            <w:rPr>
              <w:lang w:bidi="en-GB"/>
            </w:rPr>
            <w:t>CONTACT</w:t>
          </w:r>
        </w:p>
      </w:docPartBody>
    </w:docPart>
    <w:docPart>
      <w:docPartPr>
        <w:name w:val="4D9DDED2749244929B2039A6F5E6A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6E04F-E748-4DA7-8D0D-19609C58D831}"/>
      </w:docPartPr>
      <w:docPartBody>
        <w:p w:rsidR="00792868" w:rsidRDefault="00DF33C7">
          <w:pPr>
            <w:pStyle w:val="4D9DDED2749244929B2039A6F5E6A8B0"/>
          </w:pPr>
          <w:r w:rsidRPr="00DA230E">
            <w:rPr>
              <w:lang w:bidi="en-GB"/>
            </w:rPr>
            <w:t>PHONE NUMBER:</w:t>
          </w:r>
        </w:p>
      </w:docPartBody>
    </w:docPart>
    <w:docPart>
      <w:docPartPr>
        <w:name w:val="DEBD5FF9CBEC494CB6356BB347CDE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DC4BB-2D08-468C-A85B-0C54970FCC8F}"/>
      </w:docPartPr>
      <w:docPartBody>
        <w:p w:rsidR="00792868" w:rsidRDefault="00DF33C7">
          <w:pPr>
            <w:pStyle w:val="DEBD5FF9CBEC494CB6356BB347CDEE38"/>
          </w:pPr>
          <w:r w:rsidRPr="00DA230E">
            <w:rPr>
              <w:lang w:bidi="en-GB"/>
            </w:rPr>
            <w:t>EMAIL ADDRESS:</w:t>
          </w:r>
        </w:p>
      </w:docPartBody>
    </w:docPart>
    <w:docPart>
      <w:docPartPr>
        <w:name w:val="487279FAC4924843843C8B4524D7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0B3A9-6759-4B59-B5FD-C4C7553CEB6B}"/>
      </w:docPartPr>
      <w:docPartBody>
        <w:p w:rsidR="00792868" w:rsidRDefault="00DF33C7">
          <w:pPr>
            <w:pStyle w:val="487279FAC4924843843C8B4524D7BCEA"/>
          </w:pPr>
          <w:r w:rsidRPr="00DA230E">
            <w:rPr>
              <w:lang w:bidi="en-GB"/>
            </w:rPr>
            <w:t>HOBBIES</w:t>
          </w:r>
        </w:p>
      </w:docPartBody>
    </w:docPart>
    <w:docPart>
      <w:docPartPr>
        <w:name w:val="BCAD961EA9CC404486F6B5AB5A157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8AF41-948C-4C06-8E2B-ACE3F891E5FB}"/>
      </w:docPartPr>
      <w:docPartBody>
        <w:p w:rsidR="00792868" w:rsidRDefault="00DF33C7">
          <w:pPr>
            <w:pStyle w:val="BCAD961EA9CC404486F6B5AB5A15756C"/>
          </w:pPr>
          <w:r w:rsidRPr="00DA230E"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2F"/>
    <w:rsid w:val="0020346B"/>
    <w:rsid w:val="0060782F"/>
    <w:rsid w:val="00792868"/>
    <w:rsid w:val="00DF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D4A59B1A4148E5984CB3612BEE7A0D">
    <w:name w:val="60D4A59B1A4148E5984CB3612BEE7A0D"/>
  </w:style>
  <w:style w:type="paragraph" w:customStyle="1" w:styleId="A4D4FD14F39E40ABB4FE0472E9E30110">
    <w:name w:val="A4D4FD14F39E40ABB4FE0472E9E30110"/>
  </w:style>
  <w:style w:type="paragraph" w:customStyle="1" w:styleId="4D9DDED2749244929B2039A6F5E6A8B0">
    <w:name w:val="4D9DDED2749244929B2039A6F5E6A8B0"/>
  </w:style>
  <w:style w:type="paragraph" w:customStyle="1" w:styleId="DEBD5FF9CBEC494CB6356BB347CDEE38">
    <w:name w:val="DEBD5FF9CBEC494CB6356BB347CDEE38"/>
  </w:style>
  <w:style w:type="character" w:styleId="Hyperlink">
    <w:name w:val="Hyperlink"/>
    <w:basedOn w:val="DefaultParagraphFont"/>
    <w:uiPriority w:val="99"/>
    <w:unhideWhenUsed/>
    <w:rPr>
      <w:color w:val="ED7D31" w:themeColor="accent2"/>
      <w:u w:val="single"/>
    </w:rPr>
  </w:style>
  <w:style w:type="paragraph" w:customStyle="1" w:styleId="487279FAC4924843843C8B4524D7BCEA">
    <w:name w:val="487279FAC4924843843C8B4524D7BCEA"/>
  </w:style>
  <w:style w:type="paragraph" w:customStyle="1" w:styleId="BCAD961EA9CC404486F6B5AB5A15756C">
    <w:name w:val="BCAD961EA9CC404486F6B5AB5A15756C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F203D5F-FF77-45BF-9727-5429B6F41A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06993A-BF58-4B83-9D02-A22431F3C3C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6dc4bcd6-49db-4c07-9060-8acfc67cef9f"/>
    <ds:schemaRef ds:uri="fb0879af-3eba-417a-a55a-ffe6dcd6ca77"/>
  </ds:schemaRefs>
</ds:datastoreItem>
</file>

<file path=customXml/itemProps3.xml><?xml version="1.0" encoding="utf-8"?>
<ds:datastoreItem xmlns:ds="http://schemas.openxmlformats.org/officeDocument/2006/customXml" ds:itemID="{0EAD815F-B2F8-422F-9315-93019FF4975D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%7bC89E1086-9A98-4339-95C2-9566D4ECC3CE%7dtf00546271_win32.dotx</Template>
  <TotalTime>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2023-09-16T09:52:00Z</dcterms:created>
  <dcterms:modified xsi:type="dcterms:W3CDTF">2023-09-16T09:52:00Z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