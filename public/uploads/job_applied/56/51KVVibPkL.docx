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/>
          <w:bCs w:val="0"/>
          <w:caps/>
          <w:color w:val="auto"/>
          <w:sz w:val="28"/>
          <w:szCs w:val="28"/>
        </w:rPr>
        <w:alias w:val="Resume Name"/>
        <w:tag w:val="Resume Name"/>
        <w:id w:val="-104278397"/>
        <w:placeholder>
          <w:docPart w:val="832193735DB2475EA3FD5664A463F80B"/>
        </w:placeholder>
        <w:docPartList>
          <w:docPartGallery w:val="Quick Parts"/>
          <w:docPartCategory w:val=" Resume Name"/>
        </w:docPartList>
      </w:sdtPr>
      <w:sdtEndPr>
        <w:rPr>
          <w:b w:val="0"/>
          <w:caps w:val="0"/>
          <w:sz w:val="22"/>
          <w:szCs w:val="22"/>
        </w:rPr>
      </w:sdtEndPr>
      <w:sdtContent>
        <w:p w14:paraId="37C20037" w14:textId="7E858D98" w:rsidR="0068212D" w:rsidRPr="00335231" w:rsidRDefault="00132963" w:rsidP="00A650AE">
          <w:pPr>
            <w:pStyle w:val="Subsection"/>
            <w:rPr>
              <w:b/>
              <w:bCs w:val="0"/>
              <w:sz w:val="28"/>
              <w:szCs w:val="28"/>
            </w:rPr>
          </w:pPr>
          <w:sdt>
            <w:sdtPr>
              <w:rPr>
                <w:rStyle w:val="SubtleEmphasis"/>
                <w:b/>
                <w:bCs w:val="0"/>
                <w:sz w:val="28"/>
                <w:szCs w:val="28"/>
              </w:rPr>
              <w:alias w:val="Author"/>
              <w:tag w:val=""/>
              <w:id w:val="1823003119"/>
              <w:placeholder>
                <w:docPart w:val="EF2A989F12644AB8820C93D2E286CB13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>
              <w:rPr>
                <w:rStyle w:val="SubtleEmphasis"/>
              </w:rPr>
            </w:sdtEndPr>
            <w:sdtContent>
              <w:r w:rsidR="00A650AE" w:rsidRPr="00335231">
                <w:rPr>
                  <w:rStyle w:val="SubtleEmphasis"/>
                  <w:b/>
                  <w:bCs w:val="0"/>
                  <w:sz w:val="28"/>
                  <w:szCs w:val="28"/>
                </w:rPr>
                <w:t>Helen Catherine Seaton</w:t>
              </w:r>
            </w:sdtContent>
          </w:sdt>
        </w:p>
        <w:sdt>
          <w:sdtPr>
            <w:rPr>
              <w:b/>
              <w:bCs/>
            </w:rPr>
            <w:alias w:val="E-mail Address"/>
            <w:tag w:val=""/>
            <w:id w:val="527535243"/>
            <w:placeholder>
              <w:docPart w:val="31F24F3E674044FB813B3EE3BD145BF9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EndPr/>
          <w:sdtContent>
            <w:p w14:paraId="13249563" w14:textId="38D56CC0" w:rsidR="0068212D" w:rsidRPr="00A650AE" w:rsidRDefault="00A650AE">
              <w:pPr>
                <w:pStyle w:val="NoSpacing"/>
                <w:rPr>
                  <w:b/>
                  <w:bCs/>
                </w:rPr>
              </w:pPr>
              <w:r w:rsidRPr="00A650AE">
                <w:rPr>
                  <w:b/>
                  <w:bCs/>
                </w:rPr>
                <w:t>seatonhc@hotmail.com</w:t>
              </w:r>
            </w:p>
          </w:sdtContent>
        </w:sdt>
        <w:sdt>
          <w:sdtPr>
            <w:rPr>
              <w:b/>
              <w:bCs/>
            </w:rPr>
            <w:alias w:val="Phone"/>
            <w:tag w:val=""/>
            <w:id w:val="1357783703"/>
            <w:placeholder>
              <w:docPart w:val="E252403DF9F04662B3661D99B265B43F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EndPr/>
          <w:sdtContent>
            <w:p w14:paraId="7D83C2A4" w14:textId="14234C5C" w:rsidR="0068212D" w:rsidRPr="001A5BB5" w:rsidRDefault="00A650AE">
              <w:pPr>
                <w:pStyle w:val="NoSpacing"/>
                <w:rPr>
                  <w:b/>
                  <w:bCs/>
                </w:rPr>
              </w:pPr>
              <w:r w:rsidRPr="001A5BB5">
                <w:rPr>
                  <w:b/>
                  <w:bCs/>
                </w:rPr>
                <w:t>07703 293380</w:t>
              </w:r>
            </w:p>
          </w:sdtContent>
        </w:sdt>
        <w:sdt>
          <w:sdtPr>
            <w:rPr>
              <w:rStyle w:val="PlaceholderText"/>
              <w:b/>
              <w:bCs/>
              <w:color w:val="000000"/>
            </w:rPr>
            <w:id w:val="1753779621"/>
            <w:placeholder>
              <w:docPart w:val="624654EB0C084C04BB117EEDDEE5C328"/>
            </w:placeholder>
            <w:text/>
          </w:sdtPr>
          <w:sdtEndPr>
            <w:rPr>
              <w:rStyle w:val="PlaceholderText"/>
            </w:rPr>
          </w:sdtEndPr>
          <w:sdtContent>
            <w:p w14:paraId="42CEF8F3" w14:textId="6A4963D6" w:rsidR="0068212D" w:rsidRDefault="00720C14">
              <w:r>
                <w:rPr>
                  <w:rStyle w:val="PlaceholderText"/>
                  <w:b/>
                  <w:bCs/>
                  <w:color w:val="000000"/>
                </w:rPr>
                <w:t>44 Bank End Close</w:t>
              </w:r>
              <w:r w:rsidR="00A650AE" w:rsidRPr="001A5BB5">
                <w:rPr>
                  <w:rStyle w:val="PlaceholderText"/>
                  <w:b/>
                  <w:bCs/>
                  <w:color w:val="000000"/>
                </w:rPr>
                <w:t>, Berry Hill, Mansfield, Nottinghamshire, NG18 4</w:t>
              </w:r>
              <w:r>
                <w:rPr>
                  <w:rStyle w:val="PlaceholderText"/>
                  <w:b/>
                  <w:bCs/>
                  <w:color w:val="000000"/>
                </w:rPr>
                <w:t>QG</w:t>
              </w:r>
            </w:p>
          </w:sdtContent>
        </w:sdt>
      </w:sdtContent>
    </w:sdt>
    <w:p w14:paraId="1756E92D" w14:textId="51538219" w:rsidR="0068212D" w:rsidRDefault="00A650AE">
      <w:pPr>
        <w:pStyle w:val="SectionHeading"/>
      </w:pPr>
      <w:r>
        <w:t>PROFILE</w:t>
      </w:r>
    </w:p>
    <w:p w14:paraId="7C3C1206" w14:textId="1E340006" w:rsidR="0068212D" w:rsidRDefault="00A650AE">
      <w:r>
        <w:t xml:space="preserve">Experienced </w:t>
      </w:r>
      <w:r w:rsidR="00720C14">
        <w:t xml:space="preserve">in </w:t>
      </w:r>
      <w:r>
        <w:t>Administrat</w:t>
      </w:r>
      <w:r w:rsidR="00720C14">
        <w:t>ion/Business Support</w:t>
      </w:r>
      <w:r>
        <w:t xml:space="preserve"> with excellent customer service skills. Highly efficient to deal with conflicting situations and able to liaise with the general public via all communication methods, including face-to-face</w:t>
      </w:r>
      <w:r w:rsidR="001A5BB5">
        <w:t xml:space="preserve">. </w:t>
      </w:r>
    </w:p>
    <w:p w14:paraId="278C769A" w14:textId="77777777" w:rsidR="0068212D" w:rsidRDefault="008E4690">
      <w:pPr>
        <w:pStyle w:val="SectionHeading"/>
      </w:pPr>
      <w:r>
        <w:t>Education</w:t>
      </w:r>
    </w:p>
    <w:p w14:paraId="52AEC6B0" w14:textId="28D125FE" w:rsidR="0068212D" w:rsidRDefault="00F40767">
      <w:pPr>
        <w:pStyle w:val="Subsection"/>
      </w:pPr>
      <w:r>
        <w:t>Sherwood Hall Upper School</w:t>
      </w:r>
    </w:p>
    <w:p w14:paraId="0C6E5958" w14:textId="46AF27D9" w:rsidR="00B86EA8" w:rsidRDefault="00286211" w:rsidP="00B86EA8">
      <w:r>
        <w:rPr>
          <w:b/>
          <w:bCs/>
          <w:i/>
          <w:iCs/>
          <w:color w:val="D1282E" w:themeColor="text2"/>
        </w:rPr>
        <w:t>Sept 19</w:t>
      </w:r>
      <w:r w:rsidR="00BB6E93">
        <w:rPr>
          <w:b/>
          <w:bCs/>
          <w:i/>
          <w:iCs/>
          <w:color w:val="D1282E" w:themeColor="text2"/>
        </w:rPr>
        <w:t>87 to June 1990</w:t>
      </w:r>
      <w:r w:rsidR="008E4690">
        <w:t xml:space="preserve"> </w:t>
      </w:r>
    </w:p>
    <w:p w14:paraId="513EA7FC" w14:textId="0C7B3B78" w:rsidR="007C2597" w:rsidRDefault="00BB6E93" w:rsidP="00B86EA8">
      <w:r>
        <w:t>GCSE</w:t>
      </w:r>
      <w:r w:rsidR="008078F1">
        <w:t>’s – Level C in English</w:t>
      </w:r>
      <w:r w:rsidR="006B7791">
        <w:t xml:space="preserve"> Language</w:t>
      </w:r>
      <w:r w:rsidR="008078F1">
        <w:t>, Business Studies, German</w:t>
      </w:r>
      <w:r w:rsidR="007C2597">
        <w:t>, Food Studies</w:t>
      </w:r>
      <w:r w:rsidR="003A2191">
        <w:t>.</w:t>
      </w:r>
      <w:r w:rsidR="00FB0408">
        <w:t xml:space="preserve"> </w:t>
      </w:r>
      <w:r w:rsidR="007C2597">
        <w:t xml:space="preserve">GCSE’s – Level D </w:t>
      </w:r>
      <w:r w:rsidR="003A2191">
        <w:t xml:space="preserve">  </w:t>
      </w:r>
      <w:r w:rsidR="007C2597">
        <w:t>in English</w:t>
      </w:r>
      <w:r w:rsidR="00FB0408">
        <w:t xml:space="preserve"> Literature</w:t>
      </w:r>
      <w:r w:rsidR="007C2597">
        <w:t>, Math</w:t>
      </w:r>
      <w:r w:rsidR="00FB0408">
        <w:t>ematics, Geography, Biology</w:t>
      </w:r>
    </w:p>
    <w:p w14:paraId="1251DBBD" w14:textId="7D636534" w:rsidR="00FB0408" w:rsidRDefault="00AE4E1B" w:rsidP="00FB0408">
      <w:pPr>
        <w:pStyle w:val="Subsection"/>
      </w:pPr>
      <w:r>
        <w:t>Nottinghamshire Chamber of Commerce Business College (Day-Release)</w:t>
      </w:r>
    </w:p>
    <w:p w14:paraId="6967A205" w14:textId="4ADB2A7C" w:rsidR="00FB0408" w:rsidRDefault="00FB0408" w:rsidP="00FB0408">
      <w:r>
        <w:rPr>
          <w:b/>
          <w:bCs/>
          <w:i/>
          <w:iCs/>
          <w:color w:val="D1282E" w:themeColor="text2"/>
        </w:rPr>
        <w:t>Sept 19</w:t>
      </w:r>
      <w:r w:rsidR="00AE4E1B">
        <w:rPr>
          <w:b/>
          <w:bCs/>
          <w:i/>
          <w:iCs/>
          <w:color w:val="D1282E" w:themeColor="text2"/>
        </w:rPr>
        <w:t>90</w:t>
      </w:r>
      <w:r>
        <w:rPr>
          <w:b/>
          <w:bCs/>
          <w:i/>
          <w:iCs/>
          <w:color w:val="D1282E" w:themeColor="text2"/>
        </w:rPr>
        <w:t xml:space="preserve"> to </w:t>
      </w:r>
      <w:r w:rsidR="00E674A1">
        <w:rPr>
          <w:b/>
          <w:bCs/>
          <w:i/>
          <w:iCs/>
          <w:color w:val="D1282E" w:themeColor="text2"/>
        </w:rPr>
        <w:t>May 1993</w:t>
      </w:r>
    </w:p>
    <w:p w14:paraId="1DFFA35C" w14:textId="6EA529AE" w:rsidR="00E674A1" w:rsidRDefault="00E674A1" w:rsidP="00FB0408">
      <w:r>
        <w:t>NVQ – Business Administration Levels 1, 3 and 3</w:t>
      </w:r>
    </w:p>
    <w:p w14:paraId="2F923FD5" w14:textId="513CF62A" w:rsidR="00FB0408" w:rsidRDefault="00BA080C" w:rsidP="00B86EA8">
      <w:r>
        <w:t>RSA Typing – Stage 3</w:t>
      </w:r>
      <w:r w:rsidR="003031FA">
        <w:t xml:space="preserve"> Advanced</w:t>
      </w:r>
      <w:r w:rsidR="001163C4">
        <w:t xml:space="preserve"> (Dist</w:t>
      </w:r>
      <w:r w:rsidR="003031FA">
        <w:t>inction</w:t>
      </w:r>
      <w:r w:rsidR="001163C4">
        <w:t>)</w:t>
      </w:r>
      <w:r>
        <w:t>, RSA Word Processing – Stage 2</w:t>
      </w:r>
      <w:r w:rsidR="001163C4">
        <w:t xml:space="preserve"> (Dist</w:t>
      </w:r>
      <w:r w:rsidR="003031FA">
        <w:t>inction</w:t>
      </w:r>
      <w:r w:rsidR="001163C4">
        <w:t>)</w:t>
      </w:r>
      <w:r>
        <w:t xml:space="preserve">, </w:t>
      </w:r>
      <w:r w:rsidR="001163C4">
        <w:t xml:space="preserve">RSA </w:t>
      </w:r>
      <w:r>
        <w:t xml:space="preserve">Shorthand (60wpm) </w:t>
      </w:r>
      <w:r w:rsidR="00031AC6">
        <w:t>– Stage 1</w:t>
      </w:r>
      <w:r w:rsidR="001163C4">
        <w:t xml:space="preserve"> (Dist</w:t>
      </w:r>
      <w:r w:rsidR="003031FA">
        <w:t>inction</w:t>
      </w:r>
      <w:r w:rsidR="001163C4">
        <w:t>)</w:t>
      </w:r>
      <w:r w:rsidR="00031AC6">
        <w:t xml:space="preserve">, </w:t>
      </w:r>
      <w:r w:rsidR="001163C4">
        <w:t>RSA Audio Typing – Stage 1 (Dist</w:t>
      </w:r>
      <w:r w:rsidR="003031FA">
        <w:t>inction</w:t>
      </w:r>
      <w:r w:rsidR="001163C4">
        <w:t>)</w:t>
      </w:r>
    </w:p>
    <w:p w14:paraId="0531F0BE" w14:textId="77777777" w:rsidR="0068212D" w:rsidRDefault="008E4690">
      <w:pPr>
        <w:pStyle w:val="SectionHeading"/>
      </w:pPr>
      <w:r>
        <w:t>Experience</w:t>
      </w:r>
    </w:p>
    <w:p w14:paraId="0E52F733" w14:textId="551E225D" w:rsidR="00720C14" w:rsidRDefault="00720C14" w:rsidP="00C406B7">
      <w:pPr>
        <w:pStyle w:val="Subsection"/>
      </w:pPr>
      <w:bookmarkStart w:id="0" w:name="_Hlk106449315"/>
      <w:r>
        <w:t>Morrisons, Mansfield</w:t>
      </w:r>
      <w:r w:rsidR="000E5CAB">
        <w:t xml:space="preserve"> (part-time)</w:t>
      </w:r>
    </w:p>
    <w:p w14:paraId="4BBF1935" w14:textId="3FBE3CDA" w:rsidR="000E5CAB" w:rsidRDefault="000E5CAB" w:rsidP="000E5CAB">
      <w:pPr>
        <w:rPr>
          <w:rStyle w:val="Emphasis"/>
        </w:rPr>
      </w:pPr>
      <w:r>
        <w:rPr>
          <w:rStyle w:val="IntenseEmphasis"/>
        </w:rPr>
        <w:t>Petrol Station Customer Service</w:t>
      </w:r>
      <w:r>
        <w:rPr>
          <w:rStyle w:val="IntenseEmphasis"/>
        </w:rPr>
        <w:t xml:space="preserve"> Assistant </w:t>
      </w:r>
      <w:r>
        <w:rPr>
          <w:rStyle w:val="Emphasis"/>
        </w:rPr>
        <w:t>Feb</w:t>
      </w:r>
      <w:r>
        <w:rPr>
          <w:rStyle w:val="Emphasis"/>
        </w:rPr>
        <w:t xml:space="preserve"> 20</w:t>
      </w:r>
      <w:r>
        <w:rPr>
          <w:rStyle w:val="Emphasis"/>
        </w:rPr>
        <w:t>23</w:t>
      </w:r>
      <w:r>
        <w:rPr>
          <w:rStyle w:val="Emphasis"/>
        </w:rPr>
        <w:t xml:space="preserve"> – Present</w:t>
      </w:r>
    </w:p>
    <w:p w14:paraId="5CD74F7F" w14:textId="44A7DD32" w:rsidR="000E5CAB" w:rsidRDefault="000E5CAB" w:rsidP="00C406B7">
      <w:pPr>
        <w:pStyle w:val="ListParagraph"/>
        <w:numPr>
          <w:ilvl w:val="0"/>
          <w:numId w:val="5"/>
        </w:numPr>
      </w:pPr>
      <w:r>
        <w:t xml:space="preserve">Serving customers, </w:t>
      </w:r>
      <w:r w:rsidR="00BB4A2C">
        <w:t xml:space="preserve">replenishment, cashing-up, </w:t>
      </w:r>
      <w:proofErr w:type="gramStart"/>
      <w:r w:rsidR="00BB4A2C">
        <w:t>opening up</w:t>
      </w:r>
      <w:proofErr w:type="gramEnd"/>
      <w:r w:rsidR="00BB4A2C">
        <w:t xml:space="preserve"> and closing down, including banking responsibilities, </w:t>
      </w:r>
      <w:r w:rsidR="00132963">
        <w:t>dealing with complaints and any operational issues.</w:t>
      </w:r>
    </w:p>
    <w:p w14:paraId="174A7474" w14:textId="4BF197A2" w:rsidR="0068212D" w:rsidRDefault="00DC730F" w:rsidP="00C406B7">
      <w:pPr>
        <w:pStyle w:val="Subsection"/>
      </w:pPr>
      <w:r>
        <w:t>Nottinghamshire County Council</w:t>
      </w:r>
      <w:r w:rsidR="00C406B7">
        <w:t xml:space="preserve"> (Hybrid working from home)</w:t>
      </w:r>
    </w:p>
    <w:p w14:paraId="1E623460" w14:textId="751DD9DA" w:rsidR="0068212D" w:rsidRDefault="0090259D">
      <w:pPr>
        <w:rPr>
          <w:rStyle w:val="Emphasis"/>
        </w:rPr>
      </w:pPr>
      <w:bookmarkStart w:id="1" w:name="_Hlk171504462"/>
      <w:r>
        <w:rPr>
          <w:rStyle w:val="IntenseEmphasis"/>
        </w:rPr>
        <w:t>Business Support Assistant</w:t>
      </w:r>
      <w:r w:rsidR="008E4690">
        <w:rPr>
          <w:rStyle w:val="IntenseEmphasis"/>
        </w:rPr>
        <w:t xml:space="preserve"> </w:t>
      </w:r>
      <w:r w:rsidR="00717FC9">
        <w:rPr>
          <w:rStyle w:val="Emphasis"/>
        </w:rPr>
        <w:t>Sept 2018</w:t>
      </w:r>
      <w:r w:rsidR="008E4690">
        <w:rPr>
          <w:rStyle w:val="Emphasis"/>
        </w:rPr>
        <w:t xml:space="preserve"> – </w:t>
      </w:r>
      <w:r w:rsidR="00717FC9">
        <w:rPr>
          <w:rStyle w:val="Emphasis"/>
        </w:rPr>
        <w:t>Present</w:t>
      </w:r>
    </w:p>
    <w:p w14:paraId="387FFD20" w14:textId="35EA5676" w:rsidR="0068212D" w:rsidRDefault="0003390A" w:rsidP="0003390A">
      <w:pPr>
        <w:pStyle w:val="ListParagraph"/>
        <w:numPr>
          <w:ilvl w:val="0"/>
          <w:numId w:val="5"/>
        </w:numPr>
      </w:pPr>
      <w:r>
        <w:t xml:space="preserve">Administration </w:t>
      </w:r>
      <w:r w:rsidR="001F17A3">
        <w:t xml:space="preserve">support </w:t>
      </w:r>
      <w:r w:rsidR="00A467A9">
        <w:t xml:space="preserve">covering Child Protection and Looked After Children, including booking </w:t>
      </w:r>
      <w:r w:rsidR="00ED4912">
        <w:t>Conferences and Reviews</w:t>
      </w:r>
      <w:r w:rsidR="00963F76">
        <w:t xml:space="preserve">, </w:t>
      </w:r>
      <w:proofErr w:type="gramStart"/>
      <w:r w:rsidR="00517B8E">
        <w:t>preparing</w:t>
      </w:r>
      <w:proofErr w:type="gramEnd"/>
      <w:r w:rsidR="00517B8E">
        <w:t xml:space="preserve"> and sending out </w:t>
      </w:r>
      <w:r w:rsidR="007B2458">
        <w:t xml:space="preserve">invitations to professionals and parent/carers, </w:t>
      </w:r>
      <w:r w:rsidR="00963F76">
        <w:t>typing summaries of meetings (including highly confidential</w:t>
      </w:r>
      <w:r w:rsidR="001F17A3">
        <w:t>/</w:t>
      </w:r>
      <w:r w:rsidR="00963F76">
        <w:t>sensitive information)</w:t>
      </w:r>
      <w:r w:rsidR="00AD3CF6">
        <w:t xml:space="preserve">. </w:t>
      </w:r>
    </w:p>
    <w:bookmarkEnd w:id="0"/>
    <w:p w14:paraId="1E60FFD5" w14:textId="7291DF27" w:rsidR="00AD3CF6" w:rsidRDefault="00AD3CF6" w:rsidP="0003390A">
      <w:pPr>
        <w:pStyle w:val="ListParagraph"/>
        <w:numPr>
          <w:ilvl w:val="0"/>
          <w:numId w:val="5"/>
        </w:numPr>
      </w:pPr>
      <w:r>
        <w:t>Liaising with Social Workers, Chairs, Managers and colleagues</w:t>
      </w:r>
      <w:r w:rsidR="00335231">
        <w:t xml:space="preserve"> and dealing with queries from agencies (including Police, Health, GP’s).</w:t>
      </w:r>
    </w:p>
    <w:p w14:paraId="136477CA" w14:textId="2676C18C" w:rsidR="00AD3CF6" w:rsidRDefault="00AD3CF6" w:rsidP="0003390A">
      <w:pPr>
        <w:pStyle w:val="ListParagraph"/>
        <w:numPr>
          <w:ilvl w:val="0"/>
          <w:numId w:val="5"/>
        </w:numPr>
      </w:pPr>
      <w:r>
        <w:lastRenderedPageBreak/>
        <w:t>Effective use of technology</w:t>
      </w:r>
      <w:r w:rsidR="00B547D2">
        <w:t xml:space="preserve"> and applications</w:t>
      </w:r>
      <w:bookmarkEnd w:id="1"/>
      <w:r w:rsidR="00B547D2">
        <w:t xml:space="preserve">, including MS Teams, Word, Outlook, </w:t>
      </w:r>
      <w:r w:rsidR="00346F1D">
        <w:t xml:space="preserve">Excel, </w:t>
      </w:r>
      <w:proofErr w:type="gramStart"/>
      <w:r w:rsidR="00346F1D">
        <w:t>SharePoint</w:t>
      </w:r>
      <w:proofErr w:type="gramEnd"/>
      <w:r w:rsidR="00273E11">
        <w:t xml:space="preserve"> and Mosaic (NCC’s database)</w:t>
      </w:r>
      <w:r w:rsidR="00517B8E">
        <w:t>.</w:t>
      </w:r>
    </w:p>
    <w:p w14:paraId="38240A05" w14:textId="06AA959D" w:rsidR="00A031C0" w:rsidRDefault="00A031C0" w:rsidP="00A031C0">
      <w:pPr>
        <w:pStyle w:val="Subsection"/>
      </w:pPr>
      <w:r>
        <w:t>Key Personnel (Temp Agency)</w:t>
      </w:r>
      <w:r w:rsidR="00314950">
        <w:t xml:space="preserve"> at Sure Start Childrens Centre, Mansfield Woodhouse, Nottinghamshire</w:t>
      </w:r>
    </w:p>
    <w:p w14:paraId="59A12553" w14:textId="2D2EF546" w:rsidR="00A031C0" w:rsidRDefault="0066499D" w:rsidP="00A031C0">
      <w:pPr>
        <w:rPr>
          <w:rStyle w:val="Emphasis"/>
        </w:rPr>
      </w:pPr>
      <w:r>
        <w:rPr>
          <w:rStyle w:val="IntenseEmphasis"/>
        </w:rPr>
        <w:t>Administrative Assistant (</w:t>
      </w:r>
      <w:r w:rsidR="00E30B34">
        <w:rPr>
          <w:rStyle w:val="IntenseEmphasis"/>
        </w:rPr>
        <w:t>11 w</w:t>
      </w:r>
      <w:r w:rsidR="00314950">
        <w:rPr>
          <w:rStyle w:val="IntenseEmphasis"/>
        </w:rPr>
        <w:t>ee</w:t>
      </w:r>
      <w:r w:rsidR="00E30B34">
        <w:rPr>
          <w:rStyle w:val="IntenseEmphasis"/>
        </w:rPr>
        <w:t xml:space="preserve">k </w:t>
      </w:r>
      <w:r>
        <w:rPr>
          <w:rStyle w:val="IntenseEmphasis"/>
        </w:rPr>
        <w:t>Temp Contract)</w:t>
      </w:r>
      <w:r w:rsidR="00A031C0">
        <w:rPr>
          <w:rStyle w:val="IntenseEmphasis"/>
        </w:rPr>
        <w:t xml:space="preserve"> </w:t>
      </w:r>
      <w:r>
        <w:rPr>
          <w:rStyle w:val="Emphasis"/>
        </w:rPr>
        <w:t>June</w:t>
      </w:r>
      <w:r w:rsidR="00A031C0">
        <w:rPr>
          <w:rStyle w:val="Emphasis"/>
        </w:rPr>
        <w:t xml:space="preserve"> 2018 – </w:t>
      </w:r>
      <w:r>
        <w:rPr>
          <w:rStyle w:val="Emphasis"/>
        </w:rPr>
        <w:t>August</w:t>
      </w:r>
      <w:r w:rsidR="00E30B34">
        <w:rPr>
          <w:rStyle w:val="Emphasis"/>
        </w:rPr>
        <w:t xml:space="preserve"> 2018</w:t>
      </w:r>
    </w:p>
    <w:p w14:paraId="4B31622D" w14:textId="252DCD28" w:rsidR="00CD681C" w:rsidRDefault="00E30B34" w:rsidP="00A031C0">
      <w:pPr>
        <w:pStyle w:val="ListParagraph"/>
        <w:numPr>
          <w:ilvl w:val="0"/>
          <w:numId w:val="5"/>
        </w:numPr>
      </w:pPr>
      <w:r>
        <w:t xml:space="preserve">Administrative duties, including arranging meetings, </w:t>
      </w:r>
      <w:r w:rsidR="006C1DCF">
        <w:t>servicing meetings</w:t>
      </w:r>
      <w:r w:rsidR="003A2191">
        <w:t>.</w:t>
      </w:r>
    </w:p>
    <w:p w14:paraId="48AB15ED" w14:textId="2DBAA492" w:rsidR="00F9276C" w:rsidRDefault="00CD681C" w:rsidP="00A031C0">
      <w:pPr>
        <w:pStyle w:val="ListParagraph"/>
        <w:numPr>
          <w:ilvl w:val="0"/>
          <w:numId w:val="5"/>
        </w:numPr>
      </w:pPr>
      <w:r>
        <w:t>Welcoming Parent/Carers and Children</w:t>
      </w:r>
      <w:r w:rsidR="00314950">
        <w:t xml:space="preserve"> to the centre</w:t>
      </w:r>
      <w:r w:rsidR="00C170D5">
        <w:t xml:space="preserve"> – assisting with any queries, booking children and adults onto play sessions or training sessions</w:t>
      </w:r>
      <w:r w:rsidR="00F9276C">
        <w:t>.</w:t>
      </w:r>
    </w:p>
    <w:p w14:paraId="1621D43F" w14:textId="665CE3A2" w:rsidR="00A031C0" w:rsidRDefault="00F9276C" w:rsidP="00A031C0">
      <w:pPr>
        <w:pStyle w:val="ListParagraph"/>
        <w:numPr>
          <w:ilvl w:val="0"/>
          <w:numId w:val="5"/>
        </w:numPr>
      </w:pPr>
      <w:r>
        <w:t xml:space="preserve">Assisting Play Leaders in setting up various sessions and providing a helping hand during snack/lunchtime sessions in preparing food and </w:t>
      </w:r>
      <w:r w:rsidR="003634BE">
        <w:t>servi</w:t>
      </w:r>
      <w:r w:rsidR="00CD21AF">
        <w:t>ng</w:t>
      </w:r>
      <w:r w:rsidR="003634BE">
        <w:t xml:space="preserve"> etc.</w:t>
      </w:r>
    </w:p>
    <w:p w14:paraId="14959E23" w14:textId="5F5FA096" w:rsidR="00CD21AF" w:rsidRDefault="00CD21AF" w:rsidP="00CD21AF">
      <w:pPr>
        <w:pStyle w:val="Subsection"/>
      </w:pPr>
      <w:r>
        <w:t>Clarity Care Group Ltd, Blidworth, Mansfield</w:t>
      </w:r>
    </w:p>
    <w:p w14:paraId="4AE067DA" w14:textId="6FFD820E" w:rsidR="00CD21AF" w:rsidRDefault="00CD21AF" w:rsidP="00CD21AF">
      <w:pPr>
        <w:rPr>
          <w:rStyle w:val="Emphasis"/>
        </w:rPr>
      </w:pPr>
      <w:r>
        <w:rPr>
          <w:rStyle w:val="IntenseEmphasis"/>
        </w:rPr>
        <w:t xml:space="preserve">HR Manager </w:t>
      </w:r>
      <w:r w:rsidR="00155EDF">
        <w:rPr>
          <w:rStyle w:val="Emphasis"/>
        </w:rPr>
        <w:t>January 2017</w:t>
      </w:r>
      <w:r>
        <w:rPr>
          <w:rStyle w:val="Emphasis"/>
        </w:rPr>
        <w:t xml:space="preserve"> – </w:t>
      </w:r>
      <w:r w:rsidR="00D96FB0">
        <w:rPr>
          <w:rStyle w:val="Emphasis"/>
        </w:rPr>
        <w:t>January 2018</w:t>
      </w:r>
    </w:p>
    <w:p w14:paraId="3546E5D1" w14:textId="77777777" w:rsidR="00210492" w:rsidRDefault="00D96FB0" w:rsidP="00CD21AF">
      <w:pPr>
        <w:pStyle w:val="ListParagraph"/>
        <w:numPr>
          <w:ilvl w:val="0"/>
          <w:numId w:val="5"/>
        </w:numPr>
      </w:pPr>
      <w:r>
        <w:t>Recruiting Care Assistants for all Regional Offices</w:t>
      </w:r>
      <w:r w:rsidR="00210492">
        <w:t>.</w:t>
      </w:r>
    </w:p>
    <w:p w14:paraId="55AF6C51" w14:textId="7A3F84DC" w:rsidR="00210492" w:rsidRDefault="00210492" w:rsidP="00CD21AF">
      <w:pPr>
        <w:pStyle w:val="ListParagraph"/>
        <w:numPr>
          <w:ilvl w:val="0"/>
          <w:numId w:val="5"/>
        </w:numPr>
      </w:pPr>
      <w:r>
        <w:t>Advising Registered Managers on all aspects of HR, ensuring compliance with CQC regulations and safe practices.</w:t>
      </w:r>
    </w:p>
    <w:p w14:paraId="71D8D977" w14:textId="60353E54" w:rsidR="00506077" w:rsidRDefault="00506077" w:rsidP="00CD21AF">
      <w:pPr>
        <w:pStyle w:val="ListParagraph"/>
        <w:numPr>
          <w:ilvl w:val="0"/>
          <w:numId w:val="5"/>
        </w:numPr>
      </w:pPr>
      <w:r>
        <w:t xml:space="preserve">Implementing new </w:t>
      </w:r>
      <w:r w:rsidR="00724B6C">
        <w:t>HR systems/operating procedures.</w:t>
      </w:r>
    </w:p>
    <w:p w14:paraId="0364D80C" w14:textId="7460E727" w:rsidR="00D33506" w:rsidRDefault="00831853" w:rsidP="00D33506">
      <w:pPr>
        <w:pStyle w:val="Subsection"/>
      </w:pPr>
      <w:r>
        <w:t xml:space="preserve">Centre Parcs Ltd, </w:t>
      </w:r>
      <w:r w:rsidR="003C095C">
        <w:t>Head</w:t>
      </w:r>
      <w:r>
        <w:t xml:space="preserve"> Office, Ollerton, Nottinghamshire</w:t>
      </w:r>
    </w:p>
    <w:p w14:paraId="4EC0EC38" w14:textId="3757B2AB" w:rsidR="00D33506" w:rsidRDefault="003C095C" w:rsidP="00D33506">
      <w:pPr>
        <w:rPr>
          <w:rStyle w:val="Emphasis"/>
        </w:rPr>
      </w:pPr>
      <w:r>
        <w:rPr>
          <w:rStyle w:val="IntenseEmphasis"/>
        </w:rPr>
        <w:t xml:space="preserve">Contact Centre Agent </w:t>
      </w:r>
      <w:r w:rsidR="00E077D5">
        <w:rPr>
          <w:rStyle w:val="IntenseEmphasis"/>
        </w:rPr>
        <w:t xml:space="preserve">(seasonal contract) </w:t>
      </w:r>
      <w:r w:rsidR="00E077D5">
        <w:rPr>
          <w:rStyle w:val="Emphasis"/>
        </w:rPr>
        <w:t>October 2016</w:t>
      </w:r>
      <w:r w:rsidR="00D33506">
        <w:rPr>
          <w:rStyle w:val="Emphasis"/>
        </w:rPr>
        <w:t xml:space="preserve"> – </w:t>
      </w:r>
      <w:r w:rsidR="00E077D5">
        <w:rPr>
          <w:rStyle w:val="Emphasis"/>
        </w:rPr>
        <w:t>January 2017</w:t>
      </w:r>
    </w:p>
    <w:p w14:paraId="3F8ACC35" w14:textId="77777777" w:rsidR="008A7BB8" w:rsidRDefault="00384A06" w:rsidP="008A7BB8">
      <w:pPr>
        <w:pStyle w:val="ListParagraph"/>
        <w:numPr>
          <w:ilvl w:val="0"/>
          <w:numId w:val="5"/>
        </w:numPr>
      </w:pPr>
      <w:r>
        <w:t xml:space="preserve">Providing excellent customer service over the telephone for customers booking </w:t>
      </w:r>
      <w:r w:rsidR="0036029B">
        <w:t>short breaks, answering queries, taking card payments over the phone (adhering to strict data protection</w:t>
      </w:r>
      <w:r w:rsidR="006B6C13">
        <w:t>/GDP guidelines) and working to achieve targets by link-selling.</w:t>
      </w:r>
    </w:p>
    <w:p w14:paraId="40D8DFD8" w14:textId="651AFB74" w:rsidR="00B903C5" w:rsidRDefault="008A7BB8" w:rsidP="00B903C5">
      <w:pPr>
        <w:pStyle w:val="ListParagraph"/>
        <w:numPr>
          <w:ilvl w:val="0"/>
          <w:numId w:val="5"/>
        </w:numPr>
      </w:pPr>
      <w:r>
        <w:t xml:space="preserve">Dealing with customer </w:t>
      </w:r>
      <w:r w:rsidR="00BF2963">
        <w:t>complaints</w:t>
      </w:r>
      <w:r w:rsidR="00E25623">
        <w:t>, maintaining a calm and professional manner in order to a</w:t>
      </w:r>
      <w:r>
        <w:t>c</w:t>
      </w:r>
      <w:r w:rsidR="00E25623">
        <w:t xml:space="preserve">hieve a </w:t>
      </w:r>
      <w:r>
        <w:t>resolution.</w:t>
      </w:r>
    </w:p>
    <w:p w14:paraId="4B286768" w14:textId="0AD29A0B" w:rsidR="00BD0D72" w:rsidRDefault="00BD0D72" w:rsidP="00BD0D72">
      <w:pPr>
        <w:pStyle w:val="Subsection"/>
      </w:pPr>
      <w:r>
        <w:t xml:space="preserve">Full-time Carer </w:t>
      </w:r>
    </w:p>
    <w:p w14:paraId="6813EF00" w14:textId="7043F53A" w:rsidR="00BD0D72" w:rsidRDefault="00BD0D72" w:rsidP="00BD0D72">
      <w:pPr>
        <w:rPr>
          <w:rStyle w:val="Emphasis"/>
        </w:rPr>
      </w:pPr>
      <w:r>
        <w:rPr>
          <w:rStyle w:val="IntenseEmphasis"/>
        </w:rPr>
        <w:t xml:space="preserve">(for my mum who was terminally ill) </w:t>
      </w:r>
      <w:r w:rsidR="00C31A57">
        <w:rPr>
          <w:rStyle w:val="Emphasis"/>
        </w:rPr>
        <w:t xml:space="preserve">July 2014 </w:t>
      </w:r>
      <w:r>
        <w:rPr>
          <w:rStyle w:val="Emphasis"/>
        </w:rPr>
        <w:t xml:space="preserve">– </w:t>
      </w:r>
      <w:r w:rsidR="00C31A57">
        <w:rPr>
          <w:rStyle w:val="Emphasis"/>
        </w:rPr>
        <w:t>August 2016</w:t>
      </w:r>
    </w:p>
    <w:p w14:paraId="1FB41973" w14:textId="394CFB30" w:rsidR="00B903C5" w:rsidRDefault="00B903C5" w:rsidP="00B903C5">
      <w:pPr>
        <w:pStyle w:val="Subsection"/>
      </w:pPr>
      <w:r>
        <w:t>Dr’s Law &amp; Mountcastle, Mansfield</w:t>
      </w:r>
    </w:p>
    <w:p w14:paraId="5B410227" w14:textId="4EBDDED9" w:rsidR="00B903C5" w:rsidRDefault="00B903C5" w:rsidP="00B903C5">
      <w:pPr>
        <w:rPr>
          <w:rStyle w:val="Emphasis"/>
        </w:rPr>
      </w:pPr>
      <w:r>
        <w:rPr>
          <w:rStyle w:val="IntenseEmphasis"/>
        </w:rPr>
        <w:t>GP Receptionist/Medical Secretary</w:t>
      </w:r>
      <w:r>
        <w:rPr>
          <w:rStyle w:val="Emphasis"/>
        </w:rPr>
        <w:t xml:space="preserve"> </w:t>
      </w:r>
      <w:r w:rsidR="00BD0D72">
        <w:rPr>
          <w:rStyle w:val="Emphasis"/>
        </w:rPr>
        <w:t>May 2009</w:t>
      </w:r>
      <w:r>
        <w:rPr>
          <w:rStyle w:val="Emphasis"/>
        </w:rPr>
        <w:t xml:space="preserve"> –</w:t>
      </w:r>
      <w:r w:rsidR="00BD0D72">
        <w:rPr>
          <w:rStyle w:val="Emphasis"/>
        </w:rPr>
        <w:t>July 2014</w:t>
      </w:r>
    </w:p>
    <w:p w14:paraId="566F5BBB" w14:textId="19C2616C" w:rsidR="00C95DED" w:rsidRDefault="00B00A61" w:rsidP="00B903C5">
      <w:pPr>
        <w:pStyle w:val="ListParagraph"/>
        <w:numPr>
          <w:ilvl w:val="0"/>
          <w:numId w:val="5"/>
        </w:numPr>
      </w:pPr>
      <w:r>
        <w:t>Front Line N</w:t>
      </w:r>
      <w:r w:rsidR="003A026F">
        <w:t xml:space="preserve">HS </w:t>
      </w:r>
      <w:r>
        <w:t xml:space="preserve">Customer Service </w:t>
      </w:r>
      <w:r w:rsidR="003A026F">
        <w:t xml:space="preserve">(over the telephone and face-to-face) </w:t>
      </w:r>
      <w:r>
        <w:t>for busy GP Surgery – booking appointments, processing prescription requests, dealing with complain</w:t>
      </w:r>
      <w:r w:rsidR="001F17A3">
        <w:t>t</w:t>
      </w:r>
      <w:r>
        <w:t xml:space="preserve">s </w:t>
      </w:r>
      <w:r w:rsidR="001F17A3">
        <w:t>including</w:t>
      </w:r>
      <w:r>
        <w:t xml:space="preserve"> difficult/complex and conflicting s</w:t>
      </w:r>
      <w:r w:rsidR="00C95DED">
        <w:t>i</w:t>
      </w:r>
      <w:r>
        <w:t>t</w:t>
      </w:r>
      <w:r w:rsidR="001F17A3">
        <w:t>u</w:t>
      </w:r>
      <w:r>
        <w:t>a</w:t>
      </w:r>
      <w:r w:rsidR="00C95DED">
        <w:t>ti</w:t>
      </w:r>
      <w:r>
        <w:t>ons</w:t>
      </w:r>
      <w:r w:rsidR="00C95DED">
        <w:t xml:space="preserve">, </w:t>
      </w:r>
      <w:proofErr w:type="gramStart"/>
      <w:r w:rsidR="00C95DED">
        <w:t>remaining calm at all times</w:t>
      </w:r>
      <w:proofErr w:type="gramEnd"/>
      <w:r w:rsidR="00C95DED">
        <w:t>.</w:t>
      </w:r>
    </w:p>
    <w:p w14:paraId="67FC86E7" w14:textId="75AABCB0" w:rsidR="00B903C5" w:rsidRDefault="00C95DED" w:rsidP="00B903C5">
      <w:pPr>
        <w:pStyle w:val="ListParagraph"/>
        <w:numPr>
          <w:ilvl w:val="0"/>
          <w:numId w:val="5"/>
        </w:numPr>
      </w:pPr>
      <w:r>
        <w:t xml:space="preserve">Providing medical secretarial support for GP’s, including referring patients to </w:t>
      </w:r>
      <w:r w:rsidR="00003FA9">
        <w:t>Hospital, producing reports and letters using audio dictation</w:t>
      </w:r>
      <w:r w:rsidR="003A026F">
        <w:t>, adhering to strict confidentiality guidelines</w:t>
      </w:r>
      <w:r w:rsidR="00B903C5">
        <w:t xml:space="preserve"> </w:t>
      </w:r>
    </w:p>
    <w:p w14:paraId="16215B8D" w14:textId="13770FFA" w:rsidR="00AE7955" w:rsidRDefault="00AE7955" w:rsidP="00AE7955">
      <w:pPr>
        <w:pStyle w:val="Subsection"/>
      </w:pPr>
      <w:r>
        <w:lastRenderedPageBreak/>
        <w:t>Stay-at-Home Mum</w:t>
      </w:r>
    </w:p>
    <w:p w14:paraId="18C1F1CA" w14:textId="3C3C8084" w:rsidR="00AE7955" w:rsidRDefault="00C82C47" w:rsidP="00AE7955">
      <w:pPr>
        <w:rPr>
          <w:rStyle w:val="Emphasis"/>
        </w:rPr>
      </w:pPr>
      <w:r>
        <w:rPr>
          <w:rStyle w:val="Emphasis"/>
        </w:rPr>
        <w:t>Dec 2003 – May 2009</w:t>
      </w:r>
    </w:p>
    <w:p w14:paraId="59ACB3D9" w14:textId="2E3543B7" w:rsidR="00C82C47" w:rsidRDefault="00CC229F" w:rsidP="00C82C47">
      <w:pPr>
        <w:pStyle w:val="Subsection"/>
      </w:pPr>
      <w:r>
        <w:t>Central Notts CHC (NHS Complaints Service for Public)</w:t>
      </w:r>
      <w:r w:rsidR="00EB39E5">
        <w:t>, Mansfield</w:t>
      </w:r>
    </w:p>
    <w:p w14:paraId="517C775A" w14:textId="44089165" w:rsidR="00C82C47" w:rsidRDefault="00CC229F" w:rsidP="00C82C47">
      <w:pPr>
        <w:rPr>
          <w:rStyle w:val="Emphasis"/>
        </w:rPr>
      </w:pPr>
      <w:r>
        <w:rPr>
          <w:rStyle w:val="IntenseEmphasis"/>
        </w:rPr>
        <w:t xml:space="preserve">PA to Acting Chief Officer </w:t>
      </w:r>
      <w:r>
        <w:rPr>
          <w:rStyle w:val="Emphasis"/>
        </w:rPr>
        <w:t xml:space="preserve">Dec 2000 </w:t>
      </w:r>
      <w:r w:rsidR="00C82C47">
        <w:rPr>
          <w:rStyle w:val="Emphasis"/>
        </w:rPr>
        <w:t xml:space="preserve">– </w:t>
      </w:r>
      <w:r w:rsidR="00EB39E5">
        <w:rPr>
          <w:rStyle w:val="Emphasis"/>
        </w:rPr>
        <w:t>Dec 2003</w:t>
      </w:r>
    </w:p>
    <w:p w14:paraId="0B7DF320" w14:textId="51960DA4" w:rsidR="00EB39E5" w:rsidRDefault="00EB39E5" w:rsidP="00EB39E5">
      <w:pPr>
        <w:pStyle w:val="Subsection"/>
      </w:pPr>
      <w:r>
        <w:t>Out of Town Restaurants Group Ltd, Sheffield</w:t>
      </w:r>
    </w:p>
    <w:p w14:paraId="79E4C174" w14:textId="627737E6" w:rsidR="00EB39E5" w:rsidRDefault="00EB39E5" w:rsidP="00EB39E5">
      <w:pPr>
        <w:rPr>
          <w:rStyle w:val="Emphasis"/>
        </w:rPr>
      </w:pPr>
      <w:r>
        <w:rPr>
          <w:rStyle w:val="IntenseEmphasis"/>
        </w:rPr>
        <w:t xml:space="preserve">PA to Chairman </w:t>
      </w:r>
      <w:r>
        <w:rPr>
          <w:rStyle w:val="Emphasis"/>
        </w:rPr>
        <w:t>Sept 2018 – Dec 2003</w:t>
      </w:r>
    </w:p>
    <w:p w14:paraId="3550C148" w14:textId="3126C702" w:rsidR="00EB39E5" w:rsidRDefault="00C83304" w:rsidP="00EB39E5">
      <w:pPr>
        <w:pStyle w:val="Subsection"/>
      </w:pPr>
      <w:r>
        <w:t>Tom Cobleigh Plc, Mansfield</w:t>
      </w:r>
    </w:p>
    <w:p w14:paraId="01FFD566" w14:textId="6FA9C07A" w:rsidR="00646372" w:rsidRDefault="00C83304" w:rsidP="00646372">
      <w:pPr>
        <w:rPr>
          <w:rStyle w:val="Emphasis"/>
        </w:rPr>
      </w:pPr>
      <w:r>
        <w:rPr>
          <w:rStyle w:val="IntenseEmphasis"/>
        </w:rPr>
        <w:t>Property Department Secretary</w:t>
      </w:r>
      <w:r w:rsidR="00EB39E5">
        <w:rPr>
          <w:rStyle w:val="IntenseEmphasis"/>
        </w:rPr>
        <w:t xml:space="preserve"> </w:t>
      </w:r>
      <w:r w:rsidR="00893CBE">
        <w:rPr>
          <w:rStyle w:val="Emphasis"/>
        </w:rPr>
        <w:t>July</w:t>
      </w:r>
      <w:r w:rsidR="00EB39E5">
        <w:rPr>
          <w:rStyle w:val="Emphasis"/>
        </w:rPr>
        <w:t xml:space="preserve"> </w:t>
      </w:r>
      <w:r>
        <w:rPr>
          <w:rStyle w:val="Emphasis"/>
        </w:rPr>
        <w:t>199</w:t>
      </w:r>
      <w:r w:rsidR="00893CBE">
        <w:rPr>
          <w:rStyle w:val="Emphasis"/>
        </w:rPr>
        <w:t>7</w:t>
      </w:r>
      <w:r w:rsidR="00EB39E5">
        <w:rPr>
          <w:rStyle w:val="Emphasis"/>
        </w:rPr>
        <w:t xml:space="preserve"> – </w:t>
      </w:r>
      <w:r w:rsidR="00646372">
        <w:rPr>
          <w:rStyle w:val="Emphasis"/>
        </w:rPr>
        <w:t>March 1999</w:t>
      </w:r>
    </w:p>
    <w:p w14:paraId="6CD5FA83" w14:textId="6FBBD4F8" w:rsidR="00646372" w:rsidRDefault="00D679F0" w:rsidP="00646372">
      <w:pPr>
        <w:pStyle w:val="Subsection"/>
      </w:pPr>
      <w:r>
        <w:t>Lunn Poly Ltd (TUI Holidays)</w:t>
      </w:r>
    </w:p>
    <w:p w14:paraId="67F86734" w14:textId="697F8D01" w:rsidR="00646372" w:rsidRDefault="00D679F0" w:rsidP="00646372">
      <w:pPr>
        <w:rPr>
          <w:rStyle w:val="Emphasis"/>
        </w:rPr>
      </w:pPr>
      <w:r>
        <w:rPr>
          <w:rStyle w:val="IntenseEmphasis"/>
        </w:rPr>
        <w:t>Travel Consultant</w:t>
      </w:r>
      <w:r w:rsidR="00646372">
        <w:rPr>
          <w:rStyle w:val="IntenseEmphasis"/>
        </w:rPr>
        <w:t xml:space="preserve"> </w:t>
      </w:r>
      <w:r>
        <w:rPr>
          <w:rStyle w:val="Emphasis"/>
        </w:rPr>
        <w:t>April</w:t>
      </w:r>
      <w:r w:rsidR="00646372">
        <w:rPr>
          <w:rStyle w:val="Emphasis"/>
        </w:rPr>
        <w:t xml:space="preserve"> </w:t>
      </w:r>
      <w:r>
        <w:rPr>
          <w:rStyle w:val="Emphasis"/>
        </w:rPr>
        <w:t>1996</w:t>
      </w:r>
      <w:r w:rsidR="00646372">
        <w:rPr>
          <w:rStyle w:val="Emphasis"/>
        </w:rPr>
        <w:t xml:space="preserve"> –</w:t>
      </w:r>
      <w:r w:rsidR="00346C23">
        <w:rPr>
          <w:rStyle w:val="Emphasis"/>
        </w:rPr>
        <w:t xml:space="preserve"> July 1997</w:t>
      </w:r>
    </w:p>
    <w:p w14:paraId="15B4A379" w14:textId="011417C7" w:rsidR="00BC5CC7" w:rsidRDefault="00BC5CC7" w:rsidP="00BC5CC7">
      <w:pPr>
        <w:pStyle w:val="Subsection"/>
      </w:pPr>
      <w:r>
        <w:t>Mansfield Brewery Plc, Mansfield</w:t>
      </w:r>
    </w:p>
    <w:p w14:paraId="4DF014F9" w14:textId="46D73F96" w:rsidR="00BC5CC7" w:rsidRDefault="001A5BB5" w:rsidP="00BC5CC7">
      <w:pPr>
        <w:rPr>
          <w:rStyle w:val="Emphasis"/>
        </w:rPr>
      </w:pPr>
      <w:r>
        <w:rPr>
          <w:rStyle w:val="IntenseEmphasis"/>
        </w:rPr>
        <w:t>Marketing Secretary</w:t>
      </w:r>
      <w:r w:rsidR="00BC5CC7">
        <w:rPr>
          <w:rStyle w:val="IntenseEmphasis"/>
        </w:rPr>
        <w:t xml:space="preserve"> </w:t>
      </w:r>
      <w:r>
        <w:rPr>
          <w:rStyle w:val="Emphasis"/>
        </w:rPr>
        <w:t>July 1990</w:t>
      </w:r>
      <w:r w:rsidR="00BC5CC7">
        <w:rPr>
          <w:rStyle w:val="Emphasis"/>
        </w:rPr>
        <w:t xml:space="preserve"> – </w:t>
      </w:r>
      <w:r>
        <w:rPr>
          <w:rStyle w:val="Emphasis"/>
        </w:rPr>
        <w:t>March 1996</w:t>
      </w:r>
    </w:p>
    <w:p w14:paraId="1F46B7AD" w14:textId="0BA08447" w:rsidR="006E2A15" w:rsidRDefault="006E2A15" w:rsidP="006E2A15">
      <w:pPr>
        <w:pStyle w:val="SectionHeading"/>
      </w:pPr>
      <w:r>
        <w:t>hobbies/interests</w:t>
      </w:r>
    </w:p>
    <w:p w14:paraId="6FF326A7" w14:textId="76DD9EFA" w:rsidR="009A6E97" w:rsidRDefault="001D7CB0">
      <w:pPr>
        <w:spacing w:line="276" w:lineRule="auto"/>
      </w:pPr>
      <w:r>
        <w:t>Member of a gym – attend classes regularly</w:t>
      </w:r>
      <w:r w:rsidR="003A2191">
        <w:t>,</w:t>
      </w:r>
      <w:r>
        <w:t xml:space="preserve"> including </w:t>
      </w:r>
      <w:r w:rsidR="008816FB">
        <w:t>s</w:t>
      </w:r>
      <w:r>
        <w:t>pinning</w:t>
      </w:r>
      <w:r w:rsidR="008816FB">
        <w:t>, w</w:t>
      </w:r>
      <w:r>
        <w:t>alking</w:t>
      </w:r>
      <w:r w:rsidR="00EE0842">
        <w:t>, holidays home and abroad, camping</w:t>
      </w:r>
      <w:r w:rsidR="00D030C5">
        <w:t>, exploring new places.</w:t>
      </w:r>
    </w:p>
    <w:p w14:paraId="2C4A0D11" w14:textId="1903FBA3" w:rsidR="002614DB" w:rsidRDefault="002614DB">
      <w:pPr>
        <w:spacing w:line="276" w:lineRule="auto"/>
      </w:pPr>
    </w:p>
    <w:p w14:paraId="48D957DC" w14:textId="550C5CE0" w:rsidR="002614DB" w:rsidRDefault="002614DB">
      <w:pPr>
        <w:spacing w:line="276" w:lineRule="auto"/>
      </w:pPr>
    </w:p>
    <w:p w14:paraId="5653E1ED" w14:textId="6B0F3828" w:rsidR="002614DB" w:rsidRDefault="002614DB">
      <w:pPr>
        <w:spacing w:line="276" w:lineRule="auto"/>
      </w:pPr>
    </w:p>
    <w:sectPr w:rsidR="002614DB">
      <w:footerReference w:type="default" r:id="rId10"/>
      <w:headerReference w:type="first" r:id="rId11"/>
      <w:pgSz w:w="12240" w:h="15840"/>
      <w:pgMar w:top="1080" w:right="1080" w:bottom="1080" w:left="108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D1004" w14:textId="77777777" w:rsidR="008E4690" w:rsidRDefault="008E4690">
      <w:pPr>
        <w:spacing w:after="0" w:line="240" w:lineRule="auto"/>
      </w:pPr>
      <w:r>
        <w:separator/>
      </w:r>
    </w:p>
  </w:endnote>
  <w:endnote w:type="continuationSeparator" w:id="0">
    <w:p w14:paraId="0112BAEE" w14:textId="77777777" w:rsidR="008E4690" w:rsidRDefault="008E4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07832" w14:textId="77777777" w:rsidR="0068212D" w:rsidRDefault="008E4690">
    <w:pPr>
      <w:pStyle w:val="Head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81D2311" wp14:editId="60D7082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51666355" id="Rectangle 4" o:spid="_x0000_s1026" style="position:absolute;margin-left:0;margin-top:0;width:539.05pt;height:717.55pt;z-index:25167564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" fill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461D814" wp14:editId="28AB4B69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76D11C87" id="Rectangle 5" o:spid="_x0000_s1026" style="position:absolute;margin-left:0;margin-top:0;width:10.1pt;height:495.9pt;z-index:25167667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" fillcolor="black [3213]" strok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E78D44F" wp14:editId="0C75BA63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66E4DEC4" id="Rectangle 6" o:spid="_x0000_s1026" style="position:absolute;margin-left:0;margin-top:0;width:10.1pt;height:222.3pt;z-index:25167769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" fillcolor="#d1282e [3215]" stroked="f">
              <w10:wrap anchorx="margin" anchory="margin"/>
            </v:rect>
          </w:pict>
        </mc:Fallback>
      </mc:AlternateContent>
    </w:r>
  </w:p>
  <w:p w14:paraId="35BFFCF7" w14:textId="77777777" w:rsidR="0068212D" w:rsidRDefault="008E4690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B7C19B8" wp14:editId="02F372B3">
              <wp:simplePos x="0" y="0"/>
              <mc:AlternateContent>
                <mc:Choice Requires="wp14">
                  <wp:positionH relativeFrom="margin">
                    <wp14:pctPosHOffset>97000</wp14:pctPosHOffset>
                  </wp:positionH>
                </mc:Choice>
                <mc:Fallback>
                  <wp:positionH relativeFrom="page">
                    <wp:posOffset>6894195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492760" cy="2093595"/>
              <wp:effectExtent l="0" t="0" r="0" b="0"/>
              <wp:wrapSquare wrapText="bothSides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760" cy="2093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D5E4F9F" w14:textId="2B708CC9" w:rsidR="0068212D" w:rsidRDefault="0028402A">
                          <w:pPr>
                            <w:pStyle w:val="Title"/>
                            <w:rPr>
                              <w:spacing w:val="10"/>
                            </w:rPr>
                          </w:pPr>
                          <w:r>
                            <w:rPr>
                              <w:spacing w:val="10"/>
                              <w:sz w:val="24"/>
                              <w:szCs w:val="22"/>
                            </w:rPr>
                            <w:t>helen catherine seaton</w:t>
                          </w:r>
                        </w:p>
                      </w:txbxContent>
                    </wps:txbx>
                    <wps:bodyPr rot="0" spcFirstLastPara="0" vertOverflow="overflow" horzOverflow="overflow" vert="vert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shapetype w14:anchorId="1B7C19B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0;margin-top:0;width:38.8pt;height:164.85pt;z-index:251678720;visibility:visible;mso-wrap-style:none;mso-width-percent:50;mso-height-percent:325;mso-left-percent:970;mso-top-percent:700;mso-wrap-distance-left:9pt;mso-wrap-distance-top:0;mso-wrap-distance-right:9pt;mso-wrap-distance-bottom:0;mso-position-horizontal-relative:margin;mso-position-vertical-relative:margin;mso-width-percent:50;mso-height-percent:325;mso-left-percent:970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" filled="f" stroked="f" strokeweight=".5pt">
              <v:textbox style="layout-flow:vertical;mso-fit-shape-to-text:t" inset="0,0,0,0">
                <w:txbxContent>
                  <w:p w14:paraId="6D5E4F9F" w14:textId="2B708CC9" w:rsidR="0068212D" w:rsidRDefault="0028402A">
                    <w:pPr>
                      <w:pStyle w:val="Title"/>
                      <w:rPr>
                        <w:spacing w:val="10"/>
                      </w:rPr>
                    </w:pPr>
                    <w:r>
                      <w:rPr>
                        <w:spacing w:val="10"/>
                        <w:sz w:val="24"/>
                        <w:szCs w:val="22"/>
                      </w:rPr>
                      <w:t>helen catherine seaton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36152" w14:textId="77777777" w:rsidR="008E4690" w:rsidRDefault="008E4690">
      <w:pPr>
        <w:spacing w:after="0" w:line="240" w:lineRule="auto"/>
      </w:pPr>
      <w:r>
        <w:separator/>
      </w:r>
    </w:p>
  </w:footnote>
  <w:footnote w:type="continuationSeparator" w:id="0">
    <w:p w14:paraId="3B97CADD" w14:textId="77777777" w:rsidR="008E4690" w:rsidRDefault="008E4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D49BE" w14:textId="77777777" w:rsidR="0068212D" w:rsidRDefault="008E4690">
    <w:pPr>
      <w:pStyle w:val="Head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084021C" wp14:editId="7351D82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6BB0DC4E" id="Rectangle 1" o:spid="_x0000_s1026" style="position:absolute;margin-left:0;margin-top:0;width:539.05pt;height:717.55pt;z-index:25168076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" fill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5DDEA78" wp14:editId="4D78CE24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468630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7EA8EF8E" id="Rectangle 2" o:spid="_x0000_s1026" style="position:absolute;margin-left:0;margin-top:0;width:10.1pt;height:495.9pt;z-index:25168179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" fillcolor="black [3213]" stroked="f"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E891F09" wp14:editId="5D785B95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7182485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6766560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5452E33B" id="Rectangle 3" o:spid="_x0000_s1026" style="position:absolute;margin-left:0;margin-top:0;width:10.1pt;height:222.3pt;z-index:25168281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" fillcolor="#d1282e [3215]" stroked="f">
              <w10:wrap anchorx="margin" anchory="margin"/>
            </v:rect>
          </w:pict>
        </mc:Fallback>
      </mc:AlternateContent>
    </w:r>
  </w:p>
  <w:p w14:paraId="6DD2E6B2" w14:textId="77777777" w:rsidR="0068212D" w:rsidRDefault="006821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07FD"/>
    <w:multiLevelType w:val="hybridMultilevel"/>
    <w:tmpl w:val="F1B44F4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23D96437"/>
    <w:multiLevelType w:val="hybridMultilevel"/>
    <w:tmpl w:val="1612F468"/>
    <w:lvl w:ilvl="0" w:tplc="6E1246F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601030">
    <w:abstractNumId w:val="4"/>
  </w:num>
  <w:num w:numId="2" w16cid:durableId="769593977">
    <w:abstractNumId w:val="2"/>
  </w:num>
  <w:num w:numId="3" w16cid:durableId="2081173472">
    <w:abstractNumId w:val="3"/>
  </w:num>
  <w:num w:numId="4" w16cid:durableId="1740711093">
    <w:abstractNumId w:val="0"/>
  </w:num>
  <w:num w:numId="5" w16cid:durableId="26365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doNotDisplayPageBoundarie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AE"/>
    <w:rsid w:val="00003FA9"/>
    <w:rsid w:val="00031AC6"/>
    <w:rsid w:val="0003390A"/>
    <w:rsid w:val="000E0384"/>
    <w:rsid w:val="000E5CAB"/>
    <w:rsid w:val="001163C4"/>
    <w:rsid w:val="00132963"/>
    <w:rsid w:val="00155EDF"/>
    <w:rsid w:val="001A5BB5"/>
    <w:rsid w:val="001D7CB0"/>
    <w:rsid w:val="001F17A3"/>
    <w:rsid w:val="002045CD"/>
    <w:rsid w:val="00210492"/>
    <w:rsid w:val="002614DB"/>
    <w:rsid w:val="00273E11"/>
    <w:rsid w:val="0028402A"/>
    <w:rsid w:val="00286211"/>
    <w:rsid w:val="003031FA"/>
    <w:rsid w:val="00314950"/>
    <w:rsid w:val="003336A2"/>
    <w:rsid w:val="00335231"/>
    <w:rsid w:val="00342F15"/>
    <w:rsid w:val="00346C23"/>
    <w:rsid w:val="00346F1D"/>
    <w:rsid w:val="0036029B"/>
    <w:rsid w:val="003634BE"/>
    <w:rsid w:val="00384A06"/>
    <w:rsid w:val="003A026F"/>
    <w:rsid w:val="003A2191"/>
    <w:rsid w:val="003C095C"/>
    <w:rsid w:val="003E2F7D"/>
    <w:rsid w:val="00501978"/>
    <w:rsid w:val="00506077"/>
    <w:rsid w:val="00517B8E"/>
    <w:rsid w:val="00646372"/>
    <w:rsid w:val="0066499D"/>
    <w:rsid w:val="0068212D"/>
    <w:rsid w:val="006B6C13"/>
    <w:rsid w:val="006B7791"/>
    <w:rsid w:val="006C1DCF"/>
    <w:rsid w:val="006E2A15"/>
    <w:rsid w:val="00717FC9"/>
    <w:rsid w:val="00720C14"/>
    <w:rsid w:val="00724B6C"/>
    <w:rsid w:val="007A0DF8"/>
    <w:rsid w:val="007B2458"/>
    <w:rsid w:val="007C2597"/>
    <w:rsid w:val="008078F1"/>
    <w:rsid w:val="00831853"/>
    <w:rsid w:val="008419BB"/>
    <w:rsid w:val="008816FB"/>
    <w:rsid w:val="00893CBE"/>
    <w:rsid w:val="008A7BB8"/>
    <w:rsid w:val="008E4690"/>
    <w:rsid w:val="0090259D"/>
    <w:rsid w:val="00963F76"/>
    <w:rsid w:val="009A6E97"/>
    <w:rsid w:val="00A01990"/>
    <w:rsid w:val="00A031C0"/>
    <w:rsid w:val="00A467A9"/>
    <w:rsid w:val="00A51D27"/>
    <w:rsid w:val="00A650AE"/>
    <w:rsid w:val="00AD3CF6"/>
    <w:rsid w:val="00AE4E1B"/>
    <w:rsid w:val="00AE7955"/>
    <w:rsid w:val="00B00A61"/>
    <w:rsid w:val="00B547D2"/>
    <w:rsid w:val="00B86EA8"/>
    <w:rsid w:val="00B903C5"/>
    <w:rsid w:val="00BA080C"/>
    <w:rsid w:val="00BB4A2C"/>
    <w:rsid w:val="00BB6E93"/>
    <w:rsid w:val="00BC5CC7"/>
    <w:rsid w:val="00BD0D72"/>
    <w:rsid w:val="00BF2963"/>
    <w:rsid w:val="00C170D5"/>
    <w:rsid w:val="00C31A57"/>
    <w:rsid w:val="00C406B7"/>
    <w:rsid w:val="00C82C47"/>
    <w:rsid w:val="00C83304"/>
    <w:rsid w:val="00C95DED"/>
    <w:rsid w:val="00CC229F"/>
    <w:rsid w:val="00CD21AF"/>
    <w:rsid w:val="00CD681C"/>
    <w:rsid w:val="00D030C5"/>
    <w:rsid w:val="00D12B3B"/>
    <w:rsid w:val="00D33506"/>
    <w:rsid w:val="00D679F0"/>
    <w:rsid w:val="00D96FB0"/>
    <w:rsid w:val="00DC730F"/>
    <w:rsid w:val="00E077D5"/>
    <w:rsid w:val="00E25623"/>
    <w:rsid w:val="00E30B34"/>
    <w:rsid w:val="00E674A1"/>
    <w:rsid w:val="00E72F43"/>
    <w:rsid w:val="00EB39E5"/>
    <w:rsid w:val="00ED4912"/>
    <w:rsid w:val="00EE0842"/>
    <w:rsid w:val="00F21DA9"/>
    <w:rsid w:val="00F40767"/>
    <w:rsid w:val="00F9276C"/>
    <w:rsid w:val="00FB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083C1F1"/>
  <w15:docId w15:val="{F3B378D5-5F17-4565-B653-78056C14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CAB"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7A7A7A" w:themeColor="accent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7F7F7F" w:themeColor="text1" w:themeTint="80"/>
      <w:sz w:val="26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A7A7A" w:themeColor="accent1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D1282E" w:themeColor="text2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pPr>
      <w:spacing w:before="120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Subsection">
    <w:name w:val="Subsection"/>
    <w:basedOn w:val="Heading2"/>
    <w:qFormat/>
    <w:rPr>
      <w:b w:val="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ersonalName">
    <w:name w:val="Personal Name"/>
    <w:basedOn w:val="Title"/>
    <w:qFormat/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Essenti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32193735DB2475EA3FD5664A463F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786E5-BA47-4936-A623-EC0600A40238}"/>
      </w:docPartPr>
      <w:docPartBody>
        <w:p w:rsidR="00322009" w:rsidRDefault="00C42CD1">
          <w:pPr>
            <w:pStyle w:val="832193735DB2475EA3FD5664A463F80B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EF2A989F12644AB8820C93D2E286C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8FFEB-BF2F-4688-AAFD-792E437AB84C}"/>
      </w:docPartPr>
      <w:docPartBody>
        <w:p w:rsidR="00322009" w:rsidRDefault="00C42CD1">
          <w:pPr>
            <w:pStyle w:val="EF2A989F12644AB8820C93D2E286CB13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31F24F3E674044FB813B3EE3BD145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306AE-4891-431A-8CAB-E17DD1970795}"/>
      </w:docPartPr>
      <w:docPartBody>
        <w:p w:rsidR="00322009" w:rsidRDefault="00C42CD1">
          <w:pPr>
            <w:pStyle w:val="31F24F3E674044FB813B3EE3BD145BF9"/>
          </w:pPr>
          <w:r>
            <w:rPr>
              <w:rStyle w:val="PlaceholderText"/>
              <w:color w:val="000000"/>
            </w:rPr>
            <w:t>[Type your e-mail]</w:t>
          </w:r>
        </w:p>
      </w:docPartBody>
    </w:docPart>
    <w:docPart>
      <w:docPartPr>
        <w:name w:val="E252403DF9F04662B3661D99B265B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01ACA-07D4-4479-9E57-7924A3AFF981}"/>
      </w:docPartPr>
      <w:docPartBody>
        <w:p w:rsidR="00322009" w:rsidRDefault="00C42CD1">
          <w:pPr>
            <w:pStyle w:val="E252403DF9F04662B3661D99B265B43F"/>
          </w:pPr>
          <w:r>
            <w:rPr>
              <w:rStyle w:val="PlaceholderText"/>
              <w:color w:val="000000"/>
            </w:rPr>
            <w:t>[Type your phone number]</w:t>
          </w:r>
        </w:p>
      </w:docPartBody>
    </w:docPart>
    <w:docPart>
      <w:docPartPr>
        <w:name w:val="624654EB0C084C04BB117EEDDEE5C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9CC02-1DE1-436B-A61A-8934D34A8B0F}"/>
      </w:docPartPr>
      <w:docPartBody>
        <w:p w:rsidR="00322009" w:rsidRDefault="00C42CD1">
          <w:pPr>
            <w:pStyle w:val="624654EB0C084C04BB117EEDDEE5C328"/>
          </w:pPr>
          <w:r>
            <w:rPr>
              <w:rStyle w:val="PlaceholderText"/>
              <w:color w:val="000000"/>
            </w:rPr>
            <w:t>[Type your website]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D1"/>
    <w:rsid w:val="00322009"/>
    <w:rsid w:val="00C4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832193735DB2475EA3FD5664A463F80B">
    <w:name w:val="832193735DB2475EA3FD5664A463F80B"/>
  </w:style>
  <w:style w:type="paragraph" w:customStyle="1" w:styleId="EF2A989F12644AB8820C93D2E286CB13">
    <w:name w:val="EF2A989F12644AB8820C93D2E286CB13"/>
  </w:style>
  <w:style w:type="paragraph" w:customStyle="1" w:styleId="31F24F3E674044FB813B3EE3BD145BF9">
    <w:name w:val="31F24F3E674044FB813B3EE3BD145BF9"/>
  </w:style>
  <w:style w:type="paragraph" w:customStyle="1" w:styleId="E252403DF9F04662B3661D99B265B43F">
    <w:name w:val="E252403DF9F04662B3661D99B265B43F"/>
  </w:style>
  <w:style w:type="paragraph" w:customStyle="1" w:styleId="624654EB0C084C04BB117EEDDEE5C328">
    <w:name w:val="624654EB0C084C04BB117EEDDEE5C328"/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44546A" w:themeColor="text2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uhaus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>07703 293380</CompanyPhone>
  <CompanyFax/>
  <CompanyEmail>seatonhc@hotmail.com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704438DA-1B04-48D9-A64B-7C1AC8900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EssentialResume.dotx</Template>
  <TotalTime>254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Catherine Seaton</dc:creator>
  <cp:lastModifiedBy>Helen Seaton2</cp:lastModifiedBy>
  <cp:revision>102</cp:revision>
  <dcterms:created xsi:type="dcterms:W3CDTF">2022-06-16T16:16:00Z</dcterms:created>
  <dcterms:modified xsi:type="dcterms:W3CDTF">2024-07-10T10:49:00Z</dcterms:modified>
</cp:coreProperties>
</file>