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4BE8392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4724730" w14:textId="14514F1E" w:rsidR="00692703" w:rsidRPr="00CF1A49" w:rsidRDefault="00DF766B" w:rsidP="00913946">
            <w:pPr>
              <w:pStyle w:val="Title"/>
            </w:pPr>
            <w:r>
              <w:t>Bryony Armstrong</w:t>
            </w:r>
          </w:p>
          <w:p w14:paraId="1F21D90D" w14:textId="72890C90" w:rsidR="00692703" w:rsidRDefault="00DF766B" w:rsidP="00913946">
            <w:pPr>
              <w:pStyle w:val="ContactInfo"/>
              <w:contextualSpacing w:val="0"/>
            </w:pPr>
            <w:r>
              <w:t>271 Manchester Road, Ince, Wigan, WN22ED</w:t>
            </w:r>
          </w:p>
          <w:p w14:paraId="0EB3E009" w14:textId="012DCAAE" w:rsidR="00DF766B" w:rsidRDefault="00DF766B" w:rsidP="00913946">
            <w:pPr>
              <w:pStyle w:val="ContactInfo"/>
              <w:contextualSpacing w:val="0"/>
            </w:pPr>
            <w:r>
              <w:t>07913264411</w:t>
            </w:r>
          </w:p>
          <w:p w14:paraId="54C52C82" w14:textId="791101BB" w:rsidR="00DF766B" w:rsidRPr="00CF1A49" w:rsidRDefault="00DF766B" w:rsidP="00913946">
            <w:pPr>
              <w:pStyle w:val="ContactInfo"/>
              <w:contextualSpacing w:val="0"/>
            </w:pPr>
            <w:r>
              <w:t>Bryonyjoanne@outlook.com</w:t>
            </w:r>
          </w:p>
          <w:p w14:paraId="70908EAD" w14:textId="3E27ACF5" w:rsidR="00692703" w:rsidRPr="00CF1A49" w:rsidRDefault="00692703" w:rsidP="00913946">
            <w:pPr>
              <w:pStyle w:val="ContactInfoEmphasis"/>
              <w:contextualSpacing w:val="0"/>
            </w:pPr>
          </w:p>
        </w:tc>
      </w:tr>
      <w:tr w:rsidR="009571D8" w:rsidRPr="0059555B" w14:paraId="31CFB022" w14:textId="77777777" w:rsidTr="00692703">
        <w:tc>
          <w:tcPr>
            <w:tcW w:w="9360" w:type="dxa"/>
            <w:tcMar>
              <w:top w:w="432" w:type="dxa"/>
            </w:tcMar>
          </w:tcPr>
          <w:p w14:paraId="4BCA7AA4" w14:textId="12ED3B7E" w:rsidR="001755A8" w:rsidRPr="0059555B" w:rsidRDefault="009054A1" w:rsidP="00913946">
            <w:pPr>
              <w:contextualSpacing w:val="0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59555B">
              <w:rPr>
                <w:rFonts w:asciiTheme="majorHAnsi" w:hAnsiTheme="majorHAnsi"/>
                <w:b/>
                <w:bCs/>
                <w:sz w:val="32"/>
                <w:szCs w:val="32"/>
              </w:rPr>
              <w:t xml:space="preserve">Summary </w:t>
            </w:r>
            <w:r w:rsidR="00A05F3A" w:rsidRPr="0059555B">
              <w:rPr>
                <w:rFonts w:asciiTheme="majorHAnsi" w:hAnsiTheme="majorHAnsi"/>
                <w:b/>
                <w:bCs/>
                <w:sz w:val="32"/>
                <w:szCs w:val="32"/>
              </w:rPr>
              <w:t>–</w:t>
            </w:r>
            <w:r w:rsidRPr="0059555B">
              <w:rPr>
                <w:rFonts w:asciiTheme="majorHAnsi" w:hAnsiTheme="majorHAnsi"/>
                <w:b/>
                <w:bCs/>
                <w:sz w:val="32"/>
                <w:szCs w:val="32"/>
              </w:rPr>
              <w:t xml:space="preserve"> </w:t>
            </w:r>
            <w:r w:rsidR="00A05F3A" w:rsidRPr="0059555B">
              <w:rPr>
                <w:rFonts w:cstheme="minorHAnsi"/>
                <w:sz w:val="28"/>
                <w:szCs w:val="28"/>
              </w:rPr>
              <w:t>Dependable employee seeking opportunity to expand skills and contribute to company success. Considered hardworking, ethical</w:t>
            </w:r>
            <w:r w:rsidR="00C860F0" w:rsidRPr="0059555B">
              <w:rPr>
                <w:rFonts w:cstheme="minorHAnsi"/>
                <w:sz w:val="28"/>
                <w:szCs w:val="28"/>
              </w:rPr>
              <w:t xml:space="preserve">, confident, detail orientated. I stay on top form and I’m able to take feedback whether it is good or bad </w:t>
            </w:r>
            <w:r w:rsidR="006C7C06" w:rsidRPr="0059555B">
              <w:rPr>
                <w:rFonts w:cstheme="minorHAnsi"/>
                <w:sz w:val="28"/>
                <w:szCs w:val="28"/>
              </w:rPr>
              <w:t xml:space="preserve">and expand on my work to ensure I am producing an excellent quality of work. I would consider myself as a reliable and outgoing candidate </w:t>
            </w:r>
            <w:r w:rsidR="0059555B" w:rsidRPr="0059555B">
              <w:rPr>
                <w:rFonts w:cstheme="minorHAnsi"/>
                <w:sz w:val="28"/>
                <w:szCs w:val="28"/>
              </w:rPr>
              <w:t>with drive to ensure the company succeeds.</w:t>
            </w:r>
          </w:p>
        </w:tc>
      </w:tr>
    </w:tbl>
    <w:p w14:paraId="07A4D7EE" w14:textId="77777777" w:rsidR="004E01EB" w:rsidRPr="0059555B" w:rsidRDefault="00394B07" w:rsidP="004E01EB">
      <w:pPr>
        <w:pStyle w:val="Heading1"/>
        <w:rPr>
          <w:sz w:val="32"/>
          <w:szCs w:val="36"/>
        </w:rPr>
      </w:pPr>
      <w:sdt>
        <w:sdtPr>
          <w:rPr>
            <w:sz w:val="32"/>
            <w:szCs w:val="36"/>
          </w:rPr>
          <w:alias w:val="Experience:"/>
          <w:tag w:val="Experience:"/>
          <w:id w:val="-1983300934"/>
          <w:placeholder>
            <w:docPart w:val="35ED78758DD14825B2ED97284D18CEB9"/>
          </w:placeholder>
          <w:temporary/>
          <w:showingPlcHdr/>
          <w15:appearance w15:val="hidden"/>
        </w:sdtPr>
        <w:sdtEndPr/>
        <w:sdtContent>
          <w:r w:rsidR="004E01EB" w:rsidRPr="0059555B">
            <w:rPr>
              <w:sz w:val="32"/>
              <w:szCs w:val="36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59555B" w14:paraId="1F7F6E27" w14:textId="77777777" w:rsidTr="00D66A52">
        <w:tc>
          <w:tcPr>
            <w:tcW w:w="9355" w:type="dxa"/>
          </w:tcPr>
          <w:p w14:paraId="59FC7530" w14:textId="4B7D4B04" w:rsidR="001D0BF1" w:rsidRPr="0059555B" w:rsidRDefault="00DF766B" w:rsidP="001D0BF1">
            <w:pPr>
              <w:pStyle w:val="Heading3"/>
              <w:contextualSpacing w:val="0"/>
              <w:outlineLvl w:val="2"/>
              <w:rPr>
                <w:sz w:val="24"/>
                <w:szCs w:val="28"/>
              </w:rPr>
            </w:pPr>
            <w:r w:rsidRPr="0059555B">
              <w:rPr>
                <w:sz w:val="24"/>
                <w:szCs w:val="28"/>
              </w:rPr>
              <w:t>08.03.2021</w:t>
            </w:r>
          </w:p>
          <w:p w14:paraId="4528A753" w14:textId="136F2C30" w:rsidR="001D0BF1" w:rsidRPr="0059555B" w:rsidRDefault="00DF766B" w:rsidP="001D0BF1">
            <w:pPr>
              <w:pStyle w:val="Heading2"/>
              <w:contextualSpacing w:val="0"/>
              <w:outlineLvl w:val="1"/>
              <w:rPr>
                <w:sz w:val="28"/>
                <w:szCs w:val="28"/>
              </w:rPr>
            </w:pPr>
            <w:r w:rsidRPr="0059555B">
              <w:rPr>
                <w:sz w:val="28"/>
                <w:szCs w:val="28"/>
              </w:rPr>
              <w:t>Business Administrator/Production Controller</w:t>
            </w:r>
            <w:r w:rsidR="001D0BF1" w:rsidRPr="0059555B">
              <w:rPr>
                <w:sz w:val="28"/>
                <w:szCs w:val="28"/>
              </w:rPr>
              <w:t xml:space="preserve">, </w:t>
            </w:r>
            <w:r w:rsidRPr="0059555B">
              <w:rPr>
                <w:rStyle w:val="SubtleReference"/>
                <w:sz w:val="28"/>
                <w:szCs w:val="28"/>
              </w:rPr>
              <w:t>Conti - Tech</w:t>
            </w:r>
          </w:p>
          <w:p w14:paraId="4D69E802" w14:textId="77777777" w:rsidR="001E3120" w:rsidRPr="0059555B" w:rsidRDefault="00DF766B" w:rsidP="00DF766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>Uploading and inputting data into an SAP system.</w:t>
            </w:r>
          </w:p>
          <w:p w14:paraId="4F3A9991" w14:textId="77777777" w:rsidR="00DF766B" w:rsidRPr="0059555B" w:rsidRDefault="00DF766B" w:rsidP="00DF766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Assisting with office/ admin duties. </w:t>
            </w:r>
          </w:p>
          <w:p w14:paraId="58BC5A74" w14:textId="512234EB" w:rsidR="00DF766B" w:rsidRPr="0059555B" w:rsidRDefault="00DF766B" w:rsidP="00DF766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Working in a fast-paced environment. </w:t>
            </w:r>
          </w:p>
          <w:p w14:paraId="5BAB4F68" w14:textId="77777777" w:rsidR="00DF766B" w:rsidRPr="0059555B" w:rsidRDefault="00DF766B" w:rsidP="00DF766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Working along side the Planner to ensure production runs smoothly. </w:t>
            </w:r>
          </w:p>
          <w:p w14:paraId="194A6323" w14:textId="77777777" w:rsidR="00DF766B" w:rsidRPr="0059555B" w:rsidRDefault="00DF766B" w:rsidP="00DF766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Making sure transport is booked and all paperwork is done ready on time for collection of products. </w:t>
            </w:r>
          </w:p>
          <w:p w14:paraId="33FC51A6" w14:textId="77777777" w:rsidR="00DF766B" w:rsidRPr="0059555B" w:rsidRDefault="00DF766B" w:rsidP="00DF766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>Help where necessary dealing with customer enquiries.</w:t>
            </w:r>
          </w:p>
          <w:p w14:paraId="43A802C7" w14:textId="6C4E03F8" w:rsidR="00DF766B" w:rsidRPr="0059555B" w:rsidRDefault="00DF766B" w:rsidP="00DF766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Placing orders for certain products/materials. </w:t>
            </w:r>
          </w:p>
        </w:tc>
      </w:tr>
      <w:tr w:rsidR="00F61DF9" w:rsidRPr="0059555B" w14:paraId="63E862F0" w14:textId="77777777" w:rsidTr="00F61DF9">
        <w:tc>
          <w:tcPr>
            <w:tcW w:w="9355" w:type="dxa"/>
            <w:tcMar>
              <w:top w:w="216" w:type="dxa"/>
            </w:tcMar>
          </w:tcPr>
          <w:p w14:paraId="76B18A2F" w14:textId="4746628E" w:rsidR="00F61DF9" w:rsidRPr="0059555B" w:rsidRDefault="00DF766B" w:rsidP="00F61DF9">
            <w:pPr>
              <w:pStyle w:val="Heading3"/>
              <w:contextualSpacing w:val="0"/>
              <w:outlineLvl w:val="2"/>
              <w:rPr>
                <w:sz w:val="24"/>
                <w:szCs w:val="28"/>
              </w:rPr>
            </w:pPr>
            <w:r w:rsidRPr="0059555B">
              <w:rPr>
                <w:sz w:val="24"/>
                <w:szCs w:val="28"/>
              </w:rPr>
              <w:t>November 2020 – 25</w:t>
            </w:r>
            <w:r w:rsidRPr="0059555B">
              <w:rPr>
                <w:sz w:val="24"/>
                <w:szCs w:val="28"/>
                <w:vertAlign w:val="superscript"/>
              </w:rPr>
              <w:t>th</w:t>
            </w:r>
            <w:r w:rsidRPr="0059555B">
              <w:rPr>
                <w:sz w:val="24"/>
                <w:szCs w:val="28"/>
              </w:rPr>
              <w:t xml:space="preserve"> March 2022</w:t>
            </w:r>
          </w:p>
          <w:p w14:paraId="140F19E0" w14:textId="54352A35" w:rsidR="00F61DF9" w:rsidRPr="0059555B" w:rsidRDefault="00381467" w:rsidP="00F61DF9">
            <w:pPr>
              <w:pStyle w:val="Heading2"/>
              <w:contextualSpacing w:val="0"/>
              <w:outlineLvl w:val="1"/>
              <w:rPr>
                <w:sz w:val="28"/>
                <w:szCs w:val="28"/>
              </w:rPr>
            </w:pPr>
            <w:r w:rsidRPr="0059555B">
              <w:rPr>
                <w:sz w:val="28"/>
                <w:szCs w:val="28"/>
              </w:rPr>
              <w:t xml:space="preserve">Salon Customer Experience, </w:t>
            </w:r>
            <w:r w:rsidRPr="0059555B">
              <w:rPr>
                <w:rStyle w:val="SubtleReference"/>
                <w:sz w:val="28"/>
                <w:szCs w:val="28"/>
              </w:rPr>
              <w:t xml:space="preserve">Summer Glow </w:t>
            </w:r>
          </w:p>
          <w:p w14:paraId="048A394D" w14:textId="77777777" w:rsidR="00F61DF9" w:rsidRPr="0059555B" w:rsidRDefault="00381467" w:rsidP="0038146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Promoted products by tracking offerings and prices. </w:t>
            </w:r>
          </w:p>
          <w:p w14:paraId="6C00E826" w14:textId="77777777" w:rsidR="00381467" w:rsidRPr="0059555B" w:rsidRDefault="00381467" w:rsidP="0038146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Prepared merchandise </w:t>
            </w:r>
            <w:r w:rsidR="00734EA6" w:rsidRPr="0059555B">
              <w:rPr>
                <w:sz w:val="24"/>
                <w:szCs w:val="24"/>
              </w:rPr>
              <w:t xml:space="preserve">for purchase. </w:t>
            </w:r>
          </w:p>
          <w:p w14:paraId="6337E116" w14:textId="77777777" w:rsidR="00734EA6" w:rsidRPr="0059555B" w:rsidRDefault="00734EA6" w:rsidP="0038146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Maintained customer satisfaction. </w:t>
            </w:r>
          </w:p>
          <w:p w14:paraId="50C4F459" w14:textId="77777777" w:rsidR="00734EA6" w:rsidRPr="0059555B" w:rsidRDefault="00734EA6" w:rsidP="0038146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Quickly resolving issues and offering expert assistance. </w:t>
            </w:r>
          </w:p>
          <w:p w14:paraId="54DC43C7" w14:textId="77777777" w:rsidR="00734EA6" w:rsidRPr="0059555B" w:rsidRDefault="00734EA6" w:rsidP="0038146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Enforcing a clean and safe environment for all customers. </w:t>
            </w:r>
          </w:p>
          <w:p w14:paraId="22604FF6" w14:textId="754E388C" w:rsidR="00734EA6" w:rsidRPr="0059555B" w:rsidRDefault="00734EA6" w:rsidP="0038146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</w:p>
        </w:tc>
      </w:tr>
    </w:tbl>
    <w:sdt>
      <w:sdtPr>
        <w:rPr>
          <w:sz w:val="32"/>
          <w:szCs w:val="36"/>
        </w:rPr>
        <w:alias w:val="Education:"/>
        <w:tag w:val="Education:"/>
        <w:id w:val="-1908763273"/>
        <w:placeholder>
          <w:docPart w:val="E3E2FE509B9E4F56AD6842EEAE5CC223"/>
        </w:placeholder>
        <w:temporary/>
        <w:showingPlcHdr/>
        <w15:appearance w15:val="hidden"/>
      </w:sdtPr>
      <w:sdtEndPr/>
      <w:sdtContent>
        <w:p w14:paraId="65287178" w14:textId="77777777" w:rsidR="00DA59AA" w:rsidRPr="0059555B" w:rsidRDefault="00DA59AA" w:rsidP="0097790C">
          <w:pPr>
            <w:pStyle w:val="Heading1"/>
            <w:rPr>
              <w:sz w:val="32"/>
              <w:szCs w:val="36"/>
            </w:rPr>
          </w:pPr>
          <w:r w:rsidRPr="0059555B">
            <w:rPr>
              <w:sz w:val="32"/>
              <w:szCs w:val="36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59555B" w14:paraId="3FCBDA26" w14:textId="77777777" w:rsidTr="000E7AA7">
        <w:trPr>
          <w:trHeight w:val="1232"/>
        </w:trPr>
        <w:tc>
          <w:tcPr>
            <w:tcW w:w="9355" w:type="dxa"/>
          </w:tcPr>
          <w:p w14:paraId="5B95F217" w14:textId="1F39D3F5" w:rsidR="001D0BF1" w:rsidRPr="0059555B" w:rsidRDefault="00734EA6" w:rsidP="001D0BF1">
            <w:pPr>
              <w:pStyle w:val="Heading3"/>
              <w:contextualSpacing w:val="0"/>
              <w:outlineLvl w:val="2"/>
              <w:rPr>
                <w:sz w:val="24"/>
                <w:szCs w:val="28"/>
              </w:rPr>
            </w:pPr>
            <w:r w:rsidRPr="0059555B">
              <w:rPr>
                <w:sz w:val="24"/>
                <w:szCs w:val="28"/>
              </w:rPr>
              <w:t>September 2015</w:t>
            </w:r>
            <w:r w:rsidR="001D0BF1" w:rsidRPr="0059555B">
              <w:rPr>
                <w:sz w:val="24"/>
                <w:szCs w:val="28"/>
              </w:rPr>
              <w:t xml:space="preserve"> </w:t>
            </w:r>
            <w:r w:rsidRPr="0059555B">
              <w:rPr>
                <w:sz w:val="24"/>
                <w:szCs w:val="28"/>
              </w:rPr>
              <w:t>– March 2020</w:t>
            </w:r>
          </w:p>
          <w:p w14:paraId="227552F8" w14:textId="5F7612F5" w:rsidR="001D0BF1" w:rsidRPr="0059555B" w:rsidRDefault="00734EA6" w:rsidP="001D0BF1">
            <w:pPr>
              <w:pStyle w:val="Heading2"/>
              <w:contextualSpacing w:val="0"/>
              <w:outlineLvl w:val="1"/>
              <w:rPr>
                <w:sz w:val="28"/>
                <w:szCs w:val="28"/>
              </w:rPr>
            </w:pPr>
            <w:r w:rsidRPr="0059555B">
              <w:rPr>
                <w:sz w:val="28"/>
                <w:szCs w:val="28"/>
              </w:rPr>
              <w:t xml:space="preserve">dEAN TRUST ROSE BRIDGE – Highschool </w:t>
            </w:r>
          </w:p>
          <w:p w14:paraId="4AF7A0CF" w14:textId="7B1079E5" w:rsidR="007538DC" w:rsidRPr="0059555B" w:rsidRDefault="00734EA6" w:rsidP="007538DC">
            <w:pPr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English </w:t>
            </w:r>
            <w:r w:rsidR="000E7AA7" w:rsidRPr="0059555B">
              <w:rPr>
                <w:sz w:val="24"/>
                <w:szCs w:val="24"/>
              </w:rPr>
              <w:t xml:space="preserve">Lang </w:t>
            </w:r>
            <w:r w:rsidRPr="0059555B">
              <w:rPr>
                <w:sz w:val="24"/>
                <w:szCs w:val="24"/>
              </w:rPr>
              <w:t xml:space="preserve">– </w:t>
            </w:r>
            <w:r w:rsidR="000E7AA7" w:rsidRPr="0059555B">
              <w:rPr>
                <w:sz w:val="24"/>
                <w:szCs w:val="24"/>
              </w:rPr>
              <w:t>5                Science – 3                     Hospitality &amp; Catering – L2D*          English Lit - 4</w:t>
            </w:r>
          </w:p>
          <w:p w14:paraId="6973AA2E" w14:textId="77777777" w:rsidR="000E7AA7" w:rsidRPr="0059555B" w:rsidRDefault="00734EA6" w:rsidP="007538DC">
            <w:pPr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Math’s </w:t>
            </w:r>
            <w:proofErr w:type="gramStart"/>
            <w:r w:rsidR="000E7AA7" w:rsidRPr="0059555B">
              <w:rPr>
                <w:sz w:val="24"/>
                <w:szCs w:val="24"/>
              </w:rPr>
              <w:t>-</w:t>
            </w:r>
            <w:r w:rsidRPr="0059555B">
              <w:rPr>
                <w:sz w:val="24"/>
                <w:szCs w:val="24"/>
              </w:rPr>
              <w:t xml:space="preserve"> </w:t>
            </w:r>
            <w:r w:rsidR="000E7AA7" w:rsidRPr="0059555B">
              <w:rPr>
                <w:sz w:val="24"/>
                <w:szCs w:val="24"/>
              </w:rPr>
              <w:t xml:space="preserve"> 5</w:t>
            </w:r>
            <w:proofErr w:type="gramEnd"/>
            <w:r w:rsidR="000E7AA7" w:rsidRPr="0059555B">
              <w:rPr>
                <w:sz w:val="24"/>
                <w:szCs w:val="24"/>
              </w:rPr>
              <w:t xml:space="preserve">                Geography – 4               Performing Arts – L2D</w:t>
            </w:r>
          </w:p>
          <w:p w14:paraId="4A6BA855" w14:textId="20A6453A" w:rsidR="000E7AA7" w:rsidRPr="0059555B" w:rsidRDefault="000E7AA7" w:rsidP="007538DC">
            <w:pPr>
              <w:contextualSpacing w:val="0"/>
              <w:rPr>
                <w:b/>
                <w:bCs/>
                <w:sz w:val="32"/>
                <w:szCs w:val="32"/>
              </w:rPr>
            </w:pPr>
          </w:p>
          <w:p w14:paraId="66515785" w14:textId="24A34F14" w:rsidR="000E7AA7" w:rsidRPr="0059555B" w:rsidRDefault="000E7AA7" w:rsidP="007538DC">
            <w:pPr>
              <w:contextualSpacing w:val="0"/>
              <w:rPr>
                <w:b/>
                <w:bCs/>
                <w:sz w:val="32"/>
                <w:szCs w:val="32"/>
              </w:rPr>
            </w:pPr>
            <w:r w:rsidRPr="0059555B">
              <w:rPr>
                <w:b/>
                <w:bCs/>
                <w:sz w:val="32"/>
                <w:szCs w:val="32"/>
              </w:rPr>
              <w:t xml:space="preserve">Further Education – </w:t>
            </w:r>
          </w:p>
          <w:p w14:paraId="09FCBC2E" w14:textId="499ACAE9" w:rsidR="000E7AA7" w:rsidRPr="0059555B" w:rsidRDefault="000E7AA7" w:rsidP="007538DC">
            <w:pPr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>Level 3 Business Administration - Pass</w:t>
            </w:r>
          </w:p>
        </w:tc>
      </w:tr>
      <w:tr w:rsidR="00F61DF9" w:rsidRPr="0059555B" w14:paraId="64682E96" w14:textId="77777777" w:rsidTr="00F61DF9">
        <w:tc>
          <w:tcPr>
            <w:tcW w:w="9355" w:type="dxa"/>
            <w:tcMar>
              <w:top w:w="216" w:type="dxa"/>
            </w:tcMar>
          </w:tcPr>
          <w:p w14:paraId="790C355D" w14:textId="21210FDF" w:rsidR="00F61DF9" w:rsidRPr="0059555B" w:rsidRDefault="00F61DF9" w:rsidP="00F61DF9">
            <w:pPr>
              <w:rPr>
                <w:sz w:val="24"/>
                <w:szCs w:val="24"/>
              </w:rPr>
            </w:pPr>
          </w:p>
        </w:tc>
      </w:tr>
    </w:tbl>
    <w:p w14:paraId="0BD02FCD" w14:textId="6D5B5819" w:rsidR="00486277" w:rsidRPr="0059555B" w:rsidRDefault="000E7AA7" w:rsidP="00486277">
      <w:pPr>
        <w:pStyle w:val="Heading1"/>
        <w:rPr>
          <w:sz w:val="32"/>
          <w:szCs w:val="36"/>
        </w:rPr>
      </w:pPr>
      <w:r w:rsidRPr="0059555B">
        <w:rPr>
          <w:sz w:val="32"/>
          <w:szCs w:val="36"/>
        </w:rPr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59555B" w14:paraId="5A3967C6" w14:textId="77777777" w:rsidTr="00CF1A49">
        <w:tc>
          <w:tcPr>
            <w:tcW w:w="4675" w:type="dxa"/>
          </w:tcPr>
          <w:p w14:paraId="0A957DB3" w14:textId="12A63BC5" w:rsidR="000E7AA7" w:rsidRPr="0059555B" w:rsidRDefault="000E7AA7" w:rsidP="000E7AA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>Experienced with Microsoft applications, Word, Excel, Power-point.</w:t>
            </w:r>
          </w:p>
          <w:p w14:paraId="49B1478C" w14:textId="77777777" w:rsidR="001F4E6D" w:rsidRPr="0059555B" w:rsidRDefault="000E7AA7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Ability to use SAP sufficiently </w:t>
            </w:r>
          </w:p>
          <w:p w14:paraId="2DC2BA2A" w14:textId="77777777" w:rsidR="000E7AA7" w:rsidRPr="0059555B" w:rsidRDefault="0028768D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Asks questions where and when necessary. </w:t>
            </w:r>
          </w:p>
          <w:p w14:paraId="44B39E6E" w14:textId="77777777" w:rsidR="0028768D" w:rsidRPr="0059555B" w:rsidRDefault="0028768D" w:rsidP="0028768D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Completed a negotiation course. </w:t>
            </w:r>
          </w:p>
          <w:p w14:paraId="73BF3BF1" w14:textId="71B1231B" w:rsidR="0028768D" w:rsidRPr="0059555B" w:rsidRDefault="0028768D" w:rsidP="0028768D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Excellent organization skills – helps ensure all my work is done to a very high standard </w:t>
            </w:r>
          </w:p>
        </w:tc>
        <w:tc>
          <w:tcPr>
            <w:tcW w:w="4675" w:type="dxa"/>
            <w:tcMar>
              <w:left w:w="360" w:type="dxa"/>
            </w:tcMar>
          </w:tcPr>
          <w:p w14:paraId="0A6B7CA6" w14:textId="7B6CA942" w:rsidR="003A0632" w:rsidRPr="0059555B" w:rsidRDefault="000E7AA7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>Excellent communication skills.</w:t>
            </w:r>
          </w:p>
          <w:p w14:paraId="58999597" w14:textId="5139BAE6" w:rsidR="001E3120" w:rsidRPr="0059555B" w:rsidRDefault="000E7AA7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>Fast learner – able to pick up new tasks quickly</w:t>
            </w:r>
          </w:p>
          <w:p w14:paraId="1EDE2841" w14:textId="77777777" w:rsidR="001E3120" w:rsidRPr="0059555B" w:rsidRDefault="000E7AA7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>Able to work well in a team as well as on my own.</w:t>
            </w:r>
          </w:p>
          <w:p w14:paraId="170C9EEB" w14:textId="06F9E0B3" w:rsidR="0028768D" w:rsidRPr="0059555B" w:rsidRDefault="0028768D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59555B">
              <w:rPr>
                <w:sz w:val="24"/>
                <w:szCs w:val="24"/>
              </w:rPr>
              <w:t xml:space="preserve">Offer support and guidance where I can. </w:t>
            </w:r>
          </w:p>
        </w:tc>
      </w:tr>
    </w:tbl>
    <w:p w14:paraId="5C96CECB" w14:textId="422152AF" w:rsidR="00B51D1B" w:rsidRPr="0059555B" w:rsidRDefault="00B51D1B" w:rsidP="006E1507">
      <w:pPr>
        <w:rPr>
          <w:sz w:val="24"/>
          <w:szCs w:val="24"/>
        </w:rPr>
      </w:pPr>
    </w:p>
    <w:sectPr w:rsidR="00B51D1B" w:rsidRPr="0059555B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E6683" w14:textId="77777777" w:rsidR="00394B07" w:rsidRDefault="00394B07" w:rsidP="0068194B">
      <w:r>
        <w:separator/>
      </w:r>
    </w:p>
    <w:p w14:paraId="30DF5E6C" w14:textId="77777777" w:rsidR="00394B07" w:rsidRDefault="00394B07"/>
    <w:p w14:paraId="04361CDF" w14:textId="77777777" w:rsidR="00394B07" w:rsidRDefault="00394B07"/>
  </w:endnote>
  <w:endnote w:type="continuationSeparator" w:id="0">
    <w:p w14:paraId="7677065C" w14:textId="77777777" w:rsidR="00394B07" w:rsidRDefault="00394B07" w:rsidP="0068194B">
      <w:r>
        <w:continuationSeparator/>
      </w:r>
    </w:p>
    <w:p w14:paraId="4F3BDDB3" w14:textId="77777777" w:rsidR="00394B07" w:rsidRDefault="00394B07"/>
    <w:p w14:paraId="46B4F39E" w14:textId="77777777" w:rsidR="00394B07" w:rsidRDefault="00394B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447F44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8F8F6" w14:textId="77777777" w:rsidR="00394B07" w:rsidRDefault="00394B07" w:rsidP="0068194B">
      <w:r>
        <w:separator/>
      </w:r>
    </w:p>
    <w:p w14:paraId="3C63A399" w14:textId="77777777" w:rsidR="00394B07" w:rsidRDefault="00394B07"/>
    <w:p w14:paraId="55880131" w14:textId="77777777" w:rsidR="00394B07" w:rsidRDefault="00394B07"/>
  </w:footnote>
  <w:footnote w:type="continuationSeparator" w:id="0">
    <w:p w14:paraId="433259A0" w14:textId="77777777" w:rsidR="00394B07" w:rsidRDefault="00394B07" w:rsidP="0068194B">
      <w:r>
        <w:continuationSeparator/>
      </w:r>
    </w:p>
    <w:p w14:paraId="7DA52B35" w14:textId="77777777" w:rsidR="00394B07" w:rsidRDefault="00394B07"/>
    <w:p w14:paraId="44779986" w14:textId="77777777" w:rsidR="00394B07" w:rsidRDefault="00394B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28F34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907186D" wp14:editId="4040CA4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B24A931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680066D"/>
    <w:multiLevelType w:val="hybridMultilevel"/>
    <w:tmpl w:val="4FE0B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03BD8"/>
    <w:multiLevelType w:val="hybridMultilevel"/>
    <w:tmpl w:val="30C2D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6B"/>
    <w:rsid w:val="000001EF"/>
    <w:rsid w:val="00007322"/>
    <w:rsid w:val="00007728"/>
    <w:rsid w:val="00022EB2"/>
    <w:rsid w:val="00024584"/>
    <w:rsid w:val="00024730"/>
    <w:rsid w:val="00055E95"/>
    <w:rsid w:val="0007021F"/>
    <w:rsid w:val="000A7A03"/>
    <w:rsid w:val="000B2BA5"/>
    <w:rsid w:val="000E7AA7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768D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81467"/>
    <w:rsid w:val="00394B07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9555B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C7C06"/>
    <w:rsid w:val="006D65FA"/>
    <w:rsid w:val="006E1507"/>
    <w:rsid w:val="00712D8B"/>
    <w:rsid w:val="007273B7"/>
    <w:rsid w:val="00733E0A"/>
    <w:rsid w:val="00734EA6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4A1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05F3A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D22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860F0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DF766B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0C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e27726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5ED78758DD14825B2ED97284D18C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25BD1-2FEF-4AE4-9B18-9657D6BD267A}"/>
      </w:docPartPr>
      <w:docPartBody>
        <w:p w:rsidR="004D486D" w:rsidRDefault="00F24DCF">
          <w:pPr>
            <w:pStyle w:val="35ED78758DD14825B2ED97284D18CEB9"/>
          </w:pPr>
          <w:r w:rsidRPr="00CF1A49">
            <w:t>Experience</w:t>
          </w:r>
        </w:p>
      </w:docPartBody>
    </w:docPart>
    <w:docPart>
      <w:docPartPr>
        <w:name w:val="E3E2FE509B9E4F56AD6842EEAE5CC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D5084-79BD-4E8A-9BC2-1A8B353FB2A9}"/>
      </w:docPartPr>
      <w:docPartBody>
        <w:p w:rsidR="004D486D" w:rsidRDefault="00F24DCF">
          <w:pPr>
            <w:pStyle w:val="E3E2FE509B9E4F56AD6842EEAE5CC223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6D"/>
    <w:rsid w:val="004D486D"/>
    <w:rsid w:val="00F2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5ED78758DD14825B2ED97284D18CEB9">
    <w:name w:val="35ED78758DD14825B2ED97284D18CEB9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E3E2FE509B9E4F56AD6842EEAE5CC223">
    <w:name w:val="E3E2FE509B9E4F56AD6842EEAE5CC2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0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2023-03-06T16:23:00Z</dcterms:created>
  <dcterms:modified xsi:type="dcterms:W3CDTF">2023-03-06T17:22:00Z</dcterms:modified>
  <cp:category/>
</cp:coreProperties>
</file>