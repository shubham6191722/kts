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tblpY="-996"/>
        <w:tblW w:w="10128" w:type="dxa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5589"/>
        <w:gridCol w:w="47"/>
        <w:gridCol w:w="4492"/>
      </w:tblGrid>
      <w:tr w:rsidR="006C1538" w:rsidRPr="003D135F" w14:paraId="72D0A8E4" w14:textId="77777777" w:rsidTr="00CF0C1F">
        <w:trPr>
          <w:trHeight w:val="1287"/>
        </w:trPr>
        <w:tc>
          <w:tcPr>
            <w:tcW w:w="5636" w:type="dxa"/>
            <w:gridSpan w:val="2"/>
            <w:tcBorders>
              <w:bottom w:val="single" w:sz="24" w:space="0" w:color="ACA8AA" w:themeColor="accent4"/>
            </w:tcBorders>
            <w:vAlign w:val="bottom"/>
          </w:tcPr>
          <w:p w14:paraId="61351B64" w14:textId="7BD175A8" w:rsidR="006C1538" w:rsidRPr="001D4099" w:rsidRDefault="003543E9" w:rsidP="00CF0C1F">
            <w:pPr>
              <w:pStyle w:val="Title"/>
            </w:pPr>
            <w:r>
              <w:t>caroline</w:t>
            </w:r>
          </w:p>
          <w:p w14:paraId="4D68AA43" w14:textId="1A0587DD" w:rsidR="006C1538" w:rsidRDefault="003543E9" w:rsidP="00CF0C1F">
            <w:pPr>
              <w:pStyle w:val="Subtitle"/>
            </w:pPr>
            <w:r>
              <w:t>jones</w:t>
            </w:r>
          </w:p>
        </w:tc>
        <w:tc>
          <w:tcPr>
            <w:tcW w:w="4492" w:type="dxa"/>
            <w:tcBorders>
              <w:bottom w:val="single" w:sz="24" w:space="0" w:color="ACA8AA" w:themeColor="accent4"/>
            </w:tcBorders>
            <w:vAlign w:val="bottom"/>
          </w:tcPr>
          <w:p w14:paraId="4358AB80" w14:textId="2B136BE0" w:rsidR="006C1538" w:rsidRDefault="00F24033" w:rsidP="00CF0C1F">
            <w:pPr>
              <w:pStyle w:val="ContactInfo"/>
            </w:pPr>
            <w:r>
              <w:t>Rossendale</w:t>
            </w:r>
            <w:r w:rsidR="00F6332E">
              <w:t>, UK</w:t>
            </w:r>
          </w:p>
          <w:p w14:paraId="69E4DD70" w14:textId="40DCE32D" w:rsidR="00F6332E" w:rsidRDefault="00E9372C" w:rsidP="00CF0C1F">
            <w:pPr>
              <w:pStyle w:val="ContactInfo"/>
            </w:pPr>
            <w:r w:rsidRPr="00E9372C">
              <w:t>www.linkedin.com/in/caroline-jones</w:t>
            </w:r>
            <w:r w:rsidR="00F6332E">
              <w:t xml:space="preserve"> </w:t>
            </w:r>
          </w:p>
          <w:p w14:paraId="02DF6C54" w14:textId="6039ED87" w:rsidR="003543E9" w:rsidRDefault="00656F6D" w:rsidP="00CF0C1F">
            <w:pPr>
              <w:pStyle w:val="ContactInfo"/>
            </w:pPr>
            <w:r>
              <w:t>carolineajones@outlook.com</w:t>
            </w:r>
          </w:p>
          <w:p w14:paraId="20F85B3B" w14:textId="47AF0807" w:rsidR="006C1538" w:rsidRPr="003D135F" w:rsidRDefault="00656F6D" w:rsidP="00CF0C1F">
            <w:pPr>
              <w:pStyle w:val="ContactInfo"/>
            </w:pPr>
            <w:r>
              <w:t>07794431139</w:t>
            </w:r>
          </w:p>
        </w:tc>
      </w:tr>
      <w:tr w:rsidR="000930DE" w:rsidRPr="00264DC4" w14:paraId="021766E4" w14:textId="77777777" w:rsidTr="00CF0C1F">
        <w:trPr>
          <w:trHeight w:val="710"/>
        </w:trPr>
        <w:tc>
          <w:tcPr>
            <w:tcW w:w="10128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B5C9D2B" w14:textId="590B3A5D" w:rsidR="00F6332E" w:rsidRPr="00F6332E" w:rsidRDefault="00DA27AC" w:rsidP="00F6332E">
            <w:pPr>
              <w:pStyle w:val="Heading1"/>
            </w:pPr>
            <w:r w:rsidRPr="00264DC4">
              <w:t>professional profile</w:t>
            </w:r>
          </w:p>
          <w:p w14:paraId="47361D86" w14:textId="22B3BA65" w:rsidR="000930DE" w:rsidRPr="00811265" w:rsidRDefault="0060637A" w:rsidP="00CF0C1F">
            <w:pPr>
              <w:rPr>
                <w:color w:val="FF0000"/>
              </w:rPr>
            </w:pPr>
            <w:bookmarkStart w:id="0" w:name="_Hlk164407364"/>
            <w:r>
              <w:rPr>
                <w:color w:val="auto"/>
              </w:rPr>
              <w:t>Bringing</w:t>
            </w:r>
            <w:r w:rsidRPr="00652B01">
              <w:rPr>
                <w:color w:val="auto"/>
              </w:rPr>
              <w:t xml:space="preserve"> over </w:t>
            </w:r>
            <w:r w:rsidR="000D2C51">
              <w:rPr>
                <w:color w:val="auto"/>
              </w:rPr>
              <w:t>8</w:t>
            </w:r>
            <w:r w:rsidRPr="00652B01">
              <w:rPr>
                <w:color w:val="auto"/>
              </w:rPr>
              <w:t xml:space="preserve"> </w:t>
            </w:r>
            <w:proofErr w:type="spellStart"/>
            <w:r w:rsidRPr="00652B01">
              <w:rPr>
                <w:color w:val="auto"/>
              </w:rPr>
              <w:t xml:space="preserve">years </w:t>
            </w:r>
            <w:r w:rsidR="000D2C51">
              <w:rPr>
                <w:color w:val="auto"/>
              </w:rPr>
              <w:t>experience</w:t>
            </w:r>
            <w:proofErr w:type="spellEnd"/>
            <w:r w:rsidR="000D2C51">
              <w:rPr>
                <w:color w:val="auto"/>
              </w:rPr>
              <w:t xml:space="preserve"> </w:t>
            </w:r>
            <w:r w:rsidRPr="00652B01">
              <w:rPr>
                <w:color w:val="auto"/>
              </w:rPr>
              <w:t>as a Personal Assistant to high-stake teams and valued staff members to contribute to seamless operations</w:t>
            </w:r>
            <w:r w:rsidR="00B12C87">
              <w:rPr>
                <w:color w:val="auto"/>
              </w:rPr>
              <w:t>.</w:t>
            </w:r>
            <w:r w:rsidRPr="00652B01">
              <w:rPr>
                <w:color w:val="auto"/>
              </w:rPr>
              <w:t xml:space="preserve"> </w:t>
            </w:r>
            <w:r w:rsidR="00F90423" w:rsidRPr="00652B01">
              <w:rPr>
                <w:color w:val="auto"/>
              </w:rPr>
              <w:t>A</w:t>
            </w:r>
            <w:bookmarkEnd w:id="0"/>
            <w:r w:rsidR="003A5B4D" w:rsidRPr="00652B01">
              <w:rPr>
                <w:color w:val="auto"/>
              </w:rPr>
              <w:t xml:space="preserve">n organised, </w:t>
            </w:r>
            <w:r w:rsidR="00456774" w:rsidRPr="00652B01">
              <w:rPr>
                <w:color w:val="auto"/>
              </w:rPr>
              <w:t>motivated,</w:t>
            </w:r>
            <w:r w:rsidR="0080538D" w:rsidRPr="00652B01">
              <w:rPr>
                <w:color w:val="auto"/>
              </w:rPr>
              <w:t xml:space="preserve"> and </w:t>
            </w:r>
            <w:r w:rsidR="00D76AC6" w:rsidRPr="00652B01">
              <w:rPr>
                <w:color w:val="auto"/>
              </w:rPr>
              <w:t xml:space="preserve">meticulous professional with a wealth of experience in </w:t>
            </w:r>
            <w:r w:rsidR="007C7BF0" w:rsidRPr="00652B01">
              <w:rPr>
                <w:color w:val="auto"/>
              </w:rPr>
              <w:t>supporting executives including CFOs, COOs, and CEOs and personally assisting daily duties across the business.</w:t>
            </w:r>
            <w:r w:rsidR="00BB7AEE" w:rsidRPr="00652B01">
              <w:rPr>
                <w:color w:val="auto"/>
              </w:rPr>
              <w:t xml:space="preserve"> Implements exceptional organisational skills, </w:t>
            </w:r>
            <w:r w:rsidR="00652B01" w:rsidRPr="00652B01">
              <w:rPr>
                <w:color w:val="auto"/>
              </w:rPr>
              <w:t>innovation,</w:t>
            </w:r>
            <w:r w:rsidR="00BB7AEE" w:rsidRPr="00652B01">
              <w:rPr>
                <w:color w:val="auto"/>
              </w:rPr>
              <w:t xml:space="preserve"> and diary management to ensure tasks are completed promptly and events are executed successfully. Results-driven, </w:t>
            </w:r>
            <w:r w:rsidR="00652B01" w:rsidRPr="00652B01">
              <w:rPr>
                <w:color w:val="auto"/>
              </w:rPr>
              <w:t>diligent,</w:t>
            </w:r>
            <w:r w:rsidR="00BB7AEE" w:rsidRPr="00652B01">
              <w:rPr>
                <w:color w:val="auto"/>
              </w:rPr>
              <w:t xml:space="preserve"> and compliant to fulfil duties in urgent matters, arranging </w:t>
            </w:r>
            <w:r w:rsidR="00652B01" w:rsidRPr="00652B01">
              <w:rPr>
                <w:color w:val="auto"/>
              </w:rPr>
              <w:t>intricate travel plans and documentation to enable extensive business developments.</w:t>
            </w:r>
            <w:r w:rsidR="000847F3">
              <w:rPr>
                <w:color w:val="auto"/>
              </w:rPr>
              <w:t xml:space="preserve"> </w:t>
            </w:r>
            <w:r w:rsidR="00AB749B">
              <w:rPr>
                <w:color w:val="auto"/>
              </w:rPr>
              <w:t xml:space="preserve">Eager </w:t>
            </w:r>
            <w:r w:rsidR="000847F3">
              <w:rPr>
                <w:color w:val="auto"/>
              </w:rPr>
              <w:t xml:space="preserve">to utilise diverse skills and </w:t>
            </w:r>
            <w:r w:rsidR="00AB749B">
              <w:rPr>
                <w:color w:val="auto"/>
              </w:rPr>
              <w:t>foster</w:t>
            </w:r>
            <w:r w:rsidR="000847F3">
              <w:rPr>
                <w:color w:val="auto"/>
              </w:rPr>
              <w:t xml:space="preserve"> </w:t>
            </w:r>
            <w:r w:rsidR="00AB749B">
              <w:rPr>
                <w:color w:val="auto"/>
              </w:rPr>
              <w:t xml:space="preserve">mutual </w:t>
            </w:r>
            <w:r w:rsidR="000847F3">
              <w:rPr>
                <w:color w:val="auto"/>
              </w:rPr>
              <w:t xml:space="preserve">growth </w:t>
            </w:r>
            <w:r w:rsidR="00AB749B">
              <w:rPr>
                <w:color w:val="auto"/>
              </w:rPr>
              <w:t>in a new role</w:t>
            </w:r>
            <w:r w:rsidR="000847F3">
              <w:rPr>
                <w:color w:val="auto"/>
              </w:rPr>
              <w:t>.</w:t>
            </w:r>
          </w:p>
        </w:tc>
      </w:tr>
      <w:tr w:rsidR="004D4E50" w:rsidRPr="00264DC4" w14:paraId="2C1EBA16" w14:textId="77777777" w:rsidTr="00CF0C1F">
        <w:trPr>
          <w:trHeight w:val="20"/>
        </w:trPr>
        <w:tc>
          <w:tcPr>
            <w:tcW w:w="10128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35AB19BC" w14:textId="05D801EA" w:rsidR="000524A9" w:rsidRPr="00264DC4" w:rsidRDefault="00000000" w:rsidP="00CF0C1F">
            <w:pPr>
              <w:pStyle w:val="Heading1"/>
              <w:rPr>
                <w:rStyle w:val="SubtleReference"/>
                <w:rFonts w:asciiTheme="majorHAnsi" w:hAnsiTheme="majorHAnsi"/>
                <w:caps/>
                <w:color w:val="575355" w:themeColor="accent4" w:themeShade="80"/>
                <w:spacing w:val="0"/>
                <w:sz w:val="32"/>
              </w:rPr>
            </w:pPr>
            <w:sdt>
              <w:sdtPr>
                <w:rPr>
                  <w:rFonts w:ascii="Gill Sans MT" w:hAnsi="Gill Sans MT"/>
                  <w:caps w:val="0"/>
                  <w:color w:val="000000" w:themeColor="text1"/>
                  <w:spacing w:val="10"/>
                  <w:sz w:val="20"/>
                </w:rPr>
                <w:id w:val="689033138"/>
                <w:placeholder>
                  <w:docPart w:val="0F63438F04A54A72B5DD5814B9478751"/>
                </w:placeholder>
                <w:temporary/>
                <w:showingPlcHdr/>
                <w15:appearance w15:val="hidden"/>
              </w:sdtPr>
              <w:sdtEndPr>
                <w:rPr>
                  <w:rFonts w:asciiTheme="majorHAnsi" w:hAnsiTheme="majorHAnsi"/>
                  <w:caps/>
                  <w:color w:val="575355" w:themeColor="accent4" w:themeShade="80"/>
                  <w:spacing w:val="0"/>
                  <w:sz w:val="32"/>
                </w:rPr>
              </w:sdtEndPr>
              <w:sdtContent>
                <w:r w:rsidR="004D4E50" w:rsidRPr="00264DC4">
                  <w:t>Experience</w:t>
                </w:r>
              </w:sdtContent>
            </w:sdt>
          </w:p>
          <w:p w14:paraId="1EFF27D8" w14:textId="368C00E1" w:rsidR="00CF0C1F" w:rsidRPr="00264DC4" w:rsidRDefault="00036932" w:rsidP="00CF0C1F">
            <w:pPr>
              <w:pStyle w:val="Heading2"/>
            </w:pPr>
            <w:r>
              <w:t xml:space="preserve">Executive </w:t>
            </w:r>
            <w:r w:rsidR="0088696A">
              <w:t>p</w:t>
            </w:r>
            <w:r w:rsidR="00656F6D">
              <w:t xml:space="preserve">ersonal assistant                                                         </w:t>
            </w:r>
            <w:r w:rsidR="00EC0938">
              <w:t xml:space="preserve">                   </w:t>
            </w:r>
            <w:r>
              <w:t xml:space="preserve">     </w:t>
            </w:r>
            <w:r w:rsidR="005F5D36">
              <w:rPr>
                <w:b w:val="0"/>
              </w:rPr>
              <w:t xml:space="preserve">Jan </w:t>
            </w:r>
            <w:r w:rsidR="00EC0938" w:rsidRPr="005F5D36">
              <w:rPr>
                <w:b w:val="0"/>
                <w:bCs/>
              </w:rPr>
              <w:t>2023</w:t>
            </w:r>
            <w:r w:rsidR="009B1001">
              <w:rPr>
                <w:b w:val="0"/>
              </w:rPr>
              <w:t xml:space="preserve"> </w:t>
            </w:r>
            <w:r w:rsidR="005F5D36">
              <w:rPr>
                <w:b w:val="0"/>
              </w:rPr>
              <w:t>–</w:t>
            </w:r>
            <w:r w:rsidR="00CF0C1F">
              <w:rPr>
                <w:b w:val="0"/>
              </w:rPr>
              <w:t xml:space="preserve"> </w:t>
            </w:r>
            <w:r w:rsidR="005F5D36">
              <w:rPr>
                <w:b w:val="0"/>
              </w:rPr>
              <w:t xml:space="preserve">may </w:t>
            </w:r>
            <w:r w:rsidR="00EC0938">
              <w:rPr>
                <w:b w:val="0"/>
              </w:rPr>
              <w:t>2024</w:t>
            </w:r>
          </w:p>
          <w:p w14:paraId="3DA849D5" w14:textId="61B25BC0" w:rsidR="00CF0C1F" w:rsidRPr="008B35D0" w:rsidRDefault="00EC0938" w:rsidP="00CF0C1F">
            <w:pPr>
              <w:pStyle w:val="Heading3"/>
            </w:pPr>
            <w:r>
              <w:t>My</w:t>
            </w:r>
            <w:r w:rsidR="00BD4B1D">
              <w:t xml:space="preserve"> </w:t>
            </w:r>
            <w:r>
              <w:t xml:space="preserve">Dentist </w:t>
            </w:r>
            <w:r w:rsidR="00CF0C1F" w:rsidRPr="008B35D0">
              <w:t xml:space="preserve">| </w:t>
            </w:r>
            <w:r>
              <w:t>Kearsley</w:t>
            </w:r>
            <w:r w:rsidR="00C1480B">
              <w:t xml:space="preserve"> </w:t>
            </w:r>
          </w:p>
          <w:p w14:paraId="33A66D9D" w14:textId="1C8912BF" w:rsidR="000B6D4E" w:rsidRPr="00661740" w:rsidRDefault="00172CDF" w:rsidP="00661740">
            <w:pPr>
              <w:pStyle w:val="ListParagraph"/>
              <w:numPr>
                <w:ilvl w:val="0"/>
                <w:numId w:val="5"/>
              </w:numPr>
              <w:rPr>
                <w:color w:val="auto"/>
              </w:rPr>
            </w:pPr>
            <w:r w:rsidRPr="00172CDF">
              <w:rPr>
                <w:color w:val="auto"/>
              </w:rPr>
              <w:t>Proactively support the CFO, COO and CCO, employing excellent diary management skills to efficiently prepare and organi</w:t>
            </w:r>
            <w:r>
              <w:rPr>
                <w:color w:val="auto"/>
              </w:rPr>
              <w:t>s</w:t>
            </w:r>
            <w:r w:rsidRPr="00172CDF">
              <w:rPr>
                <w:color w:val="auto"/>
              </w:rPr>
              <w:t>e events and meetings nationwide to assist in seamless daily task completion.</w:t>
            </w:r>
          </w:p>
          <w:p w14:paraId="40B4FF6F" w14:textId="4C7C343B" w:rsidR="00CD518C" w:rsidRPr="00661740" w:rsidRDefault="00E32C9F" w:rsidP="00D14DC4">
            <w:pPr>
              <w:pStyle w:val="ListParagraph"/>
              <w:numPr>
                <w:ilvl w:val="0"/>
                <w:numId w:val="5"/>
              </w:numPr>
              <w:rPr>
                <w:color w:val="auto"/>
              </w:rPr>
            </w:pPr>
            <w:r w:rsidRPr="00661740">
              <w:rPr>
                <w:color w:val="auto"/>
              </w:rPr>
              <w:t xml:space="preserve">Apply excellent collaborative skills and communication skills to collaborate with multiple </w:t>
            </w:r>
            <w:r w:rsidR="00914800" w:rsidRPr="00661740">
              <w:rPr>
                <w:color w:val="auto"/>
              </w:rPr>
              <w:t>stakeholders</w:t>
            </w:r>
            <w:r w:rsidRPr="00661740">
              <w:rPr>
                <w:color w:val="auto"/>
              </w:rPr>
              <w:t xml:space="preserve"> and </w:t>
            </w:r>
            <w:r w:rsidR="00661740" w:rsidRPr="00661740">
              <w:rPr>
                <w:color w:val="auto"/>
              </w:rPr>
              <w:t>executives</w:t>
            </w:r>
            <w:r w:rsidRPr="00661740">
              <w:rPr>
                <w:color w:val="auto"/>
              </w:rPr>
              <w:t xml:space="preserve"> to </w:t>
            </w:r>
            <w:r w:rsidR="00661740" w:rsidRPr="00661740">
              <w:rPr>
                <w:color w:val="auto"/>
              </w:rPr>
              <w:t>coordinate plans and</w:t>
            </w:r>
            <w:r w:rsidRPr="00661740">
              <w:rPr>
                <w:color w:val="auto"/>
              </w:rPr>
              <w:t xml:space="preserve"> establish trustworthy and robust corporate relationships.</w:t>
            </w:r>
          </w:p>
          <w:p w14:paraId="4BF39FC9" w14:textId="37786699" w:rsidR="00CA47EA" w:rsidRPr="006A13FF" w:rsidRDefault="00B82657" w:rsidP="007F7318">
            <w:pPr>
              <w:pStyle w:val="ListParagraph"/>
              <w:numPr>
                <w:ilvl w:val="0"/>
                <w:numId w:val="5"/>
              </w:numPr>
              <w:rPr>
                <w:color w:val="auto"/>
              </w:rPr>
            </w:pPr>
            <w:r w:rsidRPr="006A13FF">
              <w:rPr>
                <w:color w:val="auto"/>
              </w:rPr>
              <w:t xml:space="preserve">Utilise excellent negotiation and liaison skills to </w:t>
            </w:r>
            <w:r w:rsidR="0000699D" w:rsidRPr="006A13FF">
              <w:rPr>
                <w:color w:val="auto"/>
              </w:rPr>
              <w:t xml:space="preserve">discuss </w:t>
            </w:r>
            <w:r w:rsidR="00836D8B" w:rsidRPr="006A13FF">
              <w:rPr>
                <w:color w:val="auto"/>
              </w:rPr>
              <w:t xml:space="preserve">with </w:t>
            </w:r>
            <w:r w:rsidR="006A13FF" w:rsidRPr="006A13FF">
              <w:rPr>
                <w:color w:val="auto"/>
              </w:rPr>
              <w:t>stakeholders</w:t>
            </w:r>
            <w:r w:rsidR="00836D8B" w:rsidRPr="006A13FF">
              <w:rPr>
                <w:color w:val="auto"/>
              </w:rPr>
              <w:t xml:space="preserve"> via several correspondence methods including telephone call</w:t>
            </w:r>
            <w:r w:rsidR="006A13FF" w:rsidRPr="006A13FF">
              <w:rPr>
                <w:color w:val="auto"/>
              </w:rPr>
              <w:t>s and emails</w:t>
            </w:r>
            <w:r w:rsidR="00836D8B" w:rsidRPr="006A13FF">
              <w:rPr>
                <w:color w:val="auto"/>
              </w:rPr>
              <w:t>, supplying extensive knowledge to assist in crucial decision-making.</w:t>
            </w:r>
          </w:p>
          <w:p w14:paraId="2F02C524" w14:textId="32A5B3E7" w:rsidR="009E3682" w:rsidRDefault="00167860" w:rsidP="00394D7D">
            <w:pPr>
              <w:pStyle w:val="ListParagraph"/>
              <w:numPr>
                <w:ilvl w:val="0"/>
                <w:numId w:val="5"/>
              </w:numPr>
              <w:rPr>
                <w:color w:val="auto"/>
              </w:rPr>
            </w:pPr>
            <w:r w:rsidRPr="00167860">
              <w:rPr>
                <w:color w:val="auto"/>
              </w:rPr>
              <w:t xml:space="preserve">Accurately arrange and book travel arrangements, support SLT with accommodation and holidays, </w:t>
            </w:r>
            <w:r>
              <w:rPr>
                <w:color w:val="auto"/>
              </w:rPr>
              <w:t xml:space="preserve">and </w:t>
            </w:r>
            <w:r w:rsidRPr="00167860">
              <w:rPr>
                <w:color w:val="auto"/>
              </w:rPr>
              <w:t xml:space="preserve">prioritise </w:t>
            </w:r>
            <w:r w:rsidR="005E2EFB">
              <w:rPr>
                <w:color w:val="auto"/>
              </w:rPr>
              <w:t xml:space="preserve">scheduling </w:t>
            </w:r>
            <w:r w:rsidRPr="00167860">
              <w:rPr>
                <w:color w:val="auto"/>
              </w:rPr>
              <w:t>1-to-1 meetings to facilitate continuous improvement.</w:t>
            </w:r>
          </w:p>
          <w:p w14:paraId="1667CD1E" w14:textId="2AEE65B2" w:rsidR="00394D7D" w:rsidRPr="00AB02C9" w:rsidRDefault="001F0519" w:rsidP="00394D7D">
            <w:pPr>
              <w:pStyle w:val="ListParagraph"/>
              <w:numPr>
                <w:ilvl w:val="0"/>
                <w:numId w:val="5"/>
              </w:numPr>
              <w:rPr>
                <w:color w:val="auto"/>
              </w:rPr>
            </w:pPr>
            <w:r>
              <w:rPr>
                <w:color w:val="auto"/>
              </w:rPr>
              <w:t xml:space="preserve">Coordinate inductions for recruits across the business, creating opportunities for them to be educated by various </w:t>
            </w:r>
            <w:r w:rsidRPr="00AB02C9">
              <w:rPr>
                <w:color w:val="auto"/>
              </w:rPr>
              <w:t xml:space="preserve">departments and enhance their </w:t>
            </w:r>
            <w:r w:rsidR="005E2EFB">
              <w:rPr>
                <w:color w:val="auto"/>
              </w:rPr>
              <w:t>skills</w:t>
            </w:r>
            <w:r w:rsidRPr="00AB02C9">
              <w:rPr>
                <w:color w:val="auto"/>
              </w:rPr>
              <w:t xml:space="preserve">, contributing to valuable team assets. </w:t>
            </w:r>
          </w:p>
          <w:p w14:paraId="5F00FF1B" w14:textId="665D8A33" w:rsidR="005812DD" w:rsidRDefault="005812DD" w:rsidP="003A5B4D">
            <w:pPr>
              <w:pStyle w:val="ListParagraph"/>
              <w:numPr>
                <w:ilvl w:val="0"/>
                <w:numId w:val="5"/>
              </w:numPr>
              <w:rPr>
                <w:color w:val="auto"/>
              </w:rPr>
            </w:pPr>
            <w:r w:rsidRPr="00AB02C9">
              <w:rPr>
                <w:color w:val="auto"/>
              </w:rPr>
              <w:t>Diligently</w:t>
            </w:r>
            <w:r w:rsidR="001F0519" w:rsidRPr="00AB02C9">
              <w:rPr>
                <w:color w:val="auto"/>
              </w:rPr>
              <w:t xml:space="preserve"> </w:t>
            </w:r>
            <w:r w:rsidR="0017220D" w:rsidRPr="00AB02C9">
              <w:rPr>
                <w:color w:val="auto"/>
              </w:rPr>
              <w:t>organise important documents such as visas for international conferences, accommodation and multiple transportation arrangements</w:t>
            </w:r>
            <w:r w:rsidR="00AB02C9" w:rsidRPr="00AB02C9">
              <w:rPr>
                <w:color w:val="auto"/>
              </w:rPr>
              <w:t xml:space="preserve"> and efficiently </w:t>
            </w:r>
            <w:r w:rsidR="005E2EFB">
              <w:rPr>
                <w:color w:val="auto"/>
              </w:rPr>
              <w:t>relay</w:t>
            </w:r>
            <w:r w:rsidR="00AB02C9" w:rsidRPr="00AB02C9">
              <w:rPr>
                <w:color w:val="auto"/>
              </w:rPr>
              <w:t xml:space="preserve"> plans to attendees</w:t>
            </w:r>
            <w:r w:rsidR="009A4C8E" w:rsidRPr="00AB02C9">
              <w:rPr>
                <w:color w:val="auto"/>
              </w:rPr>
              <w:t xml:space="preserve">. </w:t>
            </w:r>
          </w:p>
          <w:p w14:paraId="6F3EC369" w14:textId="1C422E22" w:rsidR="005E2EFB" w:rsidRDefault="0080127D" w:rsidP="003A5B4D">
            <w:pPr>
              <w:pStyle w:val="ListParagraph"/>
              <w:numPr>
                <w:ilvl w:val="0"/>
                <w:numId w:val="5"/>
              </w:numPr>
              <w:rPr>
                <w:color w:val="auto"/>
              </w:rPr>
            </w:pPr>
            <w:r>
              <w:rPr>
                <w:color w:val="auto"/>
              </w:rPr>
              <w:t>Dutifully support the CEO and Chairman</w:t>
            </w:r>
            <w:r w:rsidR="005D277D">
              <w:rPr>
                <w:color w:val="auto"/>
              </w:rPr>
              <w:t xml:space="preserve"> by providing excellent personal </w:t>
            </w:r>
            <w:r w:rsidR="00A35179">
              <w:rPr>
                <w:color w:val="auto"/>
              </w:rPr>
              <w:t>assistance</w:t>
            </w:r>
            <w:r w:rsidR="005D277D">
              <w:rPr>
                <w:color w:val="auto"/>
              </w:rPr>
              <w:t xml:space="preserve"> provision</w:t>
            </w:r>
            <w:r>
              <w:rPr>
                <w:color w:val="auto"/>
              </w:rPr>
              <w:t xml:space="preserve"> </w:t>
            </w:r>
            <w:r w:rsidR="005D277D">
              <w:rPr>
                <w:color w:val="auto"/>
              </w:rPr>
              <w:t xml:space="preserve">when required, undertaking </w:t>
            </w:r>
            <w:r w:rsidR="00A35179">
              <w:rPr>
                <w:color w:val="auto"/>
              </w:rPr>
              <w:t xml:space="preserve">urgent </w:t>
            </w:r>
            <w:r w:rsidR="007C7BF0">
              <w:rPr>
                <w:color w:val="auto"/>
              </w:rPr>
              <w:t>tasks,</w:t>
            </w:r>
            <w:r w:rsidR="00A35179">
              <w:rPr>
                <w:color w:val="auto"/>
              </w:rPr>
              <w:t xml:space="preserve"> and supplying information as necessary.</w:t>
            </w:r>
          </w:p>
          <w:p w14:paraId="61A51B88" w14:textId="77777777" w:rsidR="005E2EFB" w:rsidRDefault="005E2EFB" w:rsidP="005E2EFB">
            <w:pPr>
              <w:rPr>
                <w:color w:val="auto"/>
              </w:rPr>
            </w:pPr>
          </w:p>
          <w:p w14:paraId="16D51D4C" w14:textId="77777777" w:rsidR="005E2EFB" w:rsidRPr="005E2EFB" w:rsidRDefault="005E2EFB" w:rsidP="005E2EFB">
            <w:pPr>
              <w:rPr>
                <w:color w:val="auto"/>
              </w:rPr>
            </w:pPr>
          </w:p>
          <w:p w14:paraId="2612937C" w14:textId="16F59934" w:rsidR="00C1480B" w:rsidRPr="005E2EFB" w:rsidRDefault="005E2EFB" w:rsidP="005E2EFB">
            <w:pPr>
              <w:rPr>
                <w:color w:val="auto"/>
              </w:rPr>
            </w:pPr>
            <w:r w:rsidRPr="00BB7AEE">
              <w:rPr>
                <w:b/>
                <w:bCs/>
                <w:color w:val="auto"/>
              </w:rPr>
              <w:t>P</w:t>
            </w:r>
            <w:r w:rsidR="00EC0938" w:rsidRPr="00BB7AEE">
              <w:rPr>
                <w:b/>
                <w:bCs/>
                <w:color w:val="auto"/>
              </w:rPr>
              <w:t xml:space="preserve">ERSONAL ASSISTANT TO EXECUTIVE TEAM      </w:t>
            </w:r>
            <w:r w:rsidR="00BB7AEE">
              <w:rPr>
                <w:b/>
                <w:bCs/>
                <w:color w:val="auto"/>
              </w:rPr>
              <w:t xml:space="preserve"> </w:t>
            </w:r>
            <w:r w:rsidR="00EC0938" w:rsidRPr="00BB7AEE">
              <w:rPr>
                <w:b/>
                <w:bCs/>
                <w:color w:val="auto"/>
              </w:rPr>
              <w:t xml:space="preserve">                    </w:t>
            </w:r>
            <w:r w:rsidRPr="00BB7AEE">
              <w:rPr>
                <w:b/>
                <w:bCs/>
                <w:color w:val="auto"/>
              </w:rPr>
              <w:t xml:space="preserve">            </w:t>
            </w:r>
            <w:r w:rsidR="00EC0938" w:rsidRPr="00BB7AEE">
              <w:rPr>
                <w:b/>
                <w:bCs/>
                <w:color w:val="auto"/>
              </w:rPr>
              <w:t xml:space="preserve">                                         </w:t>
            </w:r>
            <w:r w:rsidR="00C1480B" w:rsidRPr="005E2EFB">
              <w:rPr>
                <w:color w:val="auto"/>
              </w:rPr>
              <w:t>20</w:t>
            </w:r>
            <w:r w:rsidR="00EC0938" w:rsidRPr="005E2EFB">
              <w:rPr>
                <w:color w:val="auto"/>
              </w:rPr>
              <w:t>22</w:t>
            </w:r>
            <w:r w:rsidR="00C1480B" w:rsidRPr="005E2EFB">
              <w:rPr>
                <w:color w:val="auto"/>
              </w:rPr>
              <w:t xml:space="preserve"> - 20</w:t>
            </w:r>
            <w:r w:rsidR="00EC0938" w:rsidRPr="005E2EFB">
              <w:rPr>
                <w:color w:val="auto"/>
              </w:rPr>
              <w:t>23</w:t>
            </w:r>
          </w:p>
          <w:p w14:paraId="31B0BA9D" w14:textId="50439A8F" w:rsidR="00C1480B" w:rsidRPr="008B35D0" w:rsidRDefault="00E81351" w:rsidP="00C1480B">
            <w:pPr>
              <w:pStyle w:val="Heading3"/>
            </w:pPr>
            <w:r>
              <w:t xml:space="preserve">Outcomes First Group | Bolton </w:t>
            </w:r>
          </w:p>
          <w:p w14:paraId="40D5F2E3" w14:textId="2AB03CEF" w:rsidR="00895BDD" w:rsidRDefault="00A35179" w:rsidP="00895BDD">
            <w:pPr>
              <w:pStyle w:val="ListParagraph"/>
              <w:numPr>
                <w:ilvl w:val="0"/>
                <w:numId w:val="5"/>
              </w:numPr>
              <w:rPr>
                <w:color w:val="auto"/>
              </w:rPr>
            </w:pPr>
            <w:r w:rsidRPr="00EA2E5C">
              <w:rPr>
                <w:color w:val="auto"/>
              </w:rPr>
              <w:t xml:space="preserve">Proficiently </w:t>
            </w:r>
            <w:r w:rsidR="007858E6" w:rsidRPr="00EA2E5C">
              <w:rPr>
                <w:color w:val="auto"/>
              </w:rPr>
              <w:t>managed the diaries for 2 senior directors, produced and compile</w:t>
            </w:r>
            <w:r w:rsidR="00001FB6" w:rsidRPr="00EA2E5C">
              <w:rPr>
                <w:color w:val="auto"/>
              </w:rPr>
              <w:t xml:space="preserve">d board </w:t>
            </w:r>
            <w:r w:rsidR="00C1791C">
              <w:rPr>
                <w:color w:val="auto"/>
              </w:rPr>
              <w:t>packs</w:t>
            </w:r>
            <w:r w:rsidR="00001FB6" w:rsidRPr="00EA2E5C">
              <w:rPr>
                <w:color w:val="auto"/>
              </w:rPr>
              <w:t xml:space="preserve"> for high-importance meetings with critical parliamentary members</w:t>
            </w:r>
            <w:r w:rsidR="00EA2E5C" w:rsidRPr="00EA2E5C">
              <w:rPr>
                <w:color w:val="auto"/>
              </w:rPr>
              <w:t xml:space="preserve"> and effectively assisted crucial decision-making.</w:t>
            </w:r>
          </w:p>
          <w:p w14:paraId="3351B73A" w14:textId="057A532F" w:rsidR="00C1480B" w:rsidRPr="00895BDD" w:rsidRDefault="00BF0891" w:rsidP="00895BDD">
            <w:pPr>
              <w:pStyle w:val="ListParagraph"/>
              <w:numPr>
                <w:ilvl w:val="0"/>
                <w:numId w:val="5"/>
              </w:numPr>
              <w:rPr>
                <w:color w:val="auto"/>
              </w:rPr>
            </w:pPr>
            <w:r w:rsidRPr="00895BDD">
              <w:rPr>
                <w:color w:val="auto"/>
              </w:rPr>
              <w:t>Functioned</w:t>
            </w:r>
            <w:r w:rsidR="00A61A47" w:rsidRPr="00895BDD">
              <w:rPr>
                <w:color w:val="auto"/>
              </w:rPr>
              <w:t xml:space="preserve"> in several major business projects including the introduction and installation of a new CRM system which developed the overall service and </w:t>
            </w:r>
            <w:r w:rsidR="00895BDD" w:rsidRPr="00895BDD">
              <w:rPr>
                <w:color w:val="auto"/>
              </w:rPr>
              <w:t>augmented business opportunities.</w:t>
            </w:r>
          </w:p>
          <w:p w14:paraId="60EF07B5" w14:textId="6070A6F0" w:rsidR="00C1480B" w:rsidRPr="006408AC" w:rsidRDefault="00D30080" w:rsidP="00C1480B">
            <w:pPr>
              <w:pStyle w:val="ListParagraph"/>
              <w:numPr>
                <w:ilvl w:val="0"/>
                <w:numId w:val="5"/>
              </w:numPr>
              <w:rPr>
                <w:color w:val="auto"/>
              </w:rPr>
            </w:pPr>
            <w:r w:rsidRPr="006408AC">
              <w:rPr>
                <w:color w:val="auto"/>
              </w:rPr>
              <w:t xml:space="preserve">Confidently and competently </w:t>
            </w:r>
            <w:r w:rsidR="006D527F" w:rsidRPr="006408AC">
              <w:rPr>
                <w:color w:val="auto"/>
              </w:rPr>
              <w:t xml:space="preserve">produced accurate minutes for detailed note-taking, </w:t>
            </w:r>
            <w:r w:rsidR="006408AC" w:rsidRPr="006408AC">
              <w:rPr>
                <w:color w:val="auto"/>
              </w:rPr>
              <w:t xml:space="preserve">and </w:t>
            </w:r>
            <w:r w:rsidR="006D527F" w:rsidRPr="006408AC">
              <w:rPr>
                <w:color w:val="auto"/>
              </w:rPr>
              <w:t xml:space="preserve">organised documents from multiple departments ensuring </w:t>
            </w:r>
            <w:r w:rsidR="006408AC" w:rsidRPr="006408AC">
              <w:rPr>
                <w:color w:val="auto"/>
              </w:rPr>
              <w:t>these were distributed promptly.</w:t>
            </w:r>
          </w:p>
          <w:p w14:paraId="5A67821E" w14:textId="77777777" w:rsidR="00C1480B" w:rsidRDefault="002620C8" w:rsidP="0080538D">
            <w:pPr>
              <w:pStyle w:val="ListParagraph"/>
              <w:numPr>
                <w:ilvl w:val="0"/>
                <w:numId w:val="5"/>
              </w:numPr>
              <w:rPr>
                <w:color w:val="auto"/>
              </w:rPr>
            </w:pPr>
            <w:r w:rsidRPr="00E16B3F">
              <w:rPr>
                <w:color w:val="auto"/>
              </w:rPr>
              <w:t>Consistently updated and maintained knowledge of the</w:t>
            </w:r>
            <w:r w:rsidR="006408AC" w:rsidRPr="00E16B3F">
              <w:rPr>
                <w:color w:val="auto"/>
              </w:rPr>
              <w:t xml:space="preserve"> company, </w:t>
            </w:r>
            <w:r w:rsidR="00E16B3F" w:rsidRPr="00E16B3F">
              <w:rPr>
                <w:color w:val="auto"/>
              </w:rPr>
              <w:t xml:space="preserve">and </w:t>
            </w:r>
            <w:r w:rsidR="006408AC" w:rsidRPr="00E16B3F">
              <w:rPr>
                <w:color w:val="auto"/>
              </w:rPr>
              <w:t xml:space="preserve">current ongoings within in the market and internally and followed </w:t>
            </w:r>
            <w:r w:rsidR="00E16B3F" w:rsidRPr="00E16B3F">
              <w:rPr>
                <w:color w:val="auto"/>
              </w:rPr>
              <w:t>the executive team’s calendars meticulously</w:t>
            </w:r>
            <w:r w:rsidR="0080538D" w:rsidRPr="00E16B3F">
              <w:rPr>
                <w:color w:val="auto"/>
              </w:rPr>
              <w:t>.</w:t>
            </w:r>
          </w:p>
          <w:p w14:paraId="23472B47" w14:textId="14132BDC" w:rsidR="00895BDD" w:rsidRDefault="00446C74" w:rsidP="0080538D">
            <w:pPr>
              <w:pStyle w:val="ListParagraph"/>
              <w:numPr>
                <w:ilvl w:val="0"/>
                <w:numId w:val="5"/>
              </w:numPr>
              <w:rPr>
                <w:color w:val="auto"/>
              </w:rPr>
            </w:pPr>
            <w:r>
              <w:rPr>
                <w:color w:val="auto"/>
              </w:rPr>
              <w:t xml:space="preserve">Facilitated the broader executive team, coordinated </w:t>
            </w:r>
            <w:r w:rsidR="002F59E6">
              <w:rPr>
                <w:color w:val="auto"/>
              </w:rPr>
              <w:t>conferences,</w:t>
            </w:r>
            <w:r>
              <w:rPr>
                <w:color w:val="auto"/>
              </w:rPr>
              <w:t xml:space="preserve"> and orchestrated large events, demonstrated admirable </w:t>
            </w:r>
            <w:r w:rsidR="002F59E6">
              <w:rPr>
                <w:color w:val="auto"/>
              </w:rPr>
              <w:t>project management skills and showcased abilities to successfully execute event plans.</w:t>
            </w:r>
          </w:p>
          <w:p w14:paraId="00071E36" w14:textId="743A004C" w:rsidR="002F59E6" w:rsidRPr="002F59E6" w:rsidRDefault="002F59E6" w:rsidP="002F59E6">
            <w:pPr>
              <w:rPr>
                <w:color w:val="auto"/>
              </w:rPr>
            </w:pPr>
          </w:p>
        </w:tc>
      </w:tr>
      <w:tr w:rsidR="004D4E50" w:rsidRPr="00264DC4" w14:paraId="18685EA5" w14:textId="77777777" w:rsidTr="00CF0C1F">
        <w:trPr>
          <w:trHeight w:val="220"/>
        </w:trPr>
        <w:tc>
          <w:tcPr>
            <w:tcW w:w="10128" w:type="dxa"/>
            <w:gridSpan w:val="3"/>
            <w:tcBorders>
              <w:top w:val="single" w:sz="24" w:space="0" w:color="ACA8AA" w:themeColor="accent4"/>
            </w:tcBorders>
          </w:tcPr>
          <w:p w14:paraId="12B72DE5" w14:textId="77777777" w:rsidR="004D4E50" w:rsidRPr="00264DC4" w:rsidRDefault="00000000" w:rsidP="00CF0C1F">
            <w:pPr>
              <w:pStyle w:val="Heading1"/>
            </w:pPr>
            <w:sdt>
              <w:sdtPr>
                <w:id w:val="1924448501"/>
                <w:placeholder>
                  <w:docPart w:val="D54F75DEC7ED43CEA911CB588C26CB5C"/>
                </w:placeholder>
                <w:temporary/>
                <w:showingPlcHdr/>
                <w15:appearance w15:val="hidden"/>
              </w:sdtPr>
              <w:sdtContent>
                <w:r w:rsidR="00AD79E9" w:rsidRPr="00264DC4">
                  <w:t>Skills</w:t>
                </w:r>
              </w:sdtContent>
            </w:sdt>
          </w:p>
        </w:tc>
      </w:tr>
      <w:tr w:rsidR="004D4E50" w:rsidRPr="00264DC4" w14:paraId="24F7F80B" w14:textId="77777777" w:rsidTr="00CF0C1F">
        <w:trPr>
          <w:trHeight w:val="416"/>
        </w:trPr>
        <w:tc>
          <w:tcPr>
            <w:tcW w:w="5589" w:type="dxa"/>
          </w:tcPr>
          <w:p w14:paraId="7703991C" w14:textId="7324B607" w:rsidR="004D4E50" w:rsidRPr="00AE606A" w:rsidRDefault="004218F2" w:rsidP="00CF0C1F">
            <w:pPr>
              <w:pStyle w:val="ListBullet"/>
              <w:rPr>
                <w:color w:val="auto"/>
              </w:rPr>
            </w:pPr>
            <w:bookmarkStart w:id="1" w:name="_Hlk164407439"/>
            <w:r>
              <w:rPr>
                <w:color w:val="auto"/>
              </w:rPr>
              <w:t xml:space="preserve">Fluid </w:t>
            </w:r>
            <w:r w:rsidR="00DA27AC" w:rsidRPr="00AE606A">
              <w:rPr>
                <w:color w:val="auto"/>
              </w:rPr>
              <w:t>Communicat</w:t>
            </w:r>
            <w:r w:rsidR="004511BB">
              <w:rPr>
                <w:color w:val="auto"/>
              </w:rPr>
              <w:t>or</w:t>
            </w:r>
          </w:p>
          <w:p w14:paraId="59898144" w14:textId="031D46BA" w:rsidR="00DA27AC" w:rsidRPr="00AE606A" w:rsidRDefault="003D34B1" w:rsidP="00CF0C1F">
            <w:pPr>
              <w:pStyle w:val="ListBullet"/>
              <w:rPr>
                <w:color w:val="auto"/>
              </w:rPr>
            </w:pPr>
            <w:r w:rsidRPr="00AE606A">
              <w:rPr>
                <w:color w:val="auto"/>
              </w:rPr>
              <w:t>Diligence</w:t>
            </w:r>
          </w:p>
          <w:p w14:paraId="11539BC2" w14:textId="1FB94743" w:rsidR="005F15FD" w:rsidRPr="00AE606A" w:rsidRDefault="005F15FD" w:rsidP="00CF0C1F">
            <w:pPr>
              <w:pStyle w:val="ListBullet"/>
              <w:rPr>
                <w:color w:val="auto"/>
              </w:rPr>
            </w:pPr>
            <w:r w:rsidRPr="00AE606A">
              <w:rPr>
                <w:color w:val="auto"/>
              </w:rPr>
              <w:t>Strategic Thinking</w:t>
            </w:r>
          </w:p>
          <w:p w14:paraId="64C9E7DE" w14:textId="607FCF31" w:rsidR="006C1538" w:rsidRPr="00AE606A" w:rsidRDefault="00E65CAB" w:rsidP="00CF0C1F">
            <w:pPr>
              <w:pStyle w:val="ListBullet"/>
              <w:rPr>
                <w:color w:val="auto"/>
              </w:rPr>
            </w:pPr>
            <w:r w:rsidRPr="00AE606A">
              <w:rPr>
                <w:color w:val="auto"/>
              </w:rPr>
              <w:t>Cross-</w:t>
            </w:r>
            <w:r w:rsidR="003666E7" w:rsidRPr="00AE606A">
              <w:rPr>
                <w:color w:val="auto"/>
              </w:rPr>
              <w:t xml:space="preserve">Functional </w:t>
            </w:r>
            <w:r w:rsidR="00EB1C82" w:rsidRPr="00AE606A">
              <w:rPr>
                <w:color w:val="auto"/>
              </w:rPr>
              <w:t>Collaboration</w:t>
            </w:r>
          </w:p>
          <w:p w14:paraId="53F6AFF0" w14:textId="59DEEFD7" w:rsidR="00B80F95" w:rsidRPr="00AE1C30" w:rsidRDefault="0050685C" w:rsidP="00AE1C30">
            <w:pPr>
              <w:pStyle w:val="ListBullet"/>
              <w:rPr>
                <w:color w:val="auto"/>
              </w:rPr>
            </w:pPr>
            <w:r w:rsidRPr="00AE606A">
              <w:rPr>
                <w:color w:val="auto"/>
              </w:rPr>
              <w:t xml:space="preserve">Leadership </w:t>
            </w:r>
            <w:r w:rsidR="00B80F95" w:rsidRPr="00AE1C30">
              <w:rPr>
                <w:color w:val="auto"/>
              </w:rPr>
              <w:t xml:space="preserve"> </w:t>
            </w:r>
          </w:p>
          <w:p w14:paraId="23A3CCA8" w14:textId="6E77F469" w:rsidR="00EE276D" w:rsidRDefault="00EE276D" w:rsidP="00CF0C1F">
            <w:pPr>
              <w:pStyle w:val="ListBullet"/>
              <w:rPr>
                <w:color w:val="auto"/>
              </w:rPr>
            </w:pPr>
            <w:r>
              <w:rPr>
                <w:color w:val="auto"/>
              </w:rPr>
              <w:t>Reporting and Presenting</w:t>
            </w:r>
          </w:p>
          <w:p w14:paraId="357C4EB4" w14:textId="77777777" w:rsidR="00F74498" w:rsidRDefault="008D2D34" w:rsidP="00AB3349">
            <w:pPr>
              <w:pStyle w:val="ListBullet"/>
              <w:rPr>
                <w:color w:val="auto"/>
              </w:rPr>
            </w:pPr>
            <w:r>
              <w:rPr>
                <w:color w:val="auto"/>
              </w:rPr>
              <w:t>Negotiation and Liaison</w:t>
            </w:r>
          </w:p>
          <w:p w14:paraId="0EC5066F" w14:textId="103877A3" w:rsidR="00EE276D" w:rsidRDefault="00EE276D" w:rsidP="00AB3349">
            <w:pPr>
              <w:pStyle w:val="ListBullet"/>
              <w:rPr>
                <w:color w:val="auto"/>
              </w:rPr>
            </w:pPr>
            <w:r>
              <w:rPr>
                <w:color w:val="auto"/>
              </w:rPr>
              <w:t>Research and Evaluation</w:t>
            </w:r>
          </w:p>
          <w:p w14:paraId="121AF610" w14:textId="41CBF0D1" w:rsidR="001D7BE4" w:rsidRDefault="001D7BE4" w:rsidP="00AB3349">
            <w:pPr>
              <w:pStyle w:val="ListBullet"/>
              <w:rPr>
                <w:color w:val="auto"/>
              </w:rPr>
            </w:pPr>
            <w:r>
              <w:rPr>
                <w:color w:val="auto"/>
              </w:rPr>
              <w:t>Client Documentation Management</w:t>
            </w:r>
          </w:p>
          <w:p w14:paraId="2DEB2B7A" w14:textId="7CD0DA0E" w:rsidR="00172CDF" w:rsidRDefault="00172CDF" w:rsidP="00AB3349">
            <w:pPr>
              <w:pStyle w:val="ListBullet"/>
              <w:rPr>
                <w:color w:val="auto"/>
              </w:rPr>
            </w:pPr>
            <w:r>
              <w:rPr>
                <w:color w:val="auto"/>
              </w:rPr>
              <w:t>Diary Management</w:t>
            </w:r>
          </w:p>
          <w:p w14:paraId="24BDB0A1" w14:textId="289F198A" w:rsidR="00AE1C30" w:rsidRDefault="00AE1C30" w:rsidP="00AB3349">
            <w:pPr>
              <w:pStyle w:val="ListBullet"/>
              <w:rPr>
                <w:color w:val="auto"/>
              </w:rPr>
            </w:pPr>
            <w:r>
              <w:rPr>
                <w:color w:val="auto"/>
              </w:rPr>
              <w:t>Conflict-Resolution</w:t>
            </w:r>
          </w:p>
          <w:p w14:paraId="05E3744A" w14:textId="72DC249A" w:rsidR="00172CDF" w:rsidRDefault="00AE1C30" w:rsidP="00AB3349">
            <w:pPr>
              <w:pStyle w:val="ListBullet"/>
              <w:rPr>
                <w:color w:val="auto"/>
              </w:rPr>
            </w:pPr>
            <w:r>
              <w:rPr>
                <w:color w:val="auto"/>
              </w:rPr>
              <w:t>Project Management</w:t>
            </w:r>
          </w:p>
          <w:p w14:paraId="49AEA99C" w14:textId="06E6518B" w:rsidR="005172C9" w:rsidRPr="00E43AF4" w:rsidRDefault="007936C1" w:rsidP="00E43AF4">
            <w:pPr>
              <w:pStyle w:val="ListBullet"/>
              <w:rPr>
                <w:color w:val="auto"/>
              </w:rPr>
            </w:pPr>
            <w:r>
              <w:rPr>
                <w:color w:val="auto"/>
              </w:rPr>
              <w:t xml:space="preserve">Problem-solving </w:t>
            </w:r>
          </w:p>
          <w:p w14:paraId="3C35BABA" w14:textId="063D3BAD" w:rsidR="00B80F95" w:rsidRPr="00B80F95" w:rsidRDefault="00726B56" w:rsidP="00B80F95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9C7EEAE" wp14:editId="36607303">
                      <wp:simplePos x="0" y="0"/>
                      <wp:positionH relativeFrom="margin">
                        <wp:posOffset>-114300</wp:posOffset>
                      </wp:positionH>
                      <wp:positionV relativeFrom="paragraph">
                        <wp:posOffset>152401</wp:posOffset>
                      </wp:positionV>
                      <wp:extent cx="6935470" cy="58102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35470" cy="5810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B96C54" w14:textId="77777777" w:rsidR="00665262" w:rsidRDefault="00665262"/>
                                <w:tbl>
                                  <w:tblPr>
                                    <w:tblW w:w="0" w:type="auto"/>
                                    <w:tblCellMar>
                                      <w:top w:w="216" w:type="dxa"/>
                                      <w:left w:w="0" w:type="dxa"/>
                                      <w:bottom w:w="216" w:type="dxa"/>
                                      <w:right w:w="0" w:type="dxa"/>
                                    </w:tblCellMar>
                                    <w:tblLook w:val="0600" w:firstRow="0" w:lastRow="0" w:firstColumn="0" w:lastColumn="0" w:noHBand="1" w:noVBand="1"/>
                                  </w:tblPr>
                                  <w:tblGrid>
                                    <w:gridCol w:w="10080"/>
                                  </w:tblGrid>
                                  <w:tr w:rsidR="00D82F42" w:rsidRPr="00D82F42" w14:paraId="6E814DDC" w14:textId="77777777" w:rsidTr="00EE65AE">
                                    <w:trPr>
                                      <w:trHeight w:val="14"/>
                                    </w:trPr>
                                    <w:tc>
                                      <w:tcPr>
                                        <w:tcW w:w="10080" w:type="dxa"/>
                                        <w:tcBorders>
                                          <w:top w:val="single" w:sz="24" w:space="0" w:color="ACA8AA" w:themeColor="accent4"/>
                                        </w:tcBorders>
                                      </w:tcPr>
                                      <w:p w14:paraId="785A4BCB" w14:textId="794DB4B7" w:rsidR="00CF0C1F" w:rsidRDefault="000466F2" w:rsidP="00CF0C1F">
                                        <w:pPr>
                                          <w:pStyle w:val="Heading1"/>
                                        </w:pPr>
                                        <w:r>
                                          <w:t>E</w:t>
                                        </w:r>
                                        <w:r w:rsidR="005B7F2E">
                                          <w:t>ARLIER ROLES</w:t>
                                        </w:r>
                                      </w:p>
                                      <w:p w14:paraId="08924582" w14:textId="54F95A32" w:rsidR="00665262" w:rsidRPr="00665262" w:rsidRDefault="00665262" w:rsidP="00665262"/>
                                    </w:tc>
                                  </w:tr>
                                </w:tbl>
                                <w:p w14:paraId="1A25DAA3" w14:textId="3A31918E" w:rsidR="00642247" w:rsidRDefault="00E81351" w:rsidP="0064224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EXECUTIVE ASSISTANT (EA) TO CEO AND BOARD OF DIRECTORS </w:t>
                                  </w:r>
                                  <w:r w:rsidR="00C920C5">
                                    <w:rPr>
                                      <w:b/>
                                      <w:bCs/>
                                    </w:rPr>
                                    <w:t xml:space="preserve">| </w:t>
                                  </w:r>
                                  <w:r w:rsidR="00AA7E58">
                                    <w:rPr>
                                      <w:b/>
                                      <w:bCs/>
                                    </w:rPr>
                                    <w:t>20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21-2022</w:t>
                                  </w:r>
                                </w:p>
                                <w:p w14:paraId="04096EB1" w14:textId="66BAF997" w:rsidR="00AA7E58" w:rsidRDefault="00E81351" w:rsidP="00642247">
                                  <w:r>
                                    <w:t xml:space="preserve">247 Home Rescue </w:t>
                                  </w:r>
                                  <w:r w:rsidR="00D94F06">
                                    <w:t xml:space="preserve">| </w:t>
                                  </w:r>
                                  <w:r>
                                    <w:t>Burnley</w:t>
                                  </w:r>
                                  <w:r w:rsidR="00AA7E58">
                                    <w:t xml:space="preserve"> </w:t>
                                  </w:r>
                                  <w:r w:rsidR="00FC1F6E">
                                    <w:t>(Agency Temp Role)</w:t>
                                  </w:r>
                                </w:p>
                                <w:p w14:paraId="7A7274A0" w14:textId="6DB53628" w:rsidR="00AA7E58" w:rsidRDefault="000D68C7" w:rsidP="00AA7E5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OFFICE MANAGER/PA </w:t>
                                  </w:r>
                                  <w:r w:rsidR="00AA7E58">
                                    <w:rPr>
                                      <w:b/>
                                      <w:bCs/>
                                    </w:rPr>
                                    <w:t>| 20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21-2021</w:t>
                                  </w:r>
                                </w:p>
                                <w:p w14:paraId="4494D3C2" w14:textId="41194C46" w:rsidR="003B1235" w:rsidRDefault="000D68C7" w:rsidP="00642247">
                                  <w:r>
                                    <w:t xml:space="preserve">Crown Gas &amp; Power </w:t>
                                  </w:r>
                                  <w:r w:rsidR="00AA7E58">
                                    <w:t xml:space="preserve">| </w:t>
                                  </w:r>
                                  <w:r>
                                    <w:t>Bury</w:t>
                                  </w:r>
                                  <w:r w:rsidR="007862A7">
                                    <w:t xml:space="preserve"> (Agency Temp Role)</w:t>
                                  </w:r>
                                </w:p>
                                <w:p w14:paraId="4B326075" w14:textId="06C4BDAE" w:rsidR="000D68C7" w:rsidRDefault="000D68C7" w:rsidP="000D68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OFFICE MANAGER &amp; PA TO MD | 2019-2021</w:t>
                                  </w:r>
                                </w:p>
                                <w:p w14:paraId="3ED6A2DA" w14:textId="44D98B90" w:rsidR="000D68C7" w:rsidRDefault="000D68C7" w:rsidP="00642247">
                                  <w:r>
                                    <w:t>BPC Building Products Ltd | Wakefield</w:t>
                                  </w:r>
                                </w:p>
                                <w:p w14:paraId="2EFB94C0" w14:textId="46E22BFD" w:rsidR="000D68C7" w:rsidRDefault="000D68C7" w:rsidP="000D68C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CRM EXECUTIVE | 2018-2019</w:t>
                                  </w:r>
                                </w:p>
                                <w:p w14:paraId="2CC5B234" w14:textId="7D686F06" w:rsidR="00BD765D" w:rsidRDefault="000D68C7" w:rsidP="007816F3">
                                  <w:r>
                                    <w:t>Exemplar Health Care Ltd | Rotherham</w:t>
                                  </w:r>
                                </w:p>
                                <w:p w14:paraId="15F9E7CA" w14:textId="77777777" w:rsidR="000F496F" w:rsidRPr="000F496F" w:rsidRDefault="000F496F" w:rsidP="000F496F">
                                  <w:pPr>
                                    <w:spacing w:line="240" w:lineRule="auto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CONTRACTS EXECUTIVE | 2017-2018</w:t>
                                  </w:r>
                                </w:p>
                                <w:p w14:paraId="2F3DDB78" w14:textId="77777777" w:rsidR="000F496F" w:rsidRDefault="000F496F" w:rsidP="000F496F">
                                  <w:r>
                                    <w:t>Exemplar Health Care Ltd | Rotherham</w:t>
                                  </w:r>
                                </w:p>
                                <w:p w14:paraId="1DCEBA33" w14:textId="77777777" w:rsidR="000F496F" w:rsidRDefault="000F496F" w:rsidP="000F496F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COMPLIANCE COORDINATOR | 2014-2017</w:t>
                                  </w:r>
                                </w:p>
                                <w:p w14:paraId="1EC9F8B1" w14:textId="77777777" w:rsidR="000F496F" w:rsidRDefault="000F496F" w:rsidP="000F496F">
                                  <w:r>
                                    <w:t>The Disabilities Trust | Wakefield</w:t>
                                  </w:r>
                                </w:p>
                                <w:p w14:paraId="0558AAA0" w14:textId="77777777" w:rsidR="00EC6A0D" w:rsidRDefault="00EC6A0D" w:rsidP="00EC6A0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REGISTERED </w:t>
                                  </w:r>
                                  <w:r w:rsidRPr="00F31ADE">
                                    <w:rPr>
                                      <w:b/>
                                      <w:bCs/>
                                    </w:rPr>
                                    <w:t xml:space="preserve">CHILDMINDER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| </w:t>
                                  </w:r>
                                  <w:r w:rsidRPr="00F31ADE">
                                    <w:rPr>
                                      <w:b/>
                                      <w:bCs/>
                                    </w:rPr>
                                    <w:t>2009-2014</w:t>
                                  </w:r>
                                </w:p>
                                <w:p w14:paraId="35966CAE" w14:textId="77777777" w:rsidR="00EC6A0D" w:rsidRPr="00CC50A6" w:rsidRDefault="00EC6A0D" w:rsidP="00EC6A0D">
                                  <w:r w:rsidRPr="00CC50A6">
                                    <w:t>Wakefield</w:t>
                                  </w:r>
                                </w:p>
                                <w:p w14:paraId="66D41DA9" w14:textId="7BDA788C" w:rsidR="00EC6A0D" w:rsidRDefault="00EC6A0D" w:rsidP="00EC6A0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PA TO CEO/ PROJECT COORDINATOR | 2005</w:t>
                                  </w:r>
                                  <w:r w:rsidR="00E83369">
                                    <w:rPr>
                                      <w:b/>
                                      <w:bCs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2008</w:t>
                                  </w:r>
                                </w:p>
                                <w:p w14:paraId="7282BD0D" w14:textId="77777777" w:rsidR="00EC6A0D" w:rsidRPr="00AE41BF" w:rsidRDefault="00EC6A0D" w:rsidP="00EC6A0D">
                                  <w:r w:rsidRPr="00AE41BF">
                                    <w:t>Print Yorkshire | Wakefield</w:t>
                                  </w:r>
                                </w:p>
                                <w:p w14:paraId="5C4359E3" w14:textId="0637A2B5" w:rsidR="002D5FFC" w:rsidRDefault="002D5FFC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  <w:p w14:paraId="4B7EA0FB" w14:textId="77777777" w:rsidR="00E83369" w:rsidRPr="008E2761" w:rsidRDefault="00E83369" w:rsidP="00E83369">
                                  <w:pPr>
                                    <w:pStyle w:val="Heading1"/>
                                  </w:pPr>
                                  <w:r w:rsidRPr="00C337A4">
                                    <w:t>Education</w:t>
                                  </w:r>
                                </w:p>
                                <w:p w14:paraId="53F29EA0" w14:textId="77777777" w:rsidR="00E83369" w:rsidRPr="008E2761" w:rsidRDefault="00E83369" w:rsidP="00E8336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E2761">
                                    <w:rPr>
                                      <w:b/>
                                      <w:bCs/>
                                    </w:rPr>
                                    <w:t>IOSH MANAGING SAFELY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- 2019</w:t>
                                  </w:r>
                                </w:p>
                                <w:p w14:paraId="1DBC55C4" w14:textId="77777777" w:rsidR="00E83369" w:rsidRPr="008E2761" w:rsidRDefault="00E83369" w:rsidP="00E8336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E2761">
                                    <w:rPr>
                                      <w:b/>
                                      <w:bCs/>
                                    </w:rPr>
                                    <w:t xml:space="preserve">RSA LEVEL 3 – WORD PROCESSING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–</w:t>
                                  </w:r>
                                  <w:r w:rsidRPr="008E2761">
                                    <w:rPr>
                                      <w:b/>
                                      <w:bCs/>
                                    </w:rPr>
                                    <w:t xml:space="preserve"> PASS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- 1999</w:t>
                                  </w:r>
                                </w:p>
                                <w:p w14:paraId="5D32FA6C" w14:textId="77777777" w:rsidR="00E83369" w:rsidRPr="008E2761" w:rsidRDefault="00E83369" w:rsidP="00E8336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E2761">
                                    <w:rPr>
                                      <w:b/>
                                      <w:bCs/>
                                    </w:rPr>
                                    <w:t>RSA LEVEL 3 – TEXT PROCESSING– PASS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- 1999</w:t>
                                  </w:r>
                                </w:p>
                                <w:p w14:paraId="07BDE03F" w14:textId="77777777" w:rsidR="00E83369" w:rsidRPr="008E2761" w:rsidRDefault="00E83369" w:rsidP="00E8336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E2761">
                                    <w:rPr>
                                      <w:b/>
                                      <w:bCs/>
                                    </w:rPr>
                                    <w:t>RSA LEVEL 2 – MEDICAL WORD PROCESSING – DISTINCTION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- 1999</w:t>
                                  </w:r>
                                </w:p>
                                <w:p w14:paraId="1A5090A7" w14:textId="77777777" w:rsidR="00E83369" w:rsidRPr="008E2761" w:rsidRDefault="00E83369" w:rsidP="00E8336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E2761">
                                    <w:rPr>
                                      <w:b/>
                                      <w:bCs/>
                                    </w:rPr>
                                    <w:t xml:space="preserve">RSA LEVEL 2 – AUDIO TYPING – PASS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- 1998</w:t>
                                  </w:r>
                                </w:p>
                                <w:p w14:paraId="1FCA2040" w14:textId="77777777" w:rsidR="00E83369" w:rsidRPr="008E2761" w:rsidRDefault="00E83369" w:rsidP="00E8336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E2761">
                                    <w:rPr>
                                      <w:b/>
                                      <w:bCs/>
                                    </w:rPr>
                                    <w:t>RSA LEVEL 1 &amp; 2 – WORD PROCESSING – DISTINCTION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- 1998</w:t>
                                  </w:r>
                                </w:p>
                                <w:p w14:paraId="2843F8F7" w14:textId="77777777" w:rsidR="00E83369" w:rsidRPr="008E2761" w:rsidRDefault="00E83369" w:rsidP="00E8336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E2761">
                                    <w:rPr>
                                      <w:b/>
                                      <w:bCs/>
                                    </w:rPr>
                                    <w:t>RSA LEVEL 1 &amp; 2 – TEXT PROCESSING – DISTINCTION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- 1998</w:t>
                                  </w:r>
                                </w:p>
                                <w:p w14:paraId="52B2DAAB" w14:textId="77777777" w:rsidR="00E83369" w:rsidRPr="008E2761" w:rsidRDefault="00E83369" w:rsidP="00E8336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E2761">
                                    <w:rPr>
                                      <w:b/>
                                      <w:bCs/>
                                    </w:rPr>
                                    <w:t>FIRST AID CERTIFICATE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- 2019</w:t>
                                  </w:r>
                                </w:p>
                                <w:p w14:paraId="327BC224" w14:textId="77777777" w:rsidR="00E83369" w:rsidRPr="008E2761" w:rsidRDefault="00E83369" w:rsidP="00E8336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E2761">
                                    <w:rPr>
                                      <w:b/>
                                      <w:bCs/>
                                    </w:rPr>
                                    <w:t>MENTAL HEALTH FIRST AID CERTIFICATE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- 2021</w:t>
                                  </w:r>
                                </w:p>
                                <w:p w14:paraId="50D3A7C2" w14:textId="77777777" w:rsidR="00E83369" w:rsidRDefault="00E83369" w:rsidP="00E8336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E2761">
                                    <w:rPr>
                                      <w:b/>
                                      <w:bCs/>
                                    </w:rPr>
                                    <w:t>FIRE MARSHALL CERTIFICATE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- 2021</w:t>
                                  </w:r>
                                </w:p>
                                <w:p w14:paraId="62D79EA8" w14:textId="77777777" w:rsidR="00E83369" w:rsidRPr="008E2761" w:rsidRDefault="00E83369" w:rsidP="00E8336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E2761">
                                    <w:rPr>
                                      <w:b/>
                                      <w:bCs/>
                                    </w:rPr>
                                    <w:t>GCSE’S X 7 INCLUDING MATHS &amp; ENGLISH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- 1989</w:t>
                                  </w:r>
                                </w:p>
                                <w:p w14:paraId="326E45F5" w14:textId="77777777" w:rsidR="00E83369" w:rsidRPr="00F61F91" w:rsidRDefault="00E8336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C7EEA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9pt;margin-top:12pt;width:546.1pt;height:457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" fillcolor="white [3201]" stroked="f" strokeweight=".5pt">
                      <v:textbox>
                        <w:txbxContent>
                          <w:p w14:paraId="62B96C54" w14:textId="77777777" w:rsidR="00665262" w:rsidRDefault="00665262"/>
                          <w:tbl>
                            <w:tblPr>
                              <w:tblW w:w="0" w:type="auto"/>
                              <w:tblCellMar>
                                <w:top w:w="216" w:type="dxa"/>
                                <w:left w:w="0" w:type="dxa"/>
                                <w:bottom w:w="216" w:type="dxa"/>
                                <w:right w:w="0" w:type="dxa"/>
                              </w:tblCellMar>
                              <w:tblLook w:val="0600" w:firstRow="0" w:lastRow="0" w:firstColumn="0" w:lastColumn="0" w:noHBand="1" w:noVBand="1"/>
                            </w:tblPr>
                            <w:tblGrid>
                              <w:gridCol w:w="10080"/>
                            </w:tblGrid>
                            <w:tr w:rsidR="00D82F42" w:rsidRPr="00D82F42" w14:paraId="6E814DDC" w14:textId="77777777" w:rsidTr="00EE65AE">
                              <w:trPr>
                                <w:trHeight w:val="14"/>
                              </w:trPr>
                              <w:tc>
                                <w:tcPr>
                                  <w:tcW w:w="10080" w:type="dxa"/>
                                  <w:tcBorders>
                                    <w:top w:val="single" w:sz="24" w:space="0" w:color="ACA8AA" w:themeColor="accent4"/>
                                  </w:tcBorders>
                                </w:tcPr>
                                <w:p w14:paraId="785A4BCB" w14:textId="794DB4B7" w:rsidR="00CF0C1F" w:rsidRDefault="000466F2" w:rsidP="00CF0C1F">
                                  <w:pPr>
                                    <w:pStyle w:val="Heading1"/>
                                  </w:pPr>
                                  <w:r>
                                    <w:t>E</w:t>
                                  </w:r>
                                  <w:r w:rsidR="005B7F2E">
                                    <w:t>ARLIER ROLES</w:t>
                                  </w:r>
                                </w:p>
                                <w:p w14:paraId="08924582" w14:textId="54F95A32" w:rsidR="00665262" w:rsidRPr="00665262" w:rsidRDefault="00665262" w:rsidP="00665262"/>
                              </w:tc>
                            </w:tr>
                          </w:tbl>
                          <w:p w14:paraId="1A25DAA3" w14:textId="3A31918E" w:rsidR="00642247" w:rsidRDefault="00E81351" w:rsidP="0064224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EXECUTIVE ASSISTANT (EA) TO CEO AND BOARD OF DIRECTORS </w:t>
                            </w:r>
                            <w:r w:rsidR="00C920C5">
                              <w:rPr>
                                <w:b/>
                                <w:bCs/>
                              </w:rPr>
                              <w:t xml:space="preserve">| </w:t>
                            </w:r>
                            <w:r w:rsidR="00AA7E58">
                              <w:rPr>
                                <w:b/>
                                <w:bCs/>
                              </w:rPr>
                              <w:t>20</w:t>
                            </w:r>
                            <w:r>
                              <w:rPr>
                                <w:b/>
                                <w:bCs/>
                              </w:rPr>
                              <w:t>21-2022</w:t>
                            </w:r>
                          </w:p>
                          <w:p w14:paraId="04096EB1" w14:textId="66BAF997" w:rsidR="00AA7E58" w:rsidRDefault="00E81351" w:rsidP="00642247">
                            <w:r>
                              <w:t xml:space="preserve">247 Home Rescue </w:t>
                            </w:r>
                            <w:r w:rsidR="00D94F06">
                              <w:t xml:space="preserve">| </w:t>
                            </w:r>
                            <w:r>
                              <w:t>Burnley</w:t>
                            </w:r>
                            <w:r w:rsidR="00AA7E58">
                              <w:t xml:space="preserve"> </w:t>
                            </w:r>
                            <w:r w:rsidR="00FC1F6E">
                              <w:t>(Agency Temp Role)</w:t>
                            </w:r>
                          </w:p>
                          <w:p w14:paraId="7A7274A0" w14:textId="6DB53628" w:rsidR="00AA7E58" w:rsidRDefault="000D68C7" w:rsidP="00AA7E5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OFFICE MANAGER/PA </w:t>
                            </w:r>
                            <w:r w:rsidR="00AA7E58">
                              <w:rPr>
                                <w:b/>
                                <w:bCs/>
                              </w:rPr>
                              <w:t>| 20</w:t>
                            </w:r>
                            <w:r>
                              <w:rPr>
                                <w:b/>
                                <w:bCs/>
                              </w:rPr>
                              <w:t>21-2021</w:t>
                            </w:r>
                          </w:p>
                          <w:p w14:paraId="4494D3C2" w14:textId="41194C46" w:rsidR="003B1235" w:rsidRDefault="000D68C7" w:rsidP="00642247">
                            <w:r>
                              <w:t xml:space="preserve">Crown Gas &amp; Power </w:t>
                            </w:r>
                            <w:r w:rsidR="00AA7E58">
                              <w:t xml:space="preserve">| </w:t>
                            </w:r>
                            <w:r>
                              <w:t>Bury</w:t>
                            </w:r>
                            <w:r w:rsidR="007862A7">
                              <w:t xml:space="preserve"> (Agency Temp Role)</w:t>
                            </w:r>
                          </w:p>
                          <w:p w14:paraId="4B326075" w14:textId="06C4BDAE" w:rsidR="000D68C7" w:rsidRDefault="000D68C7" w:rsidP="000D68C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OFFICE MANAGER &amp; PA TO MD | 2019-2021</w:t>
                            </w:r>
                          </w:p>
                          <w:p w14:paraId="3ED6A2DA" w14:textId="44D98B90" w:rsidR="000D68C7" w:rsidRDefault="000D68C7" w:rsidP="00642247">
                            <w:r>
                              <w:t>BPC Building Products Ltd | Wakefield</w:t>
                            </w:r>
                          </w:p>
                          <w:p w14:paraId="2EFB94C0" w14:textId="46E22BFD" w:rsidR="000D68C7" w:rsidRDefault="000D68C7" w:rsidP="000D68C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CRM EXECUTIVE | 2018-2019</w:t>
                            </w:r>
                          </w:p>
                          <w:p w14:paraId="2CC5B234" w14:textId="7D686F06" w:rsidR="00BD765D" w:rsidRDefault="000D68C7" w:rsidP="007816F3">
                            <w:r>
                              <w:t>Exemplar Health Care Ltd | Rotherham</w:t>
                            </w:r>
                          </w:p>
                          <w:p w14:paraId="15F9E7CA" w14:textId="77777777" w:rsidR="000F496F" w:rsidRPr="000F496F" w:rsidRDefault="000F496F" w:rsidP="000F496F">
                            <w:pPr>
                              <w:spacing w:line="240" w:lineRule="auto"/>
                            </w:pPr>
                            <w:r>
                              <w:rPr>
                                <w:b/>
                                <w:bCs/>
                              </w:rPr>
                              <w:t>CONTRACTS EXECUTIVE | 2017-2018</w:t>
                            </w:r>
                          </w:p>
                          <w:p w14:paraId="2F3DDB78" w14:textId="77777777" w:rsidR="000F496F" w:rsidRDefault="000F496F" w:rsidP="000F496F">
                            <w:r>
                              <w:t>Exemplar Health Care Ltd | Rotherham</w:t>
                            </w:r>
                          </w:p>
                          <w:p w14:paraId="1DCEBA33" w14:textId="77777777" w:rsidR="000F496F" w:rsidRDefault="000F496F" w:rsidP="000F496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COMPLIANCE COORDINATOR | 2014-2017</w:t>
                            </w:r>
                          </w:p>
                          <w:p w14:paraId="1EC9F8B1" w14:textId="77777777" w:rsidR="000F496F" w:rsidRDefault="000F496F" w:rsidP="000F496F">
                            <w:r>
                              <w:t>The Disabilities Trust | Wakefield</w:t>
                            </w:r>
                          </w:p>
                          <w:p w14:paraId="0558AAA0" w14:textId="77777777" w:rsidR="00EC6A0D" w:rsidRDefault="00EC6A0D" w:rsidP="00EC6A0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REGISTERED </w:t>
                            </w:r>
                            <w:r w:rsidRPr="00F31ADE">
                              <w:rPr>
                                <w:b/>
                                <w:bCs/>
                              </w:rPr>
                              <w:t xml:space="preserve">CHILDMINDER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| </w:t>
                            </w:r>
                            <w:r w:rsidRPr="00F31ADE">
                              <w:rPr>
                                <w:b/>
                                <w:bCs/>
                              </w:rPr>
                              <w:t>2009-2014</w:t>
                            </w:r>
                          </w:p>
                          <w:p w14:paraId="35966CAE" w14:textId="77777777" w:rsidR="00EC6A0D" w:rsidRPr="00CC50A6" w:rsidRDefault="00EC6A0D" w:rsidP="00EC6A0D">
                            <w:r w:rsidRPr="00CC50A6">
                              <w:t>Wakefield</w:t>
                            </w:r>
                          </w:p>
                          <w:p w14:paraId="66D41DA9" w14:textId="7BDA788C" w:rsidR="00EC6A0D" w:rsidRDefault="00EC6A0D" w:rsidP="00EC6A0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PA TO CEO/ PROJECT COORDINATOR | 2005</w:t>
                            </w:r>
                            <w:r w:rsidR="00E83369">
                              <w:rPr>
                                <w:b/>
                                <w:bCs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</w:rPr>
                              <w:t>2008</w:t>
                            </w:r>
                          </w:p>
                          <w:p w14:paraId="7282BD0D" w14:textId="77777777" w:rsidR="00EC6A0D" w:rsidRPr="00AE41BF" w:rsidRDefault="00EC6A0D" w:rsidP="00EC6A0D">
                            <w:r w:rsidRPr="00AE41BF">
                              <w:t>Print Yorkshire | Wakefield</w:t>
                            </w:r>
                          </w:p>
                          <w:p w14:paraId="5C4359E3" w14:textId="0637A2B5" w:rsidR="002D5FFC" w:rsidRDefault="002D5FFC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B7EA0FB" w14:textId="77777777" w:rsidR="00E83369" w:rsidRPr="008E2761" w:rsidRDefault="00E83369" w:rsidP="00E83369">
                            <w:pPr>
                              <w:pStyle w:val="Heading1"/>
                            </w:pPr>
                            <w:r w:rsidRPr="00C337A4">
                              <w:t>Education</w:t>
                            </w:r>
                          </w:p>
                          <w:p w14:paraId="53F29EA0" w14:textId="77777777" w:rsidR="00E83369" w:rsidRPr="008E2761" w:rsidRDefault="00E83369" w:rsidP="00E8336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2761">
                              <w:rPr>
                                <w:b/>
                                <w:bCs/>
                              </w:rPr>
                              <w:t>IOSH MANAGING SAFELY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- 2019</w:t>
                            </w:r>
                          </w:p>
                          <w:p w14:paraId="1DBC55C4" w14:textId="77777777" w:rsidR="00E83369" w:rsidRPr="008E2761" w:rsidRDefault="00E83369" w:rsidP="00E8336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2761">
                              <w:rPr>
                                <w:b/>
                                <w:bCs/>
                              </w:rPr>
                              <w:t xml:space="preserve">RSA LEVEL 3 – WORD PROCESSING </w:t>
                            </w:r>
                            <w:r>
                              <w:rPr>
                                <w:b/>
                                <w:bCs/>
                              </w:rPr>
                              <w:t>–</w:t>
                            </w:r>
                            <w:r w:rsidRPr="008E2761">
                              <w:rPr>
                                <w:b/>
                                <w:bCs/>
                              </w:rPr>
                              <w:t xml:space="preserve"> PASS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- 1999</w:t>
                            </w:r>
                          </w:p>
                          <w:p w14:paraId="5D32FA6C" w14:textId="77777777" w:rsidR="00E83369" w:rsidRPr="008E2761" w:rsidRDefault="00E83369" w:rsidP="00E8336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2761">
                              <w:rPr>
                                <w:b/>
                                <w:bCs/>
                              </w:rPr>
                              <w:t>RSA LEVEL 3 – TEXT PROCESSING– PASS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- 1999</w:t>
                            </w:r>
                          </w:p>
                          <w:p w14:paraId="07BDE03F" w14:textId="77777777" w:rsidR="00E83369" w:rsidRPr="008E2761" w:rsidRDefault="00E83369" w:rsidP="00E8336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2761">
                              <w:rPr>
                                <w:b/>
                                <w:bCs/>
                              </w:rPr>
                              <w:t>RSA LEVEL 2 – MEDICAL WORD PROCESSING – DISTINCTION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- 1999</w:t>
                            </w:r>
                          </w:p>
                          <w:p w14:paraId="1A5090A7" w14:textId="77777777" w:rsidR="00E83369" w:rsidRPr="008E2761" w:rsidRDefault="00E83369" w:rsidP="00E8336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2761">
                              <w:rPr>
                                <w:b/>
                                <w:bCs/>
                              </w:rPr>
                              <w:t xml:space="preserve">RSA LEVEL 2 – AUDIO TYPING – PASS </w:t>
                            </w:r>
                            <w:r>
                              <w:rPr>
                                <w:b/>
                                <w:bCs/>
                              </w:rPr>
                              <w:t>- 1998</w:t>
                            </w:r>
                          </w:p>
                          <w:p w14:paraId="1FCA2040" w14:textId="77777777" w:rsidR="00E83369" w:rsidRPr="008E2761" w:rsidRDefault="00E83369" w:rsidP="00E8336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2761">
                              <w:rPr>
                                <w:b/>
                                <w:bCs/>
                              </w:rPr>
                              <w:t>RSA LEVEL 1 &amp; 2 – WORD PROCESSING – DISTINCTION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- 1998</w:t>
                            </w:r>
                          </w:p>
                          <w:p w14:paraId="2843F8F7" w14:textId="77777777" w:rsidR="00E83369" w:rsidRPr="008E2761" w:rsidRDefault="00E83369" w:rsidP="00E8336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2761">
                              <w:rPr>
                                <w:b/>
                                <w:bCs/>
                              </w:rPr>
                              <w:t>RSA LEVEL 1 &amp; 2 – TEXT PROCESSING – DISTINCTION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- 1998</w:t>
                            </w:r>
                          </w:p>
                          <w:p w14:paraId="52B2DAAB" w14:textId="77777777" w:rsidR="00E83369" w:rsidRPr="008E2761" w:rsidRDefault="00E83369" w:rsidP="00E8336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2761">
                              <w:rPr>
                                <w:b/>
                                <w:bCs/>
                              </w:rPr>
                              <w:t>FIRST AID CERTIFICATE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- 2019</w:t>
                            </w:r>
                          </w:p>
                          <w:p w14:paraId="327BC224" w14:textId="77777777" w:rsidR="00E83369" w:rsidRPr="008E2761" w:rsidRDefault="00E83369" w:rsidP="00E8336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2761">
                              <w:rPr>
                                <w:b/>
                                <w:bCs/>
                              </w:rPr>
                              <w:t>MENTAL HEALTH FIRST AID CERTIFICATE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- 2021</w:t>
                            </w:r>
                          </w:p>
                          <w:p w14:paraId="50D3A7C2" w14:textId="77777777" w:rsidR="00E83369" w:rsidRDefault="00E83369" w:rsidP="00E8336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2761">
                              <w:rPr>
                                <w:b/>
                                <w:bCs/>
                              </w:rPr>
                              <w:t>FIRE MARSHALL CERTIFICATE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- 2021</w:t>
                            </w:r>
                          </w:p>
                          <w:p w14:paraId="62D79EA8" w14:textId="77777777" w:rsidR="00E83369" w:rsidRPr="008E2761" w:rsidRDefault="00E83369" w:rsidP="00E8336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2761">
                              <w:rPr>
                                <w:b/>
                                <w:bCs/>
                              </w:rPr>
                              <w:t>GCSE’S X 7 INCLUDING MATHS &amp; ENGLISH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- 1989</w:t>
                            </w:r>
                          </w:p>
                          <w:p w14:paraId="326E45F5" w14:textId="77777777" w:rsidR="00E83369" w:rsidRPr="00F61F91" w:rsidRDefault="00E8336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4539" w:type="dxa"/>
            <w:gridSpan w:val="2"/>
          </w:tcPr>
          <w:p w14:paraId="744943D7" w14:textId="246BD3CA" w:rsidR="00AD79E9" w:rsidRPr="00AE606A" w:rsidRDefault="00DA27AC" w:rsidP="00CF0C1F">
            <w:pPr>
              <w:pStyle w:val="ListBullet"/>
              <w:rPr>
                <w:color w:val="auto"/>
              </w:rPr>
            </w:pPr>
            <w:r w:rsidRPr="00AE606A">
              <w:rPr>
                <w:color w:val="auto"/>
              </w:rPr>
              <w:t>Adaptability</w:t>
            </w:r>
            <w:r w:rsidR="00F96096" w:rsidRPr="00AE606A">
              <w:rPr>
                <w:color w:val="auto"/>
              </w:rPr>
              <w:t xml:space="preserve"> </w:t>
            </w:r>
          </w:p>
          <w:p w14:paraId="39BC79E1" w14:textId="6038E78D" w:rsidR="00AD79E9" w:rsidRPr="00AE606A" w:rsidRDefault="00DA27AC" w:rsidP="00CF0C1F">
            <w:pPr>
              <w:pStyle w:val="ListBullet"/>
              <w:rPr>
                <w:color w:val="auto"/>
              </w:rPr>
            </w:pPr>
            <w:r w:rsidRPr="00AE606A">
              <w:rPr>
                <w:color w:val="auto"/>
              </w:rPr>
              <w:t>Organisation Skills</w:t>
            </w:r>
          </w:p>
          <w:p w14:paraId="2C09E7E7" w14:textId="0BDAB405" w:rsidR="00DA27AC" w:rsidRPr="00AE606A" w:rsidRDefault="00EB1C82" w:rsidP="00CF0C1F">
            <w:pPr>
              <w:pStyle w:val="ListBullet"/>
              <w:rPr>
                <w:color w:val="auto"/>
              </w:rPr>
            </w:pPr>
            <w:r w:rsidRPr="00AE606A">
              <w:rPr>
                <w:color w:val="auto"/>
              </w:rPr>
              <w:t>Time Management</w:t>
            </w:r>
          </w:p>
          <w:p w14:paraId="2E0E70AB" w14:textId="25E8B503" w:rsidR="006D2A7B" w:rsidRPr="00A21176" w:rsidRDefault="003D34B1" w:rsidP="00A21176">
            <w:pPr>
              <w:pStyle w:val="ListBullet"/>
              <w:rPr>
                <w:color w:val="auto"/>
              </w:rPr>
            </w:pPr>
            <w:r w:rsidRPr="00AE606A">
              <w:rPr>
                <w:color w:val="auto"/>
              </w:rPr>
              <w:t>Critical Thinking Skills</w:t>
            </w:r>
          </w:p>
          <w:p w14:paraId="1085C7EF" w14:textId="77777777" w:rsidR="00317C79" w:rsidRDefault="00317C79" w:rsidP="008D2D34">
            <w:pPr>
              <w:pStyle w:val="ListBullet"/>
              <w:rPr>
                <w:color w:val="auto"/>
              </w:rPr>
            </w:pPr>
            <w:r>
              <w:rPr>
                <w:color w:val="auto"/>
              </w:rPr>
              <w:t>Computer Proficiency</w:t>
            </w:r>
          </w:p>
          <w:p w14:paraId="10A5A643" w14:textId="1355584A" w:rsidR="00B404F5" w:rsidRDefault="00AE1C30" w:rsidP="008D2D34">
            <w:pPr>
              <w:pStyle w:val="ListBullet"/>
              <w:rPr>
                <w:color w:val="auto"/>
              </w:rPr>
            </w:pPr>
            <w:r>
              <w:rPr>
                <w:color w:val="auto"/>
              </w:rPr>
              <w:t>Interpersonal</w:t>
            </w:r>
            <w:r w:rsidR="003D34B1">
              <w:rPr>
                <w:color w:val="auto"/>
              </w:rPr>
              <w:t xml:space="preserve"> Skills</w:t>
            </w:r>
            <w:r w:rsidR="004A56BB">
              <w:rPr>
                <w:color w:val="auto"/>
              </w:rPr>
              <w:t xml:space="preserve"> </w:t>
            </w:r>
          </w:p>
          <w:p w14:paraId="7E16A40F" w14:textId="51D98920" w:rsidR="00EE276D" w:rsidRDefault="00EE276D" w:rsidP="008D2D34">
            <w:pPr>
              <w:pStyle w:val="ListBullet"/>
              <w:rPr>
                <w:color w:val="auto"/>
              </w:rPr>
            </w:pPr>
            <w:r>
              <w:rPr>
                <w:color w:val="auto"/>
              </w:rPr>
              <w:t>Analytical Skills</w:t>
            </w:r>
          </w:p>
          <w:p w14:paraId="12DE1222" w14:textId="4152523B" w:rsidR="00172CDF" w:rsidRPr="00E43AF4" w:rsidRDefault="001D7BE4" w:rsidP="00E43AF4">
            <w:pPr>
              <w:pStyle w:val="ListBullet"/>
              <w:rPr>
                <w:color w:val="auto"/>
              </w:rPr>
            </w:pPr>
            <w:r>
              <w:rPr>
                <w:color w:val="auto"/>
              </w:rPr>
              <w:t>Financial Management</w:t>
            </w:r>
          </w:p>
          <w:p w14:paraId="6BD7C46E" w14:textId="5C952135" w:rsidR="00AE1C30" w:rsidRDefault="007936C1" w:rsidP="008D2D34">
            <w:pPr>
              <w:pStyle w:val="ListBullet"/>
              <w:rPr>
                <w:color w:val="auto"/>
              </w:rPr>
            </w:pPr>
            <w:r>
              <w:rPr>
                <w:color w:val="auto"/>
              </w:rPr>
              <w:t xml:space="preserve">Compliance </w:t>
            </w:r>
          </w:p>
          <w:p w14:paraId="0E85F65D" w14:textId="4A246D3E" w:rsidR="00EE276D" w:rsidRDefault="00B74297" w:rsidP="008D2D34">
            <w:pPr>
              <w:pStyle w:val="ListBullet"/>
              <w:rPr>
                <w:color w:val="auto"/>
              </w:rPr>
            </w:pPr>
            <w:r>
              <w:rPr>
                <w:color w:val="auto"/>
              </w:rPr>
              <w:t>Budgeting and Forecasting</w:t>
            </w:r>
          </w:p>
          <w:p w14:paraId="213EF6D0" w14:textId="6669700C" w:rsidR="00C16AAF" w:rsidRPr="00EE276D" w:rsidRDefault="004A56BB" w:rsidP="00EE276D">
            <w:pPr>
              <w:pStyle w:val="ListBullet"/>
              <w:rPr>
                <w:color w:val="auto"/>
              </w:rPr>
            </w:pPr>
            <w:r>
              <w:rPr>
                <w:color w:val="auto"/>
              </w:rPr>
              <w:t>Administrative Sk</w:t>
            </w:r>
            <w:r w:rsidRPr="00EE276D">
              <w:rPr>
                <w:color w:val="auto"/>
              </w:rPr>
              <w:t>ills</w:t>
            </w:r>
          </w:p>
          <w:p w14:paraId="66E40FB0" w14:textId="77777777" w:rsidR="00EE276D" w:rsidRDefault="00EE276D" w:rsidP="00C1480B">
            <w:pPr>
              <w:pStyle w:val="ListBullet"/>
              <w:rPr>
                <w:color w:val="auto"/>
              </w:rPr>
            </w:pPr>
            <w:r>
              <w:rPr>
                <w:color w:val="auto"/>
              </w:rPr>
              <w:t>Decision-making Skills</w:t>
            </w:r>
          </w:p>
          <w:p w14:paraId="0E9C8070" w14:textId="255AFE9B" w:rsidR="00E43AF4" w:rsidRPr="00C1480B" w:rsidRDefault="00E43AF4" w:rsidP="00C1480B">
            <w:pPr>
              <w:pStyle w:val="ListBullet"/>
              <w:rPr>
                <w:color w:val="auto"/>
              </w:rPr>
            </w:pPr>
            <w:r>
              <w:rPr>
                <w:color w:val="auto"/>
              </w:rPr>
              <w:t>Discretion</w:t>
            </w:r>
            <w:r w:rsidR="00AF47E7">
              <w:rPr>
                <w:color w:val="auto"/>
              </w:rPr>
              <w:t xml:space="preserve"> and </w:t>
            </w:r>
            <w:r w:rsidR="00B00BA7">
              <w:rPr>
                <w:color w:val="auto"/>
              </w:rPr>
              <w:t>c</w:t>
            </w:r>
            <w:r w:rsidR="00AF47E7">
              <w:rPr>
                <w:color w:val="auto"/>
              </w:rPr>
              <w:t>onfi</w:t>
            </w:r>
            <w:r w:rsidR="00B00BA7">
              <w:rPr>
                <w:color w:val="auto"/>
              </w:rPr>
              <w:t>d</w:t>
            </w:r>
            <w:r w:rsidR="00AF47E7">
              <w:rPr>
                <w:color w:val="auto"/>
              </w:rPr>
              <w:t>entiality</w:t>
            </w:r>
          </w:p>
        </w:tc>
      </w:tr>
      <w:bookmarkEnd w:id="1"/>
    </w:tbl>
    <w:p w14:paraId="143EE3CE" w14:textId="3D6A3418" w:rsidR="00D57C2C" w:rsidRDefault="00D57C2C" w:rsidP="00E95F97">
      <w:pPr>
        <w:pStyle w:val="ListBullet"/>
        <w:numPr>
          <w:ilvl w:val="0"/>
          <w:numId w:val="0"/>
        </w:numPr>
      </w:pPr>
    </w:p>
    <w:p w14:paraId="5741B6D8" w14:textId="2200D61B" w:rsidR="00D57C2C" w:rsidRDefault="00D57C2C" w:rsidP="00E95F97">
      <w:pPr>
        <w:pStyle w:val="ListBullet"/>
        <w:numPr>
          <w:ilvl w:val="0"/>
          <w:numId w:val="0"/>
        </w:numPr>
      </w:pPr>
    </w:p>
    <w:p w14:paraId="01CBBADD" w14:textId="75F43205" w:rsidR="00D57C2C" w:rsidRDefault="00D57C2C" w:rsidP="00E95F97">
      <w:pPr>
        <w:pStyle w:val="ListBullet"/>
        <w:numPr>
          <w:ilvl w:val="0"/>
          <w:numId w:val="0"/>
        </w:numPr>
      </w:pPr>
    </w:p>
    <w:p w14:paraId="61918531" w14:textId="3CD1C2D5" w:rsidR="00D57C2C" w:rsidRDefault="00D57C2C" w:rsidP="00E95F97">
      <w:pPr>
        <w:pStyle w:val="ListBullet"/>
        <w:numPr>
          <w:ilvl w:val="0"/>
          <w:numId w:val="0"/>
        </w:numPr>
      </w:pPr>
    </w:p>
    <w:p w14:paraId="368F9B1D" w14:textId="160C0717" w:rsidR="00D57C2C" w:rsidRDefault="00D57C2C" w:rsidP="00E95F97">
      <w:pPr>
        <w:pStyle w:val="ListBullet"/>
        <w:numPr>
          <w:ilvl w:val="0"/>
          <w:numId w:val="0"/>
        </w:numPr>
      </w:pPr>
    </w:p>
    <w:p w14:paraId="7C60EF4A" w14:textId="191CD664" w:rsidR="00D57C2C" w:rsidRDefault="00D57C2C" w:rsidP="00E95F97">
      <w:pPr>
        <w:pStyle w:val="ListBullet"/>
        <w:numPr>
          <w:ilvl w:val="0"/>
          <w:numId w:val="0"/>
        </w:numPr>
      </w:pPr>
    </w:p>
    <w:p w14:paraId="0E08B3EB" w14:textId="77777777" w:rsidR="00D57C2C" w:rsidRDefault="00D57C2C" w:rsidP="00E95F97">
      <w:pPr>
        <w:pStyle w:val="ListBullet"/>
        <w:numPr>
          <w:ilvl w:val="0"/>
          <w:numId w:val="0"/>
        </w:numPr>
      </w:pPr>
    </w:p>
    <w:p w14:paraId="15E2884B" w14:textId="77777777" w:rsidR="00D57C2C" w:rsidRDefault="00D57C2C" w:rsidP="00E95F97">
      <w:pPr>
        <w:pStyle w:val="ListBullet"/>
        <w:numPr>
          <w:ilvl w:val="0"/>
          <w:numId w:val="0"/>
        </w:numPr>
      </w:pPr>
    </w:p>
    <w:p w14:paraId="658BC534" w14:textId="77777777" w:rsidR="00D57C2C" w:rsidRDefault="00D57C2C" w:rsidP="00E95F97">
      <w:pPr>
        <w:pStyle w:val="ListBullet"/>
        <w:numPr>
          <w:ilvl w:val="0"/>
          <w:numId w:val="0"/>
        </w:numPr>
      </w:pPr>
    </w:p>
    <w:p w14:paraId="6D7BDB90" w14:textId="3C5BC0EE" w:rsidR="00D57C2C" w:rsidRDefault="00D57C2C" w:rsidP="00E95F97">
      <w:pPr>
        <w:pStyle w:val="ListBullet"/>
        <w:numPr>
          <w:ilvl w:val="0"/>
          <w:numId w:val="0"/>
        </w:numPr>
      </w:pPr>
    </w:p>
    <w:p w14:paraId="607A4008" w14:textId="77777777" w:rsidR="00D57C2C" w:rsidRDefault="00D57C2C" w:rsidP="00E95F97">
      <w:pPr>
        <w:pStyle w:val="ListBullet"/>
        <w:numPr>
          <w:ilvl w:val="0"/>
          <w:numId w:val="0"/>
        </w:numPr>
      </w:pPr>
    </w:p>
    <w:p w14:paraId="4913CCDB" w14:textId="77777777" w:rsidR="00D57C2C" w:rsidRDefault="00D57C2C" w:rsidP="00E95F97">
      <w:pPr>
        <w:pStyle w:val="ListBullet"/>
        <w:numPr>
          <w:ilvl w:val="0"/>
          <w:numId w:val="0"/>
        </w:numPr>
      </w:pPr>
    </w:p>
    <w:p w14:paraId="759DF5D1" w14:textId="77777777" w:rsidR="00D57C2C" w:rsidRDefault="00D57C2C" w:rsidP="00E95F97">
      <w:pPr>
        <w:pStyle w:val="ListBullet"/>
        <w:numPr>
          <w:ilvl w:val="0"/>
          <w:numId w:val="0"/>
        </w:numPr>
      </w:pPr>
    </w:p>
    <w:p w14:paraId="4EF35988" w14:textId="77777777" w:rsidR="00D57C2C" w:rsidRDefault="00D57C2C" w:rsidP="00E95F97">
      <w:pPr>
        <w:pStyle w:val="ListBullet"/>
        <w:numPr>
          <w:ilvl w:val="0"/>
          <w:numId w:val="0"/>
        </w:numPr>
      </w:pPr>
    </w:p>
    <w:p w14:paraId="73A79BEC" w14:textId="77777777" w:rsidR="00D57C2C" w:rsidRDefault="00D57C2C" w:rsidP="00E95F97">
      <w:pPr>
        <w:pStyle w:val="ListBullet"/>
        <w:numPr>
          <w:ilvl w:val="0"/>
          <w:numId w:val="0"/>
        </w:numPr>
      </w:pPr>
    </w:p>
    <w:p w14:paraId="6FCB6F49" w14:textId="77777777" w:rsidR="0069675D" w:rsidRDefault="0069675D" w:rsidP="00E95F97">
      <w:pPr>
        <w:pStyle w:val="ListBullet"/>
        <w:numPr>
          <w:ilvl w:val="0"/>
          <w:numId w:val="0"/>
        </w:numPr>
      </w:pPr>
    </w:p>
    <w:p w14:paraId="4F6F8D98" w14:textId="78595E5E" w:rsidR="00BE4DFE" w:rsidRDefault="00BE4DFE" w:rsidP="00E95F97">
      <w:pPr>
        <w:pStyle w:val="ListBullet"/>
        <w:numPr>
          <w:ilvl w:val="0"/>
          <w:numId w:val="0"/>
        </w:numPr>
      </w:pPr>
    </w:p>
    <w:p w14:paraId="0B20E723" w14:textId="1AB7EB17" w:rsidR="001A48D9" w:rsidRDefault="001A48D9" w:rsidP="000F496F">
      <w:pPr>
        <w:spacing w:line="240" w:lineRule="auto"/>
      </w:pPr>
    </w:p>
    <w:sectPr w:rsidR="001A48D9" w:rsidSect="001D409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7CFC53" w14:textId="77777777" w:rsidR="003460F1" w:rsidRDefault="003460F1" w:rsidP="001D4099">
      <w:pPr>
        <w:spacing w:line="240" w:lineRule="auto"/>
      </w:pPr>
      <w:r>
        <w:separator/>
      </w:r>
    </w:p>
  </w:endnote>
  <w:endnote w:type="continuationSeparator" w:id="0">
    <w:p w14:paraId="424BE194" w14:textId="77777777" w:rsidR="003460F1" w:rsidRDefault="003460F1" w:rsidP="001D4099">
      <w:pPr>
        <w:spacing w:line="240" w:lineRule="auto"/>
      </w:pPr>
      <w:r>
        <w:continuationSeparator/>
      </w:r>
    </w:p>
  </w:endnote>
  <w:endnote w:type="continuationNotice" w:id="1">
    <w:p w14:paraId="1D2AADE1" w14:textId="77777777" w:rsidR="003460F1" w:rsidRDefault="003460F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8A0E5D" w14:textId="77777777" w:rsidR="001D4099" w:rsidRDefault="001D40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3CA0FA" w14:textId="77777777" w:rsidR="002D5FFC" w:rsidRDefault="002D5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9E5D09" w14:textId="77777777" w:rsidR="001D4099" w:rsidRDefault="001D40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2B95CE" w14:textId="77777777" w:rsidR="003460F1" w:rsidRDefault="003460F1" w:rsidP="001D4099">
      <w:pPr>
        <w:spacing w:line="240" w:lineRule="auto"/>
      </w:pPr>
      <w:r>
        <w:separator/>
      </w:r>
    </w:p>
  </w:footnote>
  <w:footnote w:type="continuationSeparator" w:id="0">
    <w:p w14:paraId="68F93A5F" w14:textId="77777777" w:rsidR="003460F1" w:rsidRDefault="003460F1" w:rsidP="001D4099">
      <w:pPr>
        <w:spacing w:line="240" w:lineRule="auto"/>
      </w:pPr>
      <w:r>
        <w:continuationSeparator/>
      </w:r>
    </w:p>
  </w:footnote>
  <w:footnote w:type="continuationNotice" w:id="1">
    <w:p w14:paraId="2EA3E91B" w14:textId="77777777" w:rsidR="003460F1" w:rsidRDefault="003460F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9D76CD" w14:textId="77777777" w:rsidR="001D4099" w:rsidRDefault="001D40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6A82D" w14:textId="77777777" w:rsidR="001D4099" w:rsidRDefault="001D40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C8C495" w14:textId="77777777" w:rsidR="001D4099" w:rsidRDefault="001D40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520AA4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F97B1D"/>
    <w:multiLevelType w:val="hybridMultilevel"/>
    <w:tmpl w:val="256AD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5448D"/>
    <w:multiLevelType w:val="hybridMultilevel"/>
    <w:tmpl w:val="28C20E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 w15:restartNumberingAfterBreak="0">
    <w:nsid w:val="1D225A94"/>
    <w:multiLevelType w:val="hybridMultilevel"/>
    <w:tmpl w:val="3934CB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02572"/>
    <w:multiLevelType w:val="hybridMultilevel"/>
    <w:tmpl w:val="628AA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2B04D37"/>
    <w:multiLevelType w:val="hybridMultilevel"/>
    <w:tmpl w:val="DC8A2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DE53C7"/>
    <w:multiLevelType w:val="hybridMultilevel"/>
    <w:tmpl w:val="A31AC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923005"/>
    <w:multiLevelType w:val="hybridMultilevel"/>
    <w:tmpl w:val="EF8ED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FF4D5D"/>
    <w:multiLevelType w:val="hybridMultilevel"/>
    <w:tmpl w:val="726AED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CB7F81"/>
    <w:multiLevelType w:val="hybridMultilevel"/>
    <w:tmpl w:val="8E48C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1823CD"/>
    <w:multiLevelType w:val="hybridMultilevel"/>
    <w:tmpl w:val="70D2C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666B35"/>
    <w:multiLevelType w:val="hybridMultilevel"/>
    <w:tmpl w:val="5F802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949343">
    <w:abstractNumId w:val="3"/>
  </w:num>
  <w:num w:numId="2" w16cid:durableId="1475752314">
    <w:abstractNumId w:val="7"/>
  </w:num>
  <w:num w:numId="3" w16cid:durableId="1017973236">
    <w:abstractNumId w:val="6"/>
  </w:num>
  <w:num w:numId="4" w16cid:durableId="689382040">
    <w:abstractNumId w:val="11"/>
  </w:num>
  <w:num w:numId="5" w16cid:durableId="1025133809">
    <w:abstractNumId w:val="1"/>
  </w:num>
  <w:num w:numId="6" w16cid:durableId="1796832500">
    <w:abstractNumId w:val="0"/>
  </w:num>
  <w:num w:numId="7" w16cid:durableId="1991324147">
    <w:abstractNumId w:val="9"/>
  </w:num>
  <w:num w:numId="8" w16cid:durableId="1552157628">
    <w:abstractNumId w:val="10"/>
  </w:num>
  <w:num w:numId="9" w16cid:durableId="693464321">
    <w:abstractNumId w:val="4"/>
  </w:num>
  <w:num w:numId="10" w16cid:durableId="89354290">
    <w:abstractNumId w:val="12"/>
  </w:num>
  <w:num w:numId="11" w16cid:durableId="1121993634">
    <w:abstractNumId w:val="8"/>
  </w:num>
  <w:num w:numId="12" w16cid:durableId="12002041">
    <w:abstractNumId w:val="13"/>
  </w:num>
  <w:num w:numId="13" w16cid:durableId="1800684769">
    <w:abstractNumId w:val="0"/>
  </w:num>
  <w:num w:numId="14" w16cid:durableId="1670135038">
    <w:abstractNumId w:val="0"/>
  </w:num>
  <w:num w:numId="15" w16cid:durableId="396590192">
    <w:abstractNumId w:val="3"/>
  </w:num>
  <w:num w:numId="16" w16cid:durableId="1497500633">
    <w:abstractNumId w:val="3"/>
  </w:num>
  <w:num w:numId="17" w16cid:durableId="328674180">
    <w:abstractNumId w:val="2"/>
  </w:num>
  <w:num w:numId="18" w16cid:durableId="176501987">
    <w:abstractNumId w:val="5"/>
  </w:num>
  <w:num w:numId="19" w16cid:durableId="18277479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AC"/>
    <w:rsid w:val="0000111C"/>
    <w:rsid w:val="00001FB6"/>
    <w:rsid w:val="00002877"/>
    <w:rsid w:val="0000556E"/>
    <w:rsid w:val="0000699D"/>
    <w:rsid w:val="00007B96"/>
    <w:rsid w:val="00012CA6"/>
    <w:rsid w:val="00016CF9"/>
    <w:rsid w:val="00024E17"/>
    <w:rsid w:val="0003197D"/>
    <w:rsid w:val="00033092"/>
    <w:rsid w:val="00035038"/>
    <w:rsid w:val="00036932"/>
    <w:rsid w:val="00043AC1"/>
    <w:rsid w:val="000466F2"/>
    <w:rsid w:val="00047F08"/>
    <w:rsid w:val="000507E4"/>
    <w:rsid w:val="000524A9"/>
    <w:rsid w:val="00056196"/>
    <w:rsid w:val="000615CC"/>
    <w:rsid w:val="00061B26"/>
    <w:rsid w:val="00062CEB"/>
    <w:rsid w:val="000728A9"/>
    <w:rsid w:val="000761F2"/>
    <w:rsid w:val="000762CD"/>
    <w:rsid w:val="000839DC"/>
    <w:rsid w:val="000847F3"/>
    <w:rsid w:val="00085849"/>
    <w:rsid w:val="00086600"/>
    <w:rsid w:val="00087FA6"/>
    <w:rsid w:val="0009288B"/>
    <w:rsid w:val="00092C86"/>
    <w:rsid w:val="000930DE"/>
    <w:rsid w:val="00094C91"/>
    <w:rsid w:val="0009742F"/>
    <w:rsid w:val="000A6B81"/>
    <w:rsid w:val="000B01B8"/>
    <w:rsid w:val="000B1698"/>
    <w:rsid w:val="000B2714"/>
    <w:rsid w:val="000B28B9"/>
    <w:rsid w:val="000B5136"/>
    <w:rsid w:val="000B6D4E"/>
    <w:rsid w:val="000C2F46"/>
    <w:rsid w:val="000D04D8"/>
    <w:rsid w:val="000D1A6F"/>
    <w:rsid w:val="000D25EC"/>
    <w:rsid w:val="000D2C51"/>
    <w:rsid w:val="000D490A"/>
    <w:rsid w:val="000D55F2"/>
    <w:rsid w:val="000D68C7"/>
    <w:rsid w:val="000D6DF2"/>
    <w:rsid w:val="000E19D5"/>
    <w:rsid w:val="000E1FE9"/>
    <w:rsid w:val="000E7FA1"/>
    <w:rsid w:val="000F0C50"/>
    <w:rsid w:val="000F0D64"/>
    <w:rsid w:val="000F496F"/>
    <w:rsid w:val="000F5F57"/>
    <w:rsid w:val="000F7D6D"/>
    <w:rsid w:val="0010029A"/>
    <w:rsid w:val="00102806"/>
    <w:rsid w:val="00102DBC"/>
    <w:rsid w:val="00105F8E"/>
    <w:rsid w:val="001108F3"/>
    <w:rsid w:val="00115C5C"/>
    <w:rsid w:val="00117D8E"/>
    <w:rsid w:val="001247F7"/>
    <w:rsid w:val="00130ED1"/>
    <w:rsid w:val="001310A8"/>
    <w:rsid w:val="00132F37"/>
    <w:rsid w:val="00133587"/>
    <w:rsid w:val="00136981"/>
    <w:rsid w:val="00142EA4"/>
    <w:rsid w:val="001469C7"/>
    <w:rsid w:val="00146FE8"/>
    <w:rsid w:val="00151EAE"/>
    <w:rsid w:val="00154809"/>
    <w:rsid w:val="0015544A"/>
    <w:rsid w:val="0015567D"/>
    <w:rsid w:val="0016463B"/>
    <w:rsid w:val="00166688"/>
    <w:rsid w:val="00167860"/>
    <w:rsid w:val="0017220D"/>
    <w:rsid w:val="00172CDF"/>
    <w:rsid w:val="00173EDC"/>
    <w:rsid w:val="00180710"/>
    <w:rsid w:val="001818FC"/>
    <w:rsid w:val="00185063"/>
    <w:rsid w:val="0018583E"/>
    <w:rsid w:val="00192E21"/>
    <w:rsid w:val="00192F23"/>
    <w:rsid w:val="001935CD"/>
    <w:rsid w:val="00194949"/>
    <w:rsid w:val="00194BA1"/>
    <w:rsid w:val="00197EEC"/>
    <w:rsid w:val="001A0A0C"/>
    <w:rsid w:val="001A3529"/>
    <w:rsid w:val="001A3C7D"/>
    <w:rsid w:val="001A48D9"/>
    <w:rsid w:val="001B53BD"/>
    <w:rsid w:val="001B5C09"/>
    <w:rsid w:val="001C0A5D"/>
    <w:rsid w:val="001C1325"/>
    <w:rsid w:val="001C1BF0"/>
    <w:rsid w:val="001C1D20"/>
    <w:rsid w:val="001C55FD"/>
    <w:rsid w:val="001C7B6E"/>
    <w:rsid w:val="001C7E7A"/>
    <w:rsid w:val="001D24B4"/>
    <w:rsid w:val="001D3072"/>
    <w:rsid w:val="001D30F4"/>
    <w:rsid w:val="001D36E3"/>
    <w:rsid w:val="001D4099"/>
    <w:rsid w:val="001D52D3"/>
    <w:rsid w:val="001D7755"/>
    <w:rsid w:val="001D7BE4"/>
    <w:rsid w:val="001E4FDD"/>
    <w:rsid w:val="001E551E"/>
    <w:rsid w:val="001F0519"/>
    <w:rsid w:val="001F1F5D"/>
    <w:rsid w:val="001F30B3"/>
    <w:rsid w:val="001F324B"/>
    <w:rsid w:val="001F6122"/>
    <w:rsid w:val="00201596"/>
    <w:rsid w:val="0020321F"/>
    <w:rsid w:val="0020442F"/>
    <w:rsid w:val="002117BF"/>
    <w:rsid w:val="002203E2"/>
    <w:rsid w:val="00222532"/>
    <w:rsid w:val="00223AE4"/>
    <w:rsid w:val="00231BDF"/>
    <w:rsid w:val="0023244F"/>
    <w:rsid w:val="002336F4"/>
    <w:rsid w:val="0023775A"/>
    <w:rsid w:val="00243021"/>
    <w:rsid w:val="002449A6"/>
    <w:rsid w:val="00244BF8"/>
    <w:rsid w:val="00247D4C"/>
    <w:rsid w:val="00255243"/>
    <w:rsid w:val="00256D39"/>
    <w:rsid w:val="002620C8"/>
    <w:rsid w:val="00264DC4"/>
    <w:rsid w:val="00264FEA"/>
    <w:rsid w:val="00265C49"/>
    <w:rsid w:val="00265C7A"/>
    <w:rsid w:val="0027124E"/>
    <w:rsid w:val="002723B0"/>
    <w:rsid w:val="0027771F"/>
    <w:rsid w:val="00282B8E"/>
    <w:rsid w:val="00285F5A"/>
    <w:rsid w:val="002873F6"/>
    <w:rsid w:val="00295A8D"/>
    <w:rsid w:val="00296E01"/>
    <w:rsid w:val="00297222"/>
    <w:rsid w:val="002B337A"/>
    <w:rsid w:val="002B5154"/>
    <w:rsid w:val="002B7D29"/>
    <w:rsid w:val="002C06D6"/>
    <w:rsid w:val="002C2283"/>
    <w:rsid w:val="002C29B0"/>
    <w:rsid w:val="002C5C06"/>
    <w:rsid w:val="002C67B5"/>
    <w:rsid w:val="002C6B26"/>
    <w:rsid w:val="002D0E66"/>
    <w:rsid w:val="002D2F79"/>
    <w:rsid w:val="002D3BA4"/>
    <w:rsid w:val="002D5FFC"/>
    <w:rsid w:val="002E137C"/>
    <w:rsid w:val="002F1486"/>
    <w:rsid w:val="002F18CC"/>
    <w:rsid w:val="002F34A2"/>
    <w:rsid w:val="002F59E6"/>
    <w:rsid w:val="002F61C0"/>
    <w:rsid w:val="0030456C"/>
    <w:rsid w:val="00304AAB"/>
    <w:rsid w:val="00305388"/>
    <w:rsid w:val="00313A05"/>
    <w:rsid w:val="00317C79"/>
    <w:rsid w:val="0032674D"/>
    <w:rsid w:val="003273D3"/>
    <w:rsid w:val="0033063E"/>
    <w:rsid w:val="0033292C"/>
    <w:rsid w:val="00332B62"/>
    <w:rsid w:val="00335FE3"/>
    <w:rsid w:val="0034100C"/>
    <w:rsid w:val="003460F1"/>
    <w:rsid w:val="00347B27"/>
    <w:rsid w:val="00351D3E"/>
    <w:rsid w:val="003543E9"/>
    <w:rsid w:val="00356A5F"/>
    <w:rsid w:val="00357004"/>
    <w:rsid w:val="003607EE"/>
    <w:rsid w:val="00363310"/>
    <w:rsid w:val="00364649"/>
    <w:rsid w:val="003658B5"/>
    <w:rsid w:val="003666BF"/>
    <w:rsid w:val="003666E7"/>
    <w:rsid w:val="0036684C"/>
    <w:rsid w:val="00367784"/>
    <w:rsid w:val="0037064D"/>
    <w:rsid w:val="00372A0F"/>
    <w:rsid w:val="00372C29"/>
    <w:rsid w:val="00376221"/>
    <w:rsid w:val="00381FFE"/>
    <w:rsid w:val="00382EA8"/>
    <w:rsid w:val="00383721"/>
    <w:rsid w:val="00383BCE"/>
    <w:rsid w:val="003923C8"/>
    <w:rsid w:val="00394D7D"/>
    <w:rsid w:val="003A0BAF"/>
    <w:rsid w:val="003A1612"/>
    <w:rsid w:val="003A1B8A"/>
    <w:rsid w:val="003A4271"/>
    <w:rsid w:val="003A5B4D"/>
    <w:rsid w:val="003B1235"/>
    <w:rsid w:val="003B29B6"/>
    <w:rsid w:val="003B356D"/>
    <w:rsid w:val="003B4A7D"/>
    <w:rsid w:val="003C03C7"/>
    <w:rsid w:val="003D135F"/>
    <w:rsid w:val="003D1717"/>
    <w:rsid w:val="003D1D0B"/>
    <w:rsid w:val="003D34B1"/>
    <w:rsid w:val="003E24B9"/>
    <w:rsid w:val="003E2ADD"/>
    <w:rsid w:val="003E377D"/>
    <w:rsid w:val="003E5743"/>
    <w:rsid w:val="003E6B7A"/>
    <w:rsid w:val="003F1B98"/>
    <w:rsid w:val="003F5E06"/>
    <w:rsid w:val="003F7B59"/>
    <w:rsid w:val="00400013"/>
    <w:rsid w:val="00401198"/>
    <w:rsid w:val="004048F5"/>
    <w:rsid w:val="00406188"/>
    <w:rsid w:val="00410A93"/>
    <w:rsid w:val="0041150D"/>
    <w:rsid w:val="00414057"/>
    <w:rsid w:val="004218F2"/>
    <w:rsid w:val="004239B5"/>
    <w:rsid w:val="004247B3"/>
    <w:rsid w:val="00427AF5"/>
    <w:rsid w:val="004303D4"/>
    <w:rsid w:val="00431EF7"/>
    <w:rsid w:val="004367F0"/>
    <w:rsid w:val="00436A5A"/>
    <w:rsid w:val="004374B2"/>
    <w:rsid w:val="0044041A"/>
    <w:rsid w:val="004459A6"/>
    <w:rsid w:val="00446C74"/>
    <w:rsid w:val="00447D3A"/>
    <w:rsid w:val="00450E6E"/>
    <w:rsid w:val="004511BB"/>
    <w:rsid w:val="00454C99"/>
    <w:rsid w:val="004565C1"/>
    <w:rsid w:val="00456774"/>
    <w:rsid w:val="00464B5F"/>
    <w:rsid w:val="00464D4E"/>
    <w:rsid w:val="00475C7D"/>
    <w:rsid w:val="00475F4A"/>
    <w:rsid w:val="00481166"/>
    <w:rsid w:val="00483B29"/>
    <w:rsid w:val="00484531"/>
    <w:rsid w:val="00494EC3"/>
    <w:rsid w:val="0049717F"/>
    <w:rsid w:val="004A14B4"/>
    <w:rsid w:val="004A2314"/>
    <w:rsid w:val="004A56BB"/>
    <w:rsid w:val="004B4251"/>
    <w:rsid w:val="004B4DB4"/>
    <w:rsid w:val="004B5E9A"/>
    <w:rsid w:val="004C515F"/>
    <w:rsid w:val="004D1A97"/>
    <w:rsid w:val="004D25A2"/>
    <w:rsid w:val="004D2889"/>
    <w:rsid w:val="004D4B2E"/>
    <w:rsid w:val="004D4E20"/>
    <w:rsid w:val="004D4E50"/>
    <w:rsid w:val="004D7665"/>
    <w:rsid w:val="004F2C2B"/>
    <w:rsid w:val="004F3A48"/>
    <w:rsid w:val="004F553A"/>
    <w:rsid w:val="004F5F4E"/>
    <w:rsid w:val="00501430"/>
    <w:rsid w:val="00501F4E"/>
    <w:rsid w:val="0050389B"/>
    <w:rsid w:val="00505959"/>
    <w:rsid w:val="0050685C"/>
    <w:rsid w:val="00510684"/>
    <w:rsid w:val="00511F8E"/>
    <w:rsid w:val="00512FAA"/>
    <w:rsid w:val="005172C9"/>
    <w:rsid w:val="00517BEF"/>
    <w:rsid w:val="00521DD1"/>
    <w:rsid w:val="005227C1"/>
    <w:rsid w:val="00522CE4"/>
    <w:rsid w:val="005325AF"/>
    <w:rsid w:val="00532640"/>
    <w:rsid w:val="005364E3"/>
    <w:rsid w:val="00536AB0"/>
    <w:rsid w:val="00537D55"/>
    <w:rsid w:val="00542184"/>
    <w:rsid w:val="00542CDD"/>
    <w:rsid w:val="00544E03"/>
    <w:rsid w:val="00546FDB"/>
    <w:rsid w:val="00550B15"/>
    <w:rsid w:val="00551766"/>
    <w:rsid w:val="0055628D"/>
    <w:rsid w:val="00562539"/>
    <w:rsid w:val="00567916"/>
    <w:rsid w:val="005718E4"/>
    <w:rsid w:val="00571AA6"/>
    <w:rsid w:val="00571C91"/>
    <w:rsid w:val="00573EB4"/>
    <w:rsid w:val="00574244"/>
    <w:rsid w:val="005742E2"/>
    <w:rsid w:val="00574E6E"/>
    <w:rsid w:val="00575728"/>
    <w:rsid w:val="00577DEA"/>
    <w:rsid w:val="00580459"/>
    <w:rsid w:val="005812DD"/>
    <w:rsid w:val="00585B74"/>
    <w:rsid w:val="00587038"/>
    <w:rsid w:val="005878B1"/>
    <w:rsid w:val="00587C69"/>
    <w:rsid w:val="00591394"/>
    <w:rsid w:val="005937B7"/>
    <w:rsid w:val="00594452"/>
    <w:rsid w:val="00596ABD"/>
    <w:rsid w:val="00596E56"/>
    <w:rsid w:val="005977E8"/>
    <w:rsid w:val="005A1273"/>
    <w:rsid w:val="005B7F2E"/>
    <w:rsid w:val="005C023F"/>
    <w:rsid w:val="005C13F1"/>
    <w:rsid w:val="005C338B"/>
    <w:rsid w:val="005D277D"/>
    <w:rsid w:val="005D3E34"/>
    <w:rsid w:val="005D47F9"/>
    <w:rsid w:val="005D5A50"/>
    <w:rsid w:val="005D6E47"/>
    <w:rsid w:val="005D7796"/>
    <w:rsid w:val="005E1D07"/>
    <w:rsid w:val="005E23BB"/>
    <w:rsid w:val="005E2EFB"/>
    <w:rsid w:val="005F0B7F"/>
    <w:rsid w:val="005F15FD"/>
    <w:rsid w:val="005F56A3"/>
    <w:rsid w:val="005F5D36"/>
    <w:rsid w:val="005F6207"/>
    <w:rsid w:val="005F62AB"/>
    <w:rsid w:val="0060073C"/>
    <w:rsid w:val="00601851"/>
    <w:rsid w:val="006032C5"/>
    <w:rsid w:val="0060598B"/>
    <w:rsid w:val="0060637A"/>
    <w:rsid w:val="006076DC"/>
    <w:rsid w:val="00610E76"/>
    <w:rsid w:val="00612201"/>
    <w:rsid w:val="00613B89"/>
    <w:rsid w:val="00615397"/>
    <w:rsid w:val="00617B71"/>
    <w:rsid w:val="00620944"/>
    <w:rsid w:val="006267DD"/>
    <w:rsid w:val="00631312"/>
    <w:rsid w:val="00634170"/>
    <w:rsid w:val="00634831"/>
    <w:rsid w:val="006408AC"/>
    <w:rsid w:val="00642247"/>
    <w:rsid w:val="00643E15"/>
    <w:rsid w:val="00650E99"/>
    <w:rsid w:val="00652B01"/>
    <w:rsid w:val="00654ED3"/>
    <w:rsid w:val="006550E0"/>
    <w:rsid w:val="00656CE3"/>
    <w:rsid w:val="00656F6D"/>
    <w:rsid w:val="006570C2"/>
    <w:rsid w:val="006573B1"/>
    <w:rsid w:val="00661740"/>
    <w:rsid w:val="006620C6"/>
    <w:rsid w:val="00662485"/>
    <w:rsid w:val="00665262"/>
    <w:rsid w:val="00665DB6"/>
    <w:rsid w:val="00667E2F"/>
    <w:rsid w:val="0067406C"/>
    <w:rsid w:val="00677E70"/>
    <w:rsid w:val="00677F61"/>
    <w:rsid w:val="00690BF2"/>
    <w:rsid w:val="0069145A"/>
    <w:rsid w:val="0069637C"/>
    <w:rsid w:val="0069675D"/>
    <w:rsid w:val="006A13FF"/>
    <w:rsid w:val="006A225F"/>
    <w:rsid w:val="006A3879"/>
    <w:rsid w:val="006B0475"/>
    <w:rsid w:val="006B0485"/>
    <w:rsid w:val="006B18BE"/>
    <w:rsid w:val="006B57B8"/>
    <w:rsid w:val="006C0235"/>
    <w:rsid w:val="006C10DB"/>
    <w:rsid w:val="006C1538"/>
    <w:rsid w:val="006C33D6"/>
    <w:rsid w:val="006C387F"/>
    <w:rsid w:val="006C4AFF"/>
    <w:rsid w:val="006C53F9"/>
    <w:rsid w:val="006C667F"/>
    <w:rsid w:val="006D0D96"/>
    <w:rsid w:val="006D15E3"/>
    <w:rsid w:val="006D2A7B"/>
    <w:rsid w:val="006D420A"/>
    <w:rsid w:val="006D527F"/>
    <w:rsid w:val="006D76AB"/>
    <w:rsid w:val="006E0E8A"/>
    <w:rsid w:val="006F00DA"/>
    <w:rsid w:val="006F35B3"/>
    <w:rsid w:val="006F444B"/>
    <w:rsid w:val="006F747B"/>
    <w:rsid w:val="006F7B32"/>
    <w:rsid w:val="00701261"/>
    <w:rsid w:val="00715C3C"/>
    <w:rsid w:val="007173C6"/>
    <w:rsid w:val="00717E0A"/>
    <w:rsid w:val="0072160C"/>
    <w:rsid w:val="00726A3F"/>
    <w:rsid w:val="00726B56"/>
    <w:rsid w:val="00726F34"/>
    <w:rsid w:val="0073013E"/>
    <w:rsid w:val="00735295"/>
    <w:rsid w:val="007379B1"/>
    <w:rsid w:val="00742241"/>
    <w:rsid w:val="00750568"/>
    <w:rsid w:val="007517A9"/>
    <w:rsid w:val="0075478B"/>
    <w:rsid w:val="007548BF"/>
    <w:rsid w:val="007562D0"/>
    <w:rsid w:val="00760884"/>
    <w:rsid w:val="00765195"/>
    <w:rsid w:val="00765605"/>
    <w:rsid w:val="00766AE4"/>
    <w:rsid w:val="007676ED"/>
    <w:rsid w:val="00771F22"/>
    <w:rsid w:val="00774156"/>
    <w:rsid w:val="0077630A"/>
    <w:rsid w:val="00776E83"/>
    <w:rsid w:val="00780B8E"/>
    <w:rsid w:val="007816F3"/>
    <w:rsid w:val="007858E6"/>
    <w:rsid w:val="007862A7"/>
    <w:rsid w:val="007936C1"/>
    <w:rsid w:val="00794F95"/>
    <w:rsid w:val="00796CDB"/>
    <w:rsid w:val="007A004E"/>
    <w:rsid w:val="007A037C"/>
    <w:rsid w:val="007A0E8E"/>
    <w:rsid w:val="007A1E51"/>
    <w:rsid w:val="007A2596"/>
    <w:rsid w:val="007A354B"/>
    <w:rsid w:val="007A3BA7"/>
    <w:rsid w:val="007A5AFE"/>
    <w:rsid w:val="007A6961"/>
    <w:rsid w:val="007B0F2C"/>
    <w:rsid w:val="007B0FD1"/>
    <w:rsid w:val="007B62D7"/>
    <w:rsid w:val="007C0963"/>
    <w:rsid w:val="007C57E2"/>
    <w:rsid w:val="007C7BF0"/>
    <w:rsid w:val="007D0381"/>
    <w:rsid w:val="007D4B0C"/>
    <w:rsid w:val="007D5665"/>
    <w:rsid w:val="007D730F"/>
    <w:rsid w:val="007E04A8"/>
    <w:rsid w:val="007E10BD"/>
    <w:rsid w:val="007E2006"/>
    <w:rsid w:val="007E6D24"/>
    <w:rsid w:val="007E7E96"/>
    <w:rsid w:val="007F4416"/>
    <w:rsid w:val="007F68B0"/>
    <w:rsid w:val="007F7318"/>
    <w:rsid w:val="0080127D"/>
    <w:rsid w:val="0080242F"/>
    <w:rsid w:val="00804A75"/>
    <w:rsid w:val="0080538D"/>
    <w:rsid w:val="00811265"/>
    <w:rsid w:val="008120C3"/>
    <w:rsid w:val="00823601"/>
    <w:rsid w:val="008255EC"/>
    <w:rsid w:val="00832B38"/>
    <w:rsid w:val="00832EDC"/>
    <w:rsid w:val="00834CC0"/>
    <w:rsid w:val="00836D8B"/>
    <w:rsid w:val="00837BAE"/>
    <w:rsid w:val="00837BFB"/>
    <w:rsid w:val="008415A0"/>
    <w:rsid w:val="00845516"/>
    <w:rsid w:val="0084570E"/>
    <w:rsid w:val="00847328"/>
    <w:rsid w:val="00852A9E"/>
    <w:rsid w:val="00852AA0"/>
    <w:rsid w:val="0085378B"/>
    <w:rsid w:val="00853C2E"/>
    <w:rsid w:val="00857C9E"/>
    <w:rsid w:val="008603A5"/>
    <w:rsid w:val="008633D0"/>
    <w:rsid w:val="008676A7"/>
    <w:rsid w:val="0086788A"/>
    <w:rsid w:val="00867C58"/>
    <w:rsid w:val="00872B10"/>
    <w:rsid w:val="0087425C"/>
    <w:rsid w:val="00876EC3"/>
    <w:rsid w:val="0087782E"/>
    <w:rsid w:val="00880BC2"/>
    <w:rsid w:val="008845A8"/>
    <w:rsid w:val="00885356"/>
    <w:rsid w:val="00886679"/>
    <w:rsid w:val="0088696A"/>
    <w:rsid w:val="00886C35"/>
    <w:rsid w:val="00887E13"/>
    <w:rsid w:val="00890BA9"/>
    <w:rsid w:val="00890CF3"/>
    <w:rsid w:val="0089353C"/>
    <w:rsid w:val="00893EBC"/>
    <w:rsid w:val="00894D83"/>
    <w:rsid w:val="00895BDD"/>
    <w:rsid w:val="008A01EF"/>
    <w:rsid w:val="008A081C"/>
    <w:rsid w:val="008B35D0"/>
    <w:rsid w:val="008B3DDE"/>
    <w:rsid w:val="008B4069"/>
    <w:rsid w:val="008B4B2E"/>
    <w:rsid w:val="008B7D5F"/>
    <w:rsid w:val="008B7EEB"/>
    <w:rsid w:val="008C5A54"/>
    <w:rsid w:val="008D169E"/>
    <w:rsid w:val="008D2A23"/>
    <w:rsid w:val="008D2D34"/>
    <w:rsid w:val="008D3BF1"/>
    <w:rsid w:val="008D7F28"/>
    <w:rsid w:val="008E20A9"/>
    <w:rsid w:val="008E2761"/>
    <w:rsid w:val="008F3B5E"/>
    <w:rsid w:val="008F47F6"/>
    <w:rsid w:val="008F4F37"/>
    <w:rsid w:val="008F6AD5"/>
    <w:rsid w:val="008F76EB"/>
    <w:rsid w:val="00906A7D"/>
    <w:rsid w:val="0091353F"/>
    <w:rsid w:val="00914004"/>
    <w:rsid w:val="00914800"/>
    <w:rsid w:val="00915786"/>
    <w:rsid w:val="009162DC"/>
    <w:rsid w:val="009258E0"/>
    <w:rsid w:val="0092733A"/>
    <w:rsid w:val="00931316"/>
    <w:rsid w:val="00935412"/>
    <w:rsid w:val="00935A8B"/>
    <w:rsid w:val="009366D7"/>
    <w:rsid w:val="009403D2"/>
    <w:rsid w:val="00942084"/>
    <w:rsid w:val="0094360B"/>
    <w:rsid w:val="00944CA0"/>
    <w:rsid w:val="009459AD"/>
    <w:rsid w:val="00945EE4"/>
    <w:rsid w:val="00952CA9"/>
    <w:rsid w:val="00953A2C"/>
    <w:rsid w:val="00957030"/>
    <w:rsid w:val="00960634"/>
    <w:rsid w:val="00962CFF"/>
    <w:rsid w:val="009630BE"/>
    <w:rsid w:val="0096335C"/>
    <w:rsid w:val="009663AF"/>
    <w:rsid w:val="009666E3"/>
    <w:rsid w:val="00967AED"/>
    <w:rsid w:val="00967D24"/>
    <w:rsid w:val="00970DD2"/>
    <w:rsid w:val="009718E5"/>
    <w:rsid w:val="00971C67"/>
    <w:rsid w:val="0097681B"/>
    <w:rsid w:val="00983852"/>
    <w:rsid w:val="009869A8"/>
    <w:rsid w:val="009911CB"/>
    <w:rsid w:val="009923E3"/>
    <w:rsid w:val="00997874"/>
    <w:rsid w:val="009A1D97"/>
    <w:rsid w:val="009A4923"/>
    <w:rsid w:val="009A4C8E"/>
    <w:rsid w:val="009A5769"/>
    <w:rsid w:val="009A7256"/>
    <w:rsid w:val="009B0D1B"/>
    <w:rsid w:val="009B1001"/>
    <w:rsid w:val="009B15EA"/>
    <w:rsid w:val="009B4263"/>
    <w:rsid w:val="009B4B02"/>
    <w:rsid w:val="009C0119"/>
    <w:rsid w:val="009C0262"/>
    <w:rsid w:val="009C1616"/>
    <w:rsid w:val="009C64D3"/>
    <w:rsid w:val="009D1FF3"/>
    <w:rsid w:val="009D36B9"/>
    <w:rsid w:val="009E0CD6"/>
    <w:rsid w:val="009E1609"/>
    <w:rsid w:val="009E3682"/>
    <w:rsid w:val="009F0F54"/>
    <w:rsid w:val="009F10EA"/>
    <w:rsid w:val="009F5564"/>
    <w:rsid w:val="009F5AD3"/>
    <w:rsid w:val="00A06762"/>
    <w:rsid w:val="00A07659"/>
    <w:rsid w:val="00A1257F"/>
    <w:rsid w:val="00A16B66"/>
    <w:rsid w:val="00A204EE"/>
    <w:rsid w:val="00A21176"/>
    <w:rsid w:val="00A25859"/>
    <w:rsid w:val="00A30F99"/>
    <w:rsid w:val="00A315CD"/>
    <w:rsid w:val="00A35179"/>
    <w:rsid w:val="00A35B0A"/>
    <w:rsid w:val="00A36868"/>
    <w:rsid w:val="00A373CB"/>
    <w:rsid w:val="00A37E06"/>
    <w:rsid w:val="00A40DEC"/>
    <w:rsid w:val="00A41AED"/>
    <w:rsid w:val="00A4760B"/>
    <w:rsid w:val="00A51D6E"/>
    <w:rsid w:val="00A545B0"/>
    <w:rsid w:val="00A572A9"/>
    <w:rsid w:val="00A6104C"/>
    <w:rsid w:val="00A618DA"/>
    <w:rsid w:val="00A61A47"/>
    <w:rsid w:val="00A65D27"/>
    <w:rsid w:val="00A66AFF"/>
    <w:rsid w:val="00A70156"/>
    <w:rsid w:val="00A817C2"/>
    <w:rsid w:val="00A82315"/>
    <w:rsid w:val="00A91A48"/>
    <w:rsid w:val="00A9417E"/>
    <w:rsid w:val="00AA0BD1"/>
    <w:rsid w:val="00AA3D2E"/>
    <w:rsid w:val="00AA3D8C"/>
    <w:rsid w:val="00AA7E58"/>
    <w:rsid w:val="00AB02C9"/>
    <w:rsid w:val="00AB0D11"/>
    <w:rsid w:val="00AB3349"/>
    <w:rsid w:val="00AB749B"/>
    <w:rsid w:val="00AC035F"/>
    <w:rsid w:val="00AC2E1B"/>
    <w:rsid w:val="00AC424C"/>
    <w:rsid w:val="00AC5848"/>
    <w:rsid w:val="00AC58CE"/>
    <w:rsid w:val="00AC6FA7"/>
    <w:rsid w:val="00AD04D9"/>
    <w:rsid w:val="00AD30AF"/>
    <w:rsid w:val="00AD484F"/>
    <w:rsid w:val="00AD742F"/>
    <w:rsid w:val="00AD79E9"/>
    <w:rsid w:val="00AE0B83"/>
    <w:rsid w:val="00AE0F0B"/>
    <w:rsid w:val="00AE1C30"/>
    <w:rsid w:val="00AE41BF"/>
    <w:rsid w:val="00AE4A2F"/>
    <w:rsid w:val="00AE606A"/>
    <w:rsid w:val="00AF0B56"/>
    <w:rsid w:val="00AF3D00"/>
    <w:rsid w:val="00AF47E7"/>
    <w:rsid w:val="00B00BA7"/>
    <w:rsid w:val="00B012B9"/>
    <w:rsid w:val="00B03F0D"/>
    <w:rsid w:val="00B04A78"/>
    <w:rsid w:val="00B072A6"/>
    <w:rsid w:val="00B0735A"/>
    <w:rsid w:val="00B073E3"/>
    <w:rsid w:val="00B07A06"/>
    <w:rsid w:val="00B07D38"/>
    <w:rsid w:val="00B11861"/>
    <w:rsid w:val="00B1290A"/>
    <w:rsid w:val="00B12C87"/>
    <w:rsid w:val="00B1416D"/>
    <w:rsid w:val="00B16635"/>
    <w:rsid w:val="00B16D82"/>
    <w:rsid w:val="00B241BB"/>
    <w:rsid w:val="00B24571"/>
    <w:rsid w:val="00B255AA"/>
    <w:rsid w:val="00B25FE0"/>
    <w:rsid w:val="00B27368"/>
    <w:rsid w:val="00B34399"/>
    <w:rsid w:val="00B36417"/>
    <w:rsid w:val="00B404F5"/>
    <w:rsid w:val="00B456A2"/>
    <w:rsid w:val="00B47241"/>
    <w:rsid w:val="00B5099D"/>
    <w:rsid w:val="00B554D6"/>
    <w:rsid w:val="00B556A6"/>
    <w:rsid w:val="00B5647A"/>
    <w:rsid w:val="00B57082"/>
    <w:rsid w:val="00B63F4D"/>
    <w:rsid w:val="00B70A37"/>
    <w:rsid w:val="00B71E71"/>
    <w:rsid w:val="00B72210"/>
    <w:rsid w:val="00B74297"/>
    <w:rsid w:val="00B80F95"/>
    <w:rsid w:val="00B8105F"/>
    <w:rsid w:val="00B81C6A"/>
    <w:rsid w:val="00B82657"/>
    <w:rsid w:val="00B83FDD"/>
    <w:rsid w:val="00B84941"/>
    <w:rsid w:val="00B8739F"/>
    <w:rsid w:val="00B877AA"/>
    <w:rsid w:val="00B92CAB"/>
    <w:rsid w:val="00BA4D70"/>
    <w:rsid w:val="00BA65FA"/>
    <w:rsid w:val="00BA7694"/>
    <w:rsid w:val="00BB147C"/>
    <w:rsid w:val="00BB34CF"/>
    <w:rsid w:val="00BB5D30"/>
    <w:rsid w:val="00BB7AEE"/>
    <w:rsid w:val="00BC0FAD"/>
    <w:rsid w:val="00BC1499"/>
    <w:rsid w:val="00BC2951"/>
    <w:rsid w:val="00BC57E8"/>
    <w:rsid w:val="00BD16DA"/>
    <w:rsid w:val="00BD3B61"/>
    <w:rsid w:val="00BD4B1D"/>
    <w:rsid w:val="00BD765D"/>
    <w:rsid w:val="00BE2F0C"/>
    <w:rsid w:val="00BE36D0"/>
    <w:rsid w:val="00BE3ACE"/>
    <w:rsid w:val="00BE44B5"/>
    <w:rsid w:val="00BE4DFE"/>
    <w:rsid w:val="00BE70E1"/>
    <w:rsid w:val="00BE7699"/>
    <w:rsid w:val="00BF0891"/>
    <w:rsid w:val="00BF1EC6"/>
    <w:rsid w:val="00BF21AE"/>
    <w:rsid w:val="00BF2D0D"/>
    <w:rsid w:val="00BF34A9"/>
    <w:rsid w:val="00C02D1F"/>
    <w:rsid w:val="00C1480B"/>
    <w:rsid w:val="00C16AAF"/>
    <w:rsid w:val="00C1791C"/>
    <w:rsid w:val="00C17D5B"/>
    <w:rsid w:val="00C20377"/>
    <w:rsid w:val="00C225C6"/>
    <w:rsid w:val="00C25395"/>
    <w:rsid w:val="00C276D4"/>
    <w:rsid w:val="00C309DE"/>
    <w:rsid w:val="00C31C9C"/>
    <w:rsid w:val="00C324B3"/>
    <w:rsid w:val="00C337A4"/>
    <w:rsid w:val="00C34B10"/>
    <w:rsid w:val="00C354D2"/>
    <w:rsid w:val="00C35EF0"/>
    <w:rsid w:val="00C42E53"/>
    <w:rsid w:val="00C4480E"/>
    <w:rsid w:val="00C44C24"/>
    <w:rsid w:val="00C469C6"/>
    <w:rsid w:val="00C5327B"/>
    <w:rsid w:val="00C53F57"/>
    <w:rsid w:val="00C54369"/>
    <w:rsid w:val="00C57439"/>
    <w:rsid w:val="00C6114E"/>
    <w:rsid w:val="00C617C9"/>
    <w:rsid w:val="00C657EE"/>
    <w:rsid w:val="00C66A83"/>
    <w:rsid w:val="00C67C25"/>
    <w:rsid w:val="00C700ED"/>
    <w:rsid w:val="00C70EFF"/>
    <w:rsid w:val="00C72C7E"/>
    <w:rsid w:val="00C74B80"/>
    <w:rsid w:val="00C75E8E"/>
    <w:rsid w:val="00C85B58"/>
    <w:rsid w:val="00C86AE8"/>
    <w:rsid w:val="00C90A0A"/>
    <w:rsid w:val="00C91126"/>
    <w:rsid w:val="00C920C5"/>
    <w:rsid w:val="00C93207"/>
    <w:rsid w:val="00C93B27"/>
    <w:rsid w:val="00C979CB"/>
    <w:rsid w:val="00CA001B"/>
    <w:rsid w:val="00CA1D08"/>
    <w:rsid w:val="00CA47EA"/>
    <w:rsid w:val="00CA5844"/>
    <w:rsid w:val="00CA6DBB"/>
    <w:rsid w:val="00CB3C04"/>
    <w:rsid w:val="00CB44BF"/>
    <w:rsid w:val="00CB4F81"/>
    <w:rsid w:val="00CB5637"/>
    <w:rsid w:val="00CB661A"/>
    <w:rsid w:val="00CB74AB"/>
    <w:rsid w:val="00CC0FFE"/>
    <w:rsid w:val="00CC2FBA"/>
    <w:rsid w:val="00CC50A6"/>
    <w:rsid w:val="00CC5822"/>
    <w:rsid w:val="00CC67FB"/>
    <w:rsid w:val="00CC6FFA"/>
    <w:rsid w:val="00CD194C"/>
    <w:rsid w:val="00CD518C"/>
    <w:rsid w:val="00CD5957"/>
    <w:rsid w:val="00CD6600"/>
    <w:rsid w:val="00CD6DFE"/>
    <w:rsid w:val="00CE09E5"/>
    <w:rsid w:val="00CE0FAB"/>
    <w:rsid w:val="00CE2C28"/>
    <w:rsid w:val="00CE3613"/>
    <w:rsid w:val="00CE3B09"/>
    <w:rsid w:val="00CE3F3F"/>
    <w:rsid w:val="00CE5607"/>
    <w:rsid w:val="00CF0C1F"/>
    <w:rsid w:val="00CF44C1"/>
    <w:rsid w:val="00CF4790"/>
    <w:rsid w:val="00D0076F"/>
    <w:rsid w:val="00D0201E"/>
    <w:rsid w:val="00D04045"/>
    <w:rsid w:val="00D0650A"/>
    <w:rsid w:val="00D06706"/>
    <w:rsid w:val="00D07AB2"/>
    <w:rsid w:val="00D102C8"/>
    <w:rsid w:val="00D118E4"/>
    <w:rsid w:val="00D14D16"/>
    <w:rsid w:val="00D14DC4"/>
    <w:rsid w:val="00D177DE"/>
    <w:rsid w:val="00D2030F"/>
    <w:rsid w:val="00D2038A"/>
    <w:rsid w:val="00D208DB"/>
    <w:rsid w:val="00D26397"/>
    <w:rsid w:val="00D2639A"/>
    <w:rsid w:val="00D30080"/>
    <w:rsid w:val="00D363F4"/>
    <w:rsid w:val="00D37216"/>
    <w:rsid w:val="00D37F80"/>
    <w:rsid w:val="00D42B2C"/>
    <w:rsid w:val="00D433B7"/>
    <w:rsid w:val="00D44F02"/>
    <w:rsid w:val="00D45183"/>
    <w:rsid w:val="00D455C9"/>
    <w:rsid w:val="00D47A89"/>
    <w:rsid w:val="00D47B06"/>
    <w:rsid w:val="00D51F03"/>
    <w:rsid w:val="00D522A0"/>
    <w:rsid w:val="00D55730"/>
    <w:rsid w:val="00D57993"/>
    <w:rsid w:val="00D57C2C"/>
    <w:rsid w:val="00D622D4"/>
    <w:rsid w:val="00D645F5"/>
    <w:rsid w:val="00D6574A"/>
    <w:rsid w:val="00D66009"/>
    <w:rsid w:val="00D668CD"/>
    <w:rsid w:val="00D66C69"/>
    <w:rsid w:val="00D71573"/>
    <w:rsid w:val="00D76AC6"/>
    <w:rsid w:val="00D815F3"/>
    <w:rsid w:val="00D82F42"/>
    <w:rsid w:val="00D83855"/>
    <w:rsid w:val="00D86211"/>
    <w:rsid w:val="00D86EA6"/>
    <w:rsid w:val="00D87357"/>
    <w:rsid w:val="00D92978"/>
    <w:rsid w:val="00D94F06"/>
    <w:rsid w:val="00D96FAC"/>
    <w:rsid w:val="00D97CDD"/>
    <w:rsid w:val="00DA27AC"/>
    <w:rsid w:val="00DA4C7A"/>
    <w:rsid w:val="00DB0BE4"/>
    <w:rsid w:val="00DB2E40"/>
    <w:rsid w:val="00DB67BB"/>
    <w:rsid w:val="00DC0BAE"/>
    <w:rsid w:val="00DC100B"/>
    <w:rsid w:val="00DC5CFA"/>
    <w:rsid w:val="00DD1C7B"/>
    <w:rsid w:val="00DD4462"/>
    <w:rsid w:val="00DD5AED"/>
    <w:rsid w:val="00DE0374"/>
    <w:rsid w:val="00DE1A81"/>
    <w:rsid w:val="00DE2410"/>
    <w:rsid w:val="00DE258F"/>
    <w:rsid w:val="00DE2A8A"/>
    <w:rsid w:val="00DE2C43"/>
    <w:rsid w:val="00DE2C56"/>
    <w:rsid w:val="00DE3F62"/>
    <w:rsid w:val="00DE3FE6"/>
    <w:rsid w:val="00DE526D"/>
    <w:rsid w:val="00E016F0"/>
    <w:rsid w:val="00E10105"/>
    <w:rsid w:val="00E10F7A"/>
    <w:rsid w:val="00E123EE"/>
    <w:rsid w:val="00E15AB0"/>
    <w:rsid w:val="00E16B3F"/>
    <w:rsid w:val="00E17B75"/>
    <w:rsid w:val="00E21883"/>
    <w:rsid w:val="00E218B6"/>
    <w:rsid w:val="00E25A70"/>
    <w:rsid w:val="00E306D8"/>
    <w:rsid w:val="00E31A4D"/>
    <w:rsid w:val="00E32027"/>
    <w:rsid w:val="00E32191"/>
    <w:rsid w:val="00E32C9F"/>
    <w:rsid w:val="00E42BA8"/>
    <w:rsid w:val="00E439C8"/>
    <w:rsid w:val="00E43AF4"/>
    <w:rsid w:val="00E45540"/>
    <w:rsid w:val="00E46F43"/>
    <w:rsid w:val="00E508A5"/>
    <w:rsid w:val="00E51509"/>
    <w:rsid w:val="00E54A8B"/>
    <w:rsid w:val="00E555F0"/>
    <w:rsid w:val="00E56F3E"/>
    <w:rsid w:val="00E6202E"/>
    <w:rsid w:val="00E638D3"/>
    <w:rsid w:val="00E65CAB"/>
    <w:rsid w:val="00E721D8"/>
    <w:rsid w:val="00E737D6"/>
    <w:rsid w:val="00E749E1"/>
    <w:rsid w:val="00E75C14"/>
    <w:rsid w:val="00E75D4E"/>
    <w:rsid w:val="00E77F24"/>
    <w:rsid w:val="00E81351"/>
    <w:rsid w:val="00E83369"/>
    <w:rsid w:val="00E8368B"/>
    <w:rsid w:val="00E9372C"/>
    <w:rsid w:val="00E944C2"/>
    <w:rsid w:val="00E95F97"/>
    <w:rsid w:val="00E96284"/>
    <w:rsid w:val="00EA0844"/>
    <w:rsid w:val="00EA2E5C"/>
    <w:rsid w:val="00EA4760"/>
    <w:rsid w:val="00EA604D"/>
    <w:rsid w:val="00EB1C82"/>
    <w:rsid w:val="00EB1FA6"/>
    <w:rsid w:val="00EB2C3C"/>
    <w:rsid w:val="00EC0938"/>
    <w:rsid w:val="00EC3680"/>
    <w:rsid w:val="00EC601A"/>
    <w:rsid w:val="00EC6A0D"/>
    <w:rsid w:val="00EC793E"/>
    <w:rsid w:val="00ED06B3"/>
    <w:rsid w:val="00ED081E"/>
    <w:rsid w:val="00ED3716"/>
    <w:rsid w:val="00ED3E78"/>
    <w:rsid w:val="00ED6557"/>
    <w:rsid w:val="00EE06BE"/>
    <w:rsid w:val="00EE276D"/>
    <w:rsid w:val="00EE5454"/>
    <w:rsid w:val="00EE65AE"/>
    <w:rsid w:val="00EE7CCB"/>
    <w:rsid w:val="00EF07CC"/>
    <w:rsid w:val="00EF109D"/>
    <w:rsid w:val="00F014BA"/>
    <w:rsid w:val="00F10955"/>
    <w:rsid w:val="00F11D96"/>
    <w:rsid w:val="00F1341A"/>
    <w:rsid w:val="00F207CF"/>
    <w:rsid w:val="00F21A2A"/>
    <w:rsid w:val="00F234AF"/>
    <w:rsid w:val="00F24033"/>
    <w:rsid w:val="00F255EB"/>
    <w:rsid w:val="00F26607"/>
    <w:rsid w:val="00F30D71"/>
    <w:rsid w:val="00F31ADE"/>
    <w:rsid w:val="00F3328F"/>
    <w:rsid w:val="00F374CE"/>
    <w:rsid w:val="00F42731"/>
    <w:rsid w:val="00F43B39"/>
    <w:rsid w:val="00F45447"/>
    <w:rsid w:val="00F474FA"/>
    <w:rsid w:val="00F47629"/>
    <w:rsid w:val="00F5049A"/>
    <w:rsid w:val="00F61F91"/>
    <w:rsid w:val="00F62BAE"/>
    <w:rsid w:val="00F630D8"/>
    <w:rsid w:val="00F6332E"/>
    <w:rsid w:val="00F6632F"/>
    <w:rsid w:val="00F674AE"/>
    <w:rsid w:val="00F70EF6"/>
    <w:rsid w:val="00F71781"/>
    <w:rsid w:val="00F74498"/>
    <w:rsid w:val="00F82585"/>
    <w:rsid w:val="00F84D2B"/>
    <w:rsid w:val="00F864B5"/>
    <w:rsid w:val="00F87F00"/>
    <w:rsid w:val="00F90423"/>
    <w:rsid w:val="00F92CA8"/>
    <w:rsid w:val="00F94DDE"/>
    <w:rsid w:val="00F96096"/>
    <w:rsid w:val="00F96A09"/>
    <w:rsid w:val="00F97BB7"/>
    <w:rsid w:val="00FA06CB"/>
    <w:rsid w:val="00FA3628"/>
    <w:rsid w:val="00FA57B2"/>
    <w:rsid w:val="00FA66DA"/>
    <w:rsid w:val="00FB5B1A"/>
    <w:rsid w:val="00FC1F6E"/>
    <w:rsid w:val="00FC71D7"/>
    <w:rsid w:val="00FD1D47"/>
    <w:rsid w:val="00FE6696"/>
    <w:rsid w:val="00FF3B0E"/>
    <w:rsid w:val="00FF3EC6"/>
    <w:rsid w:val="00FF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EC27B0"/>
  <w15:chartTrackingRefBased/>
  <w15:docId w15:val="{8C87D5FD-A5E9-4FA2-891A-9A39D8B4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 w:uiPriority="0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5F"/>
    <w:pPr>
      <w:spacing w:line="240" w:lineRule="exact"/>
    </w:pPr>
    <w:rPr>
      <w:color w:val="404040" w:themeColor="text1" w:themeTint="BF"/>
      <w:sz w:val="20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A30F99"/>
    <w:pPr>
      <w:spacing w:after="120" w:line="240" w:lineRule="auto"/>
      <w:outlineLvl w:val="3"/>
    </w:pPr>
    <w:rPr>
      <w:rFonts w:asciiTheme="majorHAnsi" w:hAnsiTheme="majorHAns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AD79E9"/>
    <w:rPr>
      <w:rFonts w:asciiTheme="majorHAnsi" w:hAnsiTheme="majorHAnsi"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A01E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B4251"/>
    <w:rPr>
      <w:color w:val="404040" w:themeColor="text1" w:themeTint="BF"/>
      <w:sz w:val="20"/>
      <w:szCs w:val="22"/>
      <w:lang w:val="en-GB"/>
    </w:rPr>
  </w:style>
  <w:style w:type="paragraph" w:styleId="BodyTextIndent">
    <w:name w:val="Body Text Indent"/>
    <w:basedOn w:val="Normal"/>
    <w:link w:val="BodyTextIndentChar"/>
    <w:rsid w:val="00ED06B3"/>
    <w:pPr>
      <w:spacing w:line="240" w:lineRule="auto"/>
      <w:ind w:left="360"/>
    </w:pPr>
    <w:rPr>
      <w:rFonts w:ascii="Arial" w:eastAsia="Times New Roman" w:hAnsi="Arial" w:cs="Arial"/>
      <w:color w:val="auto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ED06B3"/>
    <w:rPr>
      <w:rFonts w:ascii="Arial" w:eastAsia="Times New Roman" w:hAnsi="Arial" w:cs="Arial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61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ork\AppData\Roaming\Microsoft\Templates\Classic%20accoun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0F63438F04A54A72B5DD5814B94787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21712E-A673-4276-82CA-92EF7E36C8BA}"/>
      </w:docPartPr>
      <w:docPartBody>
        <w:p w:rsidR="00590D9A" w:rsidRDefault="00590D9A">
          <w:pPr>
            <w:pStyle w:val="0F63438F04A54A72B5DD5814B9478751"/>
          </w:pPr>
          <w:r w:rsidRPr="003F1B98">
            <w:t>Experience</w:t>
          </w:r>
        </w:p>
      </w:docPartBody>
    </w:docPart>
    <w:docPart>
      <w:docPartPr>
        <w:name w:val="D54F75DEC7ED43CEA911CB588C26CB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48E8C-399E-4BBC-9EB5-C9A290513206}"/>
      </w:docPartPr>
      <w:docPartBody>
        <w:p w:rsidR="00590D9A" w:rsidRDefault="00590D9A">
          <w:pPr>
            <w:pStyle w:val="D54F75DEC7ED43CEA911CB588C26CB5C"/>
          </w:pPr>
          <w:r w:rsidRPr="008D169E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DE1"/>
    <w:rsid w:val="00007B96"/>
    <w:rsid w:val="00023684"/>
    <w:rsid w:val="00087407"/>
    <w:rsid w:val="000942D0"/>
    <w:rsid w:val="000B5136"/>
    <w:rsid w:val="000D73E1"/>
    <w:rsid w:val="001220D9"/>
    <w:rsid w:val="001676EE"/>
    <w:rsid w:val="00242B2C"/>
    <w:rsid w:val="0027487B"/>
    <w:rsid w:val="0029634B"/>
    <w:rsid w:val="00340BDD"/>
    <w:rsid w:val="00351D3E"/>
    <w:rsid w:val="003718AE"/>
    <w:rsid w:val="003D0B75"/>
    <w:rsid w:val="004D51AF"/>
    <w:rsid w:val="00502CC7"/>
    <w:rsid w:val="00547586"/>
    <w:rsid w:val="00590D9A"/>
    <w:rsid w:val="005F699C"/>
    <w:rsid w:val="007C7187"/>
    <w:rsid w:val="00812751"/>
    <w:rsid w:val="009672B9"/>
    <w:rsid w:val="009B64BF"/>
    <w:rsid w:val="009F596F"/>
    <w:rsid w:val="00B3730E"/>
    <w:rsid w:val="00B5099D"/>
    <w:rsid w:val="00B77483"/>
    <w:rsid w:val="00BB2D45"/>
    <w:rsid w:val="00C104EF"/>
    <w:rsid w:val="00C4471B"/>
    <w:rsid w:val="00CB44BF"/>
    <w:rsid w:val="00CE5952"/>
    <w:rsid w:val="00CF1AC4"/>
    <w:rsid w:val="00D60552"/>
    <w:rsid w:val="00DA6077"/>
    <w:rsid w:val="00DB0DE1"/>
    <w:rsid w:val="00E4300C"/>
    <w:rsid w:val="00E77F24"/>
    <w:rsid w:val="00ED11B1"/>
    <w:rsid w:val="00EE445A"/>
    <w:rsid w:val="00F43BE1"/>
    <w:rsid w:val="00F6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F63438F04A54A72B5DD5814B9478751">
    <w:name w:val="0F63438F04A54A72B5DD5814B9478751"/>
  </w:style>
  <w:style w:type="paragraph" w:customStyle="1" w:styleId="D54F75DEC7ED43CEA911CB588C26CB5C">
    <w:name w:val="D54F75DEC7ED43CEA911CB588C26CB5C"/>
  </w:style>
  <w:style w:type="character" w:styleId="PlaceholderText">
    <w:name w:val="Placeholder Text"/>
    <w:basedOn w:val="DefaultParagraphFont"/>
    <w:uiPriority w:val="99"/>
    <w:semiHidden/>
    <w:rsid w:val="00DB0DE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D0E33FD910264F9A6EFF327356372E" ma:contentTypeVersion="14" ma:contentTypeDescription="Create a new document." ma:contentTypeScope="" ma:versionID="fe07a61fde3ef1988d6cdd34cd0bf83b">
  <xsd:schema xmlns:xsd="http://www.w3.org/2001/XMLSchema" xmlns:xs="http://www.w3.org/2001/XMLSchema" xmlns:p="http://schemas.microsoft.com/office/2006/metadata/properties" xmlns:ns2="9eefd6fa-f92a-484c-a6a9-693c3627bcff" xmlns:ns3="59820e92-e035-445f-8612-875a3a7964b6" targetNamespace="http://schemas.microsoft.com/office/2006/metadata/properties" ma:root="true" ma:fieldsID="5eb694a5d8c8ac4038c5bcff0030d491" ns2:_="" ns3:_="">
    <xsd:import namespace="9eefd6fa-f92a-484c-a6a9-693c3627bcff"/>
    <xsd:import namespace="59820e92-e035-445f-8612-875a3a7964b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efd6fa-f92a-484c-a6a9-693c3627bc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7e8a5ff-a371-47c2-9467-700d96b79f21}" ma:internalName="TaxCatchAll" ma:showField="CatchAllData" ma:web="9eefd6fa-f92a-484c-a6a9-693c3627bc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820e92-e035-445f-8612-875a3a7964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696029b-8071-4307-8a4d-5d8b9057cc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efd6fa-f92a-484c-a6a9-693c3627bcff" xsi:nil="true"/>
    <lcf76f155ced4ddcb4097134ff3c332f xmlns="59820e92-e035-445f-8612-875a3a7964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C4DCB7-DBA9-4892-AB2D-5ABEFB0E32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efd6fa-f92a-484c-a6a9-693c3627bcff"/>
    <ds:schemaRef ds:uri="59820e92-e035-445f-8612-875a3a7964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5D051E-74B2-4F71-8CD0-B83BDE55FD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2DE524-AC56-48EF-882D-3FDD18569BE6}">
  <ds:schemaRefs>
    <ds:schemaRef ds:uri="http://schemas.microsoft.com/office/2006/metadata/properties"/>
    <ds:schemaRef ds:uri="http://schemas.microsoft.com/office/infopath/2007/PartnerControls"/>
    <ds:schemaRef ds:uri="9eefd6fa-f92a-484c-a6a9-693c3627bcff"/>
    <ds:schemaRef ds:uri="59820e92-e035-445f-8612-875a3a7964b6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accounting resume</Template>
  <TotalTime>26</TotalTime>
  <Pages>2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Jones</dc:creator>
  <cp:keywords/>
  <dc:description/>
  <cp:lastModifiedBy>Caroline Jones</cp:lastModifiedBy>
  <cp:revision>30</cp:revision>
  <dcterms:created xsi:type="dcterms:W3CDTF">2024-05-22T09:15:00Z</dcterms:created>
  <dcterms:modified xsi:type="dcterms:W3CDTF">2024-06-06T08:32:00Z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0x0101007CD0E33FD910264F9A6EFF327356372E</vt:lpwstr>
  </property>
  <property fmtid="{D5CDD505-2E9C-101B-9397-08002B2CF9AE}" pid="3" name="GrammarlyDocumentId">
    <vt:lpwstr>7f766d333193af097da453a186cd46a05bf1cb3e60086e4f445a884871527241</vt:lpwstr>
  </property>
  <property fmtid="{D5CDD505-2E9C-101B-9397-08002B2CF9AE}" pid="4" name="MediaServiceImageTags">
    <vt:lpwstr/>
  </property>
</Properties>
</file>