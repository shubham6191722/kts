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1073"/>
        <w:tblW w:w="1105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250"/>
        <w:gridCol w:w="6640"/>
        <w:gridCol w:w="567"/>
      </w:tblGrid>
      <w:tr w:rsidR="001B2ABD" w:rsidRPr="00DA230E" w14:paraId="7BA1E45C" w14:textId="77777777" w:rsidTr="009B4492">
        <w:trPr>
          <w:gridAfter w:val="1"/>
          <w:wAfter w:w="567" w:type="dxa"/>
          <w:trHeight w:val="4536"/>
        </w:trPr>
        <w:tc>
          <w:tcPr>
            <w:tcW w:w="3600" w:type="dxa"/>
            <w:vAlign w:val="bottom"/>
          </w:tcPr>
          <w:p w14:paraId="044AE2C6" w14:textId="2E9D0B5A" w:rsidR="001B2ABD" w:rsidRPr="00DA230E" w:rsidRDefault="009B4492" w:rsidP="009B4492">
            <w:pPr>
              <w:tabs>
                <w:tab w:val="left" w:pos="990"/>
              </w:tabs>
              <w:jc w:val="center"/>
              <w:rPr>
                <w:lang w:val="en-GB"/>
              </w:rPr>
            </w:pPr>
            <w:r>
              <w:fldChar w:fldCharType="begin"/>
            </w:r>
            <w:r>
              <w:instrText xml:space="preserve"> INCLUDEPICTURE "https://media.licdn.com/dms/image/D4E03AQFgktM_W99QTQ/profile-displayphoto-shrink_800_800/0/1707565076607?e=1724284800&amp;v=beta&amp;t=Jlxakn2Wcy6uoUpyOfcpo4lx2F-UI1Hiqc6i-u62RAo"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7B2C47C" wp14:editId="2BAD7BC7">
                  <wp:extent cx="1889185" cy="1889185"/>
                  <wp:effectExtent l="0" t="0" r="3175" b="3175"/>
                  <wp:docPr id="338086724" name="Picture 2" descr="Profile photo of Emily Bonn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rofile photo of Emily Bonn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027" cy="1894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50" w:type="dxa"/>
          </w:tcPr>
          <w:p w14:paraId="47EA7D00" w14:textId="77777777" w:rsidR="001B2ABD" w:rsidRPr="00DA230E" w:rsidRDefault="001B2ABD" w:rsidP="009B4492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6640" w:type="dxa"/>
            <w:vAlign w:val="bottom"/>
          </w:tcPr>
          <w:p w14:paraId="09CA5640" w14:textId="498EB3EA" w:rsidR="001B2ABD" w:rsidRPr="00DA230E" w:rsidRDefault="009B4492" w:rsidP="009B4492">
            <w:pPr>
              <w:pStyle w:val="Title"/>
              <w:rPr>
                <w:lang w:val="en-GB"/>
              </w:rPr>
            </w:pPr>
            <w:r>
              <w:rPr>
                <w:lang w:val="en-GB"/>
              </w:rPr>
              <w:t>Emily BOnney</w:t>
            </w:r>
          </w:p>
          <w:p w14:paraId="325B8248" w14:textId="47BAA76A" w:rsidR="001B2ABD" w:rsidRPr="00DA230E" w:rsidRDefault="009B4492" w:rsidP="009B4492">
            <w:pPr>
              <w:pStyle w:val="Subtitle"/>
              <w:rPr>
                <w:lang w:val="en-GB"/>
              </w:rPr>
            </w:pPr>
            <w:r>
              <w:rPr>
                <w:spacing w:val="0"/>
                <w:w w:val="100"/>
                <w:lang w:val="en-GB"/>
              </w:rPr>
              <w:t>Psychology Lecturer</w:t>
            </w:r>
          </w:p>
        </w:tc>
      </w:tr>
      <w:tr w:rsidR="001B2ABD" w:rsidRPr="00DA230E" w14:paraId="2B0FE939" w14:textId="77777777" w:rsidTr="009B4492">
        <w:trPr>
          <w:trHeight w:val="10050"/>
        </w:trPr>
        <w:tc>
          <w:tcPr>
            <w:tcW w:w="3600" w:type="dxa"/>
          </w:tcPr>
          <w:sdt>
            <w:sdtPr>
              <w:rPr>
                <w:lang w:val="en-GB"/>
              </w:rPr>
              <w:id w:val="-1711873194"/>
              <w:placeholder>
                <w:docPart w:val="9ACED3D8882AF142B4ED2ED8B70EEB57"/>
              </w:placeholder>
              <w:temporary/>
              <w:showingPlcHdr/>
              <w15:appearance w15:val="hidden"/>
            </w:sdtPr>
            <w:sdtEndPr/>
            <w:sdtContent>
              <w:p w14:paraId="0CC2A652" w14:textId="77777777" w:rsidR="001B2ABD" w:rsidRPr="00DA230E" w:rsidRDefault="00036450" w:rsidP="009B4492">
                <w:pPr>
                  <w:pStyle w:val="Heading3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Profile</w:t>
                </w:r>
              </w:p>
            </w:sdtContent>
          </w:sdt>
          <w:p w14:paraId="227345DF" w14:textId="3120112D" w:rsidR="00036450" w:rsidRPr="00DA230E" w:rsidRDefault="009B4492" w:rsidP="009B4492">
            <w:pPr>
              <w:rPr>
                <w:lang w:val="en-GB"/>
              </w:rPr>
            </w:pPr>
            <w:r>
              <w:rPr>
                <w:lang w:val="en-GB"/>
              </w:rPr>
              <w:t xml:space="preserve">I got into teaching because ultimately, I wanted to make a positive difference and help improve people’s lives. I am a positive individual with a penchant for helping people develop and grow. I am an outgoing individual looking to develop my challenging but rewarding career in the fields of clinical and educational psychology. </w:t>
            </w:r>
          </w:p>
          <w:p w14:paraId="3B4C4AB0" w14:textId="77777777" w:rsidR="00036450" w:rsidRDefault="00036450" w:rsidP="009B4492">
            <w:pPr>
              <w:rPr>
                <w:lang w:val="en-GB"/>
              </w:rPr>
            </w:pPr>
          </w:p>
          <w:p w14:paraId="697AF86F" w14:textId="054A0FEF" w:rsidR="009B4492" w:rsidRDefault="009B4492" w:rsidP="009B4492">
            <w:pPr>
              <w:pStyle w:val="Heading3"/>
              <w:rPr>
                <w:lang w:val="en-GB"/>
              </w:rPr>
            </w:pPr>
            <w:r>
              <w:rPr>
                <w:lang w:val="en-GB"/>
              </w:rPr>
              <w:t>Skills</w:t>
            </w:r>
          </w:p>
          <w:p w14:paraId="36F31AD7" w14:textId="22A33D93" w:rsidR="009B4492" w:rsidRPr="009B4492" w:rsidRDefault="009B4492" w:rsidP="009B4492">
            <w:pPr>
              <w:rPr>
                <w:lang w:val="en-GB"/>
              </w:rPr>
            </w:pPr>
            <w:r w:rsidRPr="009B4492">
              <w:rPr>
                <w:b/>
                <w:bCs/>
                <w:lang w:val="en-GB"/>
              </w:rPr>
              <w:t>Communication</w:t>
            </w:r>
            <w:r>
              <w:rPr>
                <w:lang w:val="en-GB"/>
              </w:rPr>
              <w:t xml:space="preserve">/ Marking/ </w:t>
            </w:r>
            <w:r w:rsidRPr="009B4492">
              <w:rPr>
                <w:b/>
                <w:bCs/>
                <w:lang w:val="en-GB"/>
              </w:rPr>
              <w:t>Grading</w:t>
            </w:r>
            <w:r>
              <w:rPr>
                <w:lang w:val="en-GB"/>
              </w:rPr>
              <w:t xml:space="preserve">/ Examining/ </w:t>
            </w:r>
            <w:r w:rsidRPr="009B4492">
              <w:rPr>
                <w:b/>
                <w:bCs/>
                <w:lang w:val="en-GB"/>
              </w:rPr>
              <w:t>Pastoral care</w:t>
            </w:r>
            <w:r>
              <w:rPr>
                <w:lang w:val="en-GB"/>
              </w:rPr>
              <w:t xml:space="preserve">/ Team management/ </w:t>
            </w:r>
            <w:r w:rsidRPr="009B4492">
              <w:rPr>
                <w:b/>
                <w:bCs/>
                <w:lang w:val="en-GB"/>
              </w:rPr>
              <w:t>Course management</w:t>
            </w:r>
            <w:r>
              <w:rPr>
                <w:lang w:val="en-GB"/>
              </w:rPr>
              <w:t>/ Industry contacts</w:t>
            </w:r>
            <w:r w:rsidRPr="009B4492">
              <w:rPr>
                <w:lang w:val="en-GB"/>
              </w:rPr>
              <w:t>/</w:t>
            </w:r>
            <w:r>
              <w:rPr>
                <w:lang w:val="en-GB"/>
              </w:rPr>
              <w:t xml:space="preserve"> </w:t>
            </w:r>
            <w:proofErr w:type="gramStart"/>
            <w:r w:rsidRPr="009B4492">
              <w:rPr>
                <w:b/>
                <w:bCs/>
                <w:lang w:val="en-GB"/>
              </w:rPr>
              <w:t>Long and short term</w:t>
            </w:r>
            <w:proofErr w:type="gramEnd"/>
            <w:r w:rsidRPr="009B4492">
              <w:rPr>
                <w:b/>
                <w:bCs/>
                <w:lang w:val="en-GB"/>
              </w:rPr>
              <w:t xml:space="preserve"> planning</w:t>
            </w:r>
            <w:r>
              <w:rPr>
                <w:lang w:val="en-GB"/>
              </w:rPr>
              <w:t xml:space="preserve">/ Mentoring/ </w:t>
            </w:r>
            <w:r w:rsidRPr="009B4492">
              <w:rPr>
                <w:b/>
                <w:bCs/>
                <w:lang w:val="en-GB"/>
              </w:rPr>
              <w:t>Training</w:t>
            </w:r>
            <w:r>
              <w:rPr>
                <w:lang w:val="en-GB"/>
              </w:rPr>
              <w:t xml:space="preserve">/ Microsoft Office Suite/ </w:t>
            </w:r>
            <w:r w:rsidRPr="009B4492">
              <w:rPr>
                <w:b/>
                <w:bCs/>
                <w:lang w:val="en-GB"/>
              </w:rPr>
              <w:t xml:space="preserve">Google </w:t>
            </w:r>
            <w:proofErr w:type="spellStart"/>
            <w:r w:rsidRPr="009B4492">
              <w:rPr>
                <w:b/>
                <w:bCs/>
                <w:lang w:val="en-GB"/>
              </w:rPr>
              <w:t>Classroom</w:t>
            </w:r>
            <w:r>
              <w:rPr>
                <w:lang w:val="en-GB"/>
              </w:rPr>
              <w:t xml:space="preserve">/ </w:t>
            </w:r>
            <w:proofErr w:type="spellEnd"/>
            <w:r w:rsidRPr="009B4492">
              <w:rPr>
                <w:lang w:val="en-GB"/>
              </w:rPr>
              <w:t>Teaching</w:t>
            </w:r>
            <w:r>
              <w:rPr>
                <w:lang w:val="en-GB"/>
              </w:rPr>
              <w:t xml:space="preserve">/ </w:t>
            </w:r>
            <w:r w:rsidRPr="009B4492">
              <w:rPr>
                <w:b/>
                <w:bCs/>
                <w:lang w:val="en-GB"/>
              </w:rPr>
              <w:t>Writing</w:t>
            </w:r>
            <w:r>
              <w:rPr>
                <w:lang w:val="en-GB"/>
              </w:rPr>
              <w:t xml:space="preserve">/ </w:t>
            </w:r>
            <w:r w:rsidRPr="009B4492">
              <w:rPr>
                <w:lang w:val="en-GB"/>
              </w:rPr>
              <w:t>Marking and grading</w:t>
            </w:r>
            <w:r>
              <w:rPr>
                <w:lang w:val="en-GB"/>
              </w:rPr>
              <w:t xml:space="preserve">/ </w:t>
            </w:r>
          </w:p>
          <w:sdt>
            <w:sdtPr>
              <w:rPr>
                <w:lang w:val="en-GB"/>
              </w:rPr>
              <w:id w:val="-1954003311"/>
              <w:placeholder>
                <w:docPart w:val="36796FB4B19F2945838A0B86B27A2310"/>
              </w:placeholder>
              <w:temporary/>
              <w:showingPlcHdr/>
              <w15:appearance w15:val="hidden"/>
            </w:sdtPr>
            <w:sdtEndPr/>
            <w:sdtContent>
              <w:p w14:paraId="78DA1122" w14:textId="77777777" w:rsidR="00036450" w:rsidRPr="00DA230E" w:rsidRDefault="004813B3" w:rsidP="009B4492">
                <w:pPr>
                  <w:pStyle w:val="Heading3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CONTACT</w:t>
                </w:r>
              </w:p>
            </w:sdtContent>
          </w:sdt>
          <w:sdt>
            <w:sdtPr>
              <w:rPr>
                <w:lang w:val="en-GB"/>
              </w:rPr>
              <w:id w:val="1111563247"/>
              <w:placeholder>
                <w:docPart w:val="C8E451B72A184942A70C779E9456A692"/>
              </w:placeholder>
              <w:temporary/>
              <w:showingPlcHdr/>
              <w15:appearance w15:val="hidden"/>
            </w:sdtPr>
            <w:sdtEndPr/>
            <w:sdtContent>
              <w:p w14:paraId="60D04554" w14:textId="77777777" w:rsidR="004D3011" w:rsidRPr="00DA230E" w:rsidRDefault="004D3011" w:rsidP="009B4492">
                <w:pPr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PHONE NUMBER:</w:t>
                </w:r>
              </w:p>
            </w:sdtContent>
          </w:sdt>
          <w:p w14:paraId="31008AA6" w14:textId="0D473EEC" w:rsidR="004D3011" w:rsidRPr="00DA230E" w:rsidRDefault="009B4492" w:rsidP="009B4492">
            <w:pPr>
              <w:rPr>
                <w:lang w:val="en-GB"/>
              </w:rPr>
            </w:pPr>
            <w:r>
              <w:rPr>
                <w:noProof/>
                <w:sz w:val="22"/>
                <w:lang w:val="en-GB"/>
              </w:rPr>
              <w:t>07815292674</w:t>
            </w:r>
          </w:p>
          <w:p w14:paraId="7CD3C1B1" w14:textId="77777777" w:rsidR="004D3011" w:rsidRPr="00DA230E" w:rsidRDefault="004D3011" w:rsidP="009B4492">
            <w:pPr>
              <w:rPr>
                <w:lang w:val="en-GB"/>
              </w:rPr>
            </w:pPr>
          </w:p>
          <w:sdt>
            <w:sdtPr>
              <w:rPr>
                <w:lang w:val="en-GB"/>
              </w:rPr>
              <w:id w:val="67859272"/>
              <w:placeholder>
                <w:docPart w:val="12EFE908BE861846BCAA5EE755D681B4"/>
              </w:placeholder>
              <w:temporary/>
              <w:showingPlcHdr/>
              <w15:appearance w15:val="hidden"/>
            </w:sdtPr>
            <w:sdtEndPr/>
            <w:sdtContent>
              <w:p w14:paraId="62BA96C3" w14:textId="77777777" w:rsidR="004D3011" w:rsidRPr="00DA230E" w:rsidRDefault="004D3011" w:rsidP="009B4492">
                <w:pPr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WEBSITE:</w:t>
                </w:r>
              </w:p>
            </w:sdtContent>
          </w:sdt>
          <w:p w14:paraId="2B36B399" w14:textId="1D83ECF4" w:rsidR="004D3011" w:rsidRPr="00DA230E" w:rsidRDefault="009B4492" w:rsidP="009B4492">
            <w:pPr>
              <w:rPr>
                <w:lang w:val="en-GB"/>
              </w:rPr>
            </w:pPr>
            <w:r w:rsidRPr="005039AE">
              <w:rPr>
                <w:noProof/>
                <w:szCs w:val="18"/>
                <w:lang w:val="en-GB" w:bidi="en-GB"/>
              </w:rPr>
              <w:t>https://www.linkedin.com/in/emily-bonney-411149112/</w:t>
            </w:r>
          </w:p>
          <w:p w14:paraId="6C94B89D" w14:textId="77777777" w:rsidR="004D3011" w:rsidRPr="00DA230E" w:rsidRDefault="004D3011" w:rsidP="009B4492">
            <w:pPr>
              <w:rPr>
                <w:lang w:val="en-GB"/>
              </w:rPr>
            </w:pPr>
          </w:p>
          <w:sdt>
            <w:sdtPr>
              <w:rPr>
                <w:lang w:val="en-GB"/>
              </w:rPr>
              <w:id w:val="-240260293"/>
              <w:placeholder>
                <w:docPart w:val="6C9F90550D16CF4193264AA86CFE4C2D"/>
              </w:placeholder>
              <w:temporary/>
              <w:showingPlcHdr/>
              <w15:appearance w15:val="hidden"/>
            </w:sdtPr>
            <w:sdtEndPr/>
            <w:sdtContent>
              <w:p w14:paraId="207B5C8B" w14:textId="77777777" w:rsidR="004D3011" w:rsidRPr="00DA230E" w:rsidRDefault="004D3011" w:rsidP="009B4492">
                <w:pPr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EMAIL ADDRESS:</w:t>
                </w:r>
              </w:p>
            </w:sdtContent>
          </w:sdt>
          <w:p w14:paraId="3799FD90" w14:textId="0F0096D5" w:rsidR="00036450" w:rsidRPr="00DA230E" w:rsidRDefault="009B4492" w:rsidP="009B4492">
            <w:pPr>
              <w:rPr>
                <w:rStyle w:val="Hyperlink"/>
                <w:lang w:val="en-GB"/>
              </w:rPr>
            </w:pPr>
            <w:r>
              <w:rPr>
                <w:lang w:val="en-GB"/>
              </w:rPr>
              <w:t>emilyadshead@hotmail.com</w:t>
            </w:r>
          </w:p>
          <w:sdt>
            <w:sdtPr>
              <w:rPr>
                <w:lang w:val="en-GB"/>
              </w:rPr>
              <w:id w:val="-1444214663"/>
              <w:placeholder>
                <w:docPart w:val="E9C034C22A986D41A2E79B525CF87A98"/>
              </w:placeholder>
              <w:temporary/>
              <w:showingPlcHdr/>
              <w15:appearance w15:val="hidden"/>
            </w:sdtPr>
            <w:sdtEndPr/>
            <w:sdtContent>
              <w:p w14:paraId="29A15894" w14:textId="77777777" w:rsidR="004D3011" w:rsidRPr="00DA230E" w:rsidRDefault="002400EB" w:rsidP="009B4492">
                <w:pPr>
                  <w:pStyle w:val="Heading3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HOBBIES</w:t>
                </w:r>
              </w:p>
            </w:sdtContent>
          </w:sdt>
          <w:p w14:paraId="2DCFE262" w14:textId="760040C0" w:rsidR="004D3011" w:rsidRPr="00DA230E" w:rsidRDefault="009B4492" w:rsidP="009B4492">
            <w:pPr>
              <w:rPr>
                <w:lang w:val="en-GB"/>
              </w:rPr>
            </w:pPr>
            <w:r>
              <w:rPr>
                <w:lang w:val="en-GB"/>
              </w:rPr>
              <w:t>Gym/ fitness</w:t>
            </w:r>
          </w:p>
          <w:p w14:paraId="1B2CA16C" w14:textId="1CEA9CEA" w:rsidR="004D3011" w:rsidRPr="00DA230E" w:rsidRDefault="009B4492" w:rsidP="009B4492">
            <w:pPr>
              <w:rPr>
                <w:lang w:val="en-GB"/>
              </w:rPr>
            </w:pPr>
            <w:r>
              <w:rPr>
                <w:lang w:val="en-GB"/>
              </w:rPr>
              <w:t>Music (singing in a band, watching live music)</w:t>
            </w:r>
          </w:p>
          <w:p w14:paraId="256D228D" w14:textId="5899F933" w:rsidR="004D3011" w:rsidRPr="00DA230E" w:rsidRDefault="009B4492" w:rsidP="009B4492">
            <w:pPr>
              <w:rPr>
                <w:lang w:val="en-GB"/>
              </w:rPr>
            </w:pPr>
            <w:r>
              <w:rPr>
                <w:lang w:val="en-GB"/>
              </w:rPr>
              <w:t xml:space="preserve">As of 3 and a half years ago, petting zoos and Gruffalo stuff. </w:t>
            </w:r>
          </w:p>
        </w:tc>
        <w:tc>
          <w:tcPr>
            <w:tcW w:w="250" w:type="dxa"/>
          </w:tcPr>
          <w:p w14:paraId="66D33F55" w14:textId="77777777" w:rsidR="001B2ABD" w:rsidRPr="00DA230E" w:rsidRDefault="001B2ABD" w:rsidP="009B4492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7207" w:type="dxa"/>
            <w:gridSpan w:val="2"/>
          </w:tcPr>
          <w:sdt>
            <w:sdtPr>
              <w:rPr>
                <w:lang w:val="en-GB"/>
              </w:rPr>
              <w:id w:val="1049110328"/>
              <w:placeholder>
                <w:docPart w:val="EF78DBB9BD52554B9D29CA39E706C904"/>
              </w:placeholder>
              <w:temporary/>
              <w:showingPlcHdr/>
              <w15:appearance w15:val="hidden"/>
            </w:sdtPr>
            <w:sdtEndPr/>
            <w:sdtContent>
              <w:p w14:paraId="51317DFD" w14:textId="77777777" w:rsidR="001B2ABD" w:rsidRPr="00DA230E" w:rsidRDefault="00E25A26" w:rsidP="009B4492">
                <w:pPr>
                  <w:pStyle w:val="Heading2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EDUCATION</w:t>
                </w:r>
              </w:p>
            </w:sdtContent>
          </w:sdt>
          <w:p w14:paraId="127F8A1D" w14:textId="58A51649" w:rsidR="00036450" w:rsidRDefault="009B4492" w:rsidP="009B4492">
            <w:pPr>
              <w:rPr>
                <w:b/>
                <w:bCs/>
              </w:rPr>
            </w:pPr>
            <w:r w:rsidRPr="009B4492">
              <w:rPr>
                <w:b/>
                <w:bCs/>
              </w:rPr>
              <w:t>MSc in Psychological Wellbeing and Clinical Practice</w:t>
            </w:r>
          </w:p>
          <w:p w14:paraId="6251C3AA" w14:textId="424CB7F5" w:rsidR="009B4492" w:rsidRPr="009B4492" w:rsidRDefault="009B4492" w:rsidP="009B449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</w:rPr>
              <w:t>2018-2019</w:t>
            </w:r>
          </w:p>
          <w:p w14:paraId="7338D1E6" w14:textId="77777777" w:rsidR="009B4492" w:rsidRDefault="009B4492" w:rsidP="009B4492">
            <w:pPr>
              <w:rPr>
                <w:lang w:val="en-GB" w:bidi="en-GB"/>
              </w:rPr>
            </w:pPr>
            <w:r>
              <w:rPr>
                <w:lang w:val="en-GB" w:bidi="en-GB"/>
              </w:rPr>
              <w:t xml:space="preserve">My final dissertation included an analysis of teacher mental health and safeguarding understanding. </w:t>
            </w:r>
          </w:p>
          <w:p w14:paraId="5E7A098D" w14:textId="77777777" w:rsidR="009B4492" w:rsidRDefault="009B4492" w:rsidP="009B4492">
            <w:pPr>
              <w:rPr>
                <w:lang w:val="en-GB" w:bidi="en-GB"/>
              </w:rPr>
            </w:pPr>
          </w:p>
          <w:p w14:paraId="72B533D6" w14:textId="77777777" w:rsidR="009B4492" w:rsidRPr="009B4492" w:rsidRDefault="009B4492" w:rsidP="009B4492">
            <w:pPr>
              <w:rPr>
                <w:b/>
                <w:bCs/>
              </w:rPr>
            </w:pPr>
            <w:r w:rsidRPr="009B4492">
              <w:rPr>
                <w:b/>
                <w:bCs/>
              </w:rPr>
              <w:t>PGCE in FE</w:t>
            </w:r>
          </w:p>
          <w:p w14:paraId="12B9A01F" w14:textId="77777777" w:rsidR="009B4492" w:rsidRDefault="009B4492" w:rsidP="009B4492">
            <w:pPr>
              <w:rPr>
                <w:b/>
                <w:bCs/>
                <w:lang w:val="en-GB" w:bidi="en-GB"/>
              </w:rPr>
            </w:pPr>
            <w:r w:rsidRPr="009B4492">
              <w:rPr>
                <w:b/>
                <w:bCs/>
                <w:lang w:val="en-GB" w:bidi="en-GB"/>
              </w:rPr>
              <w:t>2013-2014</w:t>
            </w:r>
          </w:p>
          <w:p w14:paraId="1E8769B1" w14:textId="681947C7" w:rsidR="00036450" w:rsidRPr="009B4492" w:rsidRDefault="009B4492" w:rsidP="009B4492">
            <w:pPr>
              <w:rPr>
                <w:lang w:val="en-GB" w:bidi="en-GB"/>
              </w:rPr>
            </w:pPr>
            <w:r>
              <w:rPr>
                <w:lang w:val="en-GB" w:bidi="en-GB"/>
              </w:rPr>
              <w:t xml:space="preserve">Action research investigated psychological approaches and interventions, asking the question of whether any specific approach was more effective for teaching and learning. </w:t>
            </w:r>
            <w:r w:rsidRPr="009B4492">
              <w:rPr>
                <w:b/>
                <w:bCs/>
                <w:lang w:val="en-GB" w:bidi="en-GB"/>
              </w:rPr>
              <w:br/>
            </w:r>
          </w:p>
          <w:p w14:paraId="4BEE7DCC" w14:textId="0E7AD3E5" w:rsidR="00036450" w:rsidRPr="009B4492" w:rsidRDefault="009B4492" w:rsidP="009B4492">
            <w:pPr>
              <w:rPr>
                <w:b/>
                <w:bCs/>
                <w:lang w:val="en-GB"/>
              </w:rPr>
            </w:pPr>
            <w:r w:rsidRPr="009B4492">
              <w:rPr>
                <w:b/>
                <w:bCs/>
              </w:rPr>
              <w:t>BSc Psychology (hons)</w:t>
            </w:r>
          </w:p>
          <w:p w14:paraId="175CD46D" w14:textId="10EDEFDD" w:rsidR="00036450" w:rsidRPr="009B4492" w:rsidRDefault="009B4492" w:rsidP="009B4492">
            <w:pPr>
              <w:pStyle w:val="Date"/>
              <w:rPr>
                <w:b/>
                <w:bCs/>
                <w:lang w:val="en-GB"/>
              </w:rPr>
            </w:pPr>
            <w:r w:rsidRPr="009B4492">
              <w:rPr>
                <w:b/>
                <w:bCs/>
                <w:lang w:val="en-GB"/>
              </w:rPr>
              <w:t>2010-2013</w:t>
            </w:r>
          </w:p>
          <w:p w14:paraId="5F4E20DA" w14:textId="47E7AF02" w:rsidR="00036450" w:rsidRPr="00DA230E" w:rsidRDefault="009B4492" w:rsidP="009B4492">
            <w:pPr>
              <w:rPr>
                <w:lang w:val="en-GB"/>
              </w:rPr>
            </w:pPr>
            <w:r>
              <w:rPr>
                <w:lang w:val="en-GB"/>
              </w:rPr>
              <w:t xml:space="preserve">Dissertation looked at the impact of socioeconomic status on musical taste. </w:t>
            </w:r>
          </w:p>
          <w:sdt>
            <w:sdtPr>
              <w:rPr>
                <w:lang w:val="en-GB"/>
              </w:rPr>
              <w:id w:val="1001553383"/>
              <w:placeholder>
                <w:docPart w:val="6784ADB4E30CE740874895D397F8690C"/>
              </w:placeholder>
              <w:temporary/>
              <w:showingPlcHdr/>
              <w15:appearance w15:val="hidden"/>
            </w:sdtPr>
            <w:sdtEndPr/>
            <w:sdtContent>
              <w:p w14:paraId="534F416E" w14:textId="77777777" w:rsidR="00036450" w:rsidRPr="00DA230E" w:rsidRDefault="00036450" w:rsidP="009B4492">
                <w:pPr>
                  <w:pStyle w:val="Heading2"/>
                  <w:rPr>
                    <w:lang w:val="en-GB"/>
                  </w:rPr>
                </w:pPr>
                <w:r w:rsidRPr="00DA230E">
                  <w:rPr>
                    <w:lang w:val="en-GB" w:bidi="en-GB"/>
                  </w:rPr>
                  <w:t>WORK EXPERIENCE</w:t>
                </w:r>
              </w:p>
            </w:sdtContent>
          </w:sdt>
          <w:p w14:paraId="780D9B13" w14:textId="77777777" w:rsidR="009B4492" w:rsidRDefault="009B4492" w:rsidP="009B4492">
            <w:pPr>
              <w:rPr>
                <w:rFonts w:ascii="Calibri" w:hAnsi="Calibri" w:cs="Calibri"/>
                <w:sz w:val="20"/>
              </w:rPr>
            </w:pPr>
            <w:r>
              <w:rPr>
                <w:b/>
                <w:lang w:val="en-GB"/>
              </w:rPr>
              <w:t xml:space="preserve">Burnley college- </w:t>
            </w:r>
            <w:r w:rsidRPr="009B4492">
              <w:rPr>
                <w:b/>
                <w:bCs/>
              </w:rPr>
              <w:t>Programme Leader in Psychology, Psychotherapy and Counselling</w:t>
            </w:r>
            <w:r>
              <w:rPr>
                <w:b/>
                <w:bCs/>
              </w:rPr>
              <w:t xml:space="preserve"> Jan 2023-Jan 202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</w:p>
          <w:p w14:paraId="3AB9817E" w14:textId="77777777" w:rsidR="009B4492" w:rsidRDefault="009B4492" w:rsidP="009B4492">
            <w:pPr>
              <w:rPr>
                <w:rFonts w:ascii="Calibri" w:hAnsi="Calibri" w:cs="Calibri"/>
                <w:sz w:val="20"/>
              </w:rPr>
            </w:pPr>
          </w:p>
          <w:p w14:paraId="200DB9A0" w14:textId="2909266C" w:rsidR="00036450" w:rsidRPr="009B4492" w:rsidRDefault="009B4492" w:rsidP="009B4492">
            <w:pPr>
              <w:rPr>
                <w:rFonts w:ascii="Calibri" w:hAnsi="Calibri" w:cs="Calibri"/>
                <w:sz w:val="20"/>
                <w:szCs w:val="16"/>
              </w:rPr>
            </w:pPr>
            <w:r>
              <w:rPr>
                <w:rFonts w:ascii="Calibri" w:hAnsi="Calibri" w:cs="Calibri"/>
                <w:sz w:val="20"/>
              </w:rPr>
              <w:t xml:space="preserve">Handling data such as achievement, attendance, retainment. Managing tutorials and structuring timetables, deadlines, short </w:t>
            </w:r>
            <w:proofErr w:type="gramStart"/>
            <w:r>
              <w:rPr>
                <w:rFonts w:ascii="Calibri" w:hAnsi="Calibri" w:cs="Calibri"/>
                <w:sz w:val="20"/>
              </w:rPr>
              <w:t>term</w:t>
            </w:r>
            <w:proofErr w:type="gramEnd"/>
            <w:r>
              <w:rPr>
                <w:rFonts w:ascii="Calibri" w:hAnsi="Calibri" w:cs="Calibri"/>
                <w:sz w:val="20"/>
              </w:rPr>
              <w:t xml:space="preserve"> and </w:t>
            </w:r>
            <w:r>
              <w:rPr>
                <w:rFonts w:ascii="Calibri" w:hAnsi="Calibri" w:cs="Calibri"/>
                <w:sz w:val="20"/>
              </w:rPr>
              <w:t>long-term</w:t>
            </w:r>
            <w:r>
              <w:rPr>
                <w:rFonts w:ascii="Calibri" w:hAnsi="Calibri" w:cs="Calibri"/>
                <w:sz w:val="20"/>
              </w:rPr>
              <w:t xml:space="preserve"> goals for the cours</w:t>
            </w:r>
            <w:r>
              <w:rPr>
                <w:rFonts w:ascii="Calibri" w:hAnsi="Calibri" w:cs="Calibri"/>
                <w:sz w:val="20"/>
              </w:rPr>
              <w:t>e</w:t>
            </w:r>
            <w:r>
              <w:rPr>
                <w:rFonts w:ascii="Calibri" w:hAnsi="Calibri" w:cs="Calibri"/>
                <w:sz w:val="20"/>
              </w:rPr>
              <w:t>. Supporting staff in the team with the teaching and learning practice. Being involved with university boards for programme.</w:t>
            </w:r>
            <w:r w:rsidR="00036450" w:rsidRPr="00DA230E">
              <w:rPr>
                <w:lang w:val="en-GB" w:bidi="en-GB"/>
              </w:rPr>
              <w:t xml:space="preserve"> </w:t>
            </w:r>
            <w:r w:rsidRPr="00C166D1">
              <w:rPr>
                <w:rFonts w:ascii="Calibri" w:hAnsi="Calibri" w:cs="Calibri"/>
                <w:sz w:val="20"/>
                <w:szCs w:val="16"/>
              </w:rPr>
              <w:t xml:space="preserve"> </w:t>
            </w:r>
            <w:r w:rsidRPr="00C166D1">
              <w:rPr>
                <w:rFonts w:ascii="Calibri" w:hAnsi="Calibri" w:cs="Calibri"/>
                <w:sz w:val="20"/>
                <w:szCs w:val="16"/>
              </w:rPr>
              <w:t xml:space="preserve">Assisting in the development of </w:t>
            </w:r>
            <w:proofErr w:type="gramStart"/>
            <w:r w:rsidRPr="00C166D1">
              <w:rPr>
                <w:rFonts w:ascii="Calibri" w:hAnsi="Calibri" w:cs="Calibri"/>
                <w:sz w:val="20"/>
                <w:szCs w:val="16"/>
              </w:rPr>
              <w:t>brand new</w:t>
            </w:r>
            <w:proofErr w:type="gramEnd"/>
            <w:r w:rsidRPr="00C166D1">
              <w:rPr>
                <w:rFonts w:ascii="Calibri" w:hAnsi="Calibri" w:cs="Calibri"/>
                <w:sz w:val="20"/>
                <w:szCs w:val="16"/>
              </w:rPr>
              <w:t xml:space="preserve"> specifications for Burnley College including BTEC Applied Psychology and</w:t>
            </w:r>
            <w:r>
              <w:rPr>
                <w:rFonts w:ascii="Calibri" w:hAnsi="Calibri" w:cs="Calibri"/>
                <w:sz w:val="20"/>
                <w:szCs w:val="16"/>
              </w:rPr>
              <w:t xml:space="preserve"> OCR.</w:t>
            </w:r>
          </w:p>
          <w:p w14:paraId="4156E7E1" w14:textId="658DF939" w:rsidR="004D3011" w:rsidRDefault="004D3011" w:rsidP="009B4492">
            <w:pPr>
              <w:rPr>
                <w:lang w:val="en-GB"/>
              </w:rPr>
            </w:pPr>
          </w:p>
          <w:p w14:paraId="7856849E" w14:textId="6627033A" w:rsidR="009B4492" w:rsidRPr="009B4492" w:rsidRDefault="009B4492" w:rsidP="009B4492">
            <w:r w:rsidRPr="009B4492">
              <w:rPr>
                <w:b/>
                <w:bCs/>
                <w:lang w:val="en-GB"/>
              </w:rPr>
              <w:t>UCLAN</w:t>
            </w:r>
            <w:r>
              <w:rPr>
                <w:b/>
                <w:bCs/>
                <w:lang w:val="en-GB"/>
              </w:rPr>
              <w:t xml:space="preserve">/ Burnley College- </w:t>
            </w:r>
            <w:r w:rsidRPr="009B4492">
              <w:rPr>
                <w:b/>
                <w:bCs/>
              </w:rPr>
              <w:t>Lecturer of Psychology</w:t>
            </w:r>
          </w:p>
          <w:p w14:paraId="3E0A70AA" w14:textId="32BFA9C6" w:rsidR="004D3011" w:rsidRDefault="009B4492" w:rsidP="009B4492">
            <w:pPr>
              <w:rPr>
                <w:b/>
                <w:bCs/>
                <w:lang w:val="en-GB"/>
              </w:rPr>
            </w:pPr>
            <w:r w:rsidRPr="009B4492">
              <w:rPr>
                <w:b/>
                <w:bCs/>
                <w:lang w:val="en-GB"/>
              </w:rPr>
              <w:t>2014-2019</w:t>
            </w:r>
          </w:p>
          <w:p w14:paraId="0E697456" w14:textId="77777777" w:rsidR="009B4492" w:rsidRPr="009B4492" w:rsidRDefault="009B4492" w:rsidP="009B4492">
            <w:pPr>
              <w:rPr>
                <w:b/>
                <w:bCs/>
                <w:lang w:val="en-GB"/>
              </w:rPr>
            </w:pPr>
          </w:p>
          <w:p w14:paraId="22B9DC77" w14:textId="22DF1892" w:rsidR="004D3011" w:rsidRDefault="009B4492" w:rsidP="009B4492">
            <w:pPr>
              <w:rPr>
                <w:rFonts w:ascii="Calibri" w:hAnsi="Calibri" w:cs="Calibri"/>
                <w:spacing w:val="-6"/>
                <w:sz w:val="20"/>
              </w:rPr>
            </w:pPr>
            <w:r>
              <w:rPr>
                <w:rFonts w:ascii="Calibri" w:hAnsi="Calibri" w:cs="Calibri"/>
                <w:spacing w:val="-6"/>
                <w:sz w:val="20"/>
              </w:rPr>
              <w:t xml:space="preserve">Lecturing to Foundation Entry (Level 3) Psychology </w:t>
            </w:r>
            <w:r>
              <w:rPr>
                <w:rFonts w:ascii="Calibri" w:hAnsi="Calibri" w:cs="Calibri"/>
                <w:spacing w:val="-6"/>
                <w:sz w:val="20"/>
              </w:rPr>
              <w:t xml:space="preserve">and </w:t>
            </w:r>
            <w:r>
              <w:rPr>
                <w:rFonts w:ascii="Calibri" w:hAnsi="Calibri" w:cs="Calibri"/>
                <w:spacing w:val="-6"/>
                <w:sz w:val="20"/>
              </w:rPr>
              <w:t xml:space="preserve">Psychology Degree (BSc) students for </w:t>
            </w:r>
            <w:proofErr w:type="spellStart"/>
            <w:r>
              <w:rPr>
                <w:rFonts w:ascii="Calibri" w:hAnsi="Calibri" w:cs="Calibri"/>
                <w:spacing w:val="-6"/>
                <w:sz w:val="20"/>
              </w:rPr>
              <w:t>UCLan</w:t>
            </w:r>
            <w:proofErr w:type="spellEnd"/>
            <w:r>
              <w:rPr>
                <w:rFonts w:ascii="Calibri" w:hAnsi="Calibri" w:cs="Calibri"/>
                <w:spacing w:val="-6"/>
                <w:sz w:val="20"/>
              </w:rPr>
              <w:t xml:space="preserve">. </w:t>
            </w:r>
            <w:r>
              <w:rPr>
                <w:rFonts w:ascii="Calibri" w:hAnsi="Calibri" w:cs="Calibri"/>
                <w:spacing w:val="-6"/>
                <w:sz w:val="20"/>
              </w:rPr>
              <w:t xml:space="preserve">Lecturing first year Psychotherapy and Counselling students (BA) for </w:t>
            </w:r>
            <w:proofErr w:type="spellStart"/>
            <w:proofErr w:type="gramStart"/>
            <w:r>
              <w:rPr>
                <w:rFonts w:ascii="Calibri" w:hAnsi="Calibri" w:cs="Calibri"/>
                <w:spacing w:val="-6"/>
                <w:sz w:val="20"/>
              </w:rPr>
              <w:t>UCLan</w:t>
            </w:r>
            <w:proofErr w:type="spellEnd"/>
            <w:r>
              <w:rPr>
                <w:rFonts w:ascii="Calibri" w:hAnsi="Calibri" w:cs="Calibri"/>
                <w:spacing w:val="-6"/>
                <w:sz w:val="20"/>
              </w:rPr>
              <w:t>;  first</w:t>
            </w:r>
            <w:proofErr w:type="gramEnd"/>
            <w:r>
              <w:rPr>
                <w:rFonts w:ascii="Calibri" w:hAnsi="Calibri" w:cs="Calibri"/>
                <w:spacing w:val="-6"/>
                <w:sz w:val="20"/>
              </w:rPr>
              <w:t xml:space="preserve"> year PPC for Bolton Uni and thirds year Education BSc. </w:t>
            </w:r>
            <w:r>
              <w:rPr>
                <w:rFonts w:ascii="Calibri" w:hAnsi="Calibri" w:cs="Calibri"/>
                <w:spacing w:val="-6"/>
                <w:sz w:val="20"/>
              </w:rPr>
              <w:t xml:space="preserve"> </w:t>
            </w:r>
            <w:r>
              <w:rPr>
                <w:rFonts w:ascii="Calibri" w:hAnsi="Calibri" w:cs="Calibri"/>
                <w:spacing w:val="-6"/>
                <w:sz w:val="20"/>
              </w:rPr>
              <w:t xml:space="preserve">Lecturing in Year 3 </w:t>
            </w:r>
            <w:proofErr w:type="spellStart"/>
            <w:r>
              <w:rPr>
                <w:rFonts w:ascii="Calibri" w:hAnsi="Calibri" w:cs="Calibri"/>
                <w:spacing w:val="-6"/>
                <w:sz w:val="20"/>
              </w:rPr>
              <w:t>Behavioural</w:t>
            </w:r>
            <w:proofErr w:type="spellEnd"/>
            <w:r>
              <w:rPr>
                <w:rFonts w:ascii="Calibri" w:hAnsi="Calibri" w:cs="Calibri"/>
                <w:spacing w:val="-6"/>
                <w:sz w:val="20"/>
              </w:rPr>
              <w:t xml:space="preserve"> Scienc</w:t>
            </w:r>
            <w:r>
              <w:rPr>
                <w:rFonts w:ascii="Calibri" w:hAnsi="Calibri" w:cs="Calibri"/>
                <w:spacing w:val="-6"/>
                <w:sz w:val="20"/>
              </w:rPr>
              <w:t xml:space="preserve">e. Development of enrichment opportunities for students, including trips, </w:t>
            </w:r>
            <w:proofErr w:type="gramStart"/>
            <w:r>
              <w:rPr>
                <w:rFonts w:ascii="Calibri" w:hAnsi="Calibri" w:cs="Calibri"/>
                <w:spacing w:val="-6"/>
                <w:sz w:val="20"/>
              </w:rPr>
              <w:t>conferences</w:t>
            </w:r>
            <w:proofErr w:type="gramEnd"/>
            <w:r>
              <w:rPr>
                <w:rFonts w:ascii="Calibri" w:hAnsi="Calibri" w:cs="Calibri"/>
                <w:spacing w:val="-6"/>
                <w:sz w:val="20"/>
              </w:rPr>
              <w:t xml:space="preserve"> and guest lectures. Mentoring PGCE students. </w:t>
            </w:r>
          </w:p>
          <w:p w14:paraId="74124F42" w14:textId="77777777" w:rsidR="009B4492" w:rsidRPr="00DA230E" w:rsidRDefault="009B4492" w:rsidP="009B4492">
            <w:pPr>
              <w:rPr>
                <w:lang w:val="en-GB"/>
              </w:rPr>
            </w:pPr>
          </w:p>
          <w:p w14:paraId="1D9DCBDC" w14:textId="0C99FD60" w:rsidR="004D3011" w:rsidRDefault="009B4492" w:rsidP="009B449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Runshaw College- Psychology Lecturer (A Level)</w:t>
            </w:r>
          </w:p>
          <w:p w14:paraId="5352D56F" w14:textId="3EB60714" w:rsidR="009B4492" w:rsidRDefault="009B4492" w:rsidP="009B4492">
            <w:pPr>
              <w:rPr>
                <w:b/>
                <w:lang w:val="en-GB"/>
              </w:rPr>
            </w:pPr>
            <w:r>
              <w:rPr>
                <w:b/>
                <w:lang w:val="en-GB"/>
              </w:rPr>
              <w:t>Jan 2020- Dec 2022, Jan 2024- Present</w:t>
            </w:r>
          </w:p>
          <w:p w14:paraId="7F8D41EC" w14:textId="77777777" w:rsidR="009B4492" w:rsidRPr="009B4492" w:rsidRDefault="009B4492" w:rsidP="009B4492">
            <w:pPr>
              <w:rPr>
                <w:bCs/>
                <w:lang w:val="en-GB"/>
              </w:rPr>
            </w:pPr>
          </w:p>
          <w:p w14:paraId="658143B8" w14:textId="153951CA" w:rsidR="009B4492" w:rsidRPr="009B4492" w:rsidRDefault="009B4492" w:rsidP="009B4492">
            <w:pPr>
              <w:rPr>
                <w:lang w:val="en-GB"/>
              </w:rPr>
            </w:pPr>
            <w:r>
              <w:rPr>
                <w:rFonts w:ascii="Calibri" w:hAnsi="Calibri" w:cs="Calibri"/>
                <w:spacing w:val="-6"/>
                <w:sz w:val="20"/>
              </w:rPr>
              <w:t>Teaching AS and A-level students OCR and Edexcel Psychology. This includes presentation of the information, facilitation of learning and aiding students through practice exam questions</w:t>
            </w:r>
            <w:r>
              <w:rPr>
                <w:rFonts w:ascii="Calibri" w:hAnsi="Calibri" w:cs="Calibri"/>
                <w:spacing w:val="-6"/>
                <w:sz w:val="20"/>
              </w:rPr>
              <w:t>.</w:t>
            </w:r>
            <w:r>
              <w:rPr>
                <w:lang w:val="en-GB"/>
              </w:rPr>
              <w:t xml:space="preserve"> </w:t>
            </w:r>
            <w:r w:rsidR="00036450" w:rsidRPr="00DA230E">
              <w:rPr>
                <w:lang w:val="en-GB" w:bidi="en-GB"/>
              </w:rPr>
              <w:t xml:space="preserve"> </w:t>
            </w:r>
          </w:p>
        </w:tc>
      </w:tr>
    </w:tbl>
    <w:p w14:paraId="1C730175" w14:textId="77777777" w:rsidR="000B4EBE" w:rsidRPr="00DA230E" w:rsidRDefault="000B4EBE" w:rsidP="009B4492">
      <w:pPr>
        <w:tabs>
          <w:tab w:val="left" w:pos="990"/>
        </w:tabs>
        <w:rPr>
          <w:lang w:val="en-GB"/>
        </w:rPr>
      </w:pPr>
    </w:p>
    <w:sectPr w:rsidR="0043117B" w:rsidRPr="00DA230E" w:rsidSect="00CD7668">
      <w:headerReference w:type="default" r:id="rId11"/>
      <w:pgSz w:w="11906" w:h="16838" w:code="9"/>
      <w:pgMar w:top="1418" w:right="680" w:bottom="720" w:left="720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BA5B8" w14:textId="77777777" w:rsidR="000B4EBE" w:rsidRDefault="000B4EBE" w:rsidP="000C45FF">
      <w:r>
        <w:separator/>
      </w:r>
    </w:p>
  </w:endnote>
  <w:endnote w:type="continuationSeparator" w:id="0">
    <w:p w14:paraId="0F084437" w14:textId="77777777" w:rsidR="000B4EBE" w:rsidRDefault="000B4EB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82FFF" w14:textId="77777777" w:rsidR="000B4EBE" w:rsidRDefault="000B4EBE" w:rsidP="000C45FF">
      <w:r>
        <w:separator/>
      </w:r>
    </w:p>
  </w:footnote>
  <w:footnote w:type="continuationSeparator" w:id="0">
    <w:p w14:paraId="603109F3" w14:textId="77777777" w:rsidR="000B4EBE" w:rsidRDefault="000B4EB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26393" w14:textId="77777777" w:rsidR="000C45FF" w:rsidRDefault="000C45FF">
    <w:pPr>
      <w:pStyle w:val="Header"/>
    </w:pPr>
    <w:r>
      <w:rPr>
        <w:noProof/>
        <w:lang w:val="en-GB" w:bidi="en-GB"/>
      </w:rPr>
      <w:drawing>
        <wp:anchor distT="0" distB="0" distL="114300" distR="114300" simplePos="0" relativeHeight="251658240" behindDoc="1" locked="0" layoutInCell="1" allowOverlap="1" wp14:anchorId="6C62A749" wp14:editId="1FB893B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22" name="Graphic 22" descr="decorative el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175B2"/>
    <w:multiLevelType w:val="hybridMultilevel"/>
    <w:tmpl w:val="93D4BA4C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3788896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92"/>
    <w:rsid w:val="00036450"/>
    <w:rsid w:val="000B4EBE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30481B"/>
    <w:rsid w:val="0037121F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867A0"/>
    <w:rsid w:val="007927F5"/>
    <w:rsid w:val="00802CA0"/>
    <w:rsid w:val="009742BE"/>
    <w:rsid w:val="009A016A"/>
    <w:rsid w:val="009B4492"/>
    <w:rsid w:val="00A2118D"/>
    <w:rsid w:val="00AD76E2"/>
    <w:rsid w:val="00B20152"/>
    <w:rsid w:val="00B70850"/>
    <w:rsid w:val="00C066B6"/>
    <w:rsid w:val="00C37BA1"/>
    <w:rsid w:val="00C4674C"/>
    <w:rsid w:val="00C506CF"/>
    <w:rsid w:val="00C72BED"/>
    <w:rsid w:val="00C9578B"/>
    <w:rsid w:val="00CD7668"/>
    <w:rsid w:val="00D2522B"/>
    <w:rsid w:val="00D5459D"/>
    <w:rsid w:val="00DA230E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723D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C37BA1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37BA1"/>
    <w:rPr>
      <w:color w:val="DD8047" w:themeColor="accent2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iboss/Library/Containers/com.microsoft.Word/Data/Library/Application%20Support/Microsoft/Office/16.0/DTS/Search/%7bE94E4AF5-7254-E447-8E30-090A414BFC8C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ACED3D8882AF142B4ED2ED8B70EE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C9EAB-14AF-A140-9EC1-F574D07469D3}"/>
      </w:docPartPr>
      <w:docPartBody>
        <w:p w:rsidR="002D2F4E" w:rsidRDefault="002D2F4E">
          <w:pPr>
            <w:pStyle w:val="9ACED3D8882AF142B4ED2ED8B70EEB57"/>
          </w:pPr>
          <w:r w:rsidRPr="00DA230E">
            <w:rPr>
              <w:lang w:bidi="en-GB"/>
            </w:rPr>
            <w:t>Profile</w:t>
          </w:r>
        </w:p>
      </w:docPartBody>
    </w:docPart>
    <w:docPart>
      <w:docPartPr>
        <w:name w:val="36796FB4B19F2945838A0B86B27A2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A60BF-E03D-4A4E-8F7D-B07606F8E308}"/>
      </w:docPartPr>
      <w:docPartBody>
        <w:p w:rsidR="002D2F4E" w:rsidRDefault="002D2F4E">
          <w:pPr>
            <w:pStyle w:val="36796FB4B19F2945838A0B86B27A2310"/>
          </w:pPr>
          <w:r w:rsidRPr="00DA230E">
            <w:rPr>
              <w:lang w:bidi="en-GB"/>
            </w:rPr>
            <w:t>CONTACT</w:t>
          </w:r>
        </w:p>
      </w:docPartBody>
    </w:docPart>
    <w:docPart>
      <w:docPartPr>
        <w:name w:val="C8E451B72A184942A70C779E9456A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18D15-6040-C149-9B0E-68F60A69EC19}"/>
      </w:docPartPr>
      <w:docPartBody>
        <w:p w:rsidR="002D2F4E" w:rsidRDefault="002D2F4E">
          <w:pPr>
            <w:pStyle w:val="C8E451B72A184942A70C779E9456A692"/>
          </w:pPr>
          <w:r w:rsidRPr="00DA230E">
            <w:rPr>
              <w:lang w:bidi="en-GB"/>
            </w:rPr>
            <w:t>PHONE NUMBER:</w:t>
          </w:r>
        </w:p>
      </w:docPartBody>
    </w:docPart>
    <w:docPart>
      <w:docPartPr>
        <w:name w:val="12EFE908BE861846BCAA5EE755D68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5AB41-9EAF-644F-A76A-AF547A33EDDA}"/>
      </w:docPartPr>
      <w:docPartBody>
        <w:p w:rsidR="002D2F4E" w:rsidRDefault="002D2F4E">
          <w:pPr>
            <w:pStyle w:val="12EFE908BE861846BCAA5EE755D681B4"/>
          </w:pPr>
          <w:r w:rsidRPr="00DA230E">
            <w:rPr>
              <w:lang w:bidi="en-GB"/>
            </w:rPr>
            <w:t>WEBSITE:</w:t>
          </w:r>
        </w:p>
      </w:docPartBody>
    </w:docPart>
    <w:docPart>
      <w:docPartPr>
        <w:name w:val="6C9F90550D16CF4193264AA86CFE4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07947-F78E-A140-9B1D-F9B0CE1024B1}"/>
      </w:docPartPr>
      <w:docPartBody>
        <w:p w:rsidR="002D2F4E" w:rsidRDefault="002D2F4E">
          <w:pPr>
            <w:pStyle w:val="6C9F90550D16CF4193264AA86CFE4C2D"/>
          </w:pPr>
          <w:r w:rsidRPr="00DA230E">
            <w:rPr>
              <w:lang w:bidi="en-GB"/>
            </w:rPr>
            <w:t>EMAIL ADDRESS:</w:t>
          </w:r>
        </w:p>
      </w:docPartBody>
    </w:docPart>
    <w:docPart>
      <w:docPartPr>
        <w:name w:val="E9C034C22A986D41A2E79B525CF87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4C3BA-9986-0646-9D70-C781293CEA25}"/>
      </w:docPartPr>
      <w:docPartBody>
        <w:p w:rsidR="002D2F4E" w:rsidRDefault="002D2F4E">
          <w:pPr>
            <w:pStyle w:val="E9C034C22A986D41A2E79B525CF87A98"/>
          </w:pPr>
          <w:r w:rsidRPr="00DA230E">
            <w:rPr>
              <w:lang w:bidi="en-GB"/>
            </w:rPr>
            <w:t>HOBBIES</w:t>
          </w:r>
        </w:p>
      </w:docPartBody>
    </w:docPart>
    <w:docPart>
      <w:docPartPr>
        <w:name w:val="EF78DBB9BD52554B9D29CA39E706C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4515-DA86-124D-9C5A-27213683F03D}"/>
      </w:docPartPr>
      <w:docPartBody>
        <w:p w:rsidR="002D2F4E" w:rsidRDefault="002D2F4E">
          <w:pPr>
            <w:pStyle w:val="EF78DBB9BD52554B9D29CA39E706C904"/>
          </w:pPr>
          <w:r w:rsidRPr="00DA230E">
            <w:rPr>
              <w:lang w:bidi="en-GB"/>
            </w:rPr>
            <w:t>EDUCATION</w:t>
          </w:r>
        </w:p>
      </w:docPartBody>
    </w:docPart>
    <w:docPart>
      <w:docPartPr>
        <w:name w:val="6784ADB4E30CE740874895D397F86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B736A-E49A-0E4D-85E5-5FF22B43D7CA}"/>
      </w:docPartPr>
      <w:docPartBody>
        <w:p w:rsidR="002D2F4E" w:rsidRDefault="002D2F4E">
          <w:pPr>
            <w:pStyle w:val="6784ADB4E30CE740874895D397F8690C"/>
          </w:pPr>
          <w:r w:rsidRPr="00DA230E">
            <w:rPr>
              <w:lang w:bidi="en-GB"/>
            </w:rPr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E5"/>
    <w:rsid w:val="002D2F4E"/>
    <w:rsid w:val="00D0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01E1A4418CC24A90CE61C0D89EF86C">
    <w:name w:val="7901E1A4418CC24A90CE61C0D89EF86C"/>
  </w:style>
  <w:style w:type="paragraph" w:customStyle="1" w:styleId="11F32A8197A62947A2CBD671560662DD">
    <w:name w:val="11F32A8197A62947A2CBD671560662DD"/>
  </w:style>
  <w:style w:type="paragraph" w:customStyle="1" w:styleId="9ACED3D8882AF142B4ED2ED8B70EEB57">
    <w:name w:val="9ACED3D8882AF142B4ED2ED8B70EEB57"/>
  </w:style>
  <w:style w:type="paragraph" w:customStyle="1" w:styleId="AB3132C88825444E89F64B6F13B3C7AA">
    <w:name w:val="AB3132C88825444E89F64B6F13B3C7AA"/>
  </w:style>
  <w:style w:type="paragraph" w:customStyle="1" w:styleId="36796FB4B19F2945838A0B86B27A2310">
    <w:name w:val="36796FB4B19F2945838A0B86B27A2310"/>
  </w:style>
  <w:style w:type="paragraph" w:customStyle="1" w:styleId="C8E451B72A184942A70C779E9456A692">
    <w:name w:val="C8E451B72A184942A70C779E9456A692"/>
  </w:style>
  <w:style w:type="paragraph" w:customStyle="1" w:styleId="3C5EBA271DBA484887A583D38DFB3D82">
    <w:name w:val="3C5EBA271DBA484887A583D38DFB3D82"/>
  </w:style>
  <w:style w:type="paragraph" w:customStyle="1" w:styleId="12EFE908BE861846BCAA5EE755D681B4">
    <w:name w:val="12EFE908BE861846BCAA5EE755D681B4"/>
  </w:style>
  <w:style w:type="paragraph" w:customStyle="1" w:styleId="0CA65E7D71C1DB44A673B8613A2B1C87">
    <w:name w:val="0CA65E7D71C1DB44A673B8613A2B1C87"/>
  </w:style>
  <w:style w:type="paragraph" w:customStyle="1" w:styleId="6C9F90550D16CF4193264AA86CFE4C2D">
    <w:name w:val="6C9F90550D16CF4193264AA86CFE4C2D"/>
  </w:style>
  <w:style w:type="character" w:styleId="Hyperlink">
    <w:name w:val="Hyperlink"/>
    <w:basedOn w:val="DefaultParagraphFont"/>
    <w:uiPriority w:val="99"/>
    <w:unhideWhenUsed/>
    <w:rPr>
      <w:color w:val="ED7D31" w:themeColor="accent2"/>
      <w:u w:val="single"/>
    </w:rPr>
  </w:style>
  <w:style w:type="paragraph" w:customStyle="1" w:styleId="53604655D0D70A488FAC1619214B7A07">
    <w:name w:val="53604655D0D70A488FAC1619214B7A07"/>
  </w:style>
  <w:style w:type="paragraph" w:customStyle="1" w:styleId="E9C034C22A986D41A2E79B525CF87A98">
    <w:name w:val="E9C034C22A986D41A2E79B525CF87A98"/>
  </w:style>
  <w:style w:type="paragraph" w:customStyle="1" w:styleId="6294FD52B1E2044F8F0CF527D80830F5">
    <w:name w:val="6294FD52B1E2044F8F0CF527D80830F5"/>
  </w:style>
  <w:style w:type="paragraph" w:customStyle="1" w:styleId="F982BF0B3C91434991C1964D5C73840A">
    <w:name w:val="F982BF0B3C91434991C1964D5C73840A"/>
  </w:style>
  <w:style w:type="paragraph" w:customStyle="1" w:styleId="B2B69D125B83F041896BD73046B9C081">
    <w:name w:val="B2B69D125B83F041896BD73046B9C081"/>
  </w:style>
  <w:style w:type="paragraph" w:customStyle="1" w:styleId="7972F6DB4591BA4CB1AB289D3D6C33F6">
    <w:name w:val="7972F6DB4591BA4CB1AB289D3D6C33F6"/>
  </w:style>
  <w:style w:type="paragraph" w:customStyle="1" w:styleId="EF78DBB9BD52554B9D29CA39E706C904">
    <w:name w:val="EF78DBB9BD52554B9D29CA39E706C904"/>
  </w:style>
  <w:style w:type="paragraph" w:customStyle="1" w:styleId="115917616A488D40B0832E228890B8B4">
    <w:name w:val="115917616A488D40B0832E228890B8B4"/>
  </w:style>
  <w:style w:type="paragraph" w:customStyle="1" w:styleId="2B96D260CAA6FA41932E249FD68A6DE0">
    <w:name w:val="2B96D260CAA6FA41932E249FD68A6DE0"/>
  </w:style>
  <w:style w:type="paragraph" w:customStyle="1" w:styleId="14963E90C55AD94FAC195F8BCBC544BD">
    <w:name w:val="14963E90C55AD94FAC195F8BCBC544BD"/>
  </w:style>
  <w:style w:type="paragraph" w:customStyle="1" w:styleId="1FB0F66E3540234E952BA283FC1CE794">
    <w:name w:val="1FB0F66E3540234E952BA283FC1CE794"/>
  </w:style>
  <w:style w:type="paragraph" w:customStyle="1" w:styleId="4764C09FD9030D46AED2DE5D239C663B">
    <w:name w:val="4764C09FD9030D46AED2DE5D239C663B"/>
  </w:style>
  <w:style w:type="paragraph" w:customStyle="1" w:styleId="3C8D8A21E158F04594D7527326C95DEE">
    <w:name w:val="3C8D8A21E158F04594D7527326C95DEE"/>
  </w:style>
  <w:style w:type="paragraph" w:customStyle="1" w:styleId="E94F1D302E25CD488E5C854BBE9ACACC">
    <w:name w:val="E94F1D302E25CD488E5C854BBE9ACACC"/>
  </w:style>
  <w:style w:type="paragraph" w:customStyle="1" w:styleId="6784ADB4E30CE740874895D397F8690C">
    <w:name w:val="6784ADB4E30CE740874895D397F8690C"/>
  </w:style>
  <w:style w:type="paragraph" w:customStyle="1" w:styleId="85C53F95CFD2014498D0B83CE9AAF3EB">
    <w:name w:val="85C53F95CFD2014498D0B83CE9AAF3EB"/>
  </w:style>
  <w:style w:type="paragraph" w:customStyle="1" w:styleId="AD6475B4EAFD1B4A8FE142ACB2EEF11B">
    <w:name w:val="AD6475B4EAFD1B4A8FE142ACB2EEF11B"/>
  </w:style>
  <w:style w:type="paragraph" w:customStyle="1" w:styleId="919E7F46D7D889458E3075EF701503F3">
    <w:name w:val="919E7F46D7D889458E3075EF701503F3"/>
  </w:style>
  <w:style w:type="paragraph" w:customStyle="1" w:styleId="EED3F0964B3D63418A18253DD6AD1AFE">
    <w:name w:val="EED3F0964B3D63418A18253DD6AD1AFE"/>
  </w:style>
  <w:style w:type="paragraph" w:customStyle="1" w:styleId="3F884E61998D894B875A0A01C2DD687B">
    <w:name w:val="3F884E61998D894B875A0A01C2DD687B"/>
  </w:style>
  <w:style w:type="paragraph" w:customStyle="1" w:styleId="001A394401CD34489DA73287537C4E4F">
    <w:name w:val="001A394401CD34489DA73287537C4E4F"/>
  </w:style>
  <w:style w:type="paragraph" w:customStyle="1" w:styleId="C0D37CE179D3574E88A32BF678EFC6C8">
    <w:name w:val="C0D37CE179D3574E88A32BF678EFC6C8"/>
  </w:style>
  <w:style w:type="paragraph" w:customStyle="1" w:styleId="0548F57E21C7DD4F87A5787BF20E57F4">
    <w:name w:val="0548F57E21C7DD4F87A5787BF20E57F4"/>
  </w:style>
  <w:style w:type="paragraph" w:customStyle="1" w:styleId="0971BC23C01AD04EAA997D3D0C930391">
    <w:name w:val="0971BC23C01AD04EAA997D3D0C930391"/>
  </w:style>
  <w:style w:type="paragraph" w:customStyle="1" w:styleId="BABE4099FDCC81498651F9131EE7B1FD">
    <w:name w:val="BABE4099FDCC81498651F9131EE7B1FD"/>
  </w:style>
  <w:style w:type="paragraph" w:customStyle="1" w:styleId="185AA9AEDEC0D542AF58AD979D241579">
    <w:name w:val="185AA9AEDEC0D542AF58AD979D241579"/>
  </w:style>
  <w:style w:type="paragraph" w:customStyle="1" w:styleId="83B539980F025746A2AD3BB7BDFE0709">
    <w:name w:val="83B539980F025746A2AD3BB7BDFE0709"/>
  </w:style>
  <w:style w:type="paragraph" w:customStyle="1" w:styleId="7A3EC91B515C2F429B157D90F38639B6">
    <w:name w:val="7A3EC91B515C2F429B157D90F38639B6"/>
  </w:style>
  <w:style w:type="paragraph" w:customStyle="1" w:styleId="FBAE9BF46A001B469AC462A1118A6901">
    <w:name w:val="FBAE9BF46A001B469AC462A1118A6901"/>
  </w:style>
  <w:style w:type="paragraph" w:customStyle="1" w:styleId="E38C73BA61E19D4CB86CC50321A0642B">
    <w:name w:val="E38C73BA61E19D4CB86CC50321A0642B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BC1C1F65BCDB224C84A2C578A5C50ED4">
    <w:name w:val="BC1C1F65BCDB224C84A2C578A5C50ED4"/>
  </w:style>
  <w:style w:type="paragraph" w:customStyle="1" w:styleId="15DF97AC36F767429945AB497B61C27C">
    <w:name w:val="15DF97AC36F767429945AB497B61C27C"/>
    <w:rsid w:val="00D012E5"/>
  </w:style>
  <w:style w:type="paragraph" w:customStyle="1" w:styleId="356372BBF66DD74C9B7F5BE2934F5247">
    <w:name w:val="356372BBF66DD74C9B7F5BE2934F5247"/>
    <w:rsid w:val="00D012E5"/>
  </w:style>
  <w:style w:type="paragraph" w:customStyle="1" w:styleId="F074AFDFCF1FEE40BC1B840E41DC2ADD">
    <w:name w:val="F074AFDFCF1FEE40BC1B840E41DC2ADD"/>
    <w:rsid w:val="00D012E5"/>
  </w:style>
  <w:style w:type="paragraph" w:customStyle="1" w:styleId="D0165E924922694581C550BA0E729872">
    <w:name w:val="D0165E924922694581C550BA0E729872"/>
    <w:rsid w:val="00D012E5"/>
  </w:style>
  <w:style w:type="paragraph" w:customStyle="1" w:styleId="816AC392FBE88843BE5F80C0466F67CD">
    <w:name w:val="816AC392FBE88843BE5F80C0466F67CD"/>
    <w:rsid w:val="00D012E5"/>
  </w:style>
  <w:style w:type="paragraph" w:customStyle="1" w:styleId="72D67CEA11DC11429109B42971C94E4D">
    <w:name w:val="72D67CEA11DC11429109B42971C94E4D"/>
    <w:rsid w:val="00D012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AD815F-B2F8-422F-9315-93019FF497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1F203D5F-FF77-45BF-9727-5429B6F41A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06993A-BF58-4B83-9D02-A22431F3C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CV.dotx</Template>
  <TotalTime>0</TotalTime>
  <Pages>1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2024-06-16T11:21:00Z</dcterms:created>
  <dcterms:modified xsi:type="dcterms:W3CDTF">2024-06-16T12:09:00Z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