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E354" w14:textId="77777777" w:rsidR="00264C89" w:rsidRPr="00264C89" w:rsidRDefault="00264C89" w:rsidP="00264C89">
      <w:pPr>
        <w:spacing w:after="240" w:line="240" w:lineRule="auto"/>
        <w:contextualSpacing/>
        <w:rPr>
          <w:b/>
          <w:caps/>
          <w:spacing w:val="21"/>
          <w:sz w:val="36"/>
        </w:rPr>
      </w:pPr>
      <w:r w:rsidRPr="00264C89">
        <w:rPr>
          <w:b/>
          <w:caps/>
          <w:spacing w:val="21"/>
          <w:sz w:val="36"/>
        </w:rPr>
        <w:t>Ella</w:t>
      </w:r>
    </w:p>
    <w:p w14:paraId="2C22CB09" w14:textId="77777777" w:rsidR="00264C89" w:rsidRPr="00264C89" w:rsidRDefault="00264C89" w:rsidP="00264C89">
      <w:pPr>
        <w:spacing w:after="240" w:line="240" w:lineRule="auto"/>
        <w:contextualSpacing/>
        <w:rPr>
          <w:b/>
          <w:caps/>
          <w:spacing w:val="21"/>
          <w:sz w:val="36"/>
        </w:rPr>
      </w:pPr>
      <w:r w:rsidRPr="00264C89">
        <w:rPr>
          <w:b/>
          <w:caps/>
          <w:spacing w:val="21"/>
          <w:sz w:val="36"/>
        </w:rPr>
        <w:t>HollidAy</w:t>
      </w:r>
    </w:p>
    <w:p w14:paraId="4DD3D09D" w14:textId="77777777" w:rsidR="00264C89" w:rsidRPr="00264C89" w:rsidRDefault="00264C89" w:rsidP="00264C89">
      <w:pPr>
        <w:spacing w:after="920"/>
        <w:contextualSpacing/>
      </w:pPr>
      <w:r w:rsidRPr="00264C89">
        <w:t>07562 336083|ella.h03@outlook.com</w:t>
      </w:r>
    </w:p>
    <w:p w14:paraId="51F707A7" w14:textId="77777777" w:rsidR="00264C89" w:rsidRPr="00264C89" w:rsidRDefault="00264C89" w:rsidP="00264C89">
      <w:pPr>
        <w:spacing w:before="320" w:after="200"/>
        <w:contextualSpacing/>
        <w:outlineLvl w:val="0"/>
        <w:rPr>
          <w:rFonts w:asciiTheme="majorHAnsi" w:hAnsiTheme="majorHAnsi"/>
          <w:b/>
          <w:spacing w:val="21"/>
          <w:sz w:val="26"/>
        </w:rPr>
      </w:pPr>
      <w:r w:rsidRPr="00264C89">
        <w:rPr>
          <w:rFonts w:asciiTheme="majorHAnsi" w:hAnsiTheme="majorHAnsi"/>
          <w:b/>
          <w:spacing w:val="21"/>
          <w:sz w:val="26"/>
        </w:rPr>
        <w:t>Personal Statement</w:t>
      </w:r>
    </w:p>
    <w:p w14:paraId="0CED6BBC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 w:themeColor="text1"/>
          <w:lang w:eastAsia="en-GB"/>
        </w:rPr>
      </w:pPr>
      <w:r w:rsidRPr="00264C89">
        <w:rPr>
          <w:rFonts w:asciiTheme="majorHAnsi" w:eastAsiaTheme="minorEastAsia" w:hAnsiTheme="majorHAnsi" w:cs="Times New Roman"/>
          <w:color w:val="000000"/>
          <w:lang w:eastAsia="en-GB"/>
        </w:rPr>
        <w:t xml:space="preserve">I am an energetic, confident individual with experience in a fast-paced office environment. Additionally, I am well educated in travel and tourism having completed a B-Tech National Diploma in this field and am knowledgeable of travel booking/visa requirements for international travel purposes. </w:t>
      </w:r>
      <w:r w:rsidRPr="00264C89">
        <w:rPr>
          <w:rFonts w:asciiTheme="majorHAnsi" w:eastAsiaTheme="minorEastAsia" w:hAnsiTheme="majorHAnsi" w:cs="Times New Roman"/>
          <w:color w:val="000000" w:themeColor="text1"/>
          <w:lang w:eastAsia="en-GB"/>
        </w:rPr>
        <w:t>As well as this, I learnt in detail about business structure, marketing and customer service. I also have a creative background having done digital photography as an A-Level. This taught me to use software such as Adobe Creative cloud and how to edit, capture and present work in a professional manner.</w:t>
      </w:r>
    </w:p>
    <w:p w14:paraId="0B4ACB84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lang w:eastAsia="en-GB"/>
        </w:rPr>
      </w:pPr>
    </w:p>
    <w:p w14:paraId="4F6E2D9E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lang w:eastAsia="en-GB"/>
        </w:rPr>
      </w:pPr>
      <w:r w:rsidRPr="00264C89">
        <w:rPr>
          <w:rFonts w:asciiTheme="majorHAnsi" w:eastAsiaTheme="minorEastAsia" w:hAnsiTheme="majorHAnsi" w:cs="Times New Roman"/>
          <w:color w:val="000000"/>
          <w:lang w:eastAsia="en-GB"/>
        </w:rPr>
        <w:t xml:space="preserve">I am enterprising, focused and I am structured in my approach to dealing with tasks.  I am honest and dependable and can be relied upon to work efficiently either on my own or as part of a team. I have a friendly, approachable nature and am professional in dealing with people of all backgrounds and positions. I have strong IT and office skills, am a strong communicator and pride myself on my attentive, personable, and co-operative approach to the completion of tasks. I am ambitious and keen to learn and develop whilst contributing value to my employers. </w:t>
      </w:r>
    </w:p>
    <w:p w14:paraId="50D8D5BF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lang w:eastAsia="en-GB"/>
        </w:rPr>
      </w:pPr>
    </w:p>
    <w:p w14:paraId="298CE7F0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lang w:eastAsia="en-GB"/>
        </w:rPr>
      </w:pPr>
    </w:p>
    <w:p w14:paraId="1DAABD14" w14:textId="77777777" w:rsidR="00264C89" w:rsidRPr="00264C89" w:rsidRDefault="00264C89" w:rsidP="00264C89">
      <w:pPr>
        <w:spacing w:after="0" w:line="240" w:lineRule="auto"/>
        <w:rPr>
          <w:rFonts w:asciiTheme="majorHAnsi" w:hAnsiTheme="majorHAnsi"/>
          <w:b/>
          <w:spacing w:val="21"/>
          <w:sz w:val="26"/>
        </w:rPr>
      </w:pPr>
      <w:r w:rsidRPr="00264C89">
        <w:rPr>
          <w:rFonts w:asciiTheme="majorHAnsi" w:hAnsiTheme="majorHAnsi"/>
          <w:b/>
          <w:spacing w:val="21"/>
          <w:sz w:val="26"/>
        </w:rPr>
        <w:t>Relevant Skills &amp; Experience Summary</w:t>
      </w:r>
    </w:p>
    <w:p w14:paraId="3A246868" w14:textId="77777777" w:rsidR="00264C89" w:rsidRPr="00264C89" w:rsidRDefault="00264C89" w:rsidP="00264C89">
      <w:pPr>
        <w:spacing w:after="180"/>
      </w:pPr>
    </w:p>
    <w:p w14:paraId="21C623D7" w14:textId="77777777" w:rsidR="00264C89" w:rsidRPr="00264C89" w:rsidRDefault="00264C89" w:rsidP="00264C89">
      <w:pPr>
        <w:spacing w:after="180"/>
      </w:pPr>
      <w:r w:rsidRPr="00264C89">
        <w:t>I am proficient/experienced in the following:</w:t>
      </w:r>
    </w:p>
    <w:p w14:paraId="4959C293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Microsoft Office (including Outlook, Word, Excel, and PowerPoint)</w:t>
      </w:r>
    </w:p>
    <w:p w14:paraId="138A6895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Receptionist/Office based duties.</w:t>
      </w:r>
    </w:p>
    <w:p w14:paraId="3FDAD42D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Basic Procurement duties (purchase to pay)</w:t>
      </w:r>
    </w:p>
    <w:p w14:paraId="490A9717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Customer/Client liaison</w:t>
      </w:r>
    </w:p>
    <w:p w14:paraId="365337E8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SAGE</w:t>
      </w:r>
    </w:p>
    <w:p w14:paraId="31947DFF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Typing/Computing</w:t>
      </w:r>
    </w:p>
    <w:p w14:paraId="28B27AC0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Excellent Communication skills, both written and verbal</w:t>
      </w:r>
    </w:p>
    <w:p w14:paraId="621BECCB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Web Design and editing including use of Adobe Photoshop</w:t>
      </w:r>
    </w:p>
    <w:p w14:paraId="645807CD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Social Media development</w:t>
      </w:r>
    </w:p>
    <w:p w14:paraId="20303E6F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 xml:space="preserve">Well educated in Travel and Tourism </w:t>
      </w:r>
    </w:p>
    <w:p w14:paraId="75D7DE92" w14:textId="77777777" w:rsid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Creating and developing marketing campaigns</w:t>
      </w:r>
    </w:p>
    <w:p w14:paraId="7CE68792" w14:textId="77777777" w:rsidR="00EC6C66" w:rsidRDefault="00EC6C66" w:rsidP="00EC6C66">
      <w:pPr>
        <w:spacing w:after="180"/>
        <w:contextualSpacing/>
      </w:pPr>
    </w:p>
    <w:p w14:paraId="21232911" w14:textId="31EDB7FC" w:rsidR="00EC6C66" w:rsidRPr="002141BA" w:rsidRDefault="00EC6C66" w:rsidP="00EC6C66">
      <w:pPr>
        <w:spacing w:after="180"/>
        <w:contextualSpacing/>
        <w:rPr>
          <w:b/>
          <w:bCs/>
          <w:sz w:val="26"/>
          <w:szCs w:val="26"/>
        </w:rPr>
      </w:pPr>
      <w:r w:rsidRPr="002141BA">
        <w:rPr>
          <w:b/>
          <w:bCs/>
          <w:sz w:val="26"/>
          <w:szCs w:val="26"/>
        </w:rPr>
        <w:t>Courses</w:t>
      </w:r>
    </w:p>
    <w:p w14:paraId="65DEBF17" w14:textId="73E140F1" w:rsidR="00E16E5E" w:rsidRDefault="00E16E5E" w:rsidP="00E16E5E">
      <w:pPr>
        <w:spacing w:after="180"/>
        <w:contextualSpacing/>
      </w:pPr>
    </w:p>
    <w:p w14:paraId="4E05EB50" w14:textId="0064082D" w:rsidR="002141BA" w:rsidRDefault="002141BA" w:rsidP="002141BA">
      <w:pPr>
        <w:pStyle w:val="ListParagraph"/>
        <w:numPr>
          <w:ilvl w:val="0"/>
          <w:numId w:val="19"/>
        </w:numPr>
        <w:spacing w:after="180"/>
      </w:pPr>
      <w:r>
        <w:t>Edward Jenner Leadership Course (NHS)</w:t>
      </w:r>
    </w:p>
    <w:p w14:paraId="72B4597F" w14:textId="39ACEADD" w:rsidR="002141BA" w:rsidRDefault="00BB6C6E" w:rsidP="002141BA">
      <w:pPr>
        <w:pStyle w:val="ListParagraph"/>
        <w:numPr>
          <w:ilvl w:val="0"/>
          <w:numId w:val="19"/>
        </w:numPr>
        <w:spacing w:after="180"/>
      </w:pPr>
      <w:r>
        <w:t xml:space="preserve">Digital Skills: Social media </w:t>
      </w:r>
      <w:r w:rsidR="00E9335E">
        <w:t>(for business)</w:t>
      </w:r>
    </w:p>
    <w:p w14:paraId="552E8E64" w14:textId="08C9F170" w:rsidR="00E9335E" w:rsidRDefault="00E9335E" w:rsidP="002141BA">
      <w:pPr>
        <w:pStyle w:val="ListParagraph"/>
        <w:numPr>
          <w:ilvl w:val="0"/>
          <w:numId w:val="19"/>
        </w:numPr>
        <w:spacing w:after="180"/>
      </w:pPr>
      <w:r>
        <w:t>Fundamentals of digital marketing</w:t>
      </w:r>
    </w:p>
    <w:p w14:paraId="45F3FBEA" w14:textId="29475F92" w:rsidR="00C20ADF" w:rsidRDefault="00C20ADF" w:rsidP="00665FAA">
      <w:pPr>
        <w:pStyle w:val="ListParagraph"/>
        <w:numPr>
          <w:ilvl w:val="0"/>
          <w:numId w:val="19"/>
        </w:numPr>
        <w:spacing w:after="180"/>
      </w:pPr>
      <w:r>
        <w:t>Digital Skills: digital marketin</w:t>
      </w:r>
      <w:r w:rsidR="00665FAA">
        <w:t>g</w:t>
      </w:r>
    </w:p>
    <w:p w14:paraId="23CF538A" w14:textId="196B09FB" w:rsidR="00DA2CE1" w:rsidRDefault="00665FAA" w:rsidP="00665FAA">
      <w:pPr>
        <w:pStyle w:val="ListParagraph"/>
        <w:numPr>
          <w:ilvl w:val="0"/>
          <w:numId w:val="19"/>
        </w:numPr>
        <w:spacing w:after="180"/>
      </w:pPr>
      <w:r>
        <w:t>Di</w:t>
      </w:r>
      <w:r w:rsidR="00B864AA">
        <w:t xml:space="preserve">gital marketing specialist </w:t>
      </w:r>
    </w:p>
    <w:p w14:paraId="41B7107D" w14:textId="153DC28E" w:rsidR="00665FAA" w:rsidRDefault="00665FAA" w:rsidP="002141BA">
      <w:pPr>
        <w:pStyle w:val="ListParagraph"/>
        <w:numPr>
          <w:ilvl w:val="0"/>
          <w:numId w:val="19"/>
        </w:numPr>
        <w:spacing w:after="180"/>
      </w:pPr>
      <w:r>
        <w:t>Graphic design</w:t>
      </w:r>
    </w:p>
    <w:p w14:paraId="08886FE1" w14:textId="4860F6E9" w:rsidR="002141BA" w:rsidRDefault="00DE40AC" w:rsidP="002141BA">
      <w:pPr>
        <w:pStyle w:val="ListParagraph"/>
        <w:numPr>
          <w:ilvl w:val="0"/>
          <w:numId w:val="19"/>
        </w:numPr>
        <w:spacing w:after="180"/>
      </w:pPr>
      <w:r>
        <w:lastRenderedPageBreak/>
        <w:t xml:space="preserve">Minute taking </w:t>
      </w:r>
    </w:p>
    <w:p w14:paraId="07C94FC8" w14:textId="6C32F71F" w:rsidR="00DE40AC" w:rsidRDefault="00DE40AC" w:rsidP="002141BA">
      <w:pPr>
        <w:pStyle w:val="ListParagraph"/>
        <w:numPr>
          <w:ilvl w:val="0"/>
          <w:numId w:val="19"/>
        </w:numPr>
        <w:spacing w:after="180"/>
      </w:pPr>
      <w:r>
        <w:t>Clinical Audit</w:t>
      </w:r>
    </w:p>
    <w:p w14:paraId="6BE60CAA" w14:textId="2533990C" w:rsidR="00DE40AC" w:rsidRDefault="00A93B8D" w:rsidP="002141BA">
      <w:pPr>
        <w:pStyle w:val="ListParagraph"/>
        <w:numPr>
          <w:ilvl w:val="0"/>
          <w:numId w:val="19"/>
        </w:numPr>
        <w:spacing w:after="180"/>
      </w:pPr>
      <w:r>
        <w:t>Data Protection</w:t>
      </w:r>
    </w:p>
    <w:p w14:paraId="0F7D50F9" w14:textId="31D6F09E" w:rsidR="00A93B8D" w:rsidRDefault="00A93B8D" w:rsidP="002141BA">
      <w:pPr>
        <w:pStyle w:val="ListParagraph"/>
        <w:numPr>
          <w:ilvl w:val="0"/>
          <w:numId w:val="19"/>
        </w:numPr>
        <w:spacing w:after="180"/>
      </w:pPr>
      <w:r>
        <w:t xml:space="preserve">Fire Safety </w:t>
      </w:r>
    </w:p>
    <w:p w14:paraId="43DBD665" w14:textId="3E59FF37" w:rsidR="00A93B8D" w:rsidRDefault="00A93B8D" w:rsidP="002141BA">
      <w:pPr>
        <w:pStyle w:val="ListParagraph"/>
        <w:numPr>
          <w:ilvl w:val="0"/>
          <w:numId w:val="19"/>
        </w:numPr>
        <w:spacing w:after="180"/>
      </w:pPr>
      <w:r>
        <w:t>Oliver McGowan Autism Awareness</w:t>
      </w:r>
    </w:p>
    <w:p w14:paraId="3B70AD59" w14:textId="77777777" w:rsidR="00A93B8D" w:rsidRDefault="00A93B8D" w:rsidP="00030B88">
      <w:pPr>
        <w:pStyle w:val="ListParagraph"/>
        <w:spacing w:after="180"/>
        <w:ind w:left="720" w:firstLine="0"/>
      </w:pPr>
    </w:p>
    <w:p w14:paraId="50E04144" w14:textId="0484A1B6" w:rsidR="00E16E5E" w:rsidRPr="00264C89" w:rsidRDefault="00E16E5E" w:rsidP="00E16E5E">
      <w:pPr>
        <w:spacing w:after="180"/>
        <w:contextualSpacing/>
      </w:pPr>
    </w:p>
    <w:p w14:paraId="7582745B" w14:textId="77777777" w:rsidR="00264C89" w:rsidRPr="00264C89" w:rsidRDefault="00264C89" w:rsidP="00264C89">
      <w:pPr>
        <w:spacing w:before="320" w:after="200"/>
        <w:contextualSpacing/>
        <w:outlineLvl w:val="0"/>
        <w:rPr>
          <w:rFonts w:asciiTheme="majorHAnsi" w:hAnsiTheme="majorHAnsi"/>
          <w:b/>
          <w:spacing w:val="21"/>
          <w:sz w:val="26"/>
        </w:rPr>
      </w:pPr>
    </w:p>
    <w:p w14:paraId="28B6C7DD" w14:textId="77777777" w:rsidR="00264C89" w:rsidRPr="00264C89" w:rsidRDefault="003626C3" w:rsidP="00264C89">
      <w:pPr>
        <w:spacing w:before="320" w:after="200"/>
        <w:contextualSpacing/>
        <w:outlineLvl w:val="0"/>
        <w:rPr>
          <w:rFonts w:asciiTheme="majorHAnsi" w:hAnsiTheme="majorHAnsi"/>
          <w:b/>
          <w:spacing w:val="21"/>
          <w:sz w:val="26"/>
        </w:rPr>
      </w:pPr>
      <w:sdt>
        <w:sdtPr>
          <w:rPr>
            <w:rFonts w:asciiTheme="majorHAnsi" w:hAnsiTheme="majorHAnsi"/>
            <w:b/>
            <w:spacing w:val="21"/>
            <w:sz w:val="26"/>
          </w:rPr>
          <w:id w:val="-1150367223"/>
          <w:placeholder>
            <w:docPart w:val="2429B48EB716AB40A16FD972535D35B0"/>
          </w:placeholder>
          <w:temporary/>
          <w:showingPlcHdr/>
          <w15:appearance w15:val="hidden"/>
        </w:sdtPr>
        <w:sdtEndPr/>
        <w:sdtContent>
          <w:r w:rsidR="00264C89" w:rsidRPr="00264C89">
            <w:rPr>
              <w:rFonts w:asciiTheme="majorHAnsi" w:hAnsiTheme="majorHAnsi"/>
              <w:b/>
              <w:spacing w:val="21"/>
              <w:sz w:val="26"/>
            </w:rPr>
            <w:t>Education</w:t>
          </w:r>
        </w:sdtContent>
      </w:sdt>
    </w:p>
    <w:p w14:paraId="071E260E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 w:rsidRPr="00264C89"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  <w:t>Saint Bede’s Catholic High School, Lytham</w:t>
      </w:r>
    </w:p>
    <w:p w14:paraId="2AA6A67A" w14:textId="77777777" w:rsidR="00264C89" w:rsidRPr="00264C89" w:rsidRDefault="00264C89" w:rsidP="00264C89">
      <w:r w:rsidRPr="00264C89">
        <w:t>I achieved a total 10 GCSES at a higher level with grades varying from 5-8 including:</w:t>
      </w:r>
    </w:p>
    <w:p w14:paraId="564D636C" w14:textId="77777777" w:rsidR="00264C89" w:rsidRPr="00264C89" w:rsidRDefault="00264C89" w:rsidP="00264C89">
      <w:pPr>
        <w:rPr>
          <w:color w:val="FF0000"/>
        </w:rPr>
      </w:pPr>
      <w:r w:rsidRPr="00264C89">
        <w:rPr>
          <w:color w:val="000000" w:themeColor="text1"/>
        </w:rPr>
        <w:t>Throughout secondary school education I also completed learning that developed general typing and computing skills.</w:t>
      </w:r>
    </w:p>
    <w:p w14:paraId="71EBFC8D" w14:textId="77777777" w:rsidR="00264C89" w:rsidRPr="00264C89" w:rsidRDefault="00264C89" w:rsidP="00264C89">
      <w:pPr>
        <w:rPr>
          <w:color w:val="FF0000"/>
        </w:rPr>
      </w:pPr>
    </w:p>
    <w:p w14:paraId="054490A8" w14:textId="77777777" w:rsidR="00264C89" w:rsidRPr="00264C89" w:rsidRDefault="00264C89" w:rsidP="00264C89">
      <w:pPr>
        <w:rPr>
          <w:color w:val="FF0000"/>
        </w:rPr>
      </w:pPr>
    </w:p>
    <w:p w14:paraId="326E3202" w14:textId="77777777" w:rsidR="00264C89" w:rsidRPr="00264C89" w:rsidRDefault="00264C89" w:rsidP="00264C89">
      <w:pPr>
        <w:rPr>
          <w:b/>
          <w:bCs/>
          <w:i/>
          <w:iCs/>
          <w:sz w:val="26"/>
          <w:szCs w:val="26"/>
        </w:rPr>
      </w:pPr>
      <w:r w:rsidRPr="00264C89">
        <w:rPr>
          <w:b/>
          <w:bCs/>
          <w:i/>
          <w:iCs/>
          <w:sz w:val="26"/>
          <w:szCs w:val="26"/>
        </w:rPr>
        <w:t>Cardinal Newman College</w:t>
      </w:r>
    </w:p>
    <w:p w14:paraId="48813A50" w14:textId="77777777" w:rsidR="00264C89" w:rsidRPr="00264C89" w:rsidRDefault="00264C89" w:rsidP="00264C89">
      <w:pPr>
        <w:numPr>
          <w:ilvl w:val="0"/>
          <w:numId w:val="11"/>
        </w:numPr>
        <w:contextualSpacing/>
        <w:rPr>
          <w:sz w:val="26"/>
          <w:szCs w:val="26"/>
        </w:rPr>
      </w:pPr>
      <w:r w:rsidRPr="00264C89">
        <w:rPr>
          <w:sz w:val="26"/>
          <w:szCs w:val="26"/>
        </w:rPr>
        <w:t>B-Tech Diploma in Travel and Tourism (Distinction* Distinction)</w:t>
      </w:r>
    </w:p>
    <w:p w14:paraId="20A6E2C2" w14:textId="77777777" w:rsidR="00264C89" w:rsidRPr="00264C89" w:rsidRDefault="00264C89" w:rsidP="00264C89">
      <w:pPr>
        <w:numPr>
          <w:ilvl w:val="0"/>
          <w:numId w:val="11"/>
        </w:numPr>
        <w:contextualSpacing/>
        <w:rPr>
          <w:sz w:val="26"/>
          <w:szCs w:val="26"/>
        </w:rPr>
      </w:pPr>
      <w:r w:rsidRPr="00264C89">
        <w:rPr>
          <w:sz w:val="26"/>
          <w:szCs w:val="26"/>
        </w:rPr>
        <w:t>A-Level Digital Photography (B)</w:t>
      </w:r>
    </w:p>
    <w:p w14:paraId="3D560232" w14:textId="77777777" w:rsidR="00264C89" w:rsidRPr="00264C89" w:rsidRDefault="003626C3" w:rsidP="00264C89">
      <w:pPr>
        <w:spacing w:before="320" w:after="200"/>
        <w:contextualSpacing/>
        <w:outlineLvl w:val="0"/>
        <w:rPr>
          <w:rFonts w:asciiTheme="majorHAnsi" w:hAnsiTheme="majorHAnsi"/>
          <w:b/>
          <w:spacing w:val="21"/>
          <w:sz w:val="26"/>
        </w:rPr>
      </w:pPr>
      <w:sdt>
        <w:sdtPr>
          <w:rPr>
            <w:rFonts w:asciiTheme="majorHAnsi" w:hAnsiTheme="majorHAnsi"/>
            <w:b/>
            <w:spacing w:val="21"/>
            <w:sz w:val="26"/>
          </w:rPr>
          <w:id w:val="617349259"/>
          <w:placeholder>
            <w:docPart w:val="1AB04684BAB2ED49AF4C966D0D4EDEC5"/>
          </w:placeholder>
          <w:temporary/>
          <w:showingPlcHdr/>
          <w15:appearance w15:val="hidden"/>
        </w:sdtPr>
        <w:sdtEndPr/>
        <w:sdtContent>
          <w:r w:rsidR="00264C89" w:rsidRPr="00264C89">
            <w:rPr>
              <w:rFonts w:asciiTheme="majorHAnsi" w:hAnsiTheme="majorHAnsi"/>
              <w:b/>
              <w:spacing w:val="21"/>
              <w:sz w:val="26"/>
            </w:rPr>
            <w:t>Experience</w:t>
          </w:r>
        </w:sdtContent>
      </w:sdt>
    </w:p>
    <w:p w14:paraId="279F0A36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 w:rsidRPr="00264C89"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  <w:t>DFJ AUTOMOTIVE</w:t>
      </w:r>
    </w:p>
    <w:p w14:paraId="1B578F7D" w14:textId="77777777" w:rsidR="00264C89" w:rsidRPr="00264C89" w:rsidRDefault="00264C89" w:rsidP="00264C89">
      <w:pPr>
        <w:keepNext/>
        <w:keepLines/>
        <w:outlineLvl w:val="2"/>
        <w:rPr>
          <w:rFonts w:asciiTheme="majorHAnsi" w:eastAsiaTheme="majorEastAsia" w:hAnsiTheme="majorHAnsi" w:cstheme="majorBidi"/>
          <w:i/>
          <w:szCs w:val="24"/>
        </w:rPr>
      </w:pPr>
      <w:r w:rsidRPr="00264C89">
        <w:rPr>
          <w:rFonts w:asciiTheme="majorHAnsi" w:eastAsiaTheme="majorEastAsia" w:hAnsiTheme="majorHAnsi" w:cstheme="majorBidi"/>
          <w:i/>
          <w:szCs w:val="24"/>
        </w:rPr>
        <w:t>MARKETING MANAGER- FEBRUARY 2022-OCTOBER 2022</w:t>
      </w:r>
    </w:p>
    <w:p w14:paraId="09286809" w14:textId="77777777" w:rsidR="00264C89" w:rsidRPr="00264C89" w:rsidRDefault="00264C89" w:rsidP="00264C89">
      <w:pPr>
        <w:spacing w:after="180"/>
      </w:pPr>
      <w:r w:rsidRPr="00264C89">
        <w:t>Key responsibilities:</w:t>
      </w:r>
    </w:p>
    <w:p w14:paraId="6E2BC888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Using creative licence to develop and maintain the company website.</w:t>
      </w:r>
    </w:p>
    <w:p w14:paraId="20B8EA24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Creating and launching sales campaigns</w:t>
      </w:r>
    </w:p>
    <w:p w14:paraId="70FB2DBC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Creation and uploading of website banners.</w:t>
      </w:r>
    </w:p>
    <w:p w14:paraId="6F166A26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Website product editing/digital imagery editing.</w:t>
      </w:r>
    </w:p>
    <w:p w14:paraId="49F32060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Development of the company social media pages to increase awareness and drive sales. </w:t>
      </w:r>
    </w:p>
    <w:p w14:paraId="0F2DE45C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Using software such as Sage, Photoshop and other marketing/business resources.</w:t>
      </w:r>
    </w:p>
    <w:p w14:paraId="6E9E5CF5" w14:textId="77777777" w:rsidR="00264C89" w:rsidRPr="00264C89" w:rsidRDefault="00264C89" w:rsidP="00264C89">
      <w:pPr>
        <w:spacing w:after="180"/>
        <w:ind w:left="720"/>
        <w:contextualSpacing/>
      </w:pPr>
    </w:p>
    <w:p w14:paraId="4C612468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 w:rsidRPr="00264C89"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  <w:t>MILL FARM SPORTS VILLAGE</w:t>
      </w:r>
    </w:p>
    <w:p w14:paraId="45BE77EE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</w:pPr>
      <w:r w:rsidRPr="00264C89">
        <w:rPr>
          <w:color w:val="auto"/>
        </w:rPr>
        <w:t xml:space="preserve">RECEPTIONIST/OFFICE ADMINISTRATOR- </w:t>
      </w:r>
      <w:r w:rsidRPr="00264C89">
        <w:t>APRIL 2022-OCTOBER 2022</w:t>
      </w:r>
    </w:p>
    <w:p w14:paraId="370BD09C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</w:pPr>
    </w:p>
    <w:p w14:paraId="5B4EC0C5" w14:textId="77777777" w:rsidR="00264C89" w:rsidRPr="00264C89" w:rsidRDefault="00264C89" w:rsidP="00264C89">
      <w:pPr>
        <w:spacing w:after="0" w:line="240" w:lineRule="auto"/>
      </w:pPr>
      <w:r w:rsidRPr="00264C89">
        <w:t xml:space="preserve">While working at DFJ I also worked at Mill Farm/AFC Fylde Football Club as a Receptionist/Hostess. </w:t>
      </w:r>
    </w:p>
    <w:p w14:paraId="77462612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sz w:val="16"/>
          <w:szCs w:val="16"/>
          <w:lang w:eastAsia="en-GB"/>
        </w:rPr>
      </w:pPr>
    </w:p>
    <w:p w14:paraId="592F7EF1" w14:textId="77777777" w:rsidR="00264C89" w:rsidRPr="00264C89" w:rsidRDefault="00264C89" w:rsidP="00264C89">
      <w:pPr>
        <w:spacing w:after="180"/>
      </w:pPr>
      <w:r w:rsidRPr="00264C89">
        <w:t xml:space="preserve">Key responsibilities: </w:t>
      </w:r>
    </w:p>
    <w:p w14:paraId="0E25CDE1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Act as focal point for the clients/visitors to the business</w:t>
      </w:r>
    </w:p>
    <w:p w14:paraId="5B57DA8C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General receptionist/office duties:</w:t>
      </w:r>
    </w:p>
    <w:p w14:paraId="54681456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Managing incoming phone calls/mail</w:t>
      </w:r>
    </w:p>
    <w:p w14:paraId="37E0FB2A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lastRenderedPageBreak/>
        <w:t>Dealing with general queries from customers/suppliers</w:t>
      </w:r>
    </w:p>
    <w:p w14:paraId="4D103E84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Completing hotel check-in and payments</w:t>
      </w:r>
    </w:p>
    <w:p w14:paraId="033B3A01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Managing customer payments/complaints.</w:t>
      </w:r>
    </w:p>
    <w:p w14:paraId="122CE8FF" w14:textId="77777777" w:rsidR="00264C89" w:rsidRPr="00264C89" w:rsidRDefault="00264C89" w:rsidP="00264C89">
      <w:pPr>
        <w:numPr>
          <w:ilvl w:val="0"/>
          <w:numId w:val="12"/>
        </w:numPr>
        <w:spacing w:after="180"/>
        <w:contextualSpacing/>
      </w:pPr>
      <w:r w:rsidRPr="00264C89">
        <w:t>Placing purchase orders/administering supplier payments</w:t>
      </w:r>
    </w:p>
    <w:p w14:paraId="5FF32DB1" w14:textId="77777777" w:rsidR="00264C89" w:rsidRPr="00264C89" w:rsidRDefault="00264C89" w:rsidP="00264C89">
      <w:pPr>
        <w:spacing w:after="180"/>
      </w:pPr>
    </w:p>
    <w:p w14:paraId="0F2CD2D8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sz w:val="16"/>
          <w:szCs w:val="16"/>
          <w:lang w:eastAsia="en-GB"/>
        </w:rPr>
      </w:pPr>
    </w:p>
    <w:p w14:paraId="45A15F64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sz w:val="16"/>
          <w:szCs w:val="16"/>
          <w:lang w:eastAsia="en-GB"/>
        </w:rPr>
      </w:pPr>
    </w:p>
    <w:p w14:paraId="5AD55EA3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 w:rsidRPr="00264C89">
        <w:rPr>
          <w:rFonts w:asciiTheme="majorHAnsi" w:hAnsiTheme="majorHAnsi"/>
          <w:sz w:val="16"/>
          <w:szCs w:val="16"/>
        </w:rPr>
        <w:t xml:space="preserve"> </w:t>
      </w:r>
      <w:r w:rsidRPr="00264C89"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  <w:t>THE SHIP INN AT FRECKLETON</w:t>
      </w:r>
    </w:p>
    <w:p w14:paraId="469C6EDA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</w:pPr>
      <w:r w:rsidRPr="00264C89">
        <w:t>NOVEMBER 2019-JANUARY 2022</w:t>
      </w:r>
    </w:p>
    <w:p w14:paraId="7A5580A7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</w:pPr>
    </w:p>
    <w:p w14:paraId="3D35703E" w14:textId="77777777" w:rsidR="00264C89" w:rsidRPr="00264C89" w:rsidRDefault="00264C89" w:rsidP="00264C89">
      <w:pPr>
        <w:spacing w:after="0" w:line="240" w:lineRule="auto"/>
      </w:pPr>
      <w:r w:rsidRPr="00264C89">
        <w:t>Whilst studying I was a part-time waitress at The Ship Inn at Freckleton where I served, assisted and dealt with customers, took food and drinks to customers’ tables, handled money (cash, debit/credit cards, vouchers) and undertook cleaning duties.</w:t>
      </w:r>
    </w:p>
    <w:p w14:paraId="461FD1D1" w14:textId="77777777" w:rsidR="00264C89" w:rsidRPr="00264C89" w:rsidRDefault="00264C89" w:rsidP="00264C89">
      <w:pPr>
        <w:spacing w:after="0" w:line="240" w:lineRule="auto"/>
      </w:pPr>
    </w:p>
    <w:p w14:paraId="4DC109DB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 w:rsidRPr="00264C89"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  <w:t>THE SHREDDING ALLIANCE</w:t>
      </w:r>
    </w:p>
    <w:p w14:paraId="01A3E29D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color w:val="auto"/>
        </w:rPr>
      </w:pPr>
      <w:r w:rsidRPr="00264C89">
        <w:rPr>
          <w:color w:val="auto"/>
        </w:rPr>
        <w:t>BUSINESS ADMINISTRATOR OCTOBER 2022-SEPTEMBER 2023</w:t>
      </w:r>
    </w:p>
    <w:p w14:paraId="07396287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color w:val="auto"/>
        </w:rPr>
      </w:pPr>
    </w:p>
    <w:p w14:paraId="3F857F14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color w:val="000000" w:themeColor="text1"/>
        </w:rPr>
      </w:pPr>
      <w:r w:rsidRPr="00264C89">
        <w:rPr>
          <w:color w:val="000000" w:themeColor="text1"/>
        </w:rPr>
        <w:t>In hopes of gaining experience, and a stronger understanding of the working world, I applied to The Shredding Alliance so I could try out a full-time job. My role here was fast-paced, and I had tight deadlines that needed to be met whist maintaining my daily responsibilities. I liaised with internal and external customers via Outlook and received paperwork from site depots which I would then review to ensure accuracy and to maintain transactional records. I was responsible for resolving or escalating any issues requiring resolution and I would use my initiative to find a solution or engage the help of my team. This role gave me insight into full-time work and has shown me the importance of teamwork and delegation as well as using my initiative to solve problems.</w:t>
      </w:r>
    </w:p>
    <w:p w14:paraId="7F6903C8" w14:textId="77777777" w:rsidR="00264C89" w:rsidRPr="00264C89" w:rsidRDefault="00264C89" w:rsidP="00264C89">
      <w:pPr>
        <w:spacing w:after="0" w:line="240" w:lineRule="auto"/>
      </w:pPr>
    </w:p>
    <w:p w14:paraId="7AC30C42" w14:textId="77777777" w:rsidR="00264C89" w:rsidRPr="00264C89" w:rsidRDefault="00264C89" w:rsidP="00264C89">
      <w:pPr>
        <w:spacing w:after="0" w:line="240" w:lineRule="auto"/>
      </w:pPr>
    </w:p>
    <w:p w14:paraId="27BA42E1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 w:rsidRPr="00264C89"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  <w:lastRenderedPageBreak/>
        <w:t>MICHAEL’S COFFEE HOUSE</w:t>
      </w:r>
    </w:p>
    <w:p w14:paraId="2FA471CE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color w:val="auto"/>
        </w:rPr>
      </w:pPr>
      <w:r w:rsidRPr="00264C89">
        <w:rPr>
          <w:color w:val="auto"/>
        </w:rPr>
        <w:t>BARISTA SEPTEMBER 2023-NOVEMBER 2023</w:t>
      </w:r>
    </w:p>
    <w:p w14:paraId="52AEAAED" w14:textId="77777777" w:rsidR="00264C89" w:rsidRPr="00264C89" w:rsidRDefault="00264C89" w:rsidP="00264C89">
      <w:pPr>
        <w:keepNext/>
        <w:keepLines/>
        <w:spacing w:before="220" w:after="80"/>
        <w:contextualSpacing/>
        <w:outlineLvl w:val="1"/>
        <w:rPr>
          <w:color w:val="auto"/>
        </w:rPr>
      </w:pPr>
    </w:p>
    <w:p w14:paraId="5EDCD5E5" w14:textId="3CF3F895" w:rsidR="0055505C" w:rsidRDefault="00264C89" w:rsidP="00264C89">
      <w:pPr>
        <w:keepNext/>
        <w:keepLines/>
        <w:spacing w:before="220" w:after="80"/>
        <w:contextualSpacing/>
        <w:outlineLvl w:val="1"/>
        <w:rPr>
          <w:color w:val="auto"/>
        </w:rPr>
      </w:pPr>
      <w:r w:rsidRPr="00264C89">
        <w:rPr>
          <w:color w:val="auto"/>
        </w:rPr>
        <w:t xml:space="preserve">While I resided in Manchester for a short period, I worked at Michael’s as a barista. My responsibilities included the art of coffee making (which I already had background in), food preparation, cleaning and general customer service duties. I dealt with financial transactions, the stock system and gained a lot of knowledge in what goes into making high-quality coffees. Working in a small place like this, which gets very busy throughout the week, patience and team co-operation was crucial as well as keeping </w:t>
      </w:r>
      <w:r w:rsidR="0055505C" w:rsidRPr="00264C89">
        <w:rPr>
          <w:color w:val="auto"/>
        </w:rPr>
        <w:t>organised.</w:t>
      </w:r>
    </w:p>
    <w:p w14:paraId="52CD11DD" w14:textId="77777777" w:rsidR="00030B88" w:rsidRDefault="00030B88" w:rsidP="00264C89">
      <w:pPr>
        <w:keepNext/>
        <w:keepLines/>
        <w:spacing w:before="220" w:after="80"/>
        <w:contextualSpacing/>
        <w:outlineLvl w:val="1"/>
        <w:rPr>
          <w:color w:val="auto"/>
        </w:rPr>
      </w:pPr>
    </w:p>
    <w:p w14:paraId="6640A17E" w14:textId="77777777" w:rsidR="00030B88" w:rsidRDefault="00030B88" w:rsidP="00264C89">
      <w:pPr>
        <w:keepNext/>
        <w:keepLines/>
        <w:spacing w:before="220" w:after="80"/>
        <w:contextualSpacing/>
        <w:outlineLvl w:val="1"/>
        <w:rPr>
          <w:color w:val="auto"/>
        </w:rPr>
      </w:pPr>
    </w:p>
    <w:p w14:paraId="11E01DB1" w14:textId="647AF77C" w:rsidR="00264C89" w:rsidRDefault="0017748A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  <w:t>ROYAL HAMPSHIRE COUNTY HOSPITAL – HHFT NHS</w:t>
      </w:r>
    </w:p>
    <w:p w14:paraId="79DE6150" w14:textId="3CA8E1F3" w:rsidR="0017748A" w:rsidRDefault="00E11B00" w:rsidP="007F4C10">
      <w:pPr>
        <w:keepNext/>
        <w:keepLines/>
        <w:spacing w:before="220" w:after="80"/>
        <w:contextualSpacing/>
        <w:outlineLvl w:val="1"/>
        <w:rPr>
          <w:color w:val="auto"/>
        </w:rPr>
      </w:pPr>
      <w:r>
        <w:rPr>
          <w:color w:val="auto"/>
        </w:rPr>
        <w:t>PALLIATIVE CARE ADMINISTRATOR FEBRUARY 2024-PRESENT DAY</w:t>
      </w:r>
    </w:p>
    <w:p w14:paraId="24981806" w14:textId="7F89FAAD" w:rsidR="0017748A" w:rsidRDefault="00E11B00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b/>
          <w:i/>
          <w:spacing w:val="21"/>
          <w:sz w:val="26"/>
          <w:szCs w:val="26"/>
        </w:rPr>
      </w:pPr>
      <w:r>
        <w:rPr>
          <w:color w:val="auto"/>
        </w:rPr>
        <w:t xml:space="preserve">After spending some time studying, I moved to Hampshire </w:t>
      </w:r>
      <w:r w:rsidR="00CC491B">
        <w:rPr>
          <w:color w:val="auto"/>
        </w:rPr>
        <w:t>and began working for the hospital in Winchester</w:t>
      </w:r>
      <w:r w:rsidR="00D06454">
        <w:rPr>
          <w:color w:val="auto"/>
        </w:rPr>
        <w:t>,</w:t>
      </w:r>
      <w:r w:rsidR="00CC491B">
        <w:rPr>
          <w:color w:val="auto"/>
        </w:rPr>
        <w:t xml:space="preserve"> where I have </w:t>
      </w:r>
      <w:r w:rsidR="008966CB">
        <w:rPr>
          <w:color w:val="auto"/>
        </w:rPr>
        <w:t xml:space="preserve">grown and learnt as an administrator for the hospital palliative care team. This role was much different to my previous experience in administration as I have had to </w:t>
      </w:r>
      <w:r w:rsidR="006B65A9">
        <w:rPr>
          <w:color w:val="auto"/>
        </w:rPr>
        <w:t xml:space="preserve">work with the general public on a daily basis as they face some of the most challenging times of their lives. This role has required much empathy, patience, education and </w:t>
      </w:r>
      <w:r w:rsidR="00006C08">
        <w:rPr>
          <w:color w:val="auto"/>
        </w:rPr>
        <w:t>dedication in order to provide the best support for my team</w:t>
      </w:r>
      <w:r w:rsidR="00BC5442">
        <w:rPr>
          <w:color w:val="auto"/>
        </w:rPr>
        <w:t>,</w:t>
      </w:r>
      <w:r w:rsidR="00006C08">
        <w:rPr>
          <w:color w:val="auto"/>
        </w:rPr>
        <w:t xml:space="preserve"> patients</w:t>
      </w:r>
      <w:r w:rsidR="00BC5442">
        <w:rPr>
          <w:color w:val="auto"/>
        </w:rPr>
        <w:t>,</w:t>
      </w:r>
      <w:r w:rsidR="00006C08">
        <w:rPr>
          <w:color w:val="auto"/>
        </w:rPr>
        <w:t xml:space="preserve"> and their relatives. On a day to day basis, I am responsible for ensuring the</w:t>
      </w:r>
      <w:r w:rsidR="00881411">
        <w:rPr>
          <w:color w:val="auto"/>
        </w:rPr>
        <w:t xml:space="preserve"> clinical staff have all the information they need to determine the position and </w:t>
      </w:r>
      <w:r w:rsidR="005C00A5">
        <w:rPr>
          <w:color w:val="auto"/>
        </w:rPr>
        <w:t xml:space="preserve">wellbeing of our patients, take new referrals, manage expectations, work to a very timely manner </w:t>
      </w:r>
      <w:r w:rsidR="00042E39">
        <w:rPr>
          <w:color w:val="auto"/>
        </w:rPr>
        <w:t xml:space="preserve">while producing work to the highest standard, emotionally and physically supporting staff with whatever they need, </w:t>
      </w:r>
      <w:r w:rsidR="007A452B">
        <w:rPr>
          <w:color w:val="auto"/>
        </w:rPr>
        <w:t xml:space="preserve">and, quite often, </w:t>
      </w:r>
      <w:r w:rsidR="00923C24">
        <w:rPr>
          <w:color w:val="auto"/>
        </w:rPr>
        <w:t xml:space="preserve">appropriately </w:t>
      </w:r>
      <w:r w:rsidR="002B71C4">
        <w:rPr>
          <w:color w:val="auto"/>
        </w:rPr>
        <w:t xml:space="preserve">dealing with difficult conversations. My job requires a great deal of initiative and </w:t>
      </w:r>
      <w:r w:rsidR="007F5C7D">
        <w:rPr>
          <w:color w:val="auto"/>
        </w:rPr>
        <w:t xml:space="preserve">high attention to detail because of the nature of our work/field. My team put much trust in me to carry out a huge </w:t>
      </w:r>
      <w:r w:rsidR="00905A3E">
        <w:rPr>
          <w:color w:val="auto"/>
        </w:rPr>
        <w:t xml:space="preserve">variety of tasks and have offered me </w:t>
      </w:r>
      <w:r w:rsidR="00B63A3C">
        <w:rPr>
          <w:color w:val="auto"/>
        </w:rPr>
        <w:t xml:space="preserve">positive feedback consistently since I began in this position. </w:t>
      </w:r>
    </w:p>
    <w:p w14:paraId="4E88105F" w14:textId="6F6A082C" w:rsidR="0017748A" w:rsidRPr="00264C89" w:rsidRDefault="0017748A" w:rsidP="00264C89">
      <w:pPr>
        <w:keepNext/>
        <w:keepLines/>
        <w:spacing w:before="220" w:after="80"/>
        <w:contextualSpacing/>
        <w:outlineLvl w:val="1"/>
        <w:rPr>
          <w:rFonts w:asciiTheme="majorHAnsi" w:eastAsiaTheme="majorEastAsia" w:hAnsiTheme="majorHAnsi" w:cstheme="majorBidi"/>
          <w:spacing w:val="21"/>
          <w:sz w:val="16"/>
          <w:szCs w:val="16"/>
        </w:rPr>
      </w:pPr>
    </w:p>
    <w:p w14:paraId="5DDFCFBD" w14:textId="77777777" w:rsidR="00264C89" w:rsidRPr="00264C89" w:rsidRDefault="003626C3" w:rsidP="00264C89">
      <w:pPr>
        <w:spacing w:before="320" w:after="200"/>
        <w:contextualSpacing/>
        <w:outlineLvl w:val="0"/>
        <w:rPr>
          <w:rFonts w:asciiTheme="majorHAnsi" w:hAnsiTheme="majorHAnsi"/>
          <w:b/>
          <w:spacing w:val="21"/>
          <w:sz w:val="26"/>
        </w:rPr>
      </w:pPr>
      <w:sdt>
        <w:sdtPr>
          <w:rPr>
            <w:rFonts w:asciiTheme="majorHAnsi" w:hAnsiTheme="majorHAnsi"/>
            <w:b/>
            <w:spacing w:val="21"/>
            <w:sz w:val="26"/>
          </w:rPr>
          <w:id w:val="250401295"/>
          <w:placeholder>
            <w:docPart w:val="CF7785B2E8A8AA4494BF39CD9EF93720"/>
          </w:placeholder>
          <w:temporary/>
          <w:showingPlcHdr/>
          <w15:appearance w15:val="hidden"/>
        </w:sdtPr>
        <w:sdtEndPr/>
        <w:sdtContent>
          <w:r w:rsidR="00264C89" w:rsidRPr="00264C89">
            <w:rPr>
              <w:rFonts w:asciiTheme="majorHAnsi" w:hAnsiTheme="majorHAnsi"/>
              <w:b/>
              <w:spacing w:val="21"/>
              <w:sz w:val="26"/>
            </w:rPr>
            <w:t>Awards and Acknowledgements</w:t>
          </w:r>
        </w:sdtContent>
      </w:sdt>
    </w:p>
    <w:p w14:paraId="6E316797" w14:textId="77777777" w:rsidR="00264C89" w:rsidRPr="00264C89" w:rsidRDefault="00264C89" w:rsidP="00264C89">
      <w:pPr>
        <w:numPr>
          <w:ilvl w:val="0"/>
          <w:numId w:val="14"/>
        </w:numPr>
        <w:spacing w:after="0" w:line="240" w:lineRule="auto"/>
        <w:contextualSpacing/>
      </w:pPr>
      <w:r w:rsidRPr="00264C89">
        <w:t>Dec 16- I had numerous written articles published in international, national and local media following my participation in the “Young Peace Journalists” scheme through Pax Christi International.</w:t>
      </w:r>
    </w:p>
    <w:p w14:paraId="785FF534" w14:textId="77777777" w:rsidR="00264C89" w:rsidRPr="00264C89" w:rsidRDefault="00264C89" w:rsidP="00264C89">
      <w:pPr>
        <w:numPr>
          <w:ilvl w:val="0"/>
          <w:numId w:val="14"/>
        </w:numPr>
        <w:spacing w:after="0" w:line="240" w:lineRule="auto"/>
        <w:contextualSpacing/>
      </w:pPr>
      <w:r w:rsidRPr="00264C89">
        <w:t>Nov 17- I achieved the “Jimmy Mizen” National Award for promoting peace and solidarity at the Million Minutes awards held in Leicester Square, London.</w:t>
      </w:r>
    </w:p>
    <w:p w14:paraId="144EB492" w14:textId="77777777" w:rsidR="00264C89" w:rsidRPr="00264C89" w:rsidRDefault="00264C89" w:rsidP="00264C89">
      <w:pPr>
        <w:numPr>
          <w:ilvl w:val="0"/>
          <w:numId w:val="14"/>
        </w:numPr>
        <w:spacing w:after="0" w:line="240" w:lineRule="auto"/>
        <w:contextualSpacing/>
      </w:pPr>
      <w:r w:rsidRPr="00264C89">
        <w:t>I have received 20 Head teacher awards for various volunteering /academic activities completed internally within my school and externally in the local community.</w:t>
      </w:r>
    </w:p>
    <w:p w14:paraId="2A71EF13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sz w:val="16"/>
          <w:szCs w:val="16"/>
          <w:lang w:eastAsia="en-GB"/>
        </w:rPr>
      </w:pPr>
    </w:p>
    <w:p w14:paraId="6FED81EB" w14:textId="77777777" w:rsidR="00264C89" w:rsidRPr="00264C89" w:rsidRDefault="00264C89" w:rsidP="00264C89">
      <w:pPr>
        <w:spacing w:after="0" w:line="240" w:lineRule="auto"/>
        <w:rPr>
          <w:rFonts w:asciiTheme="majorHAnsi" w:eastAsiaTheme="minorEastAsia" w:hAnsiTheme="majorHAnsi" w:cs="Times New Roman"/>
          <w:color w:val="000000"/>
          <w:sz w:val="16"/>
          <w:szCs w:val="16"/>
          <w:lang w:eastAsia="en-GB"/>
        </w:rPr>
      </w:pPr>
    </w:p>
    <w:p w14:paraId="059E024B" w14:textId="77777777" w:rsidR="00264C89" w:rsidRPr="00264C89" w:rsidRDefault="00264C89" w:rsidP="00264C89">
      <w:pPr>
        <w:spacing w:after="0" w:line="240" w:lineRule="auto"/>
        <w:rPr>
          <w:rFonts w:asciiTheme="majorHAnsi" w:hAnsiTheme="majorHAnsi"/>
          <w:b/>
          <w:spacing w:val="21"/>
          <w:sz w:val="26"/>
        </w:rPr>
      </w:pPr>
      <w:r w:rsidRPr="00264C89">
        <w:rPr>
          <w:rFonts w:asciiTheme="majorHAnsi" w:hAnsiTheme="majorHAnsi"/>
          <w:b/>
          <w:spacing w:val="21"/>
          <w:sz w:val="26"/>
        </w:rPr>
        <w:t>References</w:t>
      </w:r>
    </w:p>
    <w:p w14:paraId="19CABCB5" w14:textId="77777777" w:rsidR="00264C89" w:rsidRPr="00264C89" w:rsidRDefault="00264C89" w:rsidP="00264C89">
      <w:pPr>
        <w:spacing w:after="0" w:line="240" w:lineRule="auto"/>
        <w:rPr>
          <w:rFonts w:asciiTheme="majorHAnsi" w:hAnsiTheme="majorHAnsi"/>
          <w:b/>
          <w:spacing w:val="21"/>
          <w:sz w:val="26"/>
        </w:rPr>
      </w:pPr>
    </w:p>
    <w:p w14:paraId="11B62DD8" w14:textId="77777777" w:rsidR="00264C89" w:rsidRPr="00264C89" w:rsidRDefault="00264C89" w:rsidP="00264C89">
      <w:pPr>
        <w:numPr>
          <w:ilvl w:val="0"/>
          <w:numId w:val="14"/>
        </w:numPr>
        <w:spacing w:after="0" w:line="240" w:lineRule="auto"/>
        <w:contextualSpacing/>
      </w:pPr>
      <w:r w:rsidRPr="00264C89">
        <w:t>References are available on request.</w:t>
      </w:r>
    </w:p>
    <w:p w14:paraId="150972E4" w14:textId="77777777" w:rsidR="00264C89" w:rsidRPr="00264C89" w:rsidRDefault="00264C89" w:rsidP="00264C89"/>
    <w:p w14:paraId="252AFDB2" w14:textId="78D00BD2" w:rsidR="0059120E" w:rsidRPr="00264C89" w:rsidRDefault="0059120E" w:rsidP="00264C89"/>
    <w:sectPr w:rsidR="0059120E" w:rsidRPr="00264C89" w:rsidSect="00F47DE3">
      <w:headerReference w:type="default" r:id="rId7"/>
      <w:footerReference w:type="default" r:id="rId8"/>
      <w:headerReference w:type="first" r:id="rId9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B7618" w14:textId="77777777" w:rsidR="00F47DE3" w:rsidRDefault="00F47DE3">
      <w:pPr>
        <w:spacing w:after="0" w:line="240" w:lineRule="auto"/>
      </w:pPr>
      <w:r>
        <w:separator/>
      </w:r>
    </w:p>
  </w:endnote>
  <w:endnote w:type="continuationSeparator" w:id="0">
    <w:p w14:paraId="005D6CB5" w14:textId="77777777" w:rsidR="00F47DE3" w:rsidRDefault="00F47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CA961" w14:textId="27EC9B8A" w:rsidR="0019367E" w:rsidRDefault="0019367E" w:rsidP="00B5624A">
    <w:pPr>
      <w:pStyle w:val="Footer"/>
    </w:pPr>
  </w:p>
  <w:p w14:paraId="79510E66" w14:textId="4397F3FA" w:rsidR="0059120E" w:rsidRDefault="003626C3">
    <w:pPr>
      <w:pStyle w:val="Footer"/>
    </w:pPr>
    <w:sdt>
      <w:sdtPr>
        <w:id w:val="-263307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E2E2A">
          <w:fldChar w:fldCharType="begin"/>
        </w:r>
        <w:r w:rsidR="008E2E2A">
          <w:instrText xml:space="preserve"> PAGE   \* MERGEFORMAT </w:instrText>
        </w:r>
        <w:r w:rsidR="008E2E2A">
          <w:fldChar w:fldCharType="separate"/>
        </w:r>
        <w:r w:rsidR="00B5624A">
          <w:rPr>
            <w:noProof/>
          </w:rPr>
          <w:t>2</w:t>
        </w:r>
        <w:r w:rsidR="008E2E2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AF1FC" w14:textId="77777777" w:rsidR="00F47DE3" w:rsidRDefault="00F47DE3">
      <w:pPr>
        <w:spacing w:after="0" w:line="240" w:lineRule="auto"/>
      </w:pPr>
      <w:r>
        <w:separator/>
      </w:r>
    </w:p>
  </w:footnote>
  <w:footnote w:type="continuationSeparator" w:id="0">
    <w:p w14:paraId="2419B4C3" w14:textId="77777777" w:rsidR="00F47DE3" w:rsidRDefault="00F47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B55A4" w14:textId="5A722408" w:rsidR="0059120E" w:rsidRDefault="008E2E2A" w:rsidP="00B5624A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F6419AD" wp14:editId="0E39CC4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91CC951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114C" w14:textId="6E892022" w:rsidR="0059120E" w:rsidRDefault="008E2E2A" w:rsidP="00B5624A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A5D9B40" wp14:editId="5419C49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C700239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24EEC"/>
    <w:multiLevelType w:val="hybridMultilevel"/>
    <w:tmpl w:val="F1D4D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7B4257"/>
    <w:multiLevelType w:val="hybridMultilevel"/>
    <w:tmpl w:val="7EF85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E73C0"/>
    <w:multiLevelType w:val="hybridMultilevel"/>
    <w:tmpl w:val="A7E20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F393C"/>
    <w:multiLevelType w:val="hybridMultilevel"/>
    <w:tmpl w:val="CA70DB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766949"/>
    <w:multiLevelType w:val="hybridMultilevel"/>
    <w:tmpl w:val="B6963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56C25"/>
    <w:multiLevelType w:val="hybridMultilevel"/>
    <w:tmpl w:val="1E54DA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A27247"/>
    <w:multiLevelType w:val="hybridMultilevel"/>
    <w:tmpl w:val="AFACD2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4A03B6"/>
    <w:multiLevelType w:val="hybridMultilevel"/>
    <w:tmpl w:val="31725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795AE1"/>
    <w:multiLevelType w:val="hybridMultilevel"/>
    <w:tmpl w:val="13D64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48182">
    <w:abstractNumId w:val="9"/>
  </w:num>
  <w:num w:numId="2" w16cid:durableId="48844075">
    <w:abstractNumId w:val="7"/>
  </w:num>
  <w:num w:numId="3" w16cid:durableId="1908343878">
    <w:abstractNumId w:val="6"/>
  </w:num>
  <w:num w:numId="4" w16cid:durableId="1139154055">
    <w:abstractNumId w:val="5"/>
  </w:num>
  <w:num w:numId="5" w16cid:durableId="2061245879">
    <w:abstractNumId w:val="4"/>
  </w:num>
  <w:num w:numId="6" w16cid:durableId="672488429">
    <w:abstractNumId w:val="8"/>
  </w:num>
  <w:num w:numId="7" w16cid:durableId="1834687208">
    <w:abstractNumId w:val="3"/>
  </w:num>
  <w:num w:numId="8" w16cid:durableId="2028825378">
    <w:abstractNumId w:val="2"/>
  </w:num>
  <w:num w:numId="9" w16cid:durableId="1745494945">
    <w:abstractNumId w:val="1"/>
  </w:num>
  <w:num w:numId="10" w16cid:durableId="1511722646">
    <w:abstractNumId w:val="0"/>
  </w:num>
  <w:num w:numId="11" w16cid:durableId="1561743725">
    <w:abstractNumId w:val="12"/>
  </w:num>
  <w:num w:numId="12" w16cid:durableId="1752117879">
    <w:abstractNumId w:val="17"/>
  </w:num>
  <w:num w:numId="13" w16cid:durableId="2088839626">
    <w:abstractNumId w:val="10"/>
  </w:num>
  <w:num w:numId="14" w16cid:durableId="2111506206">
    <w:abstractNumId w:val="16"/>
  </w:num>
  <w:num w:numId="15" w16cid:durableId="1618414907">
    <w:abstractNumId w:val="14"/>
  </w:num>
  <w:num w:numId="16" w16cid:durableId="1907447174">
    <w:abstractNumId w:val="15"/>
  </w:num>
  <w:num w:numId="17" w16cid:durableId="301158905">
    <w:abstractNumId w:val="13"/>
  </w:num>
  <w:num w:numId="18" w16cid:durableId="1702629513">
    <w:abstractNumId w:val="11"/>
  </w:num>
  <w:num w:numId="19" w16cid:durableId="2259194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E8B"/>
    <w:rsid w:val="00001355"/>
    <w:rsid w:val="00003F16"/>
    <w:rsid w:val="00006C08"/>
    <w:rsid w:val="000161B2"/>
    <w:rsid w:val="00017C84"/>
    <w:rsid w:val="00030B88"/>
    <w:rsid w:val="00040CDB"/>
    <w:rsid w:val="00042C91"/>
    <w:rsid w:val="00042E39"/>
    <w:rsid w:val="000460B0"/>
    <w:rsid w:val="000C61D9"/>
    <w:rsid w:val="000D1D36"/>
    <w:rsid w:val="001225C4"/>
    <w:rsid w:val="0012701C"/>
    <w:rsid w:val="001342F7"/>
    <w:rsid w:val="0017748A"/>
    <w:rsid w:val="0019367E"/>
    <w:rsid w:val="001E2B8A"/>
    <w:rsid w:val="002141BA"/>
    <w:rsid w:val="00234A88"/>
    <w:rsid w:val="00250E25"/>
    <w:rsid w:val="002561A9"/>
    <w:rsid w:val="00264C89"/>
    <w:rsid w:val="00296627"/>
    <w:rsid w:val="002A2F04"/>
    <w:rsid w:val="002B5137"/>
    <w:rsid w:val="002B71C4"/>
    <w:rsid w:val="002C5339"/>
    <w:rsid w:val="002C6BD7"/>
    <w:rsid w:val="002D31DF"/>
    <w:rsid w:val="002D3643"/>
    <w:rsid w:val="002F1CA8"/>
    <w:rsid w:val="003030AD"/>
    <w:rsid w:val="00303B74"/>
    <w:rsid w:val="00324009"/>
    <w:rsid w:val="003254B2"/>
    <w:rsid w:val="00335BCB"/>
    <w:rsid w:val="00346879"/>
    <w:rsid w:val="003A4DD6"/>
    <w:rsid w:val="003B59AB"/>
    <w:rsid w:val="003D1B1A"/>
    <w:rsid w:val="003D598B"/>
    <w:rsid w:val="003E413D"/>
    <w:rsid w:val="00412DFD"/>
    <w:rsid w:val="00416FD9"/>
    <w:rsid w:val="00434F6C"/>
    <w:rsid w:val="00454D2E"/>
    <w:rsid w:val="004652DA"/>
    <w:rsid w:val="0047016D"/>
    <w:rsid w:val="004A34ED"/>
    <w:rsid w:val="004B6685"/>
    <w:rsid w:val="004C2AE2"/>
    <w:rsid w:val="004F3B58"/>
    <w:rsid w:val="00504677"/>
    <w:rsid w:val="005200F6"/>
    <w:rsid w:val="0055326B"/>
    <w:rsid w:val="0055505C"/>
    <w:rsid w:val="005653CF"/>
    <w:rsid w:val="00567CAB"/>
    <w:rsid w:val="0059120E"/>
    <w:rsid w:val="005A4B05"/>
    <w:rsid w:val="005B644E"/>
    <w:rsid w:val="005C00A5"/>
    <w:rsid w:val="0060631F"/>
    <w:rsid w:val="006279B6"/>
    <w:rsid w:val="006559EA"/>
    <w:rsid w:val="00665FAA"/>
    <w:rsid w:val="00686F05"/>
    <w:rsid w:val="006A1F73"/>
    <w:rsid w:val="006B65A9"/>
    <w:rsid w:val="006C1FE4"/>
    <w:rsid w:val="00715F64"/>
    <w:rsid w:val="00737349"/>
    <w:rsid w:val="00751488"/>
    <w:rsid w:val="007645C8"/>
    <w:rsid w:val="00773297"/>
    <w:rsid w:val="00790FBB"/>
    <w:rsid w:val="007A452B"/>
    <w:rsid w:val="007C0142"/>
    <w:rsid w:val="007E4A44"/>
    <w:rsid w:val="007F5C7D"/>
    <w:rsid w:val="008203B0"/>
    <w:rsid w:val="00824BB6"/>
    <w:rsid w:val="00872106"/>
    <w:rsid w:val="00875DA8"/>
    <w:rsid w:val="00881411"/>
    <w:rsid w:val="008966CB"/>
    <w:rsid w:val="008A1754"/>
    <w:rsid w:val="008A6C24"/>
    <w:rsid w:val="008A6F81"/>
    <w:rsid w:val="008B32A4"/>
    <w:rsid w:val="008B4C49"/>
    <w:rsid w:val="008E2E2A"/>
    <w:rsid w:val="008E49EC"/>
    <w:rsid w:val="00905A3E"/>
    <w:rsid w:val="00923C24"/>
    <w:rsid w:val="00967FC1"/>
    <w:rsid w:val="009763EB"/>
    <w:rsid w:val="0098131A"/>
    <w:rsid w:val="009878B6"/>
    <w:rsid w:val="00994683"/>
    <w:rsid w:val="009E2C52"/>
    <w:rsid w:val="009F149E"/>
    <w:rsid w:val="00A03B76"/>
    <w:rsid w:val="00A251F5"/>
    <w:rsid w:val="00A93B8D"/>
    <w:rsid w:val="00AA1B2D"/>
    <w:rsid w:val="00AC63A9"/>
    <w:rsid w:val="00AC7E27"/>
    <w:rsid w:val="00AE7E8B"/>
    <w:rsid w:val="00B460FE"/>
    <w:rsid w:val="00B5624A"/>
    <w:rsid w:val="00B63A3C"/>
    <w:rsid w:val="00B81161"/>
    <w:rsid w:val="00B864AA"/>
    <w:rsid w:val="00BB6C6E"/>
    <w:rsid w:val="00BB7ACB"/>
    <w:rsid w:val="00BC5442"/>
    <w:rsid w:val="00BE006D"/>
    <w:rsid w:val="00BF200E"/>
    <w:rsid w:val="00C20ADF"/>
    <w:rsid w:val="00C21197"/>
    <w:rsid w:val="00C27B1C"/>
    <w:rsid w:val="00C77774"/>
    <w:rsid w:val="00C847E0"/>
    <w:rsid w:val="00C8675F"/>
    <w:rsid w:val="00C87F63"/>
    <w:rsid w:val="00C95037"/>
    <w:rsid w:val="00CB38D5"/>
    <w:rsid w:val="00CC03A3"/>
    <w:rsid w:val="00CC491B"/>
    <w:rsid w:val="00CC741F"/>
    <w:rsid w:val="00CF099B"/>
    <w:rsid w:val="00CF0B66"/>
    <w:rsid w:val="00D036B6"/>
    <w:rsid w:val="00D043F4"/>
    <w:rsid w:val="00D06454"/>
    <w:rsid w:val="00D15DBF"/>
    <w:rsid w:val="00D435DE"/>
    <w:rsid w:val="00D523B6"/>
    <w:rsid w:val="00D81731"/>
    <w:rsid w:val="00DA2CE1"/>
    <w:rsid w:val="00DC1E49"/>
    <w:rsid w:val="00DE2F0D"/>
    <w:rsid w:val="00DE40AC"/>
    <w:rsid w:val="00E042A7"/>
    <w:rsid w:val="00E11B00"/>
    <w:rsid w:val="00E13B47"/>
    <w:rsid w:val="00E160B3"/>
    <w:rsid w:val="00E16E5E"/>
    <w:rsid w:val="00E61809"/>
    <w:rsid w:val="00E750B4"/>
    <w:rsid w:val="00E9335E"/>
    <w:rsid w:val="00E95B83"/>
    <w:rsid w:val="00EC3579"/>
    <w:rsid w:val="00EC6C66"/>
    <w:rsid w:val="00F17B11"/>
    <w:rsid w:val="00F41524"/>
    <w:rsid w:val="00F4342B"/>
    <w:rsid w:val="00F45D39"/>
    <w:rsid w:val="00F47DE3"/>
    <w:rsid w:val="00F552EA"/>
    <w:rsid w:val="00F819A0"/>
    <w:rsid w:val="00FA05E3"/>
    <w:rsid w:val="00FB447E"/>
    <w:rsid w:val="00FE6E65"/>
    <w:rsid w:val="00FF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72B5E"/>
  <w15:chartTrackingRefBased/>
  <w15:docId w15:val="{96965A8E-1D1C-0F4C-ACB5-816A46A7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F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customStyle="1" w:styleId="p1">
    <w:name w:val="p1"/>
    <w:basedOn w:val="Normal"/>
    <w:rsid w:val="005200F6"/>
    <w:pPr>
      <w:spacing w:after="0" w:line="240" w:lineRule="auto"/>
    </w:pPr>
    <w:rPr>
      <w:rFonts w:ascii="Helvetica" w:eastAsiaTheme="minorEastAsia" w:hAnsi="Helvetica" w:cs="Times New Roman"/>
      <w:color w:val="000000"/>
      <w:sz w:val="17"/>
      <w:szCs w:val="17"/>
      <w:lang w:eastAsia="en-GB"/>
    </w:rPr>
  </w:style>
  <w:style w:type="character" w:customStyle="1" w:styleId="s2">
    <w:name w:val="s2"/>
    <w:basedOn w:val="DefaultParagraphFont"/>
    <w:rsid w:val="005200F6"/>
    <w:rPr>
      <w:rFonts w:ascii="Helvetica" w:hAnsi="Helvetica" w:hint="default"/>
      <w:b w:val="0"/>
      <w:bCs w:val="0"/>
      <w:i w:val="0"/>
      <w:iCs w:val="0"/>
      <w:sz w:val="17"/>
      <w:szCs w:val="17"/>
    </w:rPr>
  </w:style>
  <w:style w:type="character" w:customStyle="1" w:styleId="apple-converted-space">
    <w:name w:val="apple-converted-space"/>
    <w:basedOn w:val="DefaultParagraphFont"/>
    <w:rsid w:val="005200F6"/>
  </w:style>
  <w:style w:type="paragraph" w:customStyle="1" w:styleId="p2">
    <w:name w:val="p2"/>
    <w:basedOn w:val="Normal"/>
    <w:rsid w:val="005653CF"/>
    <w:pPr>
      <w:spacing w:after="0" w:line="240" w:lineRule="auto"/>
    </w:pPr>
    <w:rPr>
      <w:rFonts w:ascii="Helvetica" w:eastAsiaTheme="minorEastAsia" w:hAnsi="Helvetica" w:cs="Times New Roman"/>
      <w:color w:val="000000"/>
      <w:sz w:val="17"/>
      <w:szCs w:val="17"/>
      <w:lang w:eastAsia="en-GB"/>
    </w:rPr>
  </w:style>
  <w:style w:type="character" w:styleId="Hyperlink">
    <w:name w:val="Hyperlink"/>
    <w:basedOn w:val="DefaultParagraphFont"/>
    <w:uiPriority w:val="99"/>
    <w:unhideWhenUsed/>
    <w:rsid w:val="00C21197"/>
    <w:rPr>
      <w:color w:val="3D859C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64C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C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C89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ry.holliday\AppData\Local\Microsoft\Windows\INetCache\%7b282A0036-51F7-5043-83D3-6B5963FC36C6%7dtf163921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429B48EB716AB40A16FD972535D3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C2FFB-24A1-E241-83ED-4362DC60AA83}"/>
      </w:docPartPr>
      <w:docPartBody>
        <w:p w:rsidR="00403764" w:rsidRDefault="00181AC0" w:rsidP="00181AC0">
          <w:pPr>
            <w:pStyle w:val="2429B48EB716AB40A16FD972535D35B0"/>
          </w:pPr>
          <w:r>
            <w:t>Education</w:t>
          </w:r>
        </w:p>
      </w:docPartBody>
    </w:docPart>
    <w:docPart>
      <w:docPartPr>
        <w:name w:val="1AB04684BAB2ED49AF4C966D0D4ED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5FB25-FA61-B34A-989B-1742910A4217}"/>
      </w:docPartPr>
      <w:docPartBody>
        <w:p w:rsidR="00403764" w:rsidRDefault="00181AC0" w:rsidP="00181AC0">
          <w:pPr>
            <w:pStyle w:val="1AB04684BAB2ED49AF4C966D0D4EDEC5"/>
          </w:pPr>
          <w:r>
            <w:t>Experience</w:t>
          </w:r>
        </w:p>
      </w:docPartBody>
    </w:docPart>
    <w:docPart>
      <w:docPartPr>
        <w:name w:val="CF7785B2E8A8AA4494BF39CD9EF93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F4888-6C4E-9442-9A1B-98C92A398668}"/>
      </w:docPartPr>
      <w:docPartBody>
        <w:p w:rsidR="00403764" w:rsidRDefault="00181AC0" w:rsidP="00181AC0">
          <w:pPr>
            <w:pStyle w:val="CF7785B2E8A8AA4494BF39CD9EF93720"/>
          </w:pPr>
          <w:r>
            <w:t>Awards and Acknowledgements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C1"/>
    <w:rsid w:val="000C0557"/>
    <w:rsid w:val="00147466"/>
    <w:rsid w:val="00181AC0"/>
    <w:rsid w:val="001A4AE2"/>
    <w:rsid w:val="001E5E8C"/>
    <w:rsid w:val="00282B64"/>
    <w:rsid w:val="00286E75"/>
    <w:rsid w:val="00403764"/>
    <w:rsid w:val="007E2C2B"/>
    <w:rsid w:val="00944AE2"/>
    <w:rsid w:val="009D577D"/>
    <w:rsid w:val="00B32BC1"/>
    <w:rsid w:val="00BD6A17"/>
    <w:rsid w:val="00C847E0"/>
    <w:rsid w:val="00C93FD8"/>
    <w:rsid w:val="00DD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29B48EB716AB40A16FD972535D35B0">
    <w:name w:val="2429B48EB716AB40A16FD972535D35B0"/>
    <w:rsid w:val="00181AC0"/>
    <w:rPr>
      <w:kern w:val="2"/>
      <w14:ligatures w14:val="standardContextual"/>
    </w:rPr>
  </w:style>
  <w:style w:type="paragraph" w:customStyle="1" w:styleId="1AB04684BAB2ED49AF4C966D0D4EDEC5">
    <w:name w:val="1AB04684BAB2ED49AF4C966D0D4EDEC5"/>
    <w:rsid w:val="00181AC0"/>
    <w:rPr>
      <w:kern w:val="2"/>
      <w14:ligatures w14:val="standardContextual"/>
    </w:rPr>
  </w:style>
  <w:style w:type="paragraph" w:customStyle="1" w:styleId="CF7785B2E8A8AA4494BF39CD9EF93720">
    <w:name w:val="CF7785B2E8A8AA4494BF39CD9EF93720"/>
    <w:rsid w:val="00181AC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%7b282A0036-51F7-5043-83D3-6B5963FC36C6%7dtf16392120.dotx</Template>
  <TotalTime>0</TotalTime>
  <Pages>4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Holliday</dc:creator>
  <cp:keywords/>
  <dc:description/>
  <cp:lastModifiedBy>Holliday, Ella</cp:lastModifiedBy>
  <cp:revision>2</cp:revision>
  <dcterms:created xsi:type="dcterms:W3CDTF">2024-07-13T23:09:00Z</dcterms:created>
  <dcterms:modified xsi:type="dcterms:W3CDTF">2024-07-13T23:09:00Z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fe7ecf16-d802-4f89-a449-028843586fa0</vt:lpwstr>
  </property>
  <property fmtid="{D5CDD505-2E9C-101B-9397-08002B2CF9AE}" pid="3" name="Originator">
    <vt:lpwstr>BAE Systems</vt:lpwstr>
  </property>
  <property fmtid="{D5CDD505-2E9C-101B-9397-08002B2CF9AE}" pid="4" name="urnbailsCompMarkingP1">
    <vt:lpwstr>NO COMPANY MARKING</vt:lpwstr>
  </property>
  <property fmtid="{D5CDD505-2E9C-101B-9397-08002B2CF9AE}" pid="5" name="urnbailsNATSECMarkingP1">
    <vt:lpwstr>NOT APPLICABLE</vt:lpwstr>
  </property>
  <property fmtid="{D5CDD505-2E9C-101B-9397-08002B2CF9AE}" pid="6" name="urnbailsExportControlMarkingP1">
    <vt:lpwstr>NO</vt:lpwstr>
  </property>
  <property fmtid="{D5CDD505-2E9C-101B-9397-08002B2CF9AE}" pid="7" name="urnbailsExportControlMarkingP2">
    <vt:lpwstr>NOT EXPORT CONTROLLED - UK / US / OTHER LOCAL</vt:lpwstr>
  </property>
  <property fmtid="{D5CDD505-2E9C-101B-9397-08002B2CF9AE}" pid="8" name="BaesClassificationComments">
    <vt:lpwstr/>
  </property>
</Properties>
</file>