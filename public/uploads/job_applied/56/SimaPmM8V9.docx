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7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6"/>
        <w:gridCol w:w="2395"/>
        <w:gridCol w:w="3168"/>
      </w:tblGrid>
      <w:tr w:rsidR="00F316AD" w:rsidRPr="001700F2" w:rsidTr="00112A5E">
        <w:trPr>
          <w:trHeight w:val="1292"/>
        </w:trPr>
        <w:tc>
          <w:tcPr>
            <w:tcW w:w="10039" w:type="dxa"/>
            <w:gridSpan w:val="3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:rsidR="00F316AD" w:rsidRPr="001700F2" w:rsidRDefault="00D64D7C" w:rsidP="00F316AD">
            <w:pPr>
              <w:pStyle w:val="Title"/>
            </w:pPr>
            <w:r>
              <w:t>KAREN GETTINS</w:t>
            </w:r>
            <w:r w:rsidR="00D20DA9" w:rsidRPr="001700F2">
              <w:t xml:space="preserve"> </w:t>
            </w:r>
          </w:p>
          <w:p w:rsidR="00F316AD" w:rsidRPr="001700F2" w:rsidRDefault="00F316AD" w:rsidP="00D20DA9">
            <w:pPr>
              <w:pStyle w:val="Subtitle"/>
            </w:pPr>
          </w:p>
        </w:tc>
      </w:tr>
      <w:tr w:rsidR="00F316AD" w:rsidRPr="001700F2" w:rsidTr="00112A5E">
        <w:trPr>
          <w:trHeight w:val="735"/>
        </w:trPr>
        <w:tc>
          <w:tcPr>
            <w:tcW w:w="3544" w:type="dxa"/>
            <w:tcBorders>
              <w:top w:val="single" w:sz="24" w:space="0" w:color="BF9268" w:themeColor="accent2"/>
            </w:tcBorders>
            <w:vAlign w:val="center"/>
          </w:tcPr>
          <w:p w:rsidR="00F316AD" w:rsidRPr="00AB72E8" w:rsidRDefault="00D64D7C" w:rsidP="00D20DA9">
            <w:pPr>
              <w:jc w:val="center"/>
              <w:rPr>
                <w:color w:val="D8B25C" w:themeColor="accent4"/>
              </w:rPr>
            </w:pPr>
            <w:r w:rsidRPr="00AB72E8">
              <w:rPr>
                <w:color w:val="D8B25C" w:themeColor="accent4"/>
              </w:rPr>
              <w:t>42 Aspen Fold, West End, Oswaldtwistle, BB5 4PH</w:t>
            </w:r>
          </w:p>
        </w:tc>
        <w:tc>
          <w:tcPr>
            <w:tcW w:w="3327" w:type="dxa"/>
            <w:tcBorders>
              <w:top w:val="single" w:sz="24" w:space="0" w:color="BF9268" w:themeColor="accent2"/>
            </w:tcBorders>
            <w:vAlign w:val="center"/>
          </w:tcPr>
          <w:p w:rsidR="00F316AD" w:rsidRPr="00AB72E8" w:rsidRDefault="00D64D7C" w:rsidP="00D20DA9">
            <w:pPr>
              <w:jc w:val="center"/>
              <w:rPr>
                <w:color w:val="D8B25C" w:themeColor="accent4"/>
              </w:rPr>
            </w:pPr>
            <w:r w:rsidRPr="00AB72E8">
              <w:rPr>
                <w:color w:val="D8B25C" w:themeColor="accent4"/>
              </w:rPr>
              <w:t>07500 104597</w:t>
            </w:r>
          </w:p>
        </w:tc>
        <w:tc>
          <w:tcPr>
            <w:tcW w:w="3168" w:type="dxa"/>
            <w:tcBorders>
              <w:top w:val="single" w:sz="24" w:space="0" w:color="BF9268" w:themeColor="accent2"/>
            </w:tcBorders>
            <w:vAlign w:val="center"/>
          </w:tcPr>
          <w:p w:rsidR="00F316AD" w:rsidRPr="00AB72E8" w:rsidRDefault="00D64D7C" w:rsidP="00D20DA9">
            <w:pPr>
              <w:jc w:val="center"/>
              <w:rPr>
                <w:color w:val="D8B25C" w:themeColor="accent4"/>
              </w:rPr>
            </w:pPr>
            <w:r w:rsidRPr="00AB72E8">
              <w:rPr>
                <w:color w:val="D8B25C" w:themeColor="accent4"/>
              </w:rPr>
              <w:t>Karen.gettins@outlook.com</w:t>
            </w:r>
            <w:r w:rsidR="00D20DA9" w:rsidRPr="00AB72E8">
              <w:rPr>
                <w:color w:val="D8B25C" w:themeColor="accent4"/>
              </w:rPr>
              <w:t xml:space="preserve"> </w:t>
            </w:r>
          </w:p>
        </w:tc>
      </w:tr>
      <w:tr w:rsidR="00CD50FD" w:rsidRPr="001700F2" w:rsidTr="00112A5E">
        <w:trPr>
          <w:trHeight w:val="210"/>
        </w:trPr>
        <w:tc>
          <w:tcPr>
            <w:tcW w:w="3544" w:type="dxa"/>
            <w:tcBorders>
              <w:bottom w:val="single" w:sz="18" w:space="0" w:color="BF9268" w:themeColor="accent2"/>
            </w:tcBorders>
          </w:tcPr>
          <w:p w:rsidR="00CD50FD" w:rsidRPr="001700F2" w:rsidRDefault="00CD50FD" w:rsidP="00CD50FD"/>
        </w:tc>
        <w:tc>
          <w:tcPr>
            <w:tcW w:w="3327" w:type="dxa"/>
            <w:vMerge w:val="restart"/>
            <w:shd w:val="clear" w:color="auto" w:fill="303848" w:themeFill="accent1"/>
            <w:vAlign w:val="center"/>
          </w:tcPr>
          <w:p w:rsidR="00CD50FD" w:rsidRPr="001700F2" w:rsidRDefault="00943581" w:rsidP="00D20DA9">
            <w:pPr>
              <w:pStyle w:val="Heading1"/>
            </w:pPr>
            <w:r>
              <w:t>PERSONAL SUMMARY</w:t>
            </w:r>
          </w:p>
        </w:tc>
        <w:tc>
          <w:tcPr>
            <w:tcW w:w="3168" w:type="dxa"/>
            <w:tcBorders>
              <w:bottom w:val="single" w:sz="18" w:space="0" w:color="BF9268" w:themeColor="accent2"/>
            </w:tcBorders>
          </w:tcPr>
          <w:p w:rsidR="00CD50FD" w:rsidRPr="001700F2" w:rsidRDefault="00CD50FD"/>
        </w:tc>
      </w:tr>
      <w:tr w:rsidR="00CD50FD" w:rsidRPr="001700F2" w:rsidTr="00112A5E">
        <w:trPr>
          <w:trHeight w:val="210"/>
        </w:trPr>
        <w:tc>
          <w:tcPr>
            <w:tcW w:w="3544" w:type="dxa"/>
            <w:tcBorders>
              <w:top w:val="single" w:sz="18" w:space="0" w:color="BF9268" w:themeColor="accent2"/>
            </w:tcBorders>
          </w:tcPr>
          <w:p w:rsidR="00CD50FD" w:rsidRPr="001700F2" w:rsidRDefault="00CD50FD" w:rsidP="00CD50FD"/>
        </w:tc>
        <w:tc>
          <w:tcPr>
            <w:tcW w:w="3327" w:type="dxa"/>
            <w:vMerge/>
            <w:shd w:val="clear" w:color="auto" w:fill="303848" w:themeFill="accent1"/>
            <w:vAlign w:val="center"/>
          </w:tcPr>
          <w:p w:rsidR="00CD50FD" w:rsidRPr="001700F2" w:rsidRDefault="00CD50FD" w:rsidP="0040233B">
            <w:pPr>
              <w:pStyle w:val="Heading1"/>
            </w:pPr>
          </w:p>
        </w:tc>
        <w:tc>
          <w:tcPr>
            <w:tcW w:w="3168" w:type="dxa"/>
            <w:tcBorders>
              <w:top w:val="single" w:sz="18" w:space="0" w:color="BF9268" w:themeColor="accent2"/>
            </w:tcBorders>
          </w:tcPr>
          <w:p w:rsidR="00CD50FD" w:rsidRPr="001700F2" w:rsidRDefault="00CD50FD">
            <w:pPr>
              <w:rPr>
                <w:noProof/>
              </w:rPr>
            </w:pPr>
          </w:p>
        </w:tc>
      </w:tr>
      <w:tr w:rsidR="0040233B" w:rsidRPr="001700F2" w:rsidTr="00112A5E">
        <w:trPr>
          <w:trHeight w:val="1180"/>
        </w:trPr>
        <w:tc>
          <w:tcPr>
            <w:tcW w:w="10039" w:type="dxa"/>
            <w:gridSpan w:val="3"/>
            <w:vAlign w:val="center"/>
          </w:tcPr>
          <w:p w:rsidR="00AB72E8" w:rsidRDefault="00AB72E8" w:rsidP="00D20DA9">
            <w:pPr>
              <w:pStyle w:val="Text"/>
              <w:rPr>
                <w:sz w:val="24"/>
              </w:rPr>
            </w:pPr>
          </w:p>
          <w:p w:rsidR="00AB72E8" w:rsidRDefault="00943581" w:rsidP="00D20DA9">
            <w:pPr>
              <w:pStyle w:val="Text"/>
              <w:rPr>
                <w:sz w:val="24"/>
              </w:rPr>
            </w:pPr>
            <w:r w:rsidRPr="00AB72E8">
              <w:rPr>
                <w:sz w:val="24"/>
              </w:rPr>
              <w:t xml:space="preserve">A highly competent, capable and resourceful events manager, with over 20 years of hotel experience professional, passionate and self-motivated enthusiastic with a proven ability of development of client relationships. </w:t>
            </w:r>
          </w:p>
          <w:p w:rsidR="0040233B" w:rsidRPr="00AB72E8" w:rsidRDefault="00943581" w:rsidP="00D20DA9">
            <w:pPr>
              <w:pStyle w:val="Text"/>
              <w:rPr>
                <w:sz w:val="24"/>
              </w:rPr>
            </w:pPr>
            <w:r w:rsidRPr="00AB72E8">
              <w:rPr>
                <w:sz w:val="24"/>
              </w:rPr>
              <w:t xml:space="preserve"> </w:t>
            </w:r>
          </w:p>
        </w:tc>
      </w:tr>
      <w:tr w:rsidR="00CD50FD" w:rsidRPr="001700F2" w:rsidTr="00112A5E">
        <w:trPr>
          <w:trHeight w:val="220"/>
        </w:trPr>
        <w:tc>
          <w:tcPr>
            <w:tcW w:w="3544" w:type="dxa"/>
            <w:vMerge w:val="restart"/>
            <w:shd w:val="clear" w:color="auto" w:fill="F2F2F2" w:themeFill="background1" w:themeFillShade="F2"/>
            <w:vAlign w:val="center"/>
          </w:tcPr>
          <w:p w:rsidR="00CD50FD" w:rsidRPr="001700F2" w:rsidRDefault="004A6483" w:rsidP="00D20DA9">
            <w:pPr>
              <w:pStyle w:val="Heading2"/>
            </w:pPr>
            <w:sdt>
              <w:sdtPr>
                <w:id w:val="-1907296240"/>
                <w:placeholder>
                  <w:docPart w:val="17A9675961757D438C54F0AAD5739277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1700F2">
                  <w:t>EDUCATION</w:t>
                </w:r>
              </w:sdtContent>
            </w:sdt>
            <w:r w:rsidR="00D26A79">
              <w:t xml:space="preserve"> </w:t>
            </w:r>
            <w:sdt>
              <w:sdtPr>
                <w:rPr>
                  <w:rStyle w:val="Accent"/>
                </w:rPr>
                <w:id w:val="-908075200"/>
                <w:placeholder>
                  <w:docPart w:val="C37AF9E1FBD32641A68A60054353CF9C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Accent"/>
                </w:rPr>
              </w:sdtEndPr>
              <w:sdtContent>
                <w:r w:rsidR="00D26A79" w:rsidRPr="00D26A79">
                  <w:rPr>
                    <w:rStyle w:val="Accent"/>
                  </w:rPr>
                  <w:t>—</w:t>
                </w:r>
              </w:sdtContent>
            </w:sdt>
          </w:p>
        </w:tc>
        <w:tc>
          <w:tcPr>
            <w:tcW w:w="3327" w:type="dxa"/>
            <w:vMerge w:val="restart"/>
            <w:shd w:val="clear" w:color="auto" w:fill="303848" w:themeFill="accent1"/>
            <w:vAlign w:val="center"/>
          </w:tcPr>
          <w:p w:rsidR="00CD50FD" w:rsidRPr="00AB72E8" w:rsidRDefault="004A6483" w:rsidP="00D20DA9">
            <w:pPr>
              <w:pStyle w:val="Heading1"/>
            </w:pPr>
            <w:sdt>
              <w:sdtPr>
                <w:id w:val="-1748876717"/>
                <w:placeholder>
                  <w:docPart w:val="3AA171BD6BA3B9479D10F75FC3476C5B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AB72E8">
                  <w:t>EXPERIENCE</w:t>
                </w:r>
              </w:sdtContent>
            </w:sdt>
          </w:p>
        </w:tc>
        <w:tc>
          <w:tcPr>
            <w:tcW w:w="3168" w:type="dxa"/>
            <w:tcBorders>
              <w:bottom w:val="single" w:sz="18" w:space="0" w:color="BF9268" w:themeColor="accent2"/>
            </w:tcBorders>
          </w:tcPr>
          <w:p w:rsidR="00CD50FD" w:rsidRPr="00AB72E8" w:rsidRDefault="00CD50FD"/>
        </w:tc>
      </w:tr>
      <w:tr w:rsidR="00CD50FD" w:rsidRPr="001700F2" w:rsidTr="00112A5E">
        <w:trPr>
          <w:trHeight w:val="220"/>
        </w:trPr>
        <w:tc>
          <w:tcPr>
            <w:tcW w:w="3544" w:type="dxa"/>
            <w:vMerge/>
            <w:shd w:val="clear" w:color="auto" w:fill="F2F2F2" w:themeFill="background1" w:themeFillShade="F2"/>
            <w:vAlign w:val="center"/>
          </w:tcPr>
          <w:p w:rsidR="00CD50FD" w:rsidRPr="001700F2" w:rsidRDefault="00CD50FD" w:rsidP="0040233B">
            <w:pPr>
              <w:pStyle w:val="Heading2"/>
            </w:pPr>
          </w:p>
        </w:tc>
        <w:tc>
          <w:tcPr>
            <w:tcW w:w="3327" w:type="dxa"/>
            <w:vMerge/>
            <w:shd w:val="clear" w:color="auto" w:fill="303848" w:themeFill="accent1"/>
            <w:vAlign w:val="center"/>
          </w:tcPr>
          <w:p w:rsidR="00CD50FD" w:rsidRPr="00AB72E8" w:rsidRDefault="00CD50FD" w:rsidP="0040233B">
            <w:pPr>
              <w:pStyle w:val="Heading1"/>
            </w:pPr>
          </w:p>
        </w:tc>
        <w:tc>
          <w:tcPr>
            <w:tcW w:w="3168" w:type="dxa"/>
          </w:tcPr>
          <w:p w:rsidR="00CD50FD" w:rsidRPr="00AB72E8" w:rsidRDefault="00CD50FD"/>
        </w:tc>
      </w:tr>
      <w:tr w:rsidR="0040233B" w:rsidRPr="001700F2" w:rsidTr="00112A5E">
        <w:trPr>
          <w:trHeight w:val="3403"/>
        </w:trPr>
        <w:tc>
          <w:tcPr>
            <w:tcW w:w="3544" w:type="dxa"/>
            <w:shd w:val="clear" w:color="auto" w:fill="F2F2F2" w:themeFill="background1" w:themeFillShade="F2"/>
          </w:tcPr>
          <w:p w:rsidR="0040233B" w:rsidRPr="001700F2" w:rsidRDefault="0040233B" w:rsidP="0040233B">
            <w:pPr>
              <w:pStyle w:val="Text"/>
            </w:pPr>
          </w:p>
          <w:p w:rsidR="00D20DA9" w:rsidRPr="00AB72E8" w:rsidRDefault="00D64D7C" w:rsidP="00D64D7C">
            <w:pPr>
              <w:pStyle w:val="Text"/>
              <w:rPr>
                <w:color w:val="7F7F7F" w:themeColor="text1" w:themeTint="80"/>
                <w:sz w:val="24"/>
              </w:rPr>
            </w:pPr>
            <w:r w:rsidRPr="00AB72E8">
              <w:rPr>
                <w:color w:val="7F7F7F" w:themeColor="text1" w:themeTint="80"/>
                <w:sz w:val="24"/>
              </w:rPr>
              <w:t>Mount Carmel RC High School</w:t>
            </w:r>
          </w:p>
          <w:p w:rsidR="00D64D7C" w:rsidRPr="00AB72E8" w:rsidRDefault="00D64D7C" w:rsidP="00D64D7C">
            <w:p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6 GCSE’s </w:t>
            </w:r>
          </w:p>
          <w:p w:rsidR="00D64D7C" w:rsidRPr="00AB72E8" w:rsidRDefault="00D64D7C" w:rsidP="00D64D7C">
            <w:pPr>
              <w:rPr>
                <w:color w:val="7F7F7F" w:themeColor="text1" w:themeTint="80"/>
              </w:rPr>
            </w:pPr>
          </w:p>
          <w:p w:rsidR="00D64D7C" w:rsidRPr="00AB72E8" w:rsidRDefault="00D64D7C" w:rsidP="00D64D7C">
            <w:p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Mount Carmel Sixth Form </w:t>
            </w:r>
          </w:p>
          <w:p w:rsidR="00D64D7C" w:rsidRPr="00AB72E8" w:rsidRDefault="00D64D7C" w:rsidP="00D64D7C">
            <w:p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A Level, Business &amp; Information Studies </w:t>
            </w:r>
          </w:p>
          <w:p w:rsidR="00D64D7C" w:rsidRPr="00AB72E8" w:rsidRDefault="00D64D7C" w:rsidP="00D64D7C">
            <w:pPr>
              <w:rPr>
                <w:color w:val="7F7F7F" w:themeColor="text1" w:themeTint="80"/>
              </w:rPr>
            </w:pPr>
          </w:p>
          <w:p w:rsidR="00D64D7C" w:rsidRPr="00AB72E8" w:rsidRDefault="00D64D7C" w:rsidP="00D64D7C">
            <w:p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Blackburn College </w:t>
            </w:r>
          </w:p>
          <w:p w:rsidR="00D20DA9" w:rsidRPr="00FA107B" w:rsidRDefault="00D64D7C" w:rsidP="00FA107B">
            <w:pPr>
              <w:rPr>
                <w:color w:val="7F7F7F" w:themeColor="text1" w:themeTint="80"/>
                <w:sz w:val="20"/>
                <w:szCs w:val="20"/>
              </w:rPr>
            </w:pPr>
            <w:r w:rsidRPr="00AB72E8">
              <w:rPr>
                <w:color w:val="7F7F7F" w:themeColor="text1" w:themeTint="80"/>
              </w:rPr>
              <w:t>HND Business Stud</w:t>
            </w:r>
            <w:r w:rsidR="00FA107B" w:rsidRPr="00AB72E8">
              <w:rPr>
                <w:color w:val="7F7F7F" w:themeColor="text1" w:themeTint="80"/>
              </w:rPr>
              <w:t>ie</w:t>
            </w:r>
            <w:r w:rsidR="00756C05" w:rsidRPr="00AB72E8">
              <w:rPr>
                <w:color w:val="7F7F7F" w:themeColor="text1" w:themeTint="80"/>
              </w:rPr>
              <w:t>s</w:t>
            </w:r>
          </w:p>
        </w:tc>
        <w:tc>
          <w:tcPr>
            <w:tcW w:w="6495" w:type="dxa"/>
            <w:gridSpan w:val="2"/>
            <w:vAlign w:val="center"/>
          </w:tcPr>
          <w:p w:rsidR="00FB219D" w:rsidRPr="00AB72E8" w:rsidRDefault="00FB219D" w:rsidP="00D20DA9">
            <w:pPr>
              <w:pStyle w:val="SmallText"/>
              <w:rPr>
                <w:sz w:val="24"/>
              </w:rPr>
            </w:pPr>
          </w:p>
          <w:p w:rsidR="00D20DA9" w:rsidRPr="00AB72E8" w:rsidRDefault="00D64D7C" w:rsidP="00D20DA9">
            <w:pPr>
              <w:pStyle w:val="SmallText"/>
              <w:rPr>
                <w:sz w:val="24"/>
              </w:rPr>
            </w:pPr>
            <w:r w:rsidRPr="00AB72E8">
              <w:rPr>
                <w:sz w:val="24"/>
              </w:rPr>
              <w:t>Ma</w:t>
            </w:r>
            <w:r w:rsidR="00EE1D10" w:rsidRPr="00AB72E8">
              <w:rPr>
                <w:sz w:val="24"/>
              </w:rPr>
              <w:t>y</w:t>
            </w:r>
            <w:r w:rsidRPr="00AB72E8">
              <w:rPr>
                <w:sz w:val="24"/>
              </w:rPr>
              <w:t xml:space="preserve"> 200</w:t>
            </w:r>
            <w:r w:rsidR="00EE1D10" w:rsidRPr="00AB72E8">
              <w:rPr>
                <w:sz w:val="24"/>
              </w:rPr>
              <w:t>6</w:t>
            </w:r>
            <w:r w:rsidRPr="00AB72E8">
              <w:rPr>
                <w:sz w:val="24"/>
              </w:rPr>
              <w:t xml:space="preserve"> - Present</w:t>
            </w:r>
          </w:p>
          <w:p w:rsidR="00D20DA9" w:rsidRPr="00AB72E8" w:rsidRDefault="00D20DA9" w:rsidP="00D20DA9">
            <w:pPr>
              <w:pStyle w:val="Text"/>
              <w:rPr>
                <w:color w:val="BE9268"/>
                <w:sz w:val="24"/>
              </w:rPr>
            </w:pPr>
            <w:r w:rsidRPr="00AB72E8">
              <w:rPr>
                <w:color w:val="BE9268"/>
                <w:sz w:val="24"/>
              </w:rPr>
              <w:t>•</w:t>
            </w:r>
            <w:r w:rsidR="00EE1D10" w:rsidRPr="00AB72E8">
              <w:rPr>
                <w:color w:val="BE9268"/>
                <w:sz w:val="24"/>
              </w:rPr>
              <w:t xml:space="preserve"> Events Manager </w:t>
            </w:r>
            <w:r w:rsidR="00EE1D10" w:rsidRPr="00AB72E8">
              <w:rPr>
                <w:color w:val="BE9268"/>
                <w:sz w:val="24"/>
              </w:rPr>
              <w:t>• MERCURE Dunkenhalgh Hotel &amp; Sp</w:t>
            </w:r>
            <w:r w:rsidR="00EE1D10" w:rsidRPr="00AB72E8">
              <w:rPr>
                <w:color w:val="BE9268"/>
                <w:sz w:val="24"/>
              </w:rPr>
              <w:t>a</w:t>
            </w:r>
            <w:r w:rsidRPr="00AB72E8">
              <w:rPr>
                <w:color w:val="BE9268"/>
                <w:sz w:val="24"/>
              </w:rPr>
              <w:t xml:space="preserve"> </w:t>
            </w:r>
          </w:p>
          <w:p w:rsidR="00165C0A" w:rsidRPr="00AB72E8" w:rsidRDefault="00AB72E8" w:rsidP="00165C0A">
            <w:p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>4*</w:t>
            </w:r>
            <w:r w:rsidRPr="00AB72E8">
              <w:rPr>
                <w:b/>
                <w:color w:val="7F7F7F" w:themeColor="text1" w:themeTint="80"/>
              </w:rPr>
              <w:t xml:space="preserve"> </w:t>
            </w:r>
            <w:r w:rsidRPr="00AB72E8">
              <w:rPr>
                <w:b/>
                <w:color w:val="D8B25C" w:themeColor="accent4"/>
              </w:rPr>
              <w:t>-</w:t>
            </w:r>
            <w:r w:rsidRPr="00AB72E8">
              <w:rPr>
                <w:color w:val="D8B25C" w:themeColor="accent4"/>
              </w:rPr>
              <w:t xml:space="preserve"> </w:t>
            </w:r>
            <w:r w:rsidRPr="00AB72E8">
              <w:rPr>
                <w:color w:val="7F7F7F" w:themeColor="text1" w:themeTint="80"/>
              </w:rPr>
              <w:t xml:space="preserve">13 Conference rooms for up to 400 delegates </w:t>
            </w:r>
            <w:r w:rsidRPr="00AB72E8">
              <w:rPr>
                <w:b/>
                <w:color w:val="D8B25C" w:themeColor="accent4"/>
              </w:rPr>
              <w:t>–</w:t>
            </w:r>
            <w:r w:rsidRPr="00AB72E8">
              <w:rPr>
                <w:color w:val="7F7F7F" w:themeColor="text1" w:themeTint="80"/>
              </w:rPr>
              <w:t xml:space="preserve"> Banqueting suite accommodating 350 guest </w:t>
            </w:r>
            <w:r w:rsidRPr="00AB72E8">
              <w:rPr>
                <w:b/>
                <w:color w:val="D8B25C" w:themeColor="accent4"/>
              </w:rPr>
              <w:t xml:space="preserve">– </w:t>
            </w:r>
            <w:r w:rsidRPr="00AB72E8">
              <w:rPr>
                <w:color w:val="7F7F7F" w:themeColor="text1" w:themeTint="80"/>
              </w:rPr>
              <w:t xml:space="preserve">175 bedrooms </w:t>
            </w:r>
            <w:r w:rsidR="00194325" w:rsidRPr="00194325">
              <w:rPr>
                <w:b/>
                <w:color w:val="D8B25C" w:themeColor="accent4"/>
              </w:rPr>
              <w:t>-</w:t>
            </w:r>
            <w:r w:rsidR="00194325">
              <w:rPr>
                <w:color w:val="7F7F7F" w:themeColor="text1" w:themeTint="80"/>
              </w:rPr>
              <w:t xml:space="preserve"> </w:t>
            </w:r>
            <w:r w:rsidRPr="00AB72E8">
              <w:rPr>
                <w:color w:val="7F7F7F" w:themeColor="text1" w:themeTint="80"/>
              </w:rPr>
              <w:t>M&amp;E annual Budget £</w:t>
            </w:r>
            <w:r w:rsidR="005E21EA">
              <w:rPr>
                <w:color w:val="7F7F7F" w:themeColor="text1" w:themeTint="80"/>
              </w:rPr>
              <w:t>1.7m</w:t>
            </w:r>
            <w:bookmarkStart w:id="0" w:name="_GoBack"/>
            <w:bookmarkEnd w:id="0"/>
            <w:r w:rsidRPr="00AB72E8">
              <w:rPr>
                <w:color w:val="7F7F7F" w:themeColor="text1" w:themeTint="80"/>
              </w:rPr>
              <w:t xml:space="preserve">  </w:t>
            </w:r>
          </w:p>
          <w:p w:rsidR="00EE1D10" w:rsidRPr="00AB72E8" w:rsidRDefault="00EE1D10" w:rsidP="00EE1D10">
            <w:pPr>
              <w:rPr>
                <w:color w:val="7F7F7F" w:themeColor="text1" w:themeTint="80"/>
              </w:rPr>
            </w:pPr>
          </w:p>
          <w:p w:rsidR="00EE1D10" w:rsidRPr="00AB72E8" w:rsidRDefault="00EE1D10" w:rsidP="00EE1D10">
            <w:p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Duties: </w:t>
            </w:r>
          </w:p>
          <w:p w:rsidR="00EE1D10" w:rsidRPr="00AB72E8" w:rsidRDefault="00EE1D10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Develop every sales opportunity to its full potential </w:t>
            </w:r>
          </w:p>
          <w:p w:rsidR="00EE1D10" w:rsidRPr="00AB72E8" w:rsidRDefault="00EE1D10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Maintain regular contact with bookers to develop client relationships </w:t>
            </w:r>
          </w:p>
          <w:p w:rsidR="00EE1D10" w:rsidRPr="00AB72E8" w:rsidRDefault="00747288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>Y</w:t>
            </w:r>
            <w:r w:rsidR="00EE1D10" w:rsidRPr="00AB72E8">
              <w:rPr>
                <w:color w:val="7F7F7F" w:themeColor="text1" w:themeTint="80"/>
              </w:rPr>
              <w:t xml:space="preserve">ield management </w:t>
            </w:r>
          </w:p>
          <w:p w:rsidR="00EE1D10" w:rsidRPr="00AB72E8" w:rsidRDefault="00EE1D10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Ensure a professional, flexible service </w:t>
            </w:r>
            <w:r w:rsidR="008A1F1C" w:rsidRPr="00AB72E8">
              <w:rPr>
                <w:color w:val="7F7F7F" w:themeColor="text1" w:themeTint="80"/>
              </w:rPr>
              <w:t xml:space="preserve">which aims to surpass all customer individual needs </w:t>
            </w:r>
          </w:p>
          <w:p w:rsidR="008A1F1C" w:rsidRPr="00AB72E8" w:rsidRDefault="008A1F1C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Proactively sell the hotel and develop new business to maximise profitability </w:t>
            </w:r>
          </w:p>
          <w:p w:rsidR="00164614" w:rsidRPr="00AB72E8" w:rsidRDefault="00164614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Management of the M&amp;E team of 4 staff members </w:t>
            </w:r>
          </w:p>
          <w:p w:rsidR="00164614" w:rsidRPr="00AB72E8" w:rsidRDefault="00164614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Review of actual revenue and occupancy achieved against budget and forecast </w:t>
            </w:r>
          </w:p>
          <w:p w:rsidR="008A1F1C" w:rsidRPr="00AB72E8" w:rsidRDefault="00164614" w:rsidP="00EE1D10">
            <w:pPr>
              <w:pStyle w:val="ListParagraph"/>
              <w:numPr>
                <w:ilvl w:val="0"/>
                <w:numId w:val="1"/>
              </w:numPr>
              <w:rPr>
                <w:color w:val="7F7F7F" w:themeColor="text1" w:themeTint="80"/>
              </w:rPr>
            </w:pPr>
            <w:r w:rsidRPr="00AB72E8">
              <w:rPr>
                <w:color w:val="7F7F7F" w:themeColor="text1" w:themeTint="80"/>
              </w:rPr>
              <w:t xml:space="preserve">To ensure the flow of communication to other departments </w:t>
            </w:r>
          </w:p>
          <w:p w:rsidR="00194325" w:rsidRDefault="00194325" w:rsidP="00D20DA9">
            <w:pPr>
              <w:pStyle w:val="Text"/>
              <w:rPr>
                <w:sz w:val="24"/>
              </w:rPr>
            </w:pPr>
          </w:p>
          <w:p w:rsidR="0040233B" w:rsidRPr="00AB72E8" w:rsidRDefault="00D20DA9" w:rsidP="00D20DA9">
            <w:pPr>
              <w:pStyle w:val="Text"/>
              <w:rPr>
                <w:sz w:val="24"/>
              </w:rPr>
            </w:pPr>
            <w:r w:rsidRPr="00AB72E8">
              <w:rPr>
                <w:sz w:val="24"/>
              </w:rPr>
              <w:t xml:space="preserve"> </w:t>
            </w:r>
          </w:p>
          <w:p w:rsidR="00D20DA9" w:rsidRPr="00AB72E8" w:rsidRDefault="00943581" w:rsidP="00D20DA9">
            <w:pPr>
              <w:pStyle w:val="SmallText"/>
              <w:rPr>
                <w:sz w:val="24"/>
              </w:rPr>
            </w:pPr>
            <w:r w:rsidRPr="00AB72E8">
              <w:rPr>
                <w:sz w:val="24"/>
              </w:rPr>
              <w:t xml:space="preserve">March 2000 </w:t>
            </w:r>
            <w:r w:rsidR="00EE1D10" w:rsidRPr="00AB72E8">
              <w:rPr>
                <w:sz w:val="24"/>
              </w:rPr>
              <w:t>–</w:t>
            </w:r>
            <w:r w:rsidRPr="00AB72E8">
              <w:rPr>
                <w:sz w:val="24"/>
              </w:rPr>
              <w:t xml:space="preserve"> </w:t>
            </w:r>
            <w:r w:rsidR="00EE1D10" w:rsidRPr="00AB72E8">
              <w:rPr>
                <w:sz w:val="24"/>
              </w:rPr>
              <w:t>May 2006</w:t>
            </w:r>
          </w:p>
          <w:p w:rsidR="00D20DA9" w:rsidRDefault="00D20DA9" w:rsidP="00D20DA9">
            <w:pPr>
              <w:pStyle w:val="Text"/>
              <w:rPr>
                <w:color w:val="BE9268"/>
                <w:sz w:val="24"/>
              </w:rPr>
            </w:pPr>
            <w:r w:rsidRPr="00AB72E8">
              <w:rPr>
                <w:color w:val="BE9268"/>
                <w:sz w:val="24"/>
              </w:rPr>
              <w:t xml:space="preserve">• </w:t>
            </w:r>
            <w:r w:rsidR="00EE1D10" w:rsidRPr="00AB72E8">
              <w:rPr>
                <w:color w:val="BE9268"/>
                <w:sz w:val="24"/>
              </w:rPr>
              <w:t>Wedding coordinator</w:t>
            </w:r>
            <w:r w:rsidRPr="00AB72E8">
              <w:rPr>
                <w:sz w:val="24"/>
              </w:rPr>
              <w:t xml:space="preserve"> </w:t>
            </w:r>
            <w:r w:rsidRPr="00AB72E8">
              <w:rPr>
                <w:color w:val="BE9268"/>
                <w:sz w:val="24"/>
              </w:rPr>
              <w:t xml:space="preserve">• </w:t>
            </w:r>
            <w:r w:rsidR="00EE1D10" w:rsidRPr="00AB72E8">
              <w:rPr>
                <w:color w:val="BE9268"/>
                <w:sz w:val="24"/>
              </w:rPr>
              <w:t>MERCURE Dunkenhalgh Hotel &amp; Spa</w:t>
            </w:r>
          </w:p>
          <w:p w:rsidR="00194325" w:rsidRDefault="00194325" w:rsidP="00194325"/>
          <w:p w:rsidR="00194325" w:rsidRDefault="00194325" w:rsidP="00194325"/>
          <w:p w:rsidR="00194325" w:rsidRDefault="00194325" w:rsidP="00194325"/>
          <w:p w:rsidR="00194325" w:rsidRPr="00194325" w:rsidRDefault="00194325" w:rsidP="00194325"/>
          <w:p w:rsidR="00194325" w:rsidRPr="00194325" w:rsidRDefault="00194325" w:rsidP="00194325"/>
          <w:p w:rsidR="00747288" w:rsidRPr="00AB72E8" w:rsidRDefault="00D20DA9" w:rsidP="00747288">
            <w:pPr>
              <w:pStyle w:val="SmallText"/>
              <w:rPr>
                <w:sz w:val="24"/>
              </w:rPr>
            </w:pPr>
            <w:r w:rsidRPr="00AB72E8">
              <w:rPr>
                <w:sz w:val="24"/>
              </w:rPr>
              <w:t xml:space="preserve"> </w:t>
            </w:r>
            <w:r w:rsidR="00747288" w:rsidRPr="00AB72E8">
              <w:rPr>
                <w:sz w:val="24"/>
              </w:rPr>
              <w:t>April 1999</w:t>
            </w:r>
            <w:r w:rsidR="00747288" w:rsidRPr="00AB72E8">
              <w:rPr>
                <w:sz w:val="24"/>
              </w:rPr>
              <w:t xml:space="preserve"> – M</w:t>
            </w:r>
            <w:r w:rsidR="00747288" w:rsidRPr="00AB72E8">
              <w:rPr>
                <w:sz w:val="24"/>
              </w:rPr>
              <w:t>arch 2000</w:t>
            </w:r>
          </w:p>
          <w:p w:rsidR="00194325" w:rsidRPr="00194325" w:rsidRDefault="00747288" w:rsidP="00194325">
            <w:pPr>
              <w:pStyle w:val="Text"/>
              <w:rPr>
                <w:color w:val="BE9268"/>
                <w:sz w:val="24"/>
              </w:rPr>
            </w:pPr>
            <w:r w:rsidRPr="00AB72E8">
              <w:rPr>
                <w:color w:val="BE9268"/>
                <w:sz w:val="24"/>
              </w:rPr>
              <w:t xml:space="preserve">• </w:t>
            </w:r>
            <w:r w:rsidRPr="00AB72E8">
              <w:rPr>
                <w:color w:val="BE9268"/>
                <w:sz w:val="24"/>
              </w:rPr>
              <w:t xml:space="preserve">Sales </w:t>
            </w:r>
            <w:r w:rsidRPr="00AB72E8">
              <w:rPr>
                <w:color w:val="BE9268"/>
                <w:sz w:val="24"/>
              </w:rPr>
              <w:t>coordinator</w:t>
            </w:r>
            <w:r w:rsidRPr="00AB72E8">
              <w:rPr>
                <w:sz w:val="24"/>
              </w:rPr>
              <w:t xml:space="preserve"> </w:t>
            </w:r>
            <w:r w:rsidRPr="00AB72E8">
              <w:rPr>
                <w:color w:val="BE9268"/>
                <w:sz w:val="24"/>
              </w:rPr>
              <w:t xml:space="preserve">• </w:t>
            </w:r>
            <w:r w:rsidRPr="00AB72E8">
              <w:rPr>
                <w:color w:val="BE9268"/>
                <w:sz w:val="24"/>
              </w:rPr>
              <w:t xml:space="preserve">Hall &amp; Letts </w:t>
            </w:r>
          </w:p>
          <w:p w:rsidR="00194325" w:rsidRDefault="00194325" w:rsidP="00747288">
            <w:pPr>
              <w:pStyle w:val="SmallText"/>
              <w:rPr>
                <w:sz w:val="24"/>
              </w:rPr>
            </w:pPr>
          </w:p>
          <w:p w:rsidR="00747288" w:rsidRPr="00AB72E8" w:rsidRDefault="00747288" w:rsidP="00747288">
            <w:pPr>
              <w:pStyle w:val="SmallText"/>
              <w:rPr>
                <w:sz w:val="24"/>
              </w:rPr>
            </w:pPr>
            <w:r w:rsidRPr="00AB72E8">
              <w:rPr>
                <w:sz w:val="24"/>
              </w:rPr>
              <w:t>September 1995</w:t>
            </w:r>
            <w:r w:rsidRPr="00AB72E8">
              <w:rPr>
                <w:sz w:val="24"/>
              </w:rPr>
              <w:t xml:space="preserve"> – </w:t>
            </w:r>
            <w:r w:rsidRPr="00AB72E8">
              <w:rPr>
                <w:sz w:val="24"/>
              </w:rPr>
              <w:t>April 1999</w:t>
            </w:r>
          </w:p>
          <w:p w:rsidR="00AB72E8" w:rsidRPr="00194325" w:rsidRDefault="00747288" w:rsidP="00194325">
            <w:pPr>
              <w:pStyle w:val="Text"/>
              <w:rPr>
                <w:color w:val="BE9268"/>
                <w:sz w:val="24"/>
              </w:rPr>
            </w:pPr>
            <w:r w:rsidRPr="00AB72E8">
              <w:rPr>
                <w:color w:val="BE9268"/>
                <w:sz w:val="24"/>
              </w:rPr>
              <w:t xml:space="preserve">• </w:t>
            </w:r>
            <w:r w:rsidRPr="00AB72E8">
              <w:rPr>
                <w:color w:val="BE9268"/>
                <w:sz w:val="24"/>
              </w:rPr>
              <w:t>Receptionist/Reception Manage</w:t>
            </w:r>
            <w:r w:rsidRPr="00AB72E8">
              <w:rPr>
                <w:color w:val="BE9268"/>
                <w:sz w:val="24"/>
              </w:rPr>
              <w:t>r</w:t>
            </w:r>
            <w:r w:rsidRPr="00AB72E8">
              <w:rPr>
                <w:sz w:val="24"/>
              </w:rPr>
              <w:t xml:space="preserve"> </w:t>
            </w:r>
            <w:r w:rsidRPr="00AB72E8">
              <w:rPr>
                <w:color w:val="BE9268"/>
                <w:sz w:val="24"/>
              </w:rPr>
              <w:t>• Dunkenhalgh Hotel &amp; Sp</w:t>
            </w:r>
            <w:r w:rsidR="00194325">
              <w:rPr>
                <w:color w:val="BE9268"/>
                <w:sz w:val="24"/>
              </w:rPr>
              <w:t>a</w:t>
            </w:r>
          </w:p>
          <w:p w:rsidR="00AB72E8" w:rsidRPr="00AB72E8" w:rsidRDefault="00AB72E8" w:rsidP="00AB72E8"/>
        </w:tc>
      </w:tr>
      <w:tr w:rsidR="00112A5E" w:rsidRPr="001700F2" w:rsidTr="00112A5E">
        <w:trPr>
          <w:trHeight w:val="220"/>
        </w:trPr>
        <w:tc>
          <w:tcPr>
            <w:tcW w:w="3544" w:type="dxa"/>
            <w:vMerge w:val="restart"/>
            <w:shd w:val="clear" w:color="auto" w:fill="F2F2F2" w:themeFill="background1" w:themeFillShade="F2"/>
            <w:vAlign w:val="center"/>
          </w:tcPr>
          <w:p w:rsidR="00112A5E" w:rsidRPr="001700F2" w:rsidRDefault="00112A5E" w:rsidP="00112A5E">
            <w:pPr>
              <w:pStyle w:val="Heading2"/>
            </w:pPr>
            <w:r>
              <w:lastRenderedPageBreak/>
              <w:t>REFERENCE</w:t>
            </w:r>
            <w:r>
              <w:t xml:space="preserve"> </w:t>
            </w:r>
            <w:sdt>
              <w:sdtPr>
                <w:rPr>
                  <w:rStyle w:val="Accent"/>
                </w:rPr>
                <w:id w:val="-254750098"/>
                <w:placeholder>
                  <w:docPart w:val="DFCD6F50E05B214086F7E03193A7A6CA"/>
                </w:placeholder>
                <w:temporary/>
                <w:showingPlcHdr/>
                <w15:appearance w15:val="hidden"/>
                <w:text/>
              </w:sdtPr>
              <w:sdtContent>
                <w:r w:rsidRPr="00D26A79">
                  <w:rPr>
                    <w:rStyle w:val="Accent"/>
                  </w:rPr>
                  <w:t>—</w:t>
                </w:r>
              </w:sdtContent>
            </w:sdt>
          </w:p>
        </w:tc>
        <w:tc>
          <w:tcPr>
            <w:tcW w:w="3327" w:type="dxa"/>
            <w:vMerge w:val="restart"/>
            <w:shd w:val="clear" w:color="auto" w:fill="303848" w:themeFill="accent1"/>
            <w:vAlign w:val="center"/>
          </w:tcPr>
          <w:p w:rsidR="00112A5E" w:rsidRPr="001700F2" w:rsidRDefault="00112A5E" w:rsidP="00112A5E">
            <w:pPr>
              <w:pStyle w:val="Heading1"/>
            </w:pPr>
            <w:r>
              <w:t>SKILLS</w:t>
            </w:r>
            <w:r w:rsidRPr="001700F2">
              <w:t xml:space="preserve"> </w:t>
            </w:r>
          </w:p>
        </w:tc>
        <w:tc>
          <w:tcPr>
            <w:tcW w:w="3168" w:type="dxa"/>
            <w:tcBorders>
              <w:bottom w:val="single" w:sz="18" w:space="0" w:color="BF9268" w:themeColor="accent2"/>
            </w:tcBorders>
          </w:tcPr>
          <w:p w:rsidR="00112A5E" w:rsidRPr="001700F2" w:rsidRDefault="00112A5E" w:rsidP="00112A5E"/>
        </w:tc>
      </w:tr>
      <w:tr w:rsidR="00112A5E" w:rsidRPr="001700F2" w:rsidTr="00112A5E">
        <w:trPr>
          <w:trHeight w:val="220"/>
        </w:trPr>
        <w:tc>
          <w:tcPr>
            <w:tcW w:w="3544" w:type="dxa"/>
            <w:vMerge/>
            <w:shd w:val="clear" w:color="auto" w:fill="F2F2F2" w:themeFill="background1" w:themeFillShade="F2"/>
            <w:vAlign w:val="center"/>
          </w:tcPr>
          <w:p w:rsidR="00112A5E" w:rsidRPr="001700F2" w:rsidRDefault="00112A5E" w:rsidP="00112A5E">
            <w:pPr>
              <w:pStyle w:val="Heading2"/>
              <w:rPr>
                <w:spacing w:val="32"/>
              </w:rPr>
            </w:pPr>
          </w:p>
        </w:tc>
        <w:tc>
          <w:tcPr>
            <w:tcW w:w="3327" w:type="dxa"/>
            <w:vMerge/>
            <w:shd w:val="clear" w:color="auto" w:fill="303848" w:themeFill="accent1"/>
            <w:vAlign w:val="center"/>
          </w:tcPr>
          <w:p w:rsidR="00112A5E" w:rsidRPr="001700F2" w:rsidRDefault="00112A5E" w:rsidP="00112A5E">
            <w:pPr>
              <w:pStyle w:val="Heading1"/>
            </w:pPr>
          </w:p>
        </w:tc>
        <w:tc>
          <w:tcPr>
            <w:tcW w:w="3168" w:type="dxa"/>
          </w:tcPr>
          <w:p w:rsidR="00112A5E" w:rsidRPr="001700F2" w:rsidRDefault="00112A5E" w:rsidP="00112A5E"/>
        </w:tc>
      </w:tr>
      <w:tr w:rsidR="00112A5E" w:rsidRPr="001700F2" w:rsidTr="00112A5E">
        <w:trPr>
          <w:trHeight w:val="1446"/>
        </w:trPr>
        <w:tc>
          <w:tcPr>
            <w:tcW w:w="3544" w:type="dxa"/>
            <w:shd w:val="clear" w:color="auto" w:fill="F2F2F2" w:themeFill="background1" w:themeFillShade="F2"/>
          </w:tcPr>
          <w:p w:rsidR="00112A5E" w:rsidRPr="00194325" w:rsidRDefault="00112A5E" w:rsidP="00112A5E">
            <w:pPr>
              <w:pStyle w:val="Text"/>
              <w:rPr>
                <w:sz w:val="24"/>
              </w:rPr>
            </w:pPr>
            <w:r w:rsidRPr="00194325">
              <w:rPr>
                <w:sz w:val="24"/>
              </w:rPr>
              <w:t>Louise Woodcook</w:t>
            </w:r>
          </w:p>
          <w:p w:rsidR="00112A5E" w:rsidRPr="00194325" w:rsidRDefault="00112A5E" w:rsidP="00112A5E">
            <w:pPr>
              <w:rPr>
                <w:color w:val="7F7F7F" w:themeColor="text1" w:themeTint="80"/>
              </w:rPr>
            </w:pPr>
            <w:r w:rsidRPr="00194325">
              <w:rPr>
                <w:color w:val="7F7F7F" w:themeColor="text1" w:themeTint="80"/>
              </w:rPr>
              <w:t xml:space="preserve">Area Sales Manager, Starboard Hotels </w:t>
            </w:r>
          </w:p>
          <w:p w:rsidR="00112A5E" w:rsidRPr="00194325" w:rsidRDefault="00112A5E" w:rsidP="00112A5E">
            <w:pPr>
              <w:rPr>
                <w:color w:val="7F7F7F" w:themeColor="text1" w:themeTint="80"/>
              </w:rPr>
            </w:pPr>
            <w:r w:rsidRPr="00194325">
              <w:rPr>
                <w:color w:val="7F7F7F" w:themeColor="text1" w:themeTint="80"/>
              </w:rPr>
              <w:t>Louise.woodcock@starboardhotels.com</w:t>
            </w:r>
            <w:r w:rsidRPr="00194325">
              <w:rPr>
                <w:color w:val="7F7F7F" w:themeColor="text1" w:themeTint="80"/>
              </w:rPr>
              <w:t xml:space="preserve"> </w:t>
            </w:r>
          </w:p>
          <w:p w:rsidR="00112A5E" w:rsidRPr="00194325" w:rsidRDefault="00112A5E" w:rsidP="00112A5E">
            <w:pPr>
              <w:rPr>
                <w:color w:val="7F7F7F" w:themeColor="text1" w:themeTint="80"/>
              </w:rPr>
            </w:pPr>
          </w:p>
          <w:p w:rsidR="00112A5E" w:rsidRPr="00194325" w:rsidRDefault="00112A5E" w:rsidP="00112A5E">
            <w:pPr>
              <w:pStyle w:val="Text"/>
              <w:rPr>
                <w:sz w:val="24"/>
              </w:rPr>
            </w:pPr>
            <w:r w:rsidRPr="00194325">
              <w:rPr>
                <w:sz w:val="24"/>
              </w:rPr>
              <w:t>Ivan Lynch</w:t>
            </w:r>
          </w:p>
          <w:p w:rsidR="00112A5E" w:rsidRPr="00194325" w:rsidRDefault="00112A5E" w:rsidP="00112A5E">
            <w:pPr>
              <w:rPr>
                <w:color w:val="7F7F7F" w:themeColor="text1" w:themeTint="80"/>
              </w:rPr>
            </w:pPr>
            <w:r w:rsidRPr="00194325">
              <w:rPr>
                <w:color w:val="7F7F7F" w:themeColor="text1" w:themeTint="80"/>
              </w:rPr>
              <w:t>General</w:t>
            </w:r>
            <w:r w:rsidRPr="00194325">
              <w:rPr>
                <w:color w:val="7F7F7F" w:themeColor="text1" w:themeTint="80"/>
              </w:rPr>
              <w:t xml:space="preserve"> Manage</w:t>
            </w:r>
            <w:r w:rsidRPr="00194325">
              <w:rPr>
                <w:color w:val="7F7F7F" w:themeColor="text1" w:themeTint="80"/>
              </w:rPr>
              <w:t>r, MERCURE</w:t>
            </w:r>
            <w:r w:rsidRPr="00194325">
              <w:rPr>
                <w:color w:val="7F7F7F" w:themeColor="text1" w:themeTint="80"/>
              </w:rPr>
              <w:t xml:space="preserve"> </w:t>
            </w:r>
            <w:r w:rsidRPr="00194325">
              <w:rPr>
                <w:color w:val="7F7F7F" w:themeColor="text1" w:themeTint="80"/>
              </w:rPr>
              <w:t xml:space="preserve">Dunkenhalgh </w:t>
            </w:r>
            <w:r w:rsidRPr="00194325">
              <w:rPr>
                <w:color w:val="7F7F7F" w:themeColor="text1" w:themeTint="80"/>
              </w:rPr>
              <w:t>Hotel</w:t>
            </w:r>
            <w:r w:rsidRPr="00194325">
              <w:rPr>
                <w:color w:val="7F7F7F" w:themeColor="text1" w:themeTint="80"/>
              </w:rPr>
              <w:t xml:space="preserve"> &amp; Spa </w:t>
            </w:r>
            <w:r w:rsidRPr="00194325">
              <w:rPr>
                <w:color w:val="7F7F7F" w:themeColor="text1" w:themeTint="80"/>
              </w:rPr>
              <w:t xml:space="preserve"> </w:t>
            </w:r>
          </w:p>
          <w:p w:rsidR="00112A5E" w:rsidRPr="00194325" w:rsidRDefault="00112A5E" w:rsidP="00112A5E">
            <w:pPr>
              <w:rPr>
                <w:color w:val="7F7F7F" w:themeColor="text1" w:themeTint="80"/>
              </w:rPr>
            </w:pPr>
            <w:r w:rsidRPr="00194325">
              <w:rPr>
                <w:color w:val="7F7F7F" w:themeColor="text1" w:themeTint="80"/>
              </w:rPr>
              <w:t>Ivan.lynch</w:t>
            </w:r>
            <w:r w:rsidRPr="00194325">
              <w:rPr>
                <w:color w:val="7F7F7F" w:themeColor="text1" w:themeTint="80"/>
              </w:rPr>
              <w:t>@</w:t>
            </w:r>
            <w:r w:rsidRPr="00194325">
              <w:rPr>
                <w:color w:val="7F7F7F" w:themeColor="text1" w:themeTint="80"/>
              </w:rPr>
              <w:t>accor</w:t>
            </w:r>
            <w:r w:rsidRPr="00194325">
              <w:rPr>
                <w:color w:val="7F7F7F" w:themeColor="text1" w:themeTint="80"/>
              </w:rPr>
              <w:t>.com</w:t>
            </w:r>
          </w:p>
        </w:tc>
        <w:tc>
          <w:tcPr>
            <w:tcW w:w="6495" w:type="dxa"/>
            <w:gridSpan w:val="2"/>
            <w:vAlign w:val="center"/>
          </w:tcPr>
          <w:p w:rsidR="00112A5E" w:rsidRPr="00194325" w:rsidRDefault="00112A5E" w:rsidP="00112A5E">
            <w:pPr>
              <w:pStyle w:val="Text"/>
              <w:ind w:left="720"/>
              <w:rPr>
                <w:color w:val="7F7F7F" w:themeColor="text1" w:themeTint="80"/>
              </w:rPr>
            </w:pPr>
          </w:p>
          <w:p w:rsidR="00112A5E" w:rsidRPr="00194325" w:rsidRDefault="00112A5E" w:rsidP="00112A5E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 xml:space="preserve">Very good interpersonal skills </w:t>
            </w:r>
          </w:p>
          <w:p w:rsidR="00112A5E" w:rsidRPr="00194325" w:rsidRDefault="00112A5E" w:rsidP="00112A5E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 xml:space="preserve">Passionate  </w:t>
            </w:r>
          </w:p>
          <w:p w:rsidR="00112A5E" w:rsidRPr="00194325" w:rsidRDefault="00112A5E" w:rsidP="00112A5E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 xml:space="preserve">Loyal </w:t>
            </w:r>
          </w:p>
          <w:p w:rsidR="00112A5E" w:rsidRPr="00194325" w:rsidRDefault="00112A5E" w:rsidP="00112A5E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>Strong sales background</w:t>
            </w:r>
          </w:p>
          <w:p w:rsidR="00112A5E" w:rsidRPr="00194325" w:rsidRDefault="00112A5E" w:rsidP="00112A5E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 xml:space="preserve">Team player </w:t>
            </w:r>
          </w:p>
          <w:p w:rsidR="00112A5E" w:rsidRPr="00194325" w:rsidRDefault="00112A5E" w:rsidP="00112A5E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 xml:space="preserve">Team Management </w:t>
            </w:r>
          </w:p>
          <w:p w:rsidR="00194325" w:rsidRPr="00194325" w:rsidRDefault="00112A5E" w:rsidP="00194325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>Revenue Management</w:t>
            </w:r>
          </w:p>
          <w:p w:rsidR="00194325" w:rsidRDefault="00112A5E" w:rsidP="00194325">
            <w:pPr>
              <w:pStyle w:val="Text"/>
              <w:numPr>
                <w:ilvl w:val="0"/>
                <w:numId w:val="1"/>
              </w:numPr>
              <w:rPr>
                <w:color w:val="7F7F7F" w:themeColor="text1" w:themeTint="80"/>
                <w:sz w:val="24"/>
              </w:rPr>
            </w:pPr>
            <w:r w:rsidRPr="00194325">
              <w:rPr>
                <w:color w:val="7F7F7F" w:themeColor="text1" w:themeTint="80"/>
                <w:sz w:val="24"/>
              </w:rPr>
              <w:t>Ability to work under pressur</w:t>
            </w:r>
            <w:r w:rsidR="00194325" w:rsidRPr="00194325">
              <w:rPr>
                <w:color w:val="7F7F7F" w:themeColor="text1" w:themeTint="80"/>
                <w:sz w:val="24"/>
              </w:rPr>
              <w:t>e</w:t>
            </w:r>
          </w:p>
          <w:p w:rsidR="00194325" w:rsidRPr="00194325" w:rsidRDefault="00194325" w:rsidP="00194325">
            <w:pPr>
              <w:pStyle w:val="ListParagraph"/>
              <w:numPr>
                <w:ilvl w:val="0"/>
                <w:numId w:val="1"/>
              </w:numPr>
            </w:pPr>
          </w:p>
          <w:p w:rsidR="00194325" w:rsidRPr="00194325" w:rsidRDefault="00194325" w:rsidP="00194325">
            <w:pPr>
              <w:rPr>
                <w:color w:val="7F7F7F" w:themeColor="text1" w:themeTint="80"/>
              </w:rPr>
            </w:pPr>
          </w:p>
        </w:tc>
      </w:tr>
      <w:tr w:rsidR="00112A5E" w:rsidRPr="00112A5E" w:rsidTr="00112A5E">
        <w:trPr>
          <w:trHeight w:val="100"/>
        </w:trPr>
        <w:tc>
          <w:tcPr>
            <w:tcW w:w="3544" w:type="dxa"/>
          </w:tcPr>
          <w:p w:rsidR="00112A5E" w:rsidRPr="00112A5E" w:rsidRDefault="00112A5E" w:rsidP="00112A5E">
            <w:pPr>
              <w:rPr>
                <w:b/>
                <w:color w:val="7F7F7F" w:themeColor="text1" w:themeTint="80"/>
                <w:sz w:val="44"/>
                <w:szCs w:val="44"/>
              </w:rPr>
            </w:pPr>
          </w:p>
        </w:tc>
        <w:tc>
          <w:tcPr>
            <w:tcW w:w="6495" w:type="dxa"/>
            <w:gridSpan w:val="2"/>
          </w:tcPr>
          <w:p w:rsidR="00112A5E" w:rsidRPr="00112A5E" w:rsidRDefault="00112A5E" w:rsidP="00112A5E">
            <w:pPr>
              <w:rPr>
                <w:b/>
                <w:color w:val="7F7F7F" w:themeColor="text1" w:themeTint="80"/>
                <w:sz w:val="44"/>
                <w:szCs w:val="44"/>
              </w:rPr>
            </w:pPr>
          </w:p>
        </w:tc>
      </w:tr>
    </w:tbl>
    <w:p w:rsidR="00C55D85" w:rsidRDefault="00C55D85">
      <w:pPr>
        <w:rPr>
          <w:b/>
          <w:color w:val="7F7F7F" w:themeColor="text1" w:themeTint="80"/>
          <w:sz w:val="44"/>
          <w:szCs w:val="44"/>
        </w:rPr>
      </w:pPr>
    </w:p>
    <w:p w:rsidR="00112A5E" w:rsidRDefault="00112A5E">
      <w:pPr>
        <w:rPr>
          <w:b/>
          <w:color w:val="7F7F7F" w:themeColor="text1" w:themeTint="80"/>
          <w:sz w:val="44"/>
          <w:szCs w:val="44"/>
        </w:rPr>
      </w:pPr>
    </w:p>
    <w:p w:rsidR="00112A5E" w:rsidRDefault="00112A5E">
      <w:pPr>
        <w:rPr>
          <w:b/>
          <w:color w:val="7F7F7F" w:themeColor="text1" w:themeTint="80"/>
          <w:sz w:val="44"/>
          <w:szCs w:val="44"/>
        </w:rPr>
      </w:pPr>
    </w:p>
    <w:p w:rsidR="00112A5E" w:rsidRDefault="00112A5E">
      <w:pPr>
        <w:rPr>
          <w:b/>
          <w:color w:val="7F7F7F" w:themeColor="text1" w:themeTint="80"/>
          <w:sz w:val="44"/>
          <w:szCs w:val="44"/>
        </w:rPr>
      </w:pPr>
    </w:p>
    <w:p w:rsidR="00112A5E" w:rsidRDefault="00112A5E">
      <w:pPr>
        <w:rPr>
          <w:b/>
          <w:color w:val="7F7F7F" w:themeColor="text1" w:themeTint="80"/>
          <w:sz w:val="44"/>
          <w:szCs w:val="44"/>
        </w:rPr>
      </w:pPr>
    </w:p>
    <w:p w:rsidR="00112A5E" w:rsidRDefault="00112A5E">
      <w:pPr>
        <w:rPr>
          <w:b/>
          <w:color w:val="7F7F7F" w:themeColor="text1" w:themeTint="80"/>
          <w:sz w:val="44"/>
          <w:szCs w:val="44"/>
        </w:rPr>
      </w:pPr>
    </w:p>
    <w:p w:rsidR="00112A5E" w:rsidRDefault="00112A5E">
      <w:pPr>
        <w:rPr>
          <w:b/>
          <w:color w:val="7F7F7F" w:themeColor="text1" w:themeTint="80"/>
          <w:sz w:val="44"/>
          <w:szCs w:val="44"/>
        </w:rPr>
      </w:pPr>
    </w:p>
    <w:p w:rsidR="00112A5E" w:rsidRPr="00112A5E" w:rsidRDefault="00112A5E">
      <w:pPr>
        <w:rPr>
          <w:b/>
          <w:color w:val="7F7F7F" w:themeColor="text1" w:themeTint="80"/>
          <w:sz w:val="44"/>
          <w:szCs w:val="44"/>
        </w:rPr>
      </w:pPr>
    </w:p>
    <w:sectPr w:rsidR="00112A5E" w:rsidRPr="00112A5E" w:rsidSect="00F316AD">
      <w:headerReference w:type="default" r:id="rId10"/>
      <w:pgSz w:w="12240" w:h="15840" w:code="1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6483" w:rsidRDefault="004A6483" w:rsidP="00F316AD">
      <w:r>
        <w:separator/>
      </w:r>
    </w:p>
  </w:endnote>
  <w:endnote w:type="continuationSeparator" w:id="0">
    <w:p w:rsidR="004A6483" w:rsidRDefault="004A6483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6483" w:rsidRDefault="004A6483" w:rsidP="00F316AD">
      <w:r>
        <w:separator/>
      </w:r>
    </w:p>
  </w:footnote>
  <w:footnote w:type="continuationSeparator" w:id="0">
    <w:p w:rsidR="004A6483" w:rsidRDefault="004A6483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16AD" w:rsidRPr="001700F2" w:rsidRDefault="00F316AD">
    <w:pPr>
      <w:pStyle w:val="Header"/>
    </w:pPr>
    <w:r w:rsidRPr="001700F2">
      <w:rPr>
        <w:rFonts w:ascii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88482E" wp14:editId="399CC372">
              <wp:simplePos x="0" y="0"/>
              <wp:positionH relativeFrom="column">
                <wp:posOffset>-914400</wp:posOffset>
              </wp:positionH>
              <wp:positionV relativeFrom="paragraph">
                <wp:posOffset>-432435</wp:posOffset>
              </wp:positionV>
              <wp:extent cx="7771130" cy="1249680"/>
              <wp:effectExtent l="0" t="0" r="1270" b="0"/>
              <wp:wrapNone/>
              <wp:docPr id="6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2496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16709C" id="Rectangle 7" o:spid="_x0000_s1026" style="position:absolute;margin-left:-1in;margin-top:-34.05pt;width:611.9pt;height:98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" fillcolor="#303848 [3204]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BB63E0"/>
    <w:multiLevelType w:val="hybridMultilevel"/>
    <w:tmpl w:val="CC6E1F7A"/>
    <w:lvl w:ilvl="0" w:tplc="348E851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7C"/>
    <w:rsid w:val="00112A5E"/>
    <w:rsid w:val="00164614"/>
    <w:rsid w:val="00165C0A"/>
    <w:rsid w:val="001700F2"/>
    <w:rsid w:val="001871FF"/>
    <w:rsid w:val="00194325"/>
    <w:rsid w:val="001E7481"/>
    <w:rsid w:val="001F4150"/>
    <w:rsid w:val="0029715D"/>
    <w:rsid w:val="0040233B"/>
    <w:rsid w:val="00470703"/>
    <w:rsid w:val="004A6483"/>
    <w:rsid w:val="004D0355"/>
    <w:rsid w:val="004E6224"/>
    <w:rsid w:val="005D2581"/>
    <w:rsid w:val="005E21EA"/>
    <w:rsid w:val="00617740"/>
    <w:rsid w:val="006C60E6"/>
    <w:rsid w:val="00747288"/>
    <w:rsid w:val="00756C05"/>
    <w:rsid w:val="0089710E"/>
    <w:rsid w:val="008A1F1C"/>
    <w:rsid w:val="00943581"/>
    <w:rsid w:val="00A74E15"/>
    <w:rsid w:val="00AB72E8"/>
    <w:rsid w:val="00C55D85"/>
    <w:rsid w:val="00CD50FD"/>
    <w:rsid w:val="00D20DA9"/>
    <w:rsid w:val="00D26A79"/>
    <w:rsid w:val="00D64D7C"/>
    <w:rsid w:val="00DD5C35"/>
    <w:rsid w:val="00DF6EE2"/>
    <w:rsid w:val="00EA03EF"/>
    <w:rsid w:val="00EE1D10"/>
    <w:rsid w:val="00F316AD"/>
    <w:rsid w:val="00FA107B"/>
    <w:rsid w:val="00FB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2A2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6"/>
    <w:qFormat/>
    <w:rsid w:val="001700F2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DA9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0DA9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itleChar">
    <w:name w:val="Title Char"/>
    <w:basedOn w:val="DefaultParagraphFont"/>
    <w:link w:val="Title"/>
    <w:rsid w:val="00D20DA9"/>
    <w:rPr>
      <w:rFonts w:cs="Times New Roman (Body CS)"/>
      <w:color w:val="303848" w:themeColor="accent1"/>
      <w:spacing w:val="80"/>
      <w:sz w:val="52"/>
    </w:rPr>
  </w:style>
  <w:style w:type="paragraph" w:styleId="Subtitle">
    <w:name w:val="Subtitle"/>
    <w:basedOn w:val="Normal"/>
    <w:next w:val="Normal"/>
    <w:link w:val="SubtitleCh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itleChar">
    <w:name w:val="Subtitle Char"/>
    <w:basedOn w:val="DefaultParagraphFont"/>
    <w:link w:val="Subtitle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Heading1Char">
    <w:name w:val="Heading 1 Char"/>
    <w:basedOn w:val="DefaultParagraphFont"/>
    <w:link w:val="Heading1"/>
    <w:uiPriority w:val="2"/>
    <w:rsid w:val="00D20DA9"/>
    <w:rPr>
      <w:rFonts w:cs="Times New Roman (Body CS)"/>
      <w:color w:val="FFFFFF"/>
      <w:spacing w:val="40"/>
    </w:rPr>
  </w:style>
  <w:style w:type="paragraph" w:customStyle="1" w:styleId="Text">
    <w:name w:val="Text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SmallText">
    <w:name w:val="SmallText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D20DA9"/>
    <w:rPr>
      <w:color w:val="808080"/>
    </w:rPr>
  </w:style>
  <w:style w:type="character" w:customStyle="1" w:styleId="Accent">
    <w:name w:val="Accent"/>
    <w:basedOn w:val="DefaultParagraphFont"/>
    <w:uiPriority w:val="1"/>
    <w:qFormat/>
    <w:rsid w:val="00D26A79"/>
    <w:rPr>
      <w:color w:val="BF9268" w:themeColor="accent2"/>
    </w:rPr>
  </w:style>
  <w:style w:type="paragraph" w:styleId="ListParagraph">
    <w:name w:val="List Paragraph"/>
    <w:basedOn w:val="Normal"/>
    <w:uiPriority w:val="34"/>
    <w:semiHidden/>
    <w:qFormat/>
    <w:rsid w:val="00EE1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19D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llagettins/Library/Containers/com.microsoft.Word/Data/Library/Application%20Support/Microsoft/Office/16.0/DTS/Search/%7bE169A3CF-47FA-104D-BB3C-70FAE53CEE92%7dtf8961665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7A9675961757D438C54F0AAD5739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79ECF-DBB4-7F4A-A3CB-9A67D33FA205}"/>
      </w:docPartPr>
      <w:docPartBody>
        <w:p w:rsidR="00000000" w:rsidRDefault="00EF37C2">
          <w:pPr>
            <w:pStyle w:val="17A9675961757D438C54F0AAD5739277"/>
          </w:pPr>
          <w:r w:rsidRPr="001700F2">
            <w:t>EDUCATION</w:t>
          </w:r>
        </w:p>
      </w:docPartBody>
    </w:docPart>
    <w:docPart>
      <w:docPartPr>
        <w:name w:val="C37AF9E1FBD32641A68A60054353C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C0890-0C53-4246-AA37-97308F93CEA2}"/>
      </w:docPartPr>
      <w:docPartBody>
        <w:p w:rsidR="00000000" w:rsidRDefault="00EF37C2">
          <w:pPr>
            <w:pStyle w:val="C37AF9E1FBD32641A68A60054353CF9C"/>
          </w:pPr>
          <w:r w:rsidRPr="00D26A79">
            <w:rPr>
              <w:rStyle w:val="Accent"/>
            </w:rPr>
            <w:t>—</w:t>
          </w:r>
        </w:p>
      </w:docPartBody>
    </w:docPart>
    <w:docPart>
      <w:docPartPr>
        <w:name w:val="3AA171BD6BA3B9479D10F75FC3476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A8196-98BB-BB42-AC49-42D13C53333C}"/>
      </w:docPartPr>
      <w:docPartBody>
        <w:p w:rsidR="00000000" w:rsidRDefault="00EF37C2">
          <w:pPr>
            <w:pStyle w:val="3AA171BD6BA3B9479D10F75FC3476C5B"/>
          </w:pPr>
          <w:r w:rsidRPr="001700F2">
            <w:t>EXPERIENCE</w:t>
          </w:r>
        </w:p>
      </w:docPartBody>
    </w:docPart>
    <w:docPart>
      <w:docPartPr>
        <w:name w:val="DFCD6F50E05B214086F7E03193A7A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779A9-2587-3241-9476-F2A40C9B815B}"/>
      </w:docPartPr>
      <w:docPartBody>
        <w:p w:rsidR="00000000" w:rsidRDefault="00392F33" w:rsidP="00392F33">
          <w:pPr>
            <w:pStyle w:val="DFCD6F50E05B214086F7E03193A7A6CA"/>
          </w:pPr>
          <w:r w:rsidRPr="00D26A79">
            <w:rPr>
              <w:rStyle w:val="Accent"/>
            </w:rPr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33"/>
    <w:rsid w:val="00392F33"/>
    <w:rsid w:val="00EF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850673CC8D1344B4747BCF0BB495C7">
    <w:name w:val="7B850673CC8D1344B4747BCF0BB495C7"/>
  </w:style>
  <w:style w:type="paragraph" w:customStyle="1" w:styleId="96735F81A51A164494E9162024202A00">
    <w:name w:val="96735F81A51A164494E9162024202A00"/>
  </w:style>
  <w:style w:type="paragraph" w:customStyle="1" w:styleId="D46C509DAFB46B4393DDE565745E3705">
    <w:name w:val="D46C509DAFB46B4393DDE565745E3705"/>
  </w:style>
  <w:style w:type="paragraph" w:customStyle="1" w:styleId="A38E061BD1584F4280E08BE416847A50">
    <w:name w:val="A38E061BD1584F4280E08BE416847A50"/>
  </w:style>
  <w:style w:type="paragraph" w:customStyle="1" w:styleId="95B73059F820144497419B7F355F557B">
    <w:name w:val="95B73059F820144497419B7F355F557B"/>
  </w:style>
  <w:style w:type="paragraph" w:customStyle="1" w:styleId="85014CFD4A295C4C9BFA22E5E819D6FA">
    <w:name w:val="85014CFD4A295C4C9BFA22E5E819D6FA"/>
  </w:style>
  <w:style w:type="paragraph" w:customStyle="1" w:styleId="05F1B65601A3134D9874254621477B4A">
    <w:name w:val="05F1B65601A3134D9874254621477B4A"/>
  </w:style>
  <w:style w:type="paragraph" w:customStyle="1" w:styleId="42EC634644C80C4CB8A201892ACA8CA6">
    <w:name w:val="42EC634644C80C4CB8A201892ACA8CA6"/>
  </w:style>
  <w:style w:type="paragraph" w:customStyle="1" w:styleId="17A9675961757D438C54F0AAD5739277">
    <w:name w:val="17A9675961757D438C54F0AAD5739277"/>
  </w:style>
  <w:style w:type="character" w:customStyle="1" w:styleId="Accent">
    <w:name w:val="Accent"/>
    <w:basedOn w:val="DefaultParagraphFont"/>
    <w:uiPriority w:val="1"/>
    <w:qFormat/>
    <w:rsid w:val="00392F33"/>
    <w:rPr>
      <w:color w:val="ED7D31" w:themeColor="accent2"/>
    </w:rPr>
  </w:style>
  <w:style w:type="paragraph" w:customStyle="1" w:styleId="C37AF9E1FBD32641A68A60054353CF9C">
    <w:name w:val="C37AF9E1FBD32641A68A60054353CF9C"/>
  </w:style>
  <w:style w:type="paragraph" w:customStyle="1" w:styleId="3AA171BD6BA3B9479D10F75FC3476C5B">
    <w:name w:val="3AA171BD6BA3B9479D10F75FC3476C5B"/>
  </w:style>
  <w:style w:type="paragraph" w:customStyle="1" w:styleId="Text">
    <w:name w:val="Text"/>
    <w:basedOn w:val="Normal"/>
    <w:next w:val="Normal"/>
    <w:uiPriority w:val="3"/>
    <w:qFormat/>
    <w:rsid w:val="00392F33"/>
    <w:pPr>
      <w:spacing w:line="288" w:lineRule="auto"/>
    </w:pPr>
    <w:rPr>
      <w:rFonts w:eastAsiaTheme="minorHAnsi"/>
      <w:color w:val="404040" w:themeColor="text1" w:themeTint="BF"/>
      <w:sz w:val="20"/>
      <w:lang w:val="en-US"/>
    </w:rPr>
  </w:style>
  <w:style w:type="paragraph" w:customStyle="1" w:styleId="B34713A6ED4A354E8B9BDACE33718B0E">
    <w:name w:val="B34713A6ED4A354E8B9BDACE33718B0E"/>
  </w:style>
  <w:style w:type="paragraph" w:customStyle="1" w:styleId="D77BDB58E36E174290DB8B81AD6B7EFD">
    <w:name w:val="D77BDB58E36E174290DB8B81AD6B7EFD"/>
  </w:style>
  <w:style w:type="paragraph" w:customStyle="1" w:styleId="1A4F2FCC3846DC4EB3388B3172AB617E">
    <w:name w:val="1A4F2FCC3846DC4EB3388B3172AB617E"/>
  </w:style>
  <w:style w:type="paragraph" w:customStyle="1" w:styleId="F5548DA079D7494AA01DBA617E81D29D">
    <w:name w:val="F5548DA079D7494AA01DBA617E81D29D"/>
  </w:style>
  <w:style w:type="paragraph" w:customStyle="1" w:styleId="35BDD4F50989E4478DC68534DB377F11">
    <w:name w:val="35BDD4F50989E4478DC68534DB377F11"/>
  </w:style>
  <w:style w:type="paragraph" w:customStyle="1" w:styleId="539F5096BAE02C4A97C665DF819CD25B">
    <w:name w:val="539F5096BAE02C4A97C665DF819CD25B"/>
  </w:style>
  <w:style w:type="paragraph" w:customStyle="1" w:styleId="9626731B043DDB4F81178B4ACDC5A043">
    <w:name w:val="9626731B043DDB4F81178B4ACDC5A043"/>
  </w:style>
  <w:style w:type="paragraph" w:customStyle="1" w:styleId="49256CE54B15A04BA8E7EF5ECBE7869D">
    <w:name w:val="49256CE54B15A04BA8E7EF5ECBE7869D"/>
  </w:style>
  <w:style w:type="paragraph" w:customStyle="1" w:styleId="D01C29F6D2DC3545B314F7E3BFC793E2">
    <w:name w:val="D01C29F6D2DC3545B314F7E3BFC793E2"/>
  </w:style>
  <w:style w:type="paragraph" w:customStyle="1" w:styleId="6AB22F5D4A78B240B23E5709CB01CD8B">
    <w:name w:val="6AB22F5D4A78B240B23E5709CB01CD8B"/>
  </w:style>
  <w:style w:type="paragraph" w:customStyle="1" w:styleId="727316B483EF9D4A8261A19EF0B6D38F">
    <w:name w:val="727316B483EF9D4A8261A19EF0B6D38F"/>
  </w:style>
  <w:style w:type="paragraph" w:customStyle="1" w:styleId="73A9D10832944F4B986931690768FB56">
    <w:name w:val="73A9D10832944F4B986931690768FB56"/>
  </w:style>
  <w:style w:type="paragraph" w:customStyle="1" w:styleId="A78141213AD5074CAE320396E658ED79">
    <w:name w:val="A78141213AD5074CAE320396E658ED79"/>
  </w:style>
  <w:style w:type="paragraph" w:customStyle="1" w:styleId="CD3CAA0F41B06F409C4B720B661007B1">
    <w:name w:val="CD3CAA0F41B06F409C4B720B661007B1"/>
  </w:style>
  <w:style w:type="paragraph" w:customStyle="1" w:styleId="B4BEAB1103130E4DADB03865F92738E6">
    <w:name w:val="B4BEAB1103130E4DADB03865F92738E6"/>
  </w:style>
  <w:style w:type="paragraph" w:customStyle="1" w:styleId="920222906AC70E4AA4C06CE4C930FD04">
    <w:name w:val="920222906AC70E4AA4C06CE4C930FD04"/>
  </w:style>
  <w:style w:type="paragraph" w:customStyle="1" w:styleId="A830BF4ED97F664F80E91A2ECE223BF4">
    <w:name w:val="A830BF4ED97F664F80E91A2ECE223BF4"/>
  </w:style>
  <w:style w:type="paragraph" w:customStyle="1" w:styleId="4AA47D051848044E84BC4CCC0FF88273">
    <w:name w:val="4AA47D051848044E84BC4CCC0FF88273"/>
  </w:style>
  <w:style w:type="paragraph" w:customStyle="1" w:styleId="7C2D4CA7A8B6754DB9A5FC6701B1C89E">
    <w:name w:val="7C2D4CA7A8B6754DB9A5FC6701B1C89E"/>
  </w:style>
  <w:style w:type="paragraph" w:customStyle="1" w:styleId="41E2BAB0CA49E4409CBFFCB6DD202DF7">
    <w:name w:val="41E2BAB0CA49E4409CBFFCB6DD202DF7"/>
  </w:style>
  <w:style w:type="paragraph" w:customStyle="1" w:styleId="248BF79C02412A42ACBF5EFE32DE02EF">
    <w:name w:val="248BF79C02412A42ACBF5EFE32DE02EF"/>
  </w:style>
  <w:style w:type="paragraph" w:customStyle="1" w:styleId="3B74FEF72AAD484E83F3E5AB0FCA1018">
    <w:name w:val="3B74FEF72AAD484E83F3E5AB0FCA1018"/>
  </w:style>
  <w:style w:type="paragraph" w:customStyle="1" w:styleId="66671E1D1731534093CB63316889B00D">
    <w:name w:val="66671E1D1731534093CB63316889B00D"/>
  </w:style>
  <w:style w:type="paragraph" w:customStyle="1" w:styleId="C3D82D39537A634BA26FC4685C30FA6B">
    <w:name w:val="C3D82D39537A634BA26FC4685C30FA6B"/>
    <w:rsid w:val="00392F33"/>
  </w:style>
  <w:style w:type="paragraph" w:customStyle="1" w:styleId="2EA259E957EFEC4B9F6BDCA3911434BD">
    <w:name w:val="2EA259E957EFEC4B9F6BDCA3911434BD"/>
    <w:rsid w:val="00392F33"/>
  </w:style>
  <w:style w:type="paragraph" w:customStyle="1" w:styleId="DA4F79BE5124824FA9DC5E141D966734">
    <w:name w:val="DA4F79BE5124824FA9DC5E141D966734"/>
    <w:rsid w:val="00392F33"/>
  </w:style>
  <w:style w:type="paragraph" w:customStyle="1" w:styleId="2EA15BB31B4580499BEABDB5CD719F77">
    <w:name w:val="2EA15BB31B4580499BEABDB5CD719F77"/>
    <w:rsid w:val="00392F33"/>
  </w:style>
  <w:style w:type="paragraph" w:customStyle="1" w:styleId="221B34E45A2E52429012DC8A29DC9F22">
    <w:name w:val="221B34E45A2E52429012DC8A29DC9F22"/>
    <w:rsid w:val="00392F33"/>
  </w:style>
  <w:style w:type="paragraph" w:customStyle="1" w:styleId="1BDB466380A8194CB0B4E192626B9839">
    <w:name w:val="1BDB466380A8194CB0B4E192626B9839"/>
    <w:rsid w:val="00392F33"/>
  </w:style>
  <w:style w:type="paragraph" w:customStyle="1" w:styleId="DFCD6F50E05B214086F7E03193A7A6CA">
    <w:name w:val="DFCD6F50E05B214086F7E03193A7A6CA"/>
    <w:rsid w:val="00392F33"/>
  </w:style>
  <w:style w:type="paragraph" w:customStyle="1" w:styleId="1213826683446F43AEEFB145120466FF">
    <w:name w:val="1213826683446F43AEEFB145120466FF"/>
    <w:rsid w:val="00392F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Minimalist resume.dotx</Template>
  <TotalTime>0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2019-11-30T07:35:00Z</dcterms:created>
  <dcterms:modified xsi:type="dcterms:W3CDTF">2019-12-01T15:45:00Z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