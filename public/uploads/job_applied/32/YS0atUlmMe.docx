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14:paraId="77432E29" w14:textId="77777777" w:rsidTr="00007728">
        <w:trPr>
          <w:trHeight w:hRule="exact" w:val="1800"/>
        </w:trPr>
        <w:tc>
          <w:tcPr>
            <w:tcW w:w="9360" w:type="dxa"/>
            <w:tcMar>
              <w:top w:w="0" w:type="dxa"/>
              <w:bottom w:w="0" w:type="dxa"/>
            </w:tcMar>
          </w:tcPr>
          <w:p w14:paraId="4027BA19" w14:textId="7A4B091A" w:rsidR="00692703" w:rsidRPr="00CF1A49" w:rsidRDefault="00FB5F6D" w:rsidP="00913946">
            <w:pPr>
              <w:pStyle w:val="Title"/>
            </w:pPr>
            <w:r>
              <w:t>Zoe Leigh beedham</w:t>
            </w:r>
          </w:p>
          <w:p w14:paraId="461D37C7" w14:textId="278CF71E" w:rsidR="00E96D58" w:rsidRDefault="00FB5F6D" w:rsidP="00FB5F6D">
            <w:pPr>
              <w:pStyle w:val="ContactInfo"/>
              <w:contextualSpacing w:val="0"/>
            </w:pPr>
            <w:r>
              <w:t>Fl</w:t>
            </w:r>
            <w:r w:rsidR="00E96D58">
              <w:t>at 3,</w:t>
            </w:r>
            <w:r w:rsidR="00143B43">
              <w:t xml:space="preserve"> Urban Hub, </w:t>
            </w:r>
            <w:proofErr w:type="spellStart"/>
            <w:r w:rsidR="00143B43">
              <w:t>Ashmoor</w:t>
            </w:r>
            <w:proofErr w:type="spellEnd"/>
            <w:r w:rsidR="00143B43">
              <w:t xml:space="preserve"> Street, Preston, PR1 7AL</w:t>
            </w:r>
          </w:p>
          <w:p w14:paraId="2295F44E" w14:textId="63E84150" w:rsidR="00692703" w:rsidRDefault="00692703" w:rsidP="00FB5F6D">
            <w:pPr>
              <w:pStyle w:val="ContactInfo"/>
              <w:contextualSpacing w:val="0"/>
            </w:pPr>
            <w:r w:rsidRPr="00CF1A49">
              <w:t xml:space="preserve"> </w:t>
            </w:r>
            <w:sdt>
              <w:sdtPr>
                <w:alias w:val="Divider dot:"/>
                <w:tag w:val="Divider dot:"/>
                <w:id w:val="-1459182552"/>
                <w:placeholder>
                  <w:docPart w:val="8149A957896041F4AE35542ADDA901E3"/>
                </w:placeholder>
                <w:temporary/>
                <w:showingPlcHdr/>
                <w15:appearance w15:val="hidden"/>
              </w:sdtPr>
              <w:sdtContent>
                <w:r w:rsidRPr="00CF1A49">
                  <w:t>·</w:t>
                </w:r>
              </w:sdtContent>
            </w:sdt>
            <w:r w:rsidRPr="00CF1A49">
              <w:t xml:space="preserve"> </w:t>
            </w:r>
            <w:r w:rsidR="00FB5F6D">
              <w:t>078</w:t>
            </w:r>
            <w:r w:rsidR="00E96D58">
              <w:t>76155009</w:t>
            </w:r>
          </w:p>
          <w:p w14:paraId="625879BD" w14:textId="71BB19AA" w:rsidR="00FB5F6D" w:rsidRPr="00CF1A49" w:rsidRDefault="00000000" w:rsidP="00FB5F6D">
            <w:pPr>
              <w:pStyle w:val="ContactInfo"/>
              <w:contextualSpacing w:val="0"/>
            </w:pPr>
            <w:hyperlink r:id="rId10" w:history="1">
              <w:r w:rsidR="00FB5F6D" w:rsidRPr="004C187E">
                <w:rPr>
                  <w:rStyle w:val="Hyperlink"/>
                </w:rPr>
                <w:t>Zbeedham@uclan.ac.uk</w:t>
              </w:r>
            </w:hyperlink>
            <w:r w:rsidR="00FB5F6D">
              <w:t xml:space="preserve"> or zoebeedham15@outlook.com</w:t>
            </w:r>
          </w:p>
        </w:tc>
      </w:tr>
      <w:tr w:rsidR="009571D8" w:rsidRPr="00CF1A49" w14:paraId="544141F8" w14:textId="77777777" w:rsidTr="00C8777F">
        <w:trPr>
          <w:trHeight w:val="1451"/>
        </w:trPr>
        <w:tc>
          <w:tcPr>
            <w:tcW w:w="9360" w:type="dxa"/>
            <w:tcMar>
              <w:top w:w="432" w:type="dxa"/>
            </w:tcMar>
          </w:tcPr>
          <w:p w14:paraId="674EC750" w14:textId="117B8282" w:rsidR="001755A8" w:rsidRPr="00CF1A49" w:rsidRDefault="002C3099" w:rsidP="00913946">
            <w:pPr>
              <w:contextualSpacing w:val="0"/>
            </w:pPr>
            <w:r>
              <w:t xml:space="preserve">I am a </w:t>
            </w:r>
            <w:r w:rsidR="00C8777F">
              <w:t>23-year-old</w:t>
            </w:r>
            <w:r>
              <w:t xml:space="preserve"> individual </w:t>
            </w:r>
            <w:r w:rsidR="00DF4D3C">
              <w:t>who has just started my LLM L</w:t>
            </w:r>
            <w:r w:rsidR="00F31F5C">
              <w:t>egal Practice Course at BPP</w:t>
            </w:r>
            <w:r>
              <w:t xml:space="preserve">. I am eager to acquire new skills and develop my existing ones. I can work </w:t>
            </w:r>
            <w:r w:rsidR="00C8777F">
              <w:t>in</w:t>
            </w:r>
            <w:r>
              <w:t xml:space="preserve"> a team and independently when required. I am confident, kind and always ready for a challenge. I am hoping to</w:t>
            </w:r>
            <w:r w:rsidR="00C8777F">
              <w:t xml:space="preserve"> complete my Legal Practice Course and then start a training contract in order to become a qualified </w:t>
            </w:r>
            <w:r w:rsidR="00F31F5C">
              <w:t xml:space="preserve">Conveyancing </w:t>
            </w:r>
            <w:r w:rsidR="00C8777F">
              <w:t>Solicito</w:t>
            </w:r>
            <w:r w:rsidR="00B858FE">
              <w:t>r. I also have interests in Personal Injury, Private Client and Family.</w:t>
            </w:r>
            <w:r w:rsidR="00BB452E">
              <w:t xml:space="preserve"> </w:t>
            </w:r>
          </w:p>
        </w:tc>
      </w:tr>
    </w:tbl>
    <w:p w14:paraId="668CB53C" w14:textId="77777777" w:rsidR="004E01EB" w:rsidRPr="00CF1A49" w:rsidRDefault="00000000" w:rsidP="004E01EB">
      <w:pPr>
        <w:pStyle w:val="Heading1"/>
      </w:pPr>
      <w:sdt>
        <w:sdtPr>
          <w:alias w:val="Experience:"/>
          <w:tag w:val="Experience:"/>
          <w:id w:val="-1983300934"/>
          <w:placeholder>
            <w:docPart w:val="1FA1860A0C474AFAB175D99465E87DA2"/>
          </w:placeholder>
          <w:temporary/>
          <w:showingPlcHdr/>
          <w15:appearance w15:val="hidden"/>
        </w:sdtPr>
        <w:sdtContent>
          <w:r w:rsidR="004E01EB"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14:paraId="6F87D7D0" w14:textId="77777777" w:rsidTr="000A3ED7">
        <w:trPr>
          <w:trHeight w:val="1200"/>
        </w:trPr>
        <w:tc>
          <w:tcPr>
            <w:tcW w:w="9355" w:type="dxa"/>
          </w:tcPr>
          <w:p w14:paraId="6240CFFA" w14:textId="46B05F3A" w:rsidR="00137A02" w:rsidRDefault="00137A02" w:rsidP="00285ACC">
            <w:pPr>
              <w:pStyle w:val="Heading3"/>
              <w:contextualSpacing w:val="0"/>
            </w:pPr>
            <w:r>
              <w:t>08.08.2023 - Present</w:t>
            </w:r>
          </w:p>
          <w:p w14:paraId="6B77A6E0" w14:textId="0961D6FF" w:rsidR="00137A02" w:rsidRDefault="00137A02" w:rsidP="00285ACC">
            <w:pPr>
              <w:pStyle w:val="Heading3"/>
              <w:contextualSpacing w:val="0"/>
              <w:rPr>
                <w:color w:val="00B050"/>
                <w:sz w:val="26"/>
                <w:szCs w:val="26"/>
              </w:rPr>
            </w:pPr>
            <w:r>
              <w:rPr>
                <w:color w:val="00B050"/>
                <w:sz w:val="26"/>
                <w:szCs w:val="26"/>
              </w:rPr>
              <w:t>Sales coordinator</w:t>
            </w:r>
          </w:p>
          <w:p w14:paraId="397A62F6" w14:textId="5365009E" w:rsidR="004E5959" w:rsidRDefault="004E5959" w:rsidP="00285ACC">
            <w:pPr>
              <w:pStyle w:val="Heading3"/>
              <w:contextualSpacing w:val="0"/>
              <w:rPr>
                <w:b w:val="0"/>
                <w:bCs/>
                <w:color w:val="auto"/>
                <w:sz w:val="26"/>
                <w:szCs w:val="26"/>
              </w:rPr>
            </w:pPr>
            <w:r>
              <w:rPr>
                <w:b w:val="0"/>
                <w:bCs/>
                <w:color w:val="auto"/>
                <w:sz w:val="26"/>
                <w:szCs w:val="26"/>
              </w:rPr>
              <w:t>CLARKSON HOLDEN ESTATE AGENTS</w:t>
            </w:r>
          </w:p>
          <w:p w14:paraId="4CCDC135" w14:textId="4B78A9D0" w:rsidR="00137A02" w:rsidRDefault="000A3ED7" w:rsidP="00285ACC">
            <w:pPr>
              <w:pStyle w:val="Heading3"/>
              <w:contextualSpacing w:val="0"/>
              <w:rPr>
                <w:b w:val="0"/>
                <w:bCs/>
                <w:caps w:val="0"/>
              </w:rPr>
            </w:pPr>
            <w:r>
              <w:rPr>
                <w:b w:val="0"/>
                <w:bCs/>
                <w:caps w:val="0"/>
              </w:rPr>
              <w:t>At</w:t>
            </w:r>
            <w:r>
              <w:rPr>
                <w:b w:val="0"/>
                <w:bCs/>
                <w:caps w:val="0"/>
              </w:rPr>
              <w:t xml:space="preserve"> Clarkson Holden Estate Agents, I initially entered the role as a Saturday Admin Assistant. However, I quickly progressed to a full time Sales Coordinator. Within this role, I manage all CRM systems</w:t>
            </w:r>
            <w:r w:rsidR="005D211F">
              <w:rPr>
                <w:b w:val="0"/>
                <w:bCs/>
                <w:caps w:val="0"/>
              </w:rPr>
              <w:t xml:space="preserve"> and</w:t>
            </w:r>
            <w:r>
              <w:rPr>
                <w:b w:val="0"/>
                <w:bCs/>
                <w:caps w:val="0"/>
              </w:rPr>
              <w:t xml:space="preserve"> </w:t>
            </w:r>
            <w:r w:rsidR="005D211F">
              <w:rPr>
                <w:b w:val="0"/>
                <w:bCs/>
                <w:caps w:val="0"/>
              </w:rPr>
              <w:t>I am the main point of call for clients. I provide client updates, accompany viewings, administration for the company</w:t>
            </w:r>
            <w:r w:rsidR="006D16CB">
              <w:rPr>
                <w:b w:val="0"/>
                <w:bCs/>
                <w:caps w:val="0"/>
              </w:rPr>
              <w:t>. Answer the phones and emails.</w:t>
            </w:r>
          </w:p>
          <w:p w14:paraId="706262B3" w14:textId="06995853" w:rsidR="006D16CB" w:rsidRDefault="006D16CB" w:rsidP="00285ACC">
            <w:pPr>
              <w:pStyle w:val="Heading3"/>
              <w:contextualSpacing w:val="0"/>
              <w:rPr>
                <w:b w:val="0"/>
                <w:bCs/>
                <w:caps w:val="0"/>
              </w:rPr>
            </w:pPr>
            <w:r>
              <w:rPr>
                <w:b w:val="0"/>
                <w:bCs/>
                <w:caps w:val="0"/>
              </w:rPr>
              <w:t>I oversee the sales alongside the Director, working together to get the best result.</w:t>
            </w:r>
          </w:p>
          <w:p w14:paraId="3883BBEE" w14:textId="77777777" w:rsidR="006D16CB" w:rsidRDefault="006D16CB" w:rsidP="00285ACC">
            <w:pPr>
              <w:pStyle w:val="Heading3"/>
              <w:contextualSpacing w:val="0"/>
              <w:rPr>
                <w:b w:val="0"/>
                <w:bCs/>
                <w:color w:val="auto"/>
                <w:sz w:val="26"/>
                <w:szCs w:val="26"/>
              </w:rPr>
            </w:pPr>
          </w:p>
          <w:p w14:paraId="222168EA" w14:textId="3047E2A6" w:rsidR="008129BA" w:rsidRDefault="008129BA" w:rsidP="001D0BF1">
            <w:pPr>
              <w:pStyle w:val="Heading3"/>
              <w:contextualSpacing w:val="0"/>
            </w:pPr>
            <w:r>
              <w:t>09.09</w:t>
            </w:r>
            <w:r w:rsidR="00BB452E">
              <w:t>.2022</w:t>
            </w:r>
            <w:r>
              <w:t xml:space="preserve"> </w:t>
            </w:r>
            <w:r w:rsidR="00602A0B">
              <w:t>–</w:t>
            </w:r>
            <w:r>
              <w:t xml:space="preserve"> </w:t>
            </w:r>
            <w:r w:rsidR="00602A0B">
              <w:t>01.01.23</w:t>
            </w:r>
          </w:p>
          <w:p w14:paraId="256B2AFB" w14:textId="20A68D4E" w:rsidR="008129BA" w:rsidRDefault="008129BA" w:rsidP="001D0BF1">
            <w:pPr>
              <w:pStyle w:val="Heading3"/>
              <w:contextualSpacing w:val="0"/>
              <w:rPr>
                <w:b w:val="0"/>
                <w:bCs/>
                <w:color w:val="auto"/>
                <w:sz w:val="26"/>
                <w:szCs w:val="26"/>
              </w:rPr>
            </w:pPr>
            <w:r>
              <w:rPr>
                <w:color w:val="00B050"/>
                <w:sz w:val="26"/>
                <w:szCs w:val="26"/>
              </w:rPr>
              <w:t>POST COMPLETION</w:t>
            </w:r>
            <w:r w:rsidRPr="008129BA">
              <w:rPr>
                <w:color w:val="00B050"/>
                <w:sz w:val="26"/>
                <w:szCs w:val="26"/>
              </w:rPr>
              <w:t xml:space="preserve"> aSSISTANT</w:t>
            </w:r>
            <w:r>
              <w:rPr>
                <w:color w:val="00B050"/>
                <w:sz w:val="26"/>
                <w:szCs w:val="26"/>
              </w:rPr>
              <w:t xml:space="preserve">, </w:t>
            </w:r>
            <w:r>
              <w:rPr>
                <w:b w:val="0"/>
                <w:bCs/>
                <w:color w:val="auto"/>
                <w:sz w:val="26"/>
                <w:szCs w:val="26"/>
              </w:rPr>
              <w:t>mARSDEN RAWSTHORN sOLICITORS</w:t>
            </w:r>
          </w:p>
          <w:p w14:paraId="0E6208AF" w14:textId="2114A7CE" w:rsidR="008129BA" w:rsidRPr="008129BA" w:rsidRDefault="008129BA" w:rsidP="001D0BF1">
            <w:pPr>
              <w:pStyle w:val="Heading3"/>
              <w:contextualSpacing w:val="0"/>
              <w:rPr>
                <w:b w:val="0"/>
                <w:bCs/>
              </w:rPr>
            </w:pPr>
            <w:r>
              <w:rPr>
                <w:b w:val="0"/>
                <w:bCs/>
                <w:caps w:val="0"/>
              </w:rPr>
              <w:t>At Marsden Rawsthorn Solicitors, I work</w:t>
            </w:r>
            <w:r w:rsidR="00EF5D25">
              <w:rPr>
                <w:b w:val="0"/>
                <w:bCs/>
                <w:caps w:val="0"/>
              </w:rPr>
              <w:t>ed</w:t>
            </w:r>
            <w:r>
              <w:rPr>
                <w:b w:val="0"/>
                <w:bCs/>
                <w:caps w:val="0"/>
              </w:rPr>
              <w:t xml:space="preserve"> as a Post Completion Assistant within their Commercial Property Department. I submit</w:t>
            </w:r>
            <w:r w:rsidR="00EF5D25">
              <w:rPr>
                <w:b w:val="0"/>
                <w:bCs/>
                <w:caps w:val="0"/>
              </w:rPr>
              <w:t>ted</w:t>
            </w:r>
            <w:r>
              <w:rPr>
                <w:b w:val="0"/>
                <w:bCs/>
                <w:caps w:val="0"/>
              </w:rPr>
              <w:t xml:space="preserve"> AP1s to HM Land Registry to change the register once clients have bought their properties. I ma</w:t>
            </w:r>
            <w:r w:rsidR="00EF5D25">
              <w:rPr>
                <w:b w:val="0"/>
                <w:bCs/>
                <w:caps w:val="0"/>
              </w:rPr>
              <w:t>de sure</w:t>
            </w:r>
            <w:r>
              <w:rPr>
                <w:b w:val="0"/>
                <w:bCs/>
                <w:caps w:val="0"/>
              </w:rPr>
              <w:t xml:space="preserve"> that Stamp Duty Land Tax is paid on the properties, whether it </w:t>
            </w:r>
            <w:r w:rsidR="00EF5D25">
              <w:rPr>
                <w:b w:val="0"/>
                <w:bCs/>
                <w:caps w:val="0"/>
              </w:rPr>
              <w:t xml:space="preserve">was </w:t>
            </w:r>
            <w:r>
              <w:rPr>
                <w:b w:val="0"/>
                <w:bCs/>
                <w:caps w:val="0"/>
              </w:rPr>
              <w:t>using First Time Buyer’s Relief or multi-dwelling. I deal</w:t>
            </w:r>
            <w:r w:rsidR="00EF5D25">
              <w:rPr>
                <w:b w:val="0"/>
                <w:bCs/>
                <w:caps w:val="0"/>
              </w:rPr>
              <w:t>t</w:t>
            </w:r>
            <w:r>
              <w:rPr>
                <w:b w:val="0"/>
                <w:bCs/>
                <w:caps w:val="0"/>
              </w:rPr>
              <w:t xml:space="preserve"> with HM Land Registry and HM Revenue and Customs daily and deal</w:t>
            </w:r>
            <w:r w:rsidR="00EF5D25">
              <w:rPr>
                <w:b w:val="0"/>
                <w:bCs/>
                <w:caps w:val="0"/>
              </w:rPr>
              <w:t>t</w:t>
            </w:r>
            <w:r>
              <w:rPr>
                <w:b w:val="0"/>
                <w:bCs/>
                <w:caps w:val="0"/>
              </w:rPr>
              <w:t xml:space="preserve"> with any misunderstandings or mistakes made.</w:t>
            </w:r>
            <w:r>
              <w:rPr>
                <w:b w:val="0"/>
                <w:bCs/>
              </w:rPr>
              <w:t xml:space="preserve"> I</w:t>
            </w:r>
            <w:r>
              <w:rPr>
                <w:b w:val="0"/>
                <w:bCs/>
                <w:caps w:val="0"/>
              </w:rPr>
              <w:t xml:space="preserve"> also deal</w:t>
            </w:r>
            <w:r w:rsidR="008F6070">
              <w:rPr>
                <w:b w:val="0"/>
                <w:bCs/>
                <w:caps w:val="0"/>
              </w:rPr>
              <w:t>t</w:t>
            </w:r>
            <w:r>
              <w:rPr>
                <w:b w:val="0"/>
                <w:bCs/>
                <w:caps w:val="0"/>
              </w:rPr>
              <w:t xml:space="preserve"> with first registrations as well as cancelling or applying restrictions to the title. I often upgrade</w:t>
            </w:r>
            <w:r w:rsidR="008F6070">
              <w:rPr>
                <w:b w:val="0"/>
                <w:bCs/>
                <w:caps w:val="0"/>
              </w:rPr>
              <w:t>d</w:t>
            </w:r>
            <w:r>
              <w:rPr>
                <w:b w:val="0"/>
                <w:bCs/>
                <w:caps w:val="0"/>
              </w:rPr>
              <w:t xml:space="preserve"> titles and merge</w:t>
            </w:r>
            <w:r w:rsidR="008F6070">
              <w:rPr>
                <w:b w:val="0"/>
                <w:bCs/>
                <w:caps w:val="0"/>
              </w:rPr>
              <w:t>d</w:t>
            </w:r>
            <w:r>
              <w:rPr>
                <w:b w:val="0"/>
                <w:bCs/>
                <w:caps w:val="0"/>
              </w:rPr>
              <w:t xml:space="preserve"> titles together.</w:t>
            </w:r>
          </w:p>
          <w:p w14:paraId="748C9910" w14:textId="77777777" w:rsidR="008129BA" w:rsidRDefault="008129BA" w:rsidP="001D0BF1">
            <w:pPr>
              <w:pStyle w:val="Heading3"/>
              <w:contextualSpacing w:val="0"/>
            </w:pPr>
          </w:p>
          <w:p w14:paraId="3F11BF73" w14:textId="10DBE7DC" w:rsidR="001D0BF1" w:rsidRPr="00CF1A49" w:rsidRDefault="002C3099" w:rsidP="001D0BF1">
            <w:pPr>
              <w:pStyle w:val="Heading3"/>
              <w:contextualSpacing w:val="0"/>
            </w:pPr>
            <w:r>
              <w:t>03.08</w:t>
            </w:r>
            <w:r w:rsidR="00BB452E">
              <w:t>.2022</w:t>
            </w:r>
            <w:r>
              <w:t xml:space="preserve"> – 09.09</w:t>
            </w:r>
            <w:r w:rsidR="00BB452E">
              <w:t>.2022</w:t>
            </w:r>
          </w:p>
          <w:p w14:paraId="26EA73E6" w14:textId="4CA26093" w:rsidR="001D0BF1" w:rsidRPr="00CF1A49" w:rsidRDefault="002C3099" w:rsidP="001D0BF1">
            <w:pPr>
              <w:pStyle w:val="Heading2"/>
              <w:contextualSpacing w:val="0"/>
            </w:pPr>
            <w:r>
              <w:t>LEGAL aSSISTANT</w:t>
            </w:r>
            <w:r w:rsidR="001D0BF1" w:rsidRPr="00CF1A49">
              <w:t xml:space="preserve">, </w:t>
            </w:r>
            <w:r>
              <w:rPr>
                <w:rStyle w:val="SubtleReference"/>
              </w:rPr>
              <w:t>MG LEGAL SOLICITORS</w:t>
            </w:r>
          </w:p>
          <w:p w14:paraId="0B6CFF39" w14:textId="048DA8BC" w:rsidR="001E3120" w:rsidRPr="00CF1A49" w:rsidRDefault="002C3099" w:rsidP="001D0BF1">
            <w:pPr>
              <w:contextualSpacing w:val="0"/>
            </w:pPr>
            <w:r>
              <w:t xml:space="preserve">At MG Legal, I worked as a legal assistant in their Property Department. I </w:t>
            </w:r>
            <w:r w:rsidR="00AB6D0B">
              <w:t xml:space="preserve">answered the telephones, answered emails, telephoned clients and third-party contacts such as lenders, solicitors, estate agents etc. I </w:t>
            </w:r>
            <w:r w:rsidR="008129BA">
              <w:t>worked on</w:t>
            </w:r>
            <w:r w:rsidR="00AB6D0B">
              <w:t xml:space="preserve"> files from start to finish following the Law Society Conveyancing Protocol. I would draft contract papers, replies to enquiries, instruct searches, draft Transfer Deeds, and plenty more. I have also worked in Post Completions – I have drafted AP1’s, FR1’s, paid fees to the estate agents, sent sale proceeds back to client, checked the ledger is clear before closing the file.</w:t>
            </w:r>
          </w:p>
        </w:tc>
      </w:tr>
      <w:tr w:rsidR="00F61DF9" w:rsidRPr="00CF1A49" w14:paraId="30FA4FD6" w14:textId="77777777" w:rsidTr="000A3ED7">
        <w:tc>
          <w:tcPr>
            <w:tcW w:w="9355" w:type="dxa"/>
            <w:tcMar>
              <w:top w:w="216" w:type="dxa"/>
            </w:tcMar>
          </w:tcPr>
          <w:p w14:paraId="496F49E9" w14:textId="749F935D" w:rsidR="00F61DF9" w:rsidRPr="00CF1A49" w:rsidRDefault="00AB6D0B" w:rsidP="00F61DF9">
            <w:pPr>
              <w:pStyle w:val="Heading3"/>
              <w:contextualSpacing w:val="0"/>
            </w:pPr>
            <w:r>
              <w:t>10.01</w:t>
            </w:r>
            <w:r w:rsidR="00BB452E">
              <w:t>.2022</w:t>
            </w:r>
            <w:r>
              <w:t xml:space="preserve"> – 02.08</w:t>
            </w:r>
            <w:r w:rsidR="00BB452E">
              <w:t>.2022</w:t>
            </w:r>
          </w:p>
          <w:p w14:paraId="4D735985" w14:textId="28BA2DD0" w:rsidR="00F61DF9" w:rsidRPr="00CF1A49" w:rsidRDefault="00AB6D0B" w:rsidP="00F61DF9">
            <w:pPr>
              <w:pStyle w:val="Heading2"/>
              <w:contextualSpacing w:val="0"/>
            </w:pPr>
            <w:r>
              <w:t>lEGAL ASSISTANT,</w:t>
            </w:r>
            <w:r w:rsidR="00F61DF9" w:rsidRPr="00CF1A49">
              <w:t xml:space="preserve"> </w:t>
            </w:r>
            <w:r>
              <w:rPr>
                <w:rStyle w:val="SubtleReference"/>
              </w:rPr>
              <w:t>thurnhills solcitors</w:t>
            </w:r>
          </w:p>
          <w:p w14:paraId="5D3E100B" w14:textId="0F41070A" w:rsidR="00F61DF9" w:rsidRDefault="00AB6D0B" w:rsidP="00F61DF9">
            <w:r>
              <w:t xml:space="preserve">At Thurnhills Solicitors, I was an assistant to a Partner in the firm who worked in Family Law, but also Property Law. Here, I drafted correspondence, put filing away, sorted emails, organized their </w:t>
            </w:r>
            <w:r w:rsidR="007C4BA5">
              <w:t>workspace</w:t>
            </w:r>
            <w:r>
              <w:t>, answered the telephone and many more administrative tasks. Whilst at Thurnhills, I drafted TR1’s, AP1’s and FR1’s. I</w:t>
            </w:r>
            <w:r w:rsidR="007C4BA5">
              <w:t xml:space="preserve"> issued client care letters, started the files, created ledgers. I also helped in other departments, assisting them with the drafting of Wills, or applying for Probate.</w:t>
            </w:r>
          </w:p>
        </w:tc>
      </w:tr>
    </w:tbl>
    <w:sdt>
      <w:sdtPr>
        <w:alias w:val="Education:"/>
        <w:tag w:val="Education:"/>
        <w:id w:val="-1908763273"/>
        <w:placeholder>
          <w:docPart w:val="A5B1E450ECDB486E9BCB554831921AD5"/>
        </w:placeholder>
        <w:temporary/>
        <w:showingPlcHdr/>
        <w15:appearance w15:val="hidden"/>
      </w:sdtPr>
      <w:sdtContent>
        <w:p w14:paraId="0DD5966B" w14:textId="77777777" w:rsidR="00DA59AA" w:rsidRPr="00CF1A49" w:rsidRDefault="00DA59AA" w:rsidP="0097790C">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D0BF1" w:rsidRPr="00CF1A49" w14:paraId="212D0620" w14:textId="77777777" w:rsidTr="000D1752">
        <w:tc>
          <w:tcPr>
            <w:tcW w:w="9355" w:type="dxa"/>
          </w:tcPr>
          <w:p w14:paraId="55F839E5" w14:textId="4525CC96" w:rsidR="001D0BF1" w:rsidRPr="00CF1A49" w:rsidRDefault="00291622" w:rsidP="001D0BF1">
            <w:pPr>
              <w:pStyle w:val="Heading3"/>
              <w:contextualSpacing w:val="0"/>
            </w:pPr>
            <w:r>
              <w:t>2023-PRESENT</w:t>
            </w:r>
          </w:p>
          <w:p w14:paraId="7A44B135" w14:textId="77777777" w:rsidR="005A6343" w:rsidRDefault="005A6343" w:rsidP="001D0BF1">
            <w:pPr>
              <w:pStyle w:val="Heading2"/>
              <w:contextualSpacing w:val="0"/>
            </w:pPr>
            <w:r>
              <w:t>LLM Legal practice course</w:t>
            </w:r>
          </w:p>
          <w:p w14:paraId="2ED1FAC8" w14:textId="7BEC6CD1" w:rsidR="001D0BF1" w:rsidRPr="00CF1A49" w:rsidRDefault="005A6343" w:rsidP="001D0BF1">
            <w:pPr>
              <w:pStyle w:val="Heading2"/>
              <w:contextualSpacing w:val="0"/>
            </w:pPr>
            <w:r>
              <w:rPr>
                <w:rStyle w:val="SubtleReference"/>
              </w:rPr>
              <w:t>BPP UNIVERSITY</w:t>
            </w:r>
            <w:r w:rsidR="007C4BA5">
              <w:rPr>
                <w:rStyle w:val="SubtleReference"/>
              </w:rPr>
              <w:t>.</w:t>
            </w:r>
          </w:p>
          <w:p w14:paraId="488E9669" w14:textId="2301B5C4" w:rsidR="007538DC" w:rsidRPr="00CF1A49" w:rsidRDefault="005A6343" w:rsidP="007538DC">
            <w:pPr>
              <w:contextualSpacing w:val="0"/>
            </w:pPr>
            <w:r>
              <w:t>I currently study LLM LPC at BPP University part time in the evenings so that I am able to commit to a full-time job. After my LPC, I would like a training contract and then to qualify as a Conveyancing Solicitor.</w:t>
            </w:r>
          </w:p>
        </w:tc>
      </w:tr>
      <w:tr w:rsidR="000D1752" w:rsidRPr="000D1752" w14:paraId="19454065" w14:textId="77777777" w:rsidTr="00285ACC">
        <w:tc>
          <w:tcPr>
            <w:tcW w:w="9355" w:type="dxa"/>
          </w:tcPr>
          <w:p w14:paraId="7E96050C" w14:textId="77777777" w:rsidR="00291622" w:rsidRDefault="00291622" w:rsidP="000D1752">
            <w:pPr>
              <w:contextualSpacing w:val="0"/>
              <w:outlineLvl w:val="2"/>
              <w:rPr>
                <w:b/>
                <w:szCs w:val="24"/>
              </w:rPr>
            </w:pPr>
          </w:p>
          <w:p w14:paraId="41111DFE" w14:textId="54CAAE85" w:rsidR="000D1752" w:rsidRPr="000D1752" w:rsidRDefault="000D1752" w:rsidP="000D1752">
            <w:pPr>
              <w:contextualSpacing w:val="0"/>
              <w:outlineLvl w:val="2"/>
              <w:rPr>
                <w:b/>
                <w:szCs w:val="24"/>
              </w:rPr>
            </w:pPr>
            <w:r w:rsidRPr="000D1752">
              <w:rPr>
                <w:b/>
                <w:szCs w:val="24"/>
              </w:rPr>
              <w:t>2019-2023</w:t>
            </w:r>
          </w:p>
          <w:p w14:paraId="48B86D1E" w14:textId="26188DEB" w:rsidR="000D1752" w:rsidRPr="000D1752" w:rsidRDefault="00291622" w:rsidP="000D1752">
            <w:pPr>
              <w:spacing w:after="40"/>
              <w:contextualSpacing w:val="0"/>
              <w:outlineLvl w:val="1"/>
              <w:rPr>
                <w:b/>
                <w:color w:val="1D824C" w:themeColor="accent1"/>
                <w:sz w:val="26"/>
                <w:szCs w:val="26"/>
              </w:rPr>
            </w:pPr>
            <w:r>
              <w:rPr>
                <w:b/>
                <w:color w:val="1D824C" w:themeColor="accent1"/>
                <w:sz w:val="26"/>
                <w:szCs w:val="26"/>
              </w:rPr>
              <w:t>LLB</w:t>
            </w:r>
            <w:r w:rsidR="000D1752" w:rsidRPr="000D1752">
              <w:rPr>
                <w:b/>
                <w:color w:val="1D824C" w:themeColor="accent1"/>
                <w:sz w:val="26"/>
                <w:szCs w:val="26"/>
              </w:rPr>
              <w:t xml:space="preserve"> </w:t>
            </w:r>
            <w:r>
              <w:rPr>
                <w:b/>
                <w:color w:val="1D824C" w:themeColor="accent1"/>
                <w:sz w:val="26"/>
                <w:szCs w:val="26"/>
              </w:rPr>
              <w:t>LAW DEGREE (UPPER 2:1)</w:t>
            </w:r>
            <w:r w:rsidR="000D1752" w:rsidRPr="000D1752">
              <w:rPr>
                <w:b/>
                <w:color w:val="1D824C" w:themeColor="accent1"/>
                <w:sz w:val="26"/>
                <w:szCs w:val="26"/>
              </w:rPr>
              <w:t xml:space="preserve">, </w:t>
            </w:r>
            <w:r w:rsidR="000D1752" w:rsidRPr="000D1752">
              <w:rPr>
                <w:smallCaps/>
                <w:sz w:val="26"/>
                <w:szCs w:val="26"/>
              </w:rPr>
              <w:t>UNIVERSITY OF CENTRAL LANCASHIRE.</w:t>
            </w:r>
          </w:p>
          <w:p w14:paraId="663EFB8D" w14:textId="77777777" w:rsidR="000D1752" w:rsidRPr="000D1752" w:rsidRDefault="000D1752" w:rsidP="000D1752">
            <w:pPr>
              <w:contextualSpacing w:val="0"/>
            </w:pPr>
            <w:r w:rsidRPr="000D1752">
              <w:t>I studied Law at the University of Central Lancashire, with the hopes of qualifying and being able to do a training contract. After my training contract, I aspire to work in a Property Law department as a Conveyancing Solicitor and help clients in what can be said is one of the most stressful periods of their lives.</w:t>
            </w:r>
          </w:p>
        </w:tc>
      </w:tr>
      <w:tr w:rsidR="00F61DF9" w:rsidRPr="00CF1A49" w14:paraId="2C70602B" w14:textId="77777777" w:rsidTr="000D1752">
        <w:tc>
          <w:tcPr>
            <w:tcW w:w="9355" w:type="dxa"/>
            <w:tcMar>
              <w:top w:w="216" w:type="dxa"/>
            </w:tcMar>
          </w:tcPr>
          <w:p w14:paraId="5750B425" w14:textId="3AAAA6C5" w:rsidR="00F61DF9" w:rsidRPr="00CF1A49" w:rsidRDefault="007C4BA5" w:rsidP="00F61DF9">
            <w:pPr>
              <w:pStyle w:val="Heading3"/>
              <w:contextualSpacing w:val="0"/>
            </w:pPr>
            <w:r>
              <w:t>JUNE, 2020</w:t>
            </w:r>
          </w:p>
          <w:p w14:paraId="4E1BC3F6" w14:textId="2687E274" w:rsidR="00F61DF9" w:rsidRPr="00CF1A49" w:rsidRDefault="007C4BA5" w:rsidP="00F61DF9">
            <w:pPr>
              <w:pStyle w:val="Heading2"/>
              <w:contextualSpacing w:val="0"/>
            </w:pPr>
            <w:r>
              <w:t>fOUNDATION ENTRY IN COMMUNITY SOCIAL CARE</w:t>
            </w:r>
            <w:r w:rsidR="00F61DF9" w:rsidRPr="00CF1A49">
              <w:t xml:space="preserve">, </w:t>
            </w:r>
            <w:r>
              <w:rPr>
                <w:rStyle w:val="SubtleReference"/>
              </w:rPr>
              <w:t>UNIVERSITY OF CENTRAL LANCASHIRE.</w:t>
            </w:r>
          </w:p>
          <w:p w14:paraId="1A398A03" w14:textId="5AF886E5" w:rsidR="00F61DF9" w:rsidRDefault="007C4BA5" w:rsidP="00F61DF9">
            <w:r>
              <w:t xml:space="preserve">I completed my Foundation Entry level </w:t>
            </w:r>
            <w:r w:rsidR="00B637CC">
              <w:t>at the University of Central Lancashire where I worked with the community to make our community work better. I worked as part of a team to organize a coffee morning for elderly residents of local care homes to come and have an afternoon tea with us and talk about their earlier memories of being at school and many others. I also conducted a project independently where I helped a young homeless man clean himself up and we spoke about careers and what he would like to do with his life going forward.</w:t>
            </w:r>
          </w:p>
        </w:tc>
      </w:tr>
    </w:tbl>
    <w:sdt>
      <w:sdtPr>
        <w:alias w:val="Skills:"/>
        <w:tag w:val="Skills:"/>
        <w:id w:val="-1392877668"/>
        <w:placeholder>
          <w:docPart w:val="2D28C3B755554EC6A9005E849BE2E6BF"/>
        </w:placeholder>
        <w:temporary/>
        <w:showingPlcHdr/>
        <w15:appearance w15:val="hidden"/>
      </w:sdtPr>
      <w:sdtContent>
        <w:p w14:paraId="6E262B9C" w14:textId="77777777" w:rsidR="00486277" w:rsidRPr="00CF1A49" w:rsidRDefault="00486277" w:rsidP="00486277">
          <w:pPr>
            <w:pStyle w:val="Heading1"/>
          </w:pPr>
          <w:r w:rsidRPr="00CF1A49">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4680"/>
        <w:gridCol w:w="4680"/>
      </w:tblGrid>
      <w:tr w:rsidR="003A0632" w:rsidRPr="006E1507" w14:paraId="0354A715" w14:textId="77777777" w:rsidTr="00B637CC">
        <w:trPr>
          <w:trHeight w:val="1039"/>
        </w:trPr>
        <w:tc>
          <w:tcPr>
            <w:tcW w:w="4675" w:type="dxa"/>
          </w:tcPr>
          <w:p w14:paraId="4963DF48" w14:textId="51C154F6" w:rsidR="001E3120" w:rsidRPr="006E1507" w:rsidRDefault="00B637CC" w:rsidP="006E1507">
            <w:pPr>
              <w:pStyle w:val="ListBullet"/>
              <w:contextualSpacing w:val="0"/>
            </w:pPr>
            <w:r>
              <w:t xml:space="preserve">I have a keen eye for attention to detail. </w:t>
            </w:r>
          </w:p>
          <w:p w14:paraId="3B002553" w14:textId="77777777" w:rsidR="001F4E6D" w:rsidRDefault="00B637CC" w:rsidP="006E1507">
            <w:pPr>
              <w:pStyle w:val="ListBullet"/>
              <w:contextualSpacing w:val="0"/>
            </w:pPr>
            <w:r>
              <w:t>I am dependable. I always work hard to finish a task to the best of my ability and to a high standard.</w:t>
            </w:r>
          </w:p>
          <w:p w14:paraId="7D34AC28" w14:textId="77777777" w:rsidR="000E35BB" w:rsidRDefault="000E35BB" w:rsidP="006E1507">
            <w:pPr>
              <w:pStyle w:val="ListBullet"/>
              <w:contextualSpacing w:val="0"/>
            </w:pPr>
            <w:r>
              <w:t>I can work independently and as part of a team.</w:t>
            </w:r>
          </w:p>
          <w:p w14:paraId="01D813C4" w14:textId="2F9091B9" w:rsidR="000E35BB" w:rsidRDefault="000E35BB" w:rsidP="006E1507">
            <w:pPr>
              <w:pStyle w:val="ListBullet"/>
              <w:contextualSpacing w:val="0"/>
            </w:pPr>
            <w:r>
              <w:t>I have a professional approach to work, integrity, and a respect for confidentiality.</w:t>
            </w:r>
          </w:p>
          <w:p w14:paraId="4ADCB5EC" w14:textId="77777777" w:rsidR="000E35BB" w:rsidRDefault="000E35BB" w:rsidP="006E1507">
            <w:pPr>
              <w:pStyle w:val="ListBullet"/>
              <w:contextualSpacing w:val="0"/>
            </w:pPr>
            <w:r>
              <w:t>I have excellent written and oral communication skills.</w:t>
            </w:r>
          </w:p>
          <w:p w14:paraId="17799E4E" w14:textId="211E7188" w:rsidR="000E35BB" w:rsidRPr="006E1507" w:rsidRDefault="000E35BB" w:rsidP="006E1507">
            <w:pPr>
              <w:pStyle w:val="ListBullet"/>
              <w:contextualSpacing w:val="0"/>
            </w:pPr>
            <w:r>
              <w:t xml:space="preserve">My ability to use my initiative is excellent. If I see something that needs doing, or anything that will help the </w:t>
            </w:r>
            <w:r w:rsidR="00F653BF">
              <w:t>business,</w:t>
            </w:r>
            <w:r>
              <w:t xml:space="preserve"> I will do so.</w:t>
            </w:r>
          </w:p>
        </w:tc>
        <w:tc>
          <w:tcPr>
            <w:tcW w:w="4675" w:type="dxa"/>
            <w:tcMar>
              <w:left w:w="360" w:type="dxa"/>
            </w:tcMar>
          </w:tcPr>
          <w:p w14:paraId="2FBAE550" w14:textId="311CD5F0" w:rsidR="003A0632" w:rsidRPr="006E1507" w:rsidRDefault="00B637CC" w:rsidP="006E1507">
            <w:pPr>
              <w:pStyle w:val="ListBullet"/>
              <w:contextualSpacing w:val="0"/>
            </w:pPr>
            <w:r>
              <w:t>I am driven and motivated.</w:t>
            </w:r>
          </w:p>
          <w:p w14:paraId="2FFBF2C6" w14:textId="45F35B76" w:rsidR="001E3120" w:rsidRPr="006E1507" w:rsidRDefault="00B637CC" w:rsidP="006E1507">
            <w:pPr>
              <w:pStyle w:val="ListBullet"/>
              <w:contextualSpacing w:val="0"/>
            </w:pPr>
            <w:r>
              <w:t xml:space="preserve">I have excellent communication skills. I </w:t>
            </w:r>
            <w:r w:rsidR="000E35BB">
              <w:t>can</w:t>
            </w:r>
            <w:r>
              <w:t xml:space="preserve"> confidently speak over the phone and face-to-face with c</w:t>
            </w:r>
            <w:r w:rsidR="00F653BF">
              <w:t>ustomers</w:t>
            </w:r>
          </w:p>
          <w:p w14:paraId="24BEC78B" w14:textId="77777777" w:rsidR="001E3120" w:rsidRDefault="000E35BB" w:rsidP="006E1507">
            <w:pPr>
              <w:pStyle w:val="ListBullet"/>
              <w:contextualSpacing w:val="0"/>
            </w:pPr>
            <w:r>
              <w:t>I am computer literate, and I can use the internet and all the usual Microsoft applications.</w:t>
            </w:r>
          </w:p>
          <w:p w14:paraId="3880AEAE" w14:textId="47813C65" w:rsidR="000E35BB" w:rsidRDefault="000E35BB" w:rsidP="006E1507">
            <w:pPr>
              <w:pStyle w:val="ListBullet"/>
              <w:contextualSpacing w:val="0"/>
            </w:pPr>
            <w:r>
              <w:t>I have excellent interpersonal skills that are needed to work as part of a team, as well as with c</w:t>
            </w:r>
            <w:r w:rsidR="00F653BF">
              <w:t>ustomers.</w:t>
            </w:r>
          </w:p>
          <w:p w14:paraId="6F9D5F0F" w14:textId="020A0488" w:rsidR="000E35BB" w:rsidRPr="006E1507" w:rsidRDefault="000E35BB" w:rsidP="006E1507">
            <w:pPr>
              <w:pStyle w:val="ListBullet"/>
              <w:contextualSpacing w:val="0"/>
            </w:pPr>
            <w:r>
              <w:t xml:space="preserve">I can work under pressure and in busy environments, working towards a </w:t>
            </w:r>
            <w:r w:rsidR="003477E4">
              <w:t>timeframe</w:t>
            </w:r>
            <w:r>
              <w:t>.</w:t>
            </w:r>
          </w:p>
        </w:tc>
      </w:tr>
    </w:tbl>
    <w:sdt>
      <w:sdtPr>
        <w:alias w:val="Activities:"/>
        <w:tag w:val="Activities:"/>
        <w:id w:val="1223332893"/>
        <w:placeholder>
          <w:docPart w:val="E2EF74F226044D7899774B2BEE8976E2"/>
        </w:placeholder>
        <w:temporary/>
        <w:showingPlcHdr/>
        <w15:appearance w15:val="hidden"/>
      </w:sdtPr>
      <w:sdtContent>
        <w:p w14:paraId="599A6A8B" w14:textId="137D33D4" w:rsidR="003477E4" w:rsidRDefault="0062312F" w:rsidP="003477E4">
          <w:pPr>
            <w:pStyle w:val="Heading1"/>
          </w:pPr>
          <w:r w:rsidRPr="00CF1A49">
            <w:t>Activities</w:t>
          </w:r>
        </w:p>
      </w:sdtContent>
    </w:sdt>
    <w:p w14:paraId="4941FDB0" w14:textId="77777777" w:rsidR="00BB452E" w:rsidRDefault="00BB452E" w:rsidP="003477E4">
      <w:pPr>
        <w:pStyle w:val="Heading1"/>
      </w:pPr>
    </w:p>
    <w:p w14:paraId="69A2E2A4" w14:textId="4AC39A87" w:rsidR="003477E4" w:rsidRPr="006E1507" w:rsidRDefault="001A5B3A" w:rsidP="006E1507">
      <w:r>
        <w:t>My passions are doing puzzles, spending ti</w:t>
      </w:r>
      <w:r w:rsidR="000275CD">
        <w:t xml:space="preserve">me with family and friends. </w:t>
      </w:r>
      <w:r w:rsidR="00B07A95">
        <w:t xml:space="preserve">I love to play games and recently I have joined the gym so that I can feel better about myself as I am a strong believer in feeling confident in your own body. I’m not afraid to speak to people and I am able to be inclusive. I </w:t>
      </w:r>
      <w:r w:rsidR="00F653BF">
        <w:t xml:space="preserve">strongly believe in equality and diversity. </w:t>
      </w:r>
      <w:r w:rsidR="00FB5F6D">
        <w:t>I am a very open person and do not feel embarrassed in any situation.</w:t>
      </w:r>
    </w:p>
    <w:sectPr w:rsidR="003477E4" w:rsidRPr="006E1507" w:rsidSect="005A1B10">
      <w:footerReference w:type="default" r:id="rId11"/>
      <w:headerReference w:type="first" r:id="rId12"/>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C3F70" w14:textId="77777777" w:rsidR="00B20D02" w:rsidRDefault="00B20D02" w:rsidP="0068194B">
      <w:r>
        <w:separator/>
      </w:r>
    </w:p>
    <w:p w14:paraId="280A86A7" w14:textId="77777777" w:rsidR="00B20D02" w:rsidRDefault="00B20D02"/>
    <w:p w14:paraId="36DC7BC7" w14:textId="77777777" w:rsidR="00B20D02" w:rsidRDefault="00B20D02"/>
  </w:endnote>
  <w:endnote w:type="continuationSeparator" w:id="0">
    <w:p w14:paraId="6A710247" w14:textId="77777777" w:rsidR="00B20D02" w:rsidRDefault="00B20D02" w:rsidP="0068194B">
      <w:r>
        <w:continuationSeparator/>
      </w:r>
    </w:p>
    <w:p w14:paraId="0C714173" w14:textId="77777777" w:rsidR="00B20D02" w:rsidRDefault="00B20D02"/>
    <w:p w14:paraId="6FE8A294" w14:textId="77777777" w:rsidR="00B20D02" w:rsidRDefault="00B20D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3606279"/>
      <w:docPartObj>
        <w:docPartGallery w:val="Page Numbers (Bottom of Page)"/>
        <w:docPartUnique/>
      </w:docPartObj>
    </w:sdtPr>
    <w:sdtEndPr>
      <w:rPr>
        <w:noProof/>
      </w:rPr>
    </w:sdtEndPr>
    <w:sdtContent>
      <w:p w14:paraId="4CCFE7E1"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DFDD9" w14:textId="77777777" w:rsidR="00B20D02" w:rsidRDefault="00B20D02" w:rsidP="0068194B">
      <w:r>
        <w:separator/>
      </w:r>
    </w:p>
    <w:p w14:paraId="5BA045CC" w14:textId="77777777" w:rsidR="00B20D02" w:rsidRDefault="00B20D02"/>
    <w:p w14:paraId="2EA28664" w14:textId="77777777" w:rsidR="00B20D02" w:rsidRDefault="00B20D02"/>
  </w:footnote>
  <w:footnote w:type="continuationSeparator" w:id="0">
    <w:p w14:paraId="289D2CE4" w14:textId="77777777" w:rsidR="00B20D02" w:rsidRDefault="00B20D02" w:rsidP="0068194B">
      <w:r>
        <w:continuationSeparator/>
      </w:r>
    </w:p>
    <w:p w14:paraId="30CFFDE5" w14:textId="77777777" w:rsidR="00B20D02" w:rsidRDefault="00B20D02"/>
    <w:p w14:paraId="364C1694" w14:textId="77777777" w:rsidR="00B20D02" w:rsidRDefault="00B20D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67A5F"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21779C3C" wp14:editId="04B179AD">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xmlns:w16du="http://schemas.microsoft.com/office/word/2023/wordml/word16du">
          <w:pict>
            <v:line w14:anchorId="68D5ED6E" id="Straight Connector 5" o:spid="_x0000_s1026" alt="&quot;&quot;"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909803040">
    <w:abstractNumId w:val="9"/>
  </w:num>
  <w:num w:numId="2" w16cid:durableId="466119575">
    <w:abstractNumId w:val="8"/>
  </w:num>
  <w:num w:numId="3" w16cid:durableId="672996893">
    <w:abstractNumId w:val="7"/>
  </w:num>
  <w:num w:numId="4" w16cid:durableId="58288871">
    <w:abstractNumId w:val="6"/>
  </w:num>
  <w:num w:numId="5" w16cid:durableId="891890860">
    <w:abstractNumId w:val="10"/>
  </w:num>
  <w:num w:numId="6" w16cid:durableId="30111091">
    <w:abstractNumId w:val="3"/>
  </w:num>
  <w:num w:numId="7" w16cid:durableId="1965189039">
    <w:abstractNumId w:val="11"/>
  </w:num>
  <w:num w:numId="8" w16cid:durableId="1585066134">
    <w:abstractNumId w:val="2"/>
  </w:num>
  <w:num w:numId="9" w16cid:durableId="614404249">
    <w:abstractNumId w:val="12"/>
  </w:num>
  <w:num w:numId="10" w16cid:durableId="1025786970">
    <w:abstractNumId w:val="5"/>
  </w:num>
  <w:num w:numId="11" w16cid:durableId="2067758608">
    <w:abstractNumId w:val="4"/>
  </w:num>
  <w:num w:numId="12" w16cid:durableId="480391252">
    <w:abstractNumId w:val="1"/>
  </w:num>
  <w:num w:numId="13" w16cid:durableId="736365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removePersonalInformation/>
  <w:removeDateAndTime/>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31C"/>
    <w:rsid w:val="000001EF"/>
    <w:rsid w:val="00007322"/>
    <w:rsid w:val="00007728"/>
    <w:rsid w:val="00022EB2"/>
    <w:rsid w:val="00024584"/>
    <w:rsid w:val="00024730"/>
    <w:rsid w:val="000275CD"/>
    <w:rsid w:val="00055E95"/>
    <w:rsid w:val="0007021F"/>
    <w:rsid w:val="000A3ED7"/>
    <w:rsid w:val="000A7A03"/>
    <w:rsid w:val="000B2BA5"/>
    <w:rsid w:val="000D1752"/>
    <w:rsid w:val="000E35BB"/>
    <w:rsid w:val="000F2F8C"/>
    <w:rsid w:val="0010006E"/>
    <w:rsid w:val="001045A8"/>
    <w:rsid w:val="00114A91"/>
    <w:rsid w:val="00137A02"/>
    <w:rsid w:val="001427E1"/>
    <w:rsid w:val="00143B43"/>
    <w:rsid w:val="00163668"/>
    <w:rsid w:val="00171566"/>
    <w:rsid w:val="00174676"/>
    <w:rsid w:val="001755A8"/>
    <w:rsid w:val="00184014"/>
    <w:rsid w:val="00192008"/>
    <w:rsid w:val="001A5B3A"/>
    <w:rsid w:val="001C0E68"/>
    <w:rsid w:val="001C4B6F"/>
    <w:rsid w:val="001D0BF1"/>
    <w:rsid w:val="001E3120"/>
    <w:rsid w:val="001E7E0C"/>
    <w:rsid w:val="001F0BB0"/>
    <w:rsid w:val="001F4E6D"/>
    <w:rsid w:val="001F6140"/>
    <w:rsid w:val="00203573"/>
    <w:rsid w:val="0020597D"/>
    <w:rsid w:val="00211F0B"/>
    <w:rsid w:val="00213B4C"/>
    <w:rsid w:val="002253B0"/>
    <w:rsid w:val="00236D54"/>
    <w:rsid w:val="00241D8C"/>
    <w:rsid w:val="00241FDB"/>
    <w:rsid w:val="0024720C"/>
    <w:rsid w:val="002617AE"/>
    <w:rsid w:val="002638D0"/>
    <w:rsid w:val="002647D3"/>
    <w:rsid w:val="00275EAE"/>
    <w:rsid w:val="00282824"/>
    <w:rsid w:val="00291622"/>
    <w:rsid w:val="00294998"/>
    <w:rsid w:val="00297F18"/>
    <w:rsid w:val="002A1945"/>
    <w:rsid w:val="002B2958"/>
    <w:rsid w:val="002B3FC8"/>
    <w:rsid w:val="002C3099"/>
    <w:rsid w:val="002D23C5"/>
    <w:rsid w:val="002D6137"/>
    <w:rsid w:val="002E7E61"/>
    <w:rsid w:val="002F05E5"/>
    <w:rsid w:val="002F254D"/>
    <w:rsid w:val="002F30E4"/>
    <w:rsid w:val="00307140"/>
    <w:rsid w:val="00316DFF"/>
    <w:rsid w:val="00325B57"/>
    <w:rsid w:val="00336056"/>
    <w:rsid w:val="003477E4"/>
    <w:rsid w:val="003544E1"/>
    <w:rsid w:val="00366398"/>
    <w:rsid w:val="003A0632"/>
    <w:rsid w:val="003A30E5"/>
    <w:rsid w:val="003A6ADF"/>
    <w:rsid w:val="003B5928"/>
    <w:rsid w:val="003D380F"/>
    <w:rsid w:val="003E160D"/>
    <w:rsid w:val="003F1D5F"/>
    <w:rsid w:val="00405128"/>
    <w:rsid w:val="00406CFF"/>
    <w:rsid w:val="00416B25"/>
    <w:rsid w:val="00420592"/>
    <w:rsid w:val="004319E0"/>
    <w:rsid w:val="00437E8C"/>
    <w:rsid w:val="00440225"/>
    <w:rsid w:val="004726BC"/>
    <w:rsid w:val="00474105"/>
    <w:rsid w:val="00480E6E"/>
    <w:rsid w:val="00486277"/>
    <w:rsid w:val="00494CF6"/>
    <w:rsid w:val="00495F8D"/>
    <w:rsid w:val="004A1FAE"/>
    <w:rsid w:val="004A32FF"/>
    <w:rsid w:val="004B06EB"/>
    <w:rsid w:val="004B6AD0"/>
    <w:rsid w:val="004C2D5D"/>
    <w:rsid w:val="004C33E1"/>
    <w:rsid w:val="004E01EB"/>
    <w:rsid w:val="004E2794"/>
    <w:rsid w:val="004E5959"/>
    <w:rsid w:val="00510392"/>
    <w:rsid w:val="00513E2A"/>
    <w:rsid w:val="00566A35"/>
    <w:rsid w:val="0056701E"/>
    <w:rsid w:val="005740D7"/>
    <w:rsid w:val="005A0F26"/>
    <w:rsid w:val="005A1B10"/>
    <w:rsid w:val="005A6343"/>
    <w:rsid w:val="005A6850"/>
    <w:rsid w:val="005B1B1B"/>
    <w:rsid w:val="005C5932"/>
    <w:rsid w:val="005D211F"/>
    <w:rsid w:val="005D3CA7"/>
    <w:rsid w:val="005D4CC1"/>
    <w:rsid w:val="005F4B91"/>
    <w:rsid w:val="005F55D2"/>
    <w:rsid w:val="00602A0B"/>
    <w:rsid w:val="0062312F"/>
    <w:rsid w:val="00625F2C"/>
    <w:rsid w:val="006618E9"/>
    <w:rsid w:val="0068194B"/>
    <w:rsid w:val="00692703"/>
    <w:rsid w:val="006A1962"/>
    <w:rsid w:val="006B5D48"/>
    <w:rsid w:val="006B7D7B"/>
    <w:rsid w:val="006C1A5E"/>
    <w:rsid w:val="006D16CB"/>
    <w:rsid w:val="006D65FA"/>
    <w:rsid w:val="006E1507"/>
    <w:rsid w:val="00712D8B"/>
    <w:rsid w:val="007273B7"/>
    <w:rsid w:val="00733E0A"/>
    <w:rsid w:val="0074403D"/>
    <w:rsid w:val="00746D44"/>
    <w:rsid w:val="007538DC"/>
    <w:rsid w:val="00757803"/>
    <w:rsid w:val="0079206B"/>
    <w:rsid w:val="00796076"/>
    <w:rsid w:val="007C0566"/>
    <w:rsid w:val="007C4BA5"/>
    <w:rsid w:val="007C606B"/>
    <w:rsid w:val="007E6A61"/>
    <w:rsid w:val="00801140"/>
    <w:rsid w:val="00803404"/>
    <w:rsid w:val="008129BA"/>
    <w:rsid w:val="00834955"/>
    <w:rsid w:val="00855B59"/>
    <w:rsid w:val="00860461"/>
    <w:rsid w:val="0086487C"/>
    <w:rsid w:val="00870B20"/>
    <w:rsid w:val="008829F8"/>
    <w:rsid w:val="00885897"/>
    <w:rsid w:val="008A6538"/>
    <w:rsid w:val="008C0E32"/>
    <w:rsid w:val="008C7056"/>
    <w:rsid w:val="008F3B14"/>
    <w:rsid w:val="008F6070"/>
    <w:rsid w:val="00901899"/>
    <w:rsid w:val="0090344B"/>
    <w:rsid w:val="00905715"/>
    <w:rsid w:val="0091321E"/>
    <w:rsid w:val="00913946"/>
    <w:rsid w:val="0092726B"/>
    <w:rsid w:val="009361BA"/>
    <w:rsid w:val="00944F78"/>
    <w:rsid w:val="009510E7"/>
    <w:rsid w:val="00952C89"/>
    <w:rsid w:val="009571D8"/>
    <w:rsid w:val="009650EA"/>
    <w:rsid w:val="0097790C"/>
    <w:rsid w:val="0098506E"/>
    <w:rsid w:val="009A44CE"/>
    <w:rsid w:val="009C4DFC"/>
    <w:rsid w:val="009C7709"/>
    <w:rsid w:val="009D44F8"/>
    <w:rsid w:val="009E3160"/>
    <w:rsid w:val="009F220C"/>
    <w:rsid w:val="009F3B05"/>
    <w:rsid w:val="009F4931"/>
    <w:rsid w:val="00A120DB"/>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610B"/>
    <w:rsid w:val="00AB6D0B"/>
    <w:rsid w:val="00AD360E"/>
    <w:rsid w:val="00AD40FB"/>
    <w:rsid w:val="00AD782D"/>
    <w:rsid w:val="00AE7650"/>
    <w:rsid w:val="00B07A95"/>
    <w:rsid w:val="00B10EBE"/>
    <w:rsid w:val="00B20D02"/>
    <w:rsid w:val="00B236F1"/>
    <w:rsid w:val="00B50F99"/>
    <w:rsid w:val="00B51D1B"/>
    <w:rsid w:val="00B540F4"/>
    <w:rsid w:val="00B60FD0"/>
    <w:rsid w:val="00B622DF"/>
    <w:rsid w:val="00B6332A"/>
    <w:rsid w:val="00B637CC"/>
    <w:rsid w:val="00B65305"/>
    <w:rsid w:val="00B81760"/>
    <w:rsid w:val="00B8494C"/>
    <w:rsid w:val="00B858FE"/>
    <w:rsid w:val="00BA0D22"/>
    <w:rsid w:val="00BA1546"/>
    <w:rsid w:val="00BB452E"/>
    <w:rsid w:val="00BB4E51"/>
    <w:rsid w:val="00BD431F"/>
    <w:rsid w:val="00BE423E"/>
    <w:rsid w:val="00BF61AC"/>
    <w:rsid w:val="00C47FA6"/>
    <w:rsid w:val="00C57FC6"/>
    <w:rsid w:val="00C66A7D"/>
    <w:rsid w:val="00C779DA"/>
    <w:rsid w:val="00C814F7"/>
    <w:rsid w:val="00C8777F"/>
    <w:rsid w:val="00CA4B4D"/>
    <w:rsid w:val="00CB35C3"/>
    <w:rsid w:val="00CD323D"/>
    <w:rsid w:val="00CE4030"/>
    <w:rsid w:val="00CE64B3"/>
    <w:rsid w:val="00CF1A49"/>
    <w:rsid w:val="00D0630C"/>
    <w:rsid w:val="00D243A9"/>
    <w:rsid w:val="00D305E5"/>
    <w:rsid w:val="00D37CD3"/>
    <w:rsid w:val="00D66A52"/>
    <w:rsid w:val="00D66EFA"/>
    <w:rsid w:val="00D72A2D"/>
    <w:rsid w:val="00D8531C"/>
    <w:rsid w:val="00D9521A"/>
    <w:rsid w:val="00DA3914"/>
    <w:rsid w:val="00DA59AA"/>
    <w:rsid w:val="00DB6915"/>
    <w:rsid w:val="00DB7E1E"/>
    <w:rsid w:val="00DC1B78"/>
    <w:rsid w:val="00DC2A2F"/>
    <w:rsid w:val="00DC600B"/>
    <w:rsid w:val="00DE0FAA"/>
    <w:rsid w:val="00DE136D"/>
    <w:rsid w:val="00DE6534"/>
    <w:rsid w:val="00DF4D3C"/>
    <w:rsid w:val="00DF4D6C"/>
    <w:rsid w:val="00E01923"/>
    <w:rsid w:val="00E14498"/>
    <w:rsid w:val="00E2397A"/>
    <w:rsid w:val="00E254DB"/>
    <w:rsid w:val="00E300FC"/>
    <w:rsid w:val="00E362DB"/>
    <w:rsid w:val="00E5632B"/>
    <w:rsid w:val="00E70240"/>
    <w:rsid w:val="00E71E6B"/>
    <w:rsid w:val="00E81CC5"/>
    <w:rsid w:val="00E85A87"/>
    <w:rsid w:val="00E85B4A"/>
    <w:rsid w:val="00E9528E"/>
    <w:rsid w:val="00E96D58"/>
    <w:rsid w:val="00EA5099"/>
    <w:rsid w:val="00EC1351"/>
    <w:rsid w:val="00EC4CBF"/>
    <w:rsid w:val="00EE2CA8"/>
    <w:rsid w:val="00EF17E8"/>
    <w:rsid w:val="00EF51D9"/>
    <w:rsid w:val="00EF5D25"/>
    <w:rsid w:val="00F130DD"/>
    <w:rsid w:val="00F24884"/>
    <w:rsid w:val="00F31F5C"/>
    <w:rsid w:val="00F476C4"/>
    <w:rsid w:val="00F61DF9"/>
    <w:rsid w:val="00F653BF"/>
    <w:rsid w:val="00F81960"/>
    <w:rsid w:val="00F82424"/>
    <w:rsid w:val="00F8769D"/>
    <w:rsid w:val="00F9350C"/>
    <w:rsid w:val="00F94EB5"/>
    <w:rsid w:val="00F9624D"/>
    <w:rsid w:val="00FB31C1"/>
    <w:rsid w:val="00FB58F2"/>
    <w:rsid w:val="00FB5F6D"/>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C3B6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u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u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u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u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u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u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u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u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u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u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u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u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u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u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u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u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u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u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u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u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u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u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u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u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u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u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semiHidden/>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u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u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u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u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u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u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styleId="UnresolvedMention">
    <w:name w:val="Unresolved Mention"/>
    <w:basedOn w:val="DefaultParagraphFont"/>
    <w:uiPriority w:val="99"/>
    <w:semiHidden/>
    <w:unhideWhenUsed/>
    <w:rsid w:val="00FB5F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Zbeedham@uclan.ac.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oebe\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49A957896041F4AE35542ADDA901E3"/>
        <w:category>
          <w:name w:val="General"/>
          <w:gallery w:val="placeholder"/>
        </w:category>
        <w:types>
          <w:type w:val="bbPlcHdr"/>
        </w:types>
        <w:behaviors>
          <w:behavior w:val="content"/>
        </w:behaviors>
        <w:guid w:val="{2E77B0DE-BED6-405F-9E2C-34E6CC675384}"/>
      </w:docPartPr>
      <w:docPartBody>
        <w:p w:rsidR="0061705E" w:rsidRDefault="0061705E">
          <w:pPr>
            <w:pStyle w:val="8149A957896041F4AE35542ADDA901E3"/>
          </w:pPr>
          <w:r w:rsidRPr="00CF1A49">
            <w:t>·</w:t>
          </w:r>
        </w:p>
      </w:docPartBody>
    </w:docPart>
    <w:docPart>
      <w:docPartPr>
        <w:name w:val="1FA1860A0C474AFAB175D99465E87DA2"/>
        <w:category>
          <w:name w:val="General"/>
          <w:gallery w:val="placeholder"/>
        </w:category>
        <w:types>
          <w:type w:val="bbPlcHdr"/>
        </w:types>
        <w:behaviors>
          <w:behavior w:val="content"/>
        </w:behaviors>
        <w:guid w:val="{4A1B214E-7928-4E9F-A289-F1E00544BD4A}"/>
      </w:docPartPr>
      <w:docPartBody>
        <w:p w:rsidR="0061705E" w:rsidRDefault="0061705E">
          <w:pPr>
            <w:pStyle w:val="1FA1860A0C474AFAB175D99465E87DA2"/>
          </w:pPr>
          <w:r w:rsidRPr="00CF1A49">
            <w:t>Experience</w:t>
          </w:r>
        </w:p>
      </w:docPartBody>
    </w:docPart>
    <w:docPart>
      <w:docPartPr>
        <w:name w:val="A5B1E450ECDB486E9BCB554831921AD5"/>
        <w:category>
          <w:name w:val="General"/>
          <w:gallery w:val="placeholder"/>
        </w:category>
        <w:types>
          <w:type w:val="bbPlcHdr"/>
        </w:types>
        <w:behaviors>
          <w:behavior w:val="content"/>
        </w:behaviors>
        <w:guid w:val="{846F6FBB-B7DA-4E50-9C2D-D301EFDC7817}"/>
      </w:docPartPr>
      <w:docPartBody>
        <w:p w:rsidR="0061705E" w:rsidRDefault="0061705E">
          <w:pPr>
            <w:pStyle w:val="A5B1E450ECDB486E9BCB554831921AD5"/>
          </w:pPr>
          <w:r w:rsidRPr="00CF1A49">
            <w:t>Education</w:t>
          </w:r>
        </w:p>
      </w:docPartBody>
    </w:docPart>
    <w:docPart>
      <w:docPartPr>
        <w:name w:val="2D28C3B755554EC6A9005E849BE2E6BF"/>
        <w:category>
          <w:name w:val="General"/>
          <w:gallery w:val="placeholder"/>
        </w:category>
        <w:types>
          <w:type w:val="bbPlcHdr"/>
        </w:types>
        <w:behaviors>
          <w:behavior w:val="content"/>
        </w:behaviors>
        <w:guid w:val="{A307D367-69C4-4CE6-810C-5E7DE0378B5E}"/>
      </w:docPartPr>
      <w:docPartBody>
        <w:p w:rsidR="0061705E" w:rsidRDefault="0061705E">
          <w:pPr>
            <w:pStyle w:val="2D28C3B755554EC6A9005E849BE2E6BF"/>
          </w:pPr>
          <w:r w:rsidRPr="00CF1A49">
            <w:t>Skills</w:t>
          </w:r>
        </w:p>
      </w:docPartBody>
    </w:docPart>
    <w:docPart>
      <w:docPartPr>
        <w:name w:val="E2EF74F226044D7899774B2BEE8976E2"/>
        <w:category>
          <w:name w:val="General"/>
          <w:gallery w:val="placeholder"/>
        </w:category>
        <w:types>
          <w:type w:val="bbPlcHdr"/>
        </w:types>
        <w:behaviors>
          <w:behavior w:val="content"/>
        </w:behaviors>
        <w:guid w:val="{B94F3499-05F7-42A4-8158-4E6FEC271DF4}"/>
      </w:docPartPr>
      <w:docPartBody>
        <w:p w:rsidR="0061705E" w:rsidRDefault="0061705E">
          <w:pPr>
            <w:pStyle w:val="E2EF74F226044D7899774B2BEE8976E2"/>
          </w:pPr>
          <w:r w:rsidRPr="00CF1A49">
            <w:t>Activities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05E"/>
    <w:rsid w:val="0061705E"/>
    <w:rsid w:val="006C2FB2"/>
    <w:rsid w:val="0075471B"/>
    <w:rsid w:val="008071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8149A957896041F4AE35542ADDA901E3">
    <w:name w:val="8149A957896041F4AE35542ADDA901E3"/>
  </w:style>
  <w:style w:type="paragraph" w:customStyle="1" w:styleId="1FA1860A0C474AFAB175D99465E87DA2">
    <w:name w:val="1FA1860A0C474AFAB175D99465E87DA2"/>
  </w:style>
  <w:style w:type="character" w:styleId="SubtleReference">
    <w:name w:val="Subtle Reference"/>
    <w:basedOn w:val="DefaultParagraphFont"/>
    <w:uiPriority w:val="10"/>
    <w:qFormat/>
    <w:rPr>
      <w:b/>
      <w:caps w:val="0"/>
      <w:smallCaps/>
      <w:color w:val="595959" w:themeColor="text1" w:themeTint="A6"/>
    </w:rPr>
  </w:style>
  <w:style w:type="paragraph" w:customStyle="1" w:styleId="A5B1E450ECDB486E9BCB554831921AD5">
    <w:name w:val="A5B1E450ECDB486E9BCB554831921AD5"/>
  </w:style>
  <w:style w:type="paragraph" w:customStyle="1" w:styleId="2D28C3B755554EC6A9005E849BE2E6BF">
    <w:name w:val="2D28C3B755554EC6A9005E849BE2E6BF"/>
  </w:style>
  <w:style w:type="paragraph" w:customStyle="1" w:styleId="E2EF74F226044D7899774B2BEE8976E2">
    <w:name w:val="E2EF74F226044D7899774B2BEE8976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1EB9AA85AC3FD4694EA7FE8A6889545" ma:contentTypeVersion="7" ma:contentTypeDescription="Create a new document." ma:contentTypeScope="" ma:versionID="e3e293252b7df47964c66284e5fa9c39">
  <xsd:schema xmlns:xsd="http://www.w3.org/2001/XMLSchema" xmlns:xs="http://www.w3.org/2001/XMLSchema" xmlns:p="http://schemas.microsoft.com/office/2006/metadata/properties" xmlns:ns3="3648e790-68f5-43f0-a26c-ff64a6d5956b" xmlns:ns4="cce13e46-58c9-450d-bd08-397b9f0a93ba" targetNamespace="http://schemas.microsoft.com/office/2006/metadata/properties" ma:root="true" ma:fieldsID="871a4634d308efd0baef1c613abca2aa" ns3:_="" ns4:_="">
    <xsd:import namespace="3648e790-68f5-43f0-a26c-ff64a6d5956b"/>
    <xsd:import namespace="cce13e46-58c9-450d-bd08-397b9f0a93b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48e790-68f5-43f0-a26c-ff64a6d595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e13e46-58c9-450d-bd08-397b9f0a93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84166C-2F92-4C88-8221-B12D18131147}">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141795FD-791C-48A9-84C4-6438C43E13A2}">
  <ds:schemaRefs>
    <ds:schemaRef ds:uri="http://schemas.microsoft.com/sharepoint/v3/contenttype/forms"/>
  </ds:schemaRefs>
</ds:datastoreItem>
</file>

<file path=customXml/itemProps3.xml><?xml version="1.0" encoding="utf-8"?>
<ds:datastoreItem xmlns:ds="http://schemas.openxmlformats.org/officeDocument/2006/customXml" ds:itemID="{0B7D44EA-3218-4425-B247-2CF05B951C1B}">
  <ds:schemaRefs>
    <ds:schemaRef ds:uri="http://schemas.microsoft.com/office/2006/metadata/contentType"/>
    <ds:schemaRef ds:uri="http://schemas.microsoft.com/office/2006/metadata/properties/metaAttributes"/>
    <ds:schemaRef ds:uri="http://www.w3.org/2000/xmlns/"/>
    <ds:schemaRef ds:uri="http://www.w3.org/2001/XMLSchema"/>
    <ds:schemaRef ds:uri="3648e790-68f5-43f0-a26c-ff64a6d5956b"/>
    <ds:schemaRef ds:uri="cce13e46-58c9-450d-bd08-397b9f0a93ba"/>
  </ds:schemaRefs>
</ds:datastoreItem>
</file>

<file path=docProps/app.xml><?xml version="1.0" encoding="utf-8"?>
<Properties xmlns="http://schemas.openxmlformats.org/officeDocument/2006/extended-properties" xmlns:vt="http://schemas.openxmlformats.org/officeDocument/2006/docPropsVTypes">
  <Template>Modern%20chronological%20resume.dotx</Template>
  <TotalTime>0</TotalTime>
  <Pages>1</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2023-05-14T15:53:00Z</dcterms:created>
  <dcterms:modified xsi:type="dcterms:W3CDTF">2023-09-19T02:18:00Z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0x010100B1EB9AA85AC3FD4694EA7FE8A6889545</vt:lpwstr>
  </property>
</Properties>
</file>