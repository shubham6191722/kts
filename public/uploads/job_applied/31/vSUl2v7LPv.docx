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F7BBF" w14:textId="53FD780B" w:rsidR="00F177A3" w:rsidRPr="00204560" w:rsidRDefault="00C37016" w:rsidP="00204560">
      <w:pPr>
        <w:pStyle w:val="Title"/>
        <w:spacing w:line="240" w:lineRule="auto"/>
        <w:jc w:val="center"/>
        <w:rPr>
          <w:color w:val="auto"/>
        </w:rPr>
      </w:pPr>
      <w:r w:rsidRPr="00204560">
        <w:rPr>
          <w:color w:val="auto"/>
        </w:rPr>
        <w:t>Alisa Nadeem</w:t>
      </w:r>
    </w:p>
    <w:p w14:paraId="781B2C1E" w14:textId="0DC284A7" w:rsidR="00F177A3" w:rsidRPr="00204560" w:rsidRDefault="00C37016" w:rsidP="00204560">
      <w:pPr>
        <w:pStyle w:val="Subtitle"/>
        <w:spacing w:line="240" w:lineRule="auto"/>
        <w:jc w:val="center"/>
        <w:rPr>
          <w:rFonts w:ascii="Aptos" w:hAnsi="Aptos"/>
          <w:color w:val="auto"/>
        </w:rPr>
      </w:pPr>
      <w:r w:rsidRPr="00204560">
        <w:rPr>
          <w:rFonts w:ascii="Aptos" w:hAnsi="Aptos"/>
          <w:color w:val="auto"/>
        </w:rPr>
        <w:t>27 Wellington Crescent , Old Trafford, Manchester M16 9RR</w:t>
      </w:r>
      <w:r w:rsidR="00F177A3" w:rsidRPr="00204560">
        <w:rPr>
          <w:rFonts w:ascii="Aptos" w:hAnsi="Aptos"/>
          <w:color w:val="auto"/>
        </w:rPr>
        <w:t xml:space="preserve">  •  </w:t>
      </w:r>
      <w:r w:rsidRPr="00204560">
        <w:rPr>
          <w:rFonts w:ascii="Aptos" w:hAnsi="Aptos"/>
          <w:color w:val="auto"/>
        </w:rPr>
        <w:t>07342322207</w:t>
      </w:r>
      <w:r w:rsidR="00F177A3" w:rsidRPr="00204560">
        <w:rPr>
          <w:rFonts w:ascii="Aptos" w:hAnsi="Aptos"/>
          <w:color w:val="auto"/>
        </w:rPr>
        <w:t xml:space="preserve">  •  </w:t>
      </w:r>
      <w:r w:rsidRPr="00204560">
        <w:rPr>
          <w:rFonts w:ascii="Aptos" w:hAnsi="Aptos"/>
          <w:color w:val="auto"/>
        </w:rPr>
        <w:t>alisa.ayubnadeem@icloud.com</w:t>
      </w:r>
    </w:p>
    <w:p w14:paraId="45788404" w14:textId="77777777" w:rsidR="00F177A3" w:rsidRPr="00204560" w:rsidRDefault="00F177A3" w:rsidP="00204560">
      <w:pPr>
        <w:spacing w:line="240" w:lineRule="auto"/>
        <w:rPr>
          <w:rFonts w:ascii="Aptos" w:hAnsi="Aptos"/>
          <w:color w:val="auto"/>
        </w:rPr>
      </w:pPr>
    </w:p>
    <w:p w14:paraId="14791BC9" w14:textId="77777777" w:rsidR="00C37016" w:rsidRPr="00204560" w:rsidRDefault="00C37016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 xml:space="preserve">I am a highly motivated individual who would like to </w:t>
      </w:r>
      <w:proofErr w:type="spellStart"/>
      <w:r w:rsidRPr="00204560">
        <w:rPr>
          <w:rFonts w:ascii="Aptos" w:eastAsia="SairaSemiCondensed-Regular" w:hAnsi="Aptos" w:cstheme="minorHAnsi"/>
          <w:color w:val="auto"/>
          <w:szCs w:val="20"/>
        </w:rPr>
        <w:t>utilise</w:t>
      </w:r>
      <w:proofErr w:type="spellEnd"/>
      <w:r w:rsidRPr="00204560">
        <w:rPr>
          <w:rFonts w:ascii="Aptos" w:eastAsia="SairaSemiCondensed-Regular" w:hAnsi="Aptos" w:cstheme="minorHAnsi"/>
          <w:color w:val="auto"/>
          <w:szCs w:val="20"/>
        </w:rPr>
        <w:t xml:space="preserve"> my skills and experience that I have gained</w:t>
      </w:r>
    </w:p>
    <w:p w14:paraId="052BAADD" w14:textId="77777777" w:rsidR="00C37016" w:rsidRPr="00204560" w:rsidRDefault="00C37016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over the previous years to a long lasing career where I can grow within the company and offer a positive</w:t>
      </w:r>
    </w:p>
    <w:p w14:paraId="7746A6A4" w14:textId="77777777" w:rsidR="00C37016" w:rsidRPr="00204560" w:rsidRDefault="00C37016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impact. I am willing to always go the extra mile to complete any given tasks and offer an excellent</w:t>
      </w:r>
    </w:p>
    <w:p w14:paraId="3B6D76E1" w14:textId="5E15A76E" w:rsidR="00F177A3" w:rsidRPr="00204560" w:rsidRDefault="00C37016" w:rsidP="00204560">
      <w:pPr>
        <w:spacing w:line="240" w:lineRule="auto"/>
        <w:rPr>
          <w:rFonts w:ascii="Aptos" w:hAnsi="Aptos" w:cstheme="minorHAnsi"/>
          <w:color w:val="auto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interpersonal and time management skills towards any deadlines.</w:t>
      </w:r>
      <w:r w:rsidR="00204560" w:rsidRPr="00204560">
        <w:rPr>
          <w:rFonts w:ascii="Aptos" w:eastAsia="SairaSemiCondensed-Regular" w:hAnsi="Aptos" w:cstheme="minorHAnsi"/>
          <w:color w:val="auto"/>
          <w:szCs w:val="20"/>
        </w:rPr>
        <w:t xml:space="preserve"> I am currently studying the AAT Level 2/3 in order to pursue a career in Accounting and Finance. </w:t>
      </w:r>
    </w:p>
    <w:p w14:paraId="71765F04" w14:textId="77777777" w:rsidR="00F177A3" w:rsidRPr="00204560" w:rsidRDefault="00000000" w:rsidP="00204560">
      <w:pPr>
        <w:pStyle w:val="Heading1"/>
        <w:spacing w:line="240" w:lineRule="auto"/>
        <w:rPr>
          <w:rStyle w:val="Shade"/>
          <w:rFonts w:ascii="Aptos" w:hAnsi="Aptos"/>
          <w:color w:val="auto"/>
        </w:rPr>
      </w:pPr>
      <w:sdt>
        <w:sdtPr>
          <w:rPr>
            <w:rStyle w:val="Shade"/>
            <w:rFonts w:ascii="Aptos" w:hAnsi="Aptos"/>
            <w:color w:val="auto"/>
          </w:rPr>
          <w:id w:val="1600061057"/>
          <w:placeholder>
            <w:docPart w:val="1AF5DA8C83434E7A8EEAA6A6A12EF3C1"/>
          </w:placeholder>
          <w:temporary/>
          <w:showingPlcHdr/>
          <w15:appearance w15:val="hidden"/>
        </w:sdtPr>
        <w:sdtContent>
          <w:r w:rsidR="00F177A3" w:rsidRPr="00204560">
            <w:rPr>
              <w:rStyle w:val="Shade"/>
              <w:rFonts w:ascii="Aptos" w:hAnsi="Aptos"/>
              <w:color w:val="auto"/>
            </w:rPr>
            <w:t>Experience</w:t>
          </w:r>
        </w:sdtContent>
      </w:sdt>
    </w:p>
    <w:p w14:paraId="65280F04" w14:textId="42EC4033" w:rsidR="00F177A3" w:rsidRPr="00204560" w:rsidRDefault="00C37016" w:rsidP="00204560">
      <w:pPr>
        <w:pStyle w:val="Heading2"/>
        <w:spacing w:line="240" w:lineRule="auto"/>
        <w:rPr>
          <w:rFonts w:ascii="Aptos" w:hAnsi="Aptos" w:cstheme="minorHAnsi"/>
          <w:b/>
          <w:bCs/>
          <w:color w:val="auto"/>
        </w:rPr>
      </w:pPr>
      <w:r w:rsidRPr="00204560">
        <w:rPr>
          <w:rFonts w:ascii="Aptos" w:hAnsi="Aptos" w:cstheme="minorHAnsi"/>
          <w:b/>
          <w:bCs/>
          <w:color w:val="auto"/>
        </w:rPr>
        <w:t>December 2022 - current</w:t>
      </w:r>
    </w:p>
    <w:p w14:paraId="4CD50251" w14:textId="2837E7D2" w:rsidR="00F177A3" w:rsidRPr="00204560" w:rsidRDefault="00C37016" w:rsidP="00204560">
      <w:pPr>
        <w:pStyle w:val="Heading3"/>
        <w:spacing w:line="240" w:lineRule="auto"/>
        <w:rPr>
          <w:rStyle w:val="Bold"/>
          <w:rFonts w:ascii="Aptos" w:hAnsi="Aptos" w:cstheme="minorHAnsi"/>
          <w:b/>
          <w:bCs/>
          <w:i/>
          <w:iCs/>
          <w:color w:val="auto"/>
        </w:rPr>
      </w:pPr>
      <w:r w:rsidRPr="00204560">
        <w:rPr>
          <w:rFonts w:ascii="Aptos" w:hAnsi="Aptos" w:cstheme="minorHAnsi"/>
          <w:b w:val="0"/>
          <w:bCs w:val="0"/>
          <w:i/>
          <w:iCs/>
          <w:color w:val="auto"/>
        </w:rPr>
        <w:t>Courier Advisor, THG, Northwich</w:t>
      </w:r>
    </w:p>
    <w:p w14:paraId="7CD0E576" w14:textId="49BEDE0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Processing courier queries raised by Customer Service advisors</w:t>
      </w:r>
    </w:p>
    <w:p w14:paraId="74FFD055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Raising issues with courier providers</w:t>
      </w:r>
    </w:p>
    <w:p w14:paraId="14E83F72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Arranging collections with couriers</w:t>
      </w:r>
    </w:p>
    <w:p w14:paraId="2CD6C7EA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Follow up on investigations</w:t>
      </w:r>
    </w:p>
    <w:p w14:paraId="46C02B22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Working to department targets</w:t>
      </w:r>
    </w:p>
    <w:p w14:paraId="554389FF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Maintaining a high level of quality and accuracy</w:t>
      </w:r>
    </w:p>
    <w:p w14:paraId="1B11E2E4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Striving for first time resolution</w:t>
      </w:r>
    </w:p>
    <w:p w14:paraId="183A03D8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Assisting with customer queries when required</w:t>
      </w:r>
    </w:p>
    <w:p w14:paraId="22C6AC8D" w14:textId="0704445A" w:rsidR="00F177A3" w:rsidRPr="00204560" w:rsidRDefault="00D73092" w:rsidP="00204560">
      <w:pPr>
        <w:spacing w:line="240" w:lineRule="auto"/>
        <w:rPr>
          <w:rFonts w:ascii="Aptos" w:hAnsi="Aptos" w:cstheme="minorHAnsi"/>
          <w:color w:val="auto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Manage issues though with relevant couriers and report to improve service goals</w:t>
      </w:r>
    </w:p>
    <w:p w14:paraId="3AD66FDF" w14:textId="01CC6B00" w:rsidR="00F177A3" w:rsidRPr="00204560" w:rsidRDefault="00C37016" w:rsidP="00204560">
      <w:pPr>
        <w:pStyle w:val="Heading2"/>
        <w:spacing w:line="240" w:lineRule="auto"/>
        <w:rPr>
          <w:rFonts w:ascii="Aptos" w:hAnsi="Aptos"/>
          <w:b/>
          <w:bCs/>
          <w:color w:val="auto"/>
        </w:rPr>
      </w:pPr>
      <w:r w:rsidRPr="00204560">
        <w:rPr>
          <w:rFonts w:ascii="Aptos" w:hAnsi="Aptos"/>
          <w:b/>
          <w:bCs/>
          <w:color w:val="auto"/>
        </w:rPr>
        <w:t>October 2021 – december 2022</w:t>
      </w:r>
    </w:p>
    <w:p w14:paraId="4F8E7EE6" w14:textId="76974642" w:rsidR="00F177A3" w:rsidRPr="00204560" w:rsidRDefault="00C37016" w:rsidP="00204560">
      <w:pPr>
        <w:pStyle w:val="Heading3"/>
        <w:spacing w:line="240" w:lineRule="auto"/>
        <w:rPr>
          <w:rFonts w:ascii="Aptos" w:hAnsi="Aptos"/>
          <w:b w:val="0"/>
          <w:bCs w:val="0"/>
          <w:i/>
          <w:iCs/>
          <w:color w:val="auto"/>
        </w:rPr>
      </w:pPr>
      <w:r w:rsidRPr="00204560">
        <w:rPr>
          <w:rFonts w:ascii="Aptos" w:hAnsi="Aptos"/>
          <w:b w:val="0"/>
          <w:bCs w:val="0"/>
          <w:i/>
          <w:iCs/>
          <w:color w:val="auto"/>
        </w:rPr>
        <w:t>Customer Service Advisor, THG, REMOTE</w:t>
      </w:r>
    </w:p>
    <w:p w14:paraId="6591DFB1" w14:textId="119EF9B9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Resolving customer queries via email, live chat and Apple messenger</w:t>
      </w:r>
    </w:p>
    <w:p w14:paraId="283F83A9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Working towards department targets</w:t>
      </w:r>
    </w:p>
    <w:p w14:paraId="27AAB5A0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Maintaining a high level of quality with each communication</w:t>
      </w:r>
    </w:p>
    <w:p w14:paraId="5B067CB0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Striving for first time resolution</w:t>
      </w:r>
    </w:p>
    <w:p w14:paraId="22EA434E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 xml:space="preserve">Building customer </w:t>
      </w:r>
      <w:proofErr w:type="spellStart"/>
      <w:r w:rsidRPr="00204560">
        <w:rPr>
          <w:rFonts w:ascii="Aptos" w:eastAsia="SairaSemiCondensed-Regular" w:hAnsi="Aptos" w:cstheme="minorHAnsi"/>
          <w:color w:val="auto"/>
          <w:szCs w:val="20"/>
        </w:rPr>
        <w:t>rappor</w:t>
      </w:r>
      <w:proofErr w:type="spellEnd"/>
    </w:p>
    <w:p w14:paraId="28A722EF" w14:textId="077AEB3B" w:rsidR="00F177A3" w:rsidRPr="00204560" w:rsidRDefault="00D73092" w:rsidP="00204560">
      <w:pPr>
        <w:spacing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Understanding customer needs and providing suitable resolutions</w:t>
      </w:r>
    </w:p>
    <w:p w14:paraId="7ACA21FF" w14:textId="77777777" w:rsidR="00204560" w:rsidRPr="00204560" w:rsidRDefault="00204560" w:rsidP="00204560">
      <w:pPr>
        <w:spacing w:line="240" w:lineRule="auto"/>
        <w:rPr>
          <w:rFonts w:ascii="Aptos" w:eastAsia="SairaSemiCondensed-Regular" w:hAnsi="Aptos" w:cstheme="minorHAnsi"/>
          <w:b/>
          <w:bCs/>
          <w:color w:val="auto"/>
          <w:szCs w:val="20"/>
        </w:rPr>
      </w:pPr>
      <w:r w:rsidRPr="00204560">
        <w:rPr>
          <w:rFonts w:ascii="Aptos" w:eastAsia="SairaSemiCondensed-Regular" w:hAnsi="Aptos" w:cstheme="minorHAnsi"/>
          <w:b/>
          <w:bCs/>
          <w:color w:val="auto"/>
          <w:szCs w:val="20"/>
        </w:rPr>
        <w:t>September</w:t>
      </w:r>
      <w:r w:rsidR="00D73092" w:rsidRPr="00204560">
        <w:rPr>
          <w:rFonts w:ascii="Aptos" w:eastAsia="SairaSemiCondensed-Regular" w:hAnsi="Aptos" w:cstheme="minorHAnsi"/>
          <w:b/>
          <w:bCs/>
          <w:color w:val="auto"/>
          <w:szCs w:val="20"/>
        </w:rPr>
        <w:t xml:space="preserve"> 2019 -September 2021</w:t>
      </w:r>
    </w:p>
    <w:p w14:paraId="26BB5FBF" w14:textId="73E6DD71" w:rsidR="00D73092" w:rsidRPr="00204560" w:rsidRDefault="00D73092" w:rsidP="00204560">
      <w:pPr>
        <w:spacing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Trainee Litigation Paralegal, Shoosmiths, Manchester</w:t>
      </w:r>
    </w:p>
    <w:p w14:paraId="32B51BDC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Preparation of pre action correspondence; notes of advice and settlement agreements / correspondence.</w:t>
      </w:r>
    </w:p>
    <w:p w14:paraId="68FA8868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Drafting statements of case (Claim Forms / Particulars of Claim) applications, witness statements, draft</w:t>
      </w:r>
    </w:p>
    <w:p w14:paraId="6E4FF48A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orders, preparation of hearing bundles, instructions to counsel;</w:t>
      </w:r>
    </w:p>
    <w:p w14:paraId="0C654E84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Legal research;</w:t>
      </w:r>
    </w:p>
    <w:p w14:paraId="2581E583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Working your own case load plus supporting more senior members of the team with their high value</w:t>
      </w:r>
    </w:p>
    <w:p w14:paraId="034E97FA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disputes;</w:t>
      </w:r>
    </w:p>
    <w:p w14:paraId="79290CF0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Communicating with clients, opponents, courts and other third parties in a courteous and professional</w:t>
      </w:r>
    </w:p>
    <w:p w14:paraId="36E23918" w14:textId="1F052E25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manner</w:t>
      </w:r>
    </w:p>
    <w:p w14:paraId="170B13D9" w14:textId="77777777" w:rsidR="00204560" w:rsidRPr="00204560" w:rsidRDefault="00204560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="SairaSemiCondensed-Regular"/>
          <w:color w:val="auto"/>
          <w:szCs w:val="20"/>
        </w:rPr>
      </w:pPr>
    </w:p>
    <w:p w14:paraId="00EE28A8" w14:textId="3400A22A" w:rsidR="00D73092" w:rsidRPr="00204560" w:rsidRDefault="00D73092" w:rsidP="00204560">
      <w:pPr>
        <w:spacing w:line="240" w:lineRule="auto"/>
        <w:rPr>
          <w:rFonts w:ascii="Aptos" w:eastAsia="SairaSemiCondensed-Regular" w:hAnsi="Aptos" w:cs="SairaSemiCondensed-Regular"/>
          <w:b/>
          <w:bCs/>
          <w:color w:val="auto"/>
          <w:szCs w:val="20"/>
        </w:rPr>
      </w:pPr>
      <w:r w:rsidRPr="00204560">
        <w:rPr>
          <w:rFonts w:ascii="Aptos" w:eastAsia="SairaSemiCondensed-Regular" w:hAnsi="Aptos" w:cs="SairaSemiCondensed-Regular"/>
          <w:b/>
          <w:bCs/>
          <w:color w:val="auto"/>
          <w:szCs w:val="20"/>
        </w:rPr>
        <w:t>July 2017 – July 2019</w:t>
      </w:r>
    </w:p>
    <w:p w14:paraId="7134E3EB" w14:textId="2442A6E9" w:rsidR="00D73092" w:rsidRPr="00204560" w:rsidRDefault="00D73092" w:rsidP="00204560">
      <w:pPr>
        <w:spacing w:line="240" w:lineRule="auto"/>
        <w:rPr>
          <w:rFonts w:ascii="Aptos" w:eastAsia="SairaSemiCondensed-Regular" w:hAnsi="Aptos" w:cstheme="minorHAnsi"/>
          <w:i/>
          <w:iCs/>
          <w:color w:val="auto"/>
          <w:szCs w:val="20"/>
        </w:rPr>
      </w:pPr>
      <w:r w:rsidRPr="00204560">
        <w:rPr>
          <w:rFonts w:ascii="Aptos" w:eastAsia="SairaSemiCondensed-Regular" w:hAnsi="Aptos" w:cstheme="minorHAnsi"/>
          <w:i/>
          <w:iCs/>
          <w:color w:val="auto"/>
          <w:szCs w:val="20"/>
        </w:rPr>
        <w:t>Sales Associate, New Look, Manchester</w:t>
      </w:r>
    </w:p>
    <w:p w14:paraId="29C9AC0A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lastRenderedPageBreak/>
        <w:t>Arrange merchandise on shelves according to popularity and other criteria</w:t>
      </w:r>
    </w:p>
    <w:p w14:paraId="38D9C00B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Approach customers and offer them advice on products to persuade them to buy</w:t>
      </w:r>
    </w:p>
    <w:p w14:paraId="14A9399E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Provide information and other services such as handling returns of merchandise</w:t>
      </w:r>
    </w:p>
    <w:p w14:paraId="3B143126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Locate products on behalf of customers</w:t>
      </w:r>
    </w:p>
    <w:p w14:paraId="10AE54FA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Deal with complaints in a patient and helpful manner</w:t>
      </w:r>
    </w:p>
    <w:p w14:paraId="0AFEA9F4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Take and record orders through a computer system in person or over the phone/e-mail • Update customer</w:t>
      </w:r>
    </w:p>
    <w:p w14:paraId="66CAB2C8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information in databases</w:t>
      </w:r>
    </w:p>
    <w:p w14:paraId="093984E4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Go the “extra mile” to meet targets</w:t>
      </w:r>
    </w:p>
    <w:p w14:paraId="7EABD752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Monitor shelves inventory and unload new products when needed</w:t>
      </w:r>
    </w:p>
    <w:p w14:paraId="21706358" w14:textId="77777777" w:rsidR="00D73092" w:rsidRPr="00204560" w:rsidRDefault="00D73092" w:rsidP="00204560">
      <w:pPr>
        <w:autoSpaceDE w:val="0"/>
        <w:autoSpaceDN w:val="0"/>
        <w:adjustRightInd w:val="0"/>
        <w:spacing w:after="0"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Operate cash registers and close daily revenues</w:t>
      </w:r>
    </w:p>
    <w:p w14:paraId="14F064B6" w14:textId="6F9FF8DD" w:rsidR="00D73092" w:rsidRPr="00204560" w:rsidRDefault="00D73092" w:rsidP="00204560">
      <w:pPr>
        <w:spacing w:line="240" w:lineRule="auto"/>
        <w:rPr>
          <w:rFonts w:ascii="Aptos" w:eastAsia="SairaSemiCondensed-Regular" w:hAnsi="Aptos" w:cstheme="minorHAnsi"/>
          <w:color w:val="auto"/>
          <w:szCs w:val="20"/>
        </w:rPr>
      </w:pPr>
      <w:r w:rsidRPr="00204560">
        <w:rPr>
          <w:rFonts w:ascii="Aptos" w:eastAsia="SairaSemiCondensed-Regular" w:hAnsi="Aptos" w:cstheme="minorHAnsi"/>
          <w:color w:val="auto"/>
          <w:szCs w:val="20"/>
        </w:rPr>
        <w:t>Maintain a clean and orderly environment in the store</w:t>
      </w:r>
    </w:p>
    <w:p w14:paraId="4494674B" w14:textId="77777777" w:rsidR="00D73092" w:rsidRPr="00204560" w:rsidRDefault="00D73092" w:rsidP="00204560">
      <w:pPr>
        <w:spacing w:line="240" w:lineRule="auto"/>
        <w:rPr>
          <w:rFonts w:ascii="Aptos" w:hAnsi="Aptos"/>
          <w:color w:val="auto"/>
        </w:rPr>
      </w:pPr>
    </w:p>
    <w:p w14:paraId="2EF3FB73" w14:textId="77777777" w:rsidR="00F177A3" w:rsidRPr="00204560" w:rsidRDefault="00000000" w:rsidP="00204560">
      <w:pPr>
        <w:pStyle w:val="Heading1"/>
        <w:spacing w:line="240" w:lineRule="auto"/>
        <w:rPr>
          <w:rStyle w:val="Shade"/>
          <w:rFonts w:ascii="Aptos" w:hAnsi="Aptos"/>
          <w:color w:val="auto"/>
        </w:rPr>
      </w:pPr>
      <w:sdt>
        <w:sdtPr>
          <w:rPr>
            <w:rStyle w:val="Shade"/>
            <w:rFonts w:ascii="Aptos" w:hAnsi="Aptos"/>
            <w:color w:val="auto"/>
          </w:rPr>
          <w:id w:val="1944487760"/>
          <w:placeholder>
            <w:docPart w:val="01BDA3262F164FA68411E0FED86601A5"/>
          </w:placeholder>
          <w:temporary/>
          <w:showingPlcHdr/>
          <w15:appearance w15:val="hidden"/>
        </w:sdtPr>
        <w:sdtContent>
          <w:r w:rsidR="00F177A3" w:rsidRPr="00204560">
            <w:rPr>
              <w:rStyle w:val="Shade"/>
              <w:rFonts w:ascii="Aptos" w:hAnsi="Aptos"/>
              <w:color w:val="auto"/>
            </w:rPr>
            <w:t>Skills</w:t>
          </w:r>
        </w:sdtContent>
      </w:sdt>
    </w:p>
    <w:p w14:paraId="61022F56" w14:textId="2E6669B5" w:rsidR="00F177A3" w:rsidRPr="00204560" w:rsidRDefault="00F177A3" w:rsidP="00204560">
      <w:pPr>
        <w:spacing w:line="240" w:lineRule="auto"/>
        <w:rPr>
          <w:rFonts w:ascii="Aptos" w:hAnsi="Aptos"/>
          <w:color w:val="auto"/>
        </w:rPr>
      </w:pPr>
      <w:r w:rsidRPr="00204560">
        <w:rPr>
          <w:rFonts w:ascii="Aptos" w:hAnsi="Aptos"/>
          <w:color w:val="auto"/>
        </w:rPr>
        <w:t xml:space="preserve"> • </w:t>
      </w:r>
      <w:r w:rsidR="00C37016" w:rsidRPr="00204560">
        <w:rPr>
          <w:rFonts w:ascii="Aptos" w:hAnsi="Aptos"/>
          <w:color w:val="auto"/>
        </w:rPr>
        <w:t>Proficient with Microsoft Word and Excel</w:t>
      </w:r>
      <w:r w:rsidRPr="00204560">
        <w:rPr>
          <w:rFonts w:ascii="Aptos" w:hAnsi="Aptos"/>
          <w:color w:val="auto"/>
        </w:rPr>
        <w:t xml:space="preserve"> • </w:t>
      </w:r>
      <w:r w:rsidR="00D73092" w:rsidRPr="00204560">
        <w:rPr>
          <w:rFonts w:ascii="Aptos" w:hAnsi="Aptos"/>
          <w:color w:val="auto"/>
        </w:rPr>
        <w:t>Effective team member</w:t>
      </w:r>
      <w:r w:rsidRPr="00204560">
        <w:rPr>
          <w:rFonts w:ascii="Aptos" w:hAnsi="Aptos"/>
          <w:color w:val="auto"/>
        </w:rPr>
        <w:t xml:space="preserve"> • </w:t>
      </w:r>
      <w:sdt>
        <w:sdtPr>
          <w:rPr>
            <w:rFonts w:ascii="Aptos" w:hAnsi="Aptos"/>
            <w:color w:val="auto"/>
          </w:rPr>
          <w:id w:val="1793558943"/>
          <w:placeholder>
            <w:docPart w:val="33E915B1A4F546888C45F772EE37E59A"/>
          </w:placeholder>
          <w:temporary/>
          <w:showingPlcHdr/>
          <w15:appearance w15:val="hidden"/>
        </w:sdtPr>
        <w:sdtContent>
          <w:r w:rsidRPr="00204560">
            <w:rPr>
              <w:rFonts w:ascii="Aptos" w:hAnsi="Aptos"/>
              <w:color w:val="auto"/>
            </w:rPr>
            <w:t>Excellent time management skills</w:t>
          </w:r>
        </w:sdtContent>
      </w:sdt>
      <w:r w:rsidRPr="00204560">
        <w:rPr>
          <w:rFonts w:ascii="Aptos" w:hAnsi="Aptos"/>
          <w:color w:val="auto"/>
        </w:rPr>
        <w:t xml:space="preserve"> • </w:t>
      </w:r>
      <w:r w:rsidR="00C37016" w:rsidRPr="00204560">
        <w:rPr>
          <w:rFonts w:ascii="Aptos" w:hAnsi="Aptos"/>
          <w:color w:val="auto"/>
        </w:rPr>
        <w:t>Good analytical skills</w:t>
      </w:r>
      <w:r w:rsidRPr="00204560">
        <w:rPr>
          <w:rFonts w:ascii="Aptos" w:hAnsi="Aptos"/>
          <w:color w:val="auto"/>
        </w:rPr>
        <w:t xml:space="preserve"> • </w:t>
      </w:r>
      <w:r w:rsidR="00C37016" w:rsidRPr="00204560">
        <w:rPr>
          <w:rFonts w:ascii="Aptos" w:hAnsi="Aptos"/>
          <w:color w:val="auto"/>
        </w:rPr>
        <w:t>Corporate trust building</w:t>
      </w:r>
      <w:r w:rsidRPr="00204560">
        <w:rPr>
          <w:rFonts w:ascii="Aptos" w:hAnsi="Aptos"/>
          <w:color w:val="auto"/>
        </w:rPr>
        <w:t xml:space="preserve"> • </w:t>
      </w:r>
      <w:sdt>
        <w:sdtPr>
          <w:rPr>
            <w:rFonts w:ascii="Aptos" w:hAnsi="Aptos"/>
            <w:color w:val="auto"/>
          </w:rPr>
          <w:id w:val="421232125"/>
          <w:placeholder>
            <w:docPart w:val="8D0F7788FB024AB19684BD862A92A964"/>
          </w:placeholder>
          <w:temporary/>
          <w:showingPlcHdr/>
          <w15:appearance w15:val="hidden"/>
        </w:sdtPr>
        <w:sdtContent>
          <w:r w:rsidRPr="00204560">
            <w:rPr>
              <w:rFonts w:ascii="Aptos" w:hAnsi="Aptos"/>
              <w:color w:val="auto"/>
            </w:rPr>
            <w:t>Data analytics</w:t>
          </w:r>
        </w:sdtContent>
      </w:sdt>
      <w:r w:rsidRPr="00204560">
        <w:rPr>
          <w:rFonts w:ascii="Aptos" w:hAnsi="Aptos"/>
          <w:color w:val="auto"/>
        </w:rPr>
        <w:t xml:space="preserve"> </w:t>
      </w:r>
    </w:p>
    <w:p w14:paraId="2BDED7CD" w14:textId="77777777" w:rsidR="00F177A3" w:rsidRPr="00204560" w:rsidRDefault="00000000" w:rsidP="00204560">
      <w:pPr>
        <w:pStyle w:val="Heading1"/>
        <w:spacing w:line="240" w:lineRule="auto"/>
        <w:rPr>
          <w:rStyle w:val="Shade"/>
          <w:rFonts w:ascii="Aptos" w:hAnsi="Aptos"/>
          <w:color w:val="auto"/>
        </w:rPr>
      </w:pPr>
      <w:sdt>
        <w:sdtPr>
          <w:rPr>
            <w:rStyle w:val="Shade"/>
            <w:rFonts w:ascii="Aptos" w:hAnsi="Aptos"/>
            <w:color w:val="auto"/>
          </w:rPr>
          <w:id w:val="1425306608"/>
          <w:placeholder>
            <w:docPart w:val="2B8FEBCD57A84D5FA2E795B0AE6A1130"/>
          </w:placeholder>
          <w:temporary/>
          <w:showingPlcHdr/>
          <w15:appearance w15:val="hidden"/>
        </w:sdtPr>
        <w:sdtContent>
          <w:r w:rsidR="00F177A3" w:rsidRPr="00204560">
            <w:rPr>
              <w:rStyle w:val="Shade"/>
              <w:rFonts w:ascii="Aptos" w:hAnsi="Aptos"/>
              <w:color w:val="auto"/>
            </w:rPr>
            <w:t>Education</w:t>
          </w:r>
        </w:sdtContent>
      </w:sdt>
    </w:p>
    <w:p w14:paraId="4E65091A" w14:textId="7574DE36" w:rsidR="00F177A3" w:rsidRPr="00204560" w:rsidRDefault="00D73092" w:rsidP="00204560">
      <w:pPr>
        <w:pStyle w:val="Heading3"/>
        <w:spacing w:line="240" w:lineRule="auto"/>
        <w:rPr>
          <w:rFonts w:ascii="Aptos" w:hAnsi="Aptos"/>
          <w:b w:val="0"/>
          <w:bCs w:val="0"/>
          <w:color w:val="auto"/>
        </w:rPr>
      </w:pPr>
      <w:r w:rsidRPr="00204560">
        <w:rPr>
          <w:rStyle w:val="fui-primitive"/>
          <w:rFonts w:ascii="Aptos" w:hAnsi="Aptos" w:cstheme="minorHAnsi"/>
          <w:color w:val="auto"/>
        </w:rPr>
        <w:t>University of Manchester, Manchester, 06/2019</w:t>
      </w:r>
      <w:r w:rsidRPr="00204560">
        <w:rPr>
          <w:rStyle w:val="fui-primitive"/>
          <w:rFonts w:ascii="Aptos" w:hAnsi="Aptos" w:cstheme="minorHAnsi"/>
          <w:b w:val="0"/>
          <w:bCs w:val="0"/>
          <w:color w:val="auto"/>
        </w:rPr>
        <w:t xml:space="preserve"> </w:t>
      </w:r>
      <w:r w:rsidRPr="00204560">
        <w:rPr>
          <w:rFonts w:ascii="Aptos" w:hAnsi="Aptos" w:cstheme="minorHAnsi"/>
          <w:b w:val="0"/>
          <w:bCs w:val="0"/>
          <w:color w:val="auto"/>
        </w:rPr>
        <w:br/>
      </w:r>
      <w:r w:rsidRPr="00204560">
        <w:rPr>
          <w:rStyle w:val="fui-primitive"/>
          <w:rFonts w:ascii="Aptos" w:hAnsi="Aptos" w:cstheme="minorHAnsi"/>
          <w:b w:val="0"/>
          <w:bCs w:val="0"/>
          <w:color w:val="auto"/>
        </w:rPr>
        <w:t xml:space="preserve">Bachelor of Arts : English Language for Education </w:t>
      </w:r>
      <w:r w:rsidRPr="00204560">
        <w:rPr>
          <w:rFonts w:ascii="Aptos" w:hAnsi="Aptos" w:cstheme="minorHAnsi"/>
          <w:b w:val="0"/>
          <w:bCs w:val="0"/>
          <w:color w:val="auto"/>
        </w:rPr>
        <w:br/>
      </w:r>
      <w:r w:rsidRPr="00204560">
        <w:rPr>
          <w:rStyle w:val="fui-primitive"/>
          <w:rFonts w:ascii="Aptos" w:hAnsi="Aptos" w:cstheme="minorHAnsi"/>
          <w:b w:val="0"/>
          <w:bCs w:val="0"/>
          <w:color w:val="auto"/>
        </w:rPr>
        <w:t xml:space="preserve">English Language for Education - 1st Class </w:t>
      </w:r>
      <w:proofErr w:type="spellStart"/>
      <w:r w:rsidRPr="00204560">
        <w:rPr>
          <w:rStyle w:val="fui-primitive"/>
          <w:rFonts w:ascii="Aptos" w:hAnsi="Aptos" w:cstheme="minorHAnsi"/>
          <w:b w:val="0"/>
          <w:bCs w:val="0"/>
          <w:color w:val="auto"/>
        </w:rPr>
        <w:t>Honours</w:t>
      </w:r>
      <w:proofErr w:type="spellEnd"/>
      <w:r w:rsidRPr="00204560">
        <w:rPr>
          <w:rStyle w:val="fui-primitive"/>
          <w:rFonts w:ascii="Aptos" w:hAnsi="Aptos" w:cstheme="minorHAnsi"/>
          <w:b w:val="0"/>
          <w:bCs w:val="0"/>
          <w:color w:val="auto"/>
        </w:rPr>
        <w:t xml:space="preserve"> </w:t>
      </w:r>
      <w:r w:rsidRPr="00204560">
        <w:rPr>
          <w:rFonts w:ascii="Aptos" w:hAnsi="Aptos" w:cstheme="minorHAnsi"/>
          <w:b w:val="0"/>
          <w:bCs w:val="0"/>
          <w:color w:val="auto"/>
        </w:rPr>
        <w:br/>
      </w:r>
      <w:r w:rsidRPr="00204560">
        <w:rPr>
          <w:rFonts w:ascii="Aptos" w:hAnsi="Aptos"/>
          <w:b w:val="0"/>
          <w:bCs w:val="0"/>
          <w:color w:val="auto"/>
        </w:rPr>
        <w:br/>
      </w:r>
      <w:r w:rsidRPr="00204560">
        <w:rPr>
          <w:rFonts w:ascii="Aptos" w:hAnsi="Aptos" w:cstheme="minorHAnsi"/>
          <w:b w:val="0"/>
          <w:bCs w:val="0"/>
          <w:color w:val="auto"/>
        </w:rPr>
        <w:br/>
      </w:r>
      <w:r w:rsidRPr="00204560">
        <w:rPr>
          <w:rStyle w:val="fui-primitive"/>
          <w:rFonts w:ascii="Aptos" w:hAnsi="Aptos" w:cstheme="minorHAnsi"/>
          <w:color w:val="auto"/>
        </w:rPr>
        <w:t>Loreto Sixth Form, Manchester, 2016</w:t>
      </w:r>
      <w:r w:rsidRPr="00204560">
        <w:rPr>
          <w:rStyle w:val="fui-primitive"/>
          <w:rFonts w:ascii="Aptos" w:hAnsi="Aptos" w:cstheme="minorHAnsi"/>
          <w:b w:val="0"/>
          <w:bCs w:val="0"/>
          <w:color w:val="auto"/>
        </w:rPr>
        <w:t xml:space="preserve"> </w:t>
      </w:r>
      <w:r w:rsidRPr="00204560">
        <w:rPr>
          <w:rFonts w:ascii="Aptos" w:hAnsi="Aptos" w:cstheme="minorHAnsi"/>
          <w:b w:val="0"/>
          <w:bCs w:val="0"/>
          <w:color w:val="auto"/>
        </w:rPr>
        <w:br/>
      </w:r>
      <w:r w:rsidRPr="00204560">
        <w:rPr>
          <w:rStyle w:val="fui-primitive"/>
          <w:rFonts w:ascii="Aptos" w:hAnsi="Aptos" w:cstheme="minorHAnsi"/>
          <w:b w:val="0"/>
          <w:bCs w:val="0"/>
          <w:color w:val="auto"/>
        </w:rPr>
        <w:t xml:space="preserve">A-Levels </w:t>
      </w:r>
      <w:r w:rsidRPr="00204560">
        <w:rPr>
          <w:rFonts w:ascii="Aptos" w:hAnsi="Aptos" w:cstheme="minorHAnsi"/>
          <w:b w:val="0"/>
          <w:bCs w:val="0"/>
          <w:color w:val="auto"/>
        </w:rPr>
        <w:br/>
      </w:r>
      <w:r w:rsidRPr="00204560">
        <w:rPr>
          <w:rStyle w:val="fui-primitive"/>
          <w:rFonts w:ascii="Aptos" w:hAnsi="Aptos" w:cstheme="minorHAnsi"/>
          <w:b w:val="0"/>
          <w:bCs w:val="0"/>
          <w:color w:val="auto"/>
        </w:rPr>
        <w:t xml:space="preserve">English Language - B </w:t>
      </w:r>
      <w:r w:rsidRPr="00204560">
        <w:rPr>
          <w:rFonts w:ascii="Aptos" w:hAnsi="Aptos" w:cstheme="minorHAnsi"/>
          <w:b w:val="0"/>
          <w:bCs w:val="0"/>
          <w:color w:val="auto"/>
        </w:rPr>
        <w:br/>
      </w:r>
      <w:r w:rsidRPr="00204560">
        <w:rPr>
          <w:rStyle w:val="fui-primitive"/>
          <w:rFonts w:ascii="Aptos" w:hAnsi="Aptos" w:cstheme="minorHAnsi"/>
          <w:b w:val="0"/>
          <w:bCs w:val="0"/>
          <w:color w:val="auto"/>
        </w:rPr>
        <w:t xml:space="preserve">English Literature - A </w:t>
      </w:r>
      <w:r w:rsidRPr="00204560">
        <w:rPr>
          <w:rFonts w:ascii="Aptos" w:hAnsi="Aptos" w:cstheme="minorHAnsi"/>
          <w:b w:val="0"/>
          <w:bCs w:val="0"/>
          <w:color w:val="auto"/>
        </w:rPr>
        <w:br/>
      </w:r>
      <w:r w:rsidRPr="00204560">
        <w:rPr>
          <w:rStyle w:val="fui-primitive"/>
          <w:rFonts w:ascii="Aptos" w:hAnsi="Aptos" w:cstheme="minorHAnsi"/>
          <w:b w:val="0"/>
          <w:bCs w:val="0"/>
          <w:color w:val="auto"/>
        </w:rPr>
        <w:t xml:space="preserve">Law - B </w:t>
      </w:r>
      <w:r w:rsidRPr="00204560">
        <w:rPr>
          <w:rFonts w:ascii="Aptos" w:hAnsi="Aptos" w:cstheme="minorHAnsi"/>
          <w:b w:val="0"/>
          <w:bCs w:val="0"/>
          <w:color w:val="auto"/>
        </w:rPr>
        <w:br/>
      </w:r>
      <w:r w:rsidRPr="00204560">
        <w:rPr>
          <w:rStyle w:val="fui-primitive"/>
          <w:rFonts w:ascii="Aptos" w:hAnsi="Aptos" w:cstheme="minorHAnsi"/>
          <w:b w:val="0"/>
          <w:bCs w:val="0"/>
          <w:color w:val="auto"/>
        </w:rPr>
        <w:t xml:space="preserve">Religious Education - A </w:t>
      </w:r>
      <w:r w:rsidRPr="00204560">
        <w:rPr>
          <w:rFonts w:ascii="Aptos" w:hAnsi="Aptos" w:cstheme="minorHAnsi"/>
          <w:b w:val="0"/>
          <w:bCs w:val="0"/>
          <w:color w:val="auto"/>
        </w:rPr>
        <w:br/>
      </w:r>
      <w:r w:rsidRPr="00204560">
        <w:rPr>
          <w:rFonts w:ascii="Aptos" w:hAnsi="Aptos" w:cstheme="minorHAnsi"/>
          <w:b w:val="0"/>
          <w:bCs w:val="0"/>
          <w:color w:val="auto"/>
        </w:rPr>
        <w:br/>
      </w:r>
      <w:r w:rsidRPr="00204560">
        <w:rPr>
          <w:rFonts w:ascii="Aptos" w:hAnsi="Aptos" w:cstheme="minorHAnsi"/>
          <w:b w:val="0"/>
          <w:bCs w:val="0"/>
          <w:color w:val="auto"/>
        </w:rPr>
        <w:br/>
      </w:r>
      <w:r w:rsidRPr="00204560">
        <w:rPr>
          <w:rStyle w:val="fui-primitive"/>
          <w:rFonts w:ascii="Aptos" w:hAnsi="Aptos" w:cstheme="minorHAnsi"/>
          <w:color w:val="auto"/>
        </w:rPr>
        <w:t xml:space="preserve">Whalley Range High School, Manchester, 2014 </w:t>
      </w:r>
      <w:r w:rsidRPr="00204560">
        <w:rPr>
          <w:rFonts w:ascii="Aptos" w:hAnsi="Aptos" w:cstheme="minorHAnsi"/>
          <w:b w:val="0"/>
          <w:bCs w:val="0"/>
          <w:color w:val="auto"/>
        </w:rPr>
        <w:br/>
      </w:r>
      <w:r w:rsidRPr="00204560">
        <w:rPr>
          <w:rStyle w:val="fui-primitive"/>
          <w:rFonts w:ascii="Aptos" w:hAnsi="Aptos" w:cstheme="minorHAnsi"/>
          <w:b w:val="0"/>
          <w:bCs w:val="0"/>
          <w:color w:val="auto"/>
        </w:rPr>
        <w:t xml:space="preserve">GCSEs : English </w:t>
      </w:r>
      <w:r w:rsidRPr="00204560">
        <w:rPr>
          <w:rFonts w:ascii="Aptos" w:hAnsi="Aptos" w:cstheme="minorHAnsi"/>
          <w:b w:val="0"/>
          <w:bCs w:val="0"/>
          <w:color w:val="auto"/>
        </w:rPr>
        <w:br/>
      </w:r>
      <w:r w:rsidRPr="00204560">
        <w:rPr>
          <w:rStyle w:val="fui-primitive"/>
          <w:rFonts w:ascii="Aptos" w:hAnsi="Aptos" w:cstheme="minorHAnsi"/>
          <w:b w:val="0"/>
          <w:bCs w:val="0"/>
          <w:color w:val="auto"/>
        </w:rPr>
        <w:t xml:space="preserve">English Language - A* </w:t>
      </w:r>
      <w:r w:rsidRPr="00204560">
        <w:rPr>
          <w:rFonts w:ascii="Aptos" w:hAnsi="Aptos" w:cstheme="minorHAnsi"/>
          <w:b w:val="0"/>
          <w:bCs w:val="0"/>
          <w:color w:val="auto"/>
        </w:rPr>
        <w:br/>
      </w:r>
      <w:r w:rsidRPr="00204560">
        <w:rPr>
          <w:rStyle w:val="fui-primitive"/>
          <w:rFonts w:ascii="Aptos" w:hAnsi="Aptos" w:cstheme="minorHAnsi"/>
          <w:b w:val="0"/>
          <w:bCs w:val="0"/>
          <w:color w:val="auto"/>
        </w:rPr>
        <w:t xml:space="preserve">English Literature - A </w:t>
      </w:r>
      <w:r w:rsidRPr="00204560">
        <w:rPr>
          <w:rFonts w:ascii="Aptos" w:hAnsi="Aptos" w:cstheme="minorHAnsi"/>
          <w:b w:val="0"/>
          <w:bCs w:val="0"/>
          <w:color w:val="auto"/>
        </w:rPr>
        <w:br/>
      </w:r>
      <w:r w:rsidRPr="00204560">
        <w:rPr>
          <w:rStyle w:val="fui-primitive"/>
          <w:rFonts w:ascii="Aptos" w:hAnsi="Aptos" w:cstheme="minorHAnsi"/>
          <w:b w:val="0"/>
          <w:bCs w:val="0"/>
          <w:color w:val="auto"/>
        </w:rPr>
        <w:t xml:space="preserve">Sociology - A </w:t>
      </w:r>
      <w:r w:rsidRPr="00204560">
        <w:rPr>
          <w:rFonts w:ascii="Aptos" w:hAnsi="Aptos" w:cstheme="minorHAnsi"/>
          <w:b w:val="0"/>
          <w:bCs w:val="0"/>
          <w:color w:val="auto"/>
        </w:rPr>
        <w:br/>
      </w:r>
      <w:r w:rsidRPr="00204560">
        <w:rPr>
          <w:rStyle w:val="fui-primitive"/>
          <w:rFonts w:ascii="Aptos" w:hAnsi="Aptos" w:cstheme="minorHAnsi"/>
          <w:b w:val="0"/>
          <w:bCs w:val="0"/>
          <w:color w:val="auto"/>
        </w:rPr>
        <w:t xml:space="preserve">Religious Studies - B </w:t>
      </w:r>
      <w:r w:rsidRPr="00204560">
        <w:rPr>
          <w:rFonts w:ascii="Aptos" w:hAnsi="Aptos" w:cstheme="minorHAnsi"/>
          <w:b w:val="0"/>
          <w:bCs w:val="0"/>
          <w:color w:val="auto"/>
        </w:rPr>
        <w:br/>
      </w:r>
      <w:r w:rsidRPr="00204560">
        <w:rPr>
          <w:rStyle w:val="fui-primitive"/>
          <w:rFonts w:ascii="Aptos" w:hAnsi="Aptos" w:cstheme="minorHAnsi"/>
          <w:b w:val="0"/>
          <w:bCs w:val="0"/>
          <w:color w:val="auto"/>
        </w:rPr>
        <w:t xml:space="preserve">Mathematics - B </w:t>
      </w:r>
      <w:r w:rsidRPr="00204560">
        <w:rPr>
          <w:rFonts w:ascii="Aptos" w:hAnsi="Aptos" w:cstheme="minorHAnsi"/>
          <w:b w:val="0"/>
          <w:bCs w:val="0"/>
          <w:color w:val="auto"/>
        </w:rPr>
        <w:br/>
      </w:r>
      <w:r w:rsidRPr="00204560">
        <w:rPr>
          <w:rStyle w:val="fui-primitive"/>
          <w:rFonts w:ascii="Aptos" w:hAnsi="Aptos" w:cstheme="minorHAnsi"/>
          <w:b w:val="0"/>
          <w:bCs w:val="0"/>
          <w:color w:val="auto"/>
        </w:rPr>
        <w:t xml:space="preserve">Science - C </w:t>
      </w:r>
      <w:r w:rsidRPr="00204560">
        <w:rPr>
          <w:rFonts w:ascii="Aptos" w:hAnsi="Aptos" w:cstheme="minorHAnsi"/>
          <w:b w:val="0"/>
          <w:bCs w:val="0"/>
          <w:color w:val="auto"/>
        </w:rPr>
        <w:br/>
      </w:r>
      <w:r w:rsidRPr="00204560">
        <w:rPr>
          <w:rStyle w:val="fui-primitive"/>
          <w:rFonts w:ascii="Aptos" w:hAnsi="Aptos" w:cstheme="minorHAnsi"/>
          <w:b w:val="0"/>
          <w:bCs w:val="0"/>
          <w:color w:val="auto"/>
        </w:rPr>
        <w:t>French - B</w:t>
      </w:r>
      <w:r w:rsidRPr="00204560">
        <w:rPr>
          <w:rStyle w:val="fui-primitive"/>
          <w:rFonts w:ascii="Aptos" w:hAnsi="Aptos"/>
          <w:b w:val="0"/>
          <w:bCs w:val="0"/>
          <w:color w:val="auto"/>
        </w:rPr>
        <w:t xml:space="preserve"> </w:t>
      </w:r>
    </w:p>
    <w:p w14:paraId="151AF8E6" w14:textId="6ED3F03B" w:rsidR="00F177A3" w:rsidRPr="00204560" w:rsidRDefault="00D73092" w:rsidP="00204560">
      <w:pPr>
        <w:pStyle w:val="Heading1"/>
        <w:spacing w:line="240" w:lineRule="auto"/>
        <w:rPr>
          <w:rStyle w:val="Shade"/>
          <w:rFonts w:ascii="Aptos" w:hAnsi="Aptos"/>
          <w:color w:val="auto"/>
        </w:rPr>
      </w:pPr>
      <w:r w:rsidRPr="00204560">
        <w:rPr>
          <w:rStyle w:val="Shade"/>
          <w:rFonts w:ascii="Aptos" w:hAnsi="Aptos"/>
          <w:color w:val="auto"/>
        </w:rPr>
        <w:t>Reference</w:t>
      </w:r>
    </w:p>
    <w:p w14:paraId="7FDCEFCE" w14:textId="6240612A" w:rsidR="009957F4" w:rsidRPr="00204560" w:rsidRDefault="00D73092" w:rsidP="00204560">
      <w:pPr>
        <w:spacing w:line="240" w:lineRule="auto"/>
        <w:rPr>
          <w:rFonts w:ascii="Aptos" w:hAnsi="Aptos"/>
          <w:color w:val="auto"/>
          <w:sz w:val="14"/>
        </w:rPr>
      </w:pPr>
      <w:r w:rsidRPr="00204560">
        <w:rPr>
          <w:rFonts w:ascii="Aptos" w:hAnsi="Aptos"/>
          <w:color w:val="auto"/>
        </w:rPr>
        <w:t>Provided upon request</w:t>
      </w:r>
    </w:p>
    <w:sectPr w:rsidR="009957F4" w:rsidRPr="00204560" w:rsidSect="00382D97">
      <w:type w:val="continuous"/>
      <w:pgSz w:w="12240" w:h="15840" w:code="1"/>
      <w:pgMar w:top="1296" w:right="1440" w:bottom="72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3E3A4" w14:textId="77777777" w:rsidR="00FE0050" w:rsidRDefault="00FE0050" w:rsidP="00725803">
      <w:r>
        <w:separator/>
      </w:r>
    </w:p>
    <w:p w14:paraId="2610DBBA" w14:textId="77777777" w:rsidR="00FE0050" w:rsidRDefault="00FE0050"/>
  </w:endnote>
  <w:endnote w:type="continuationSeparator" w:id="0">
    <w:p w14:paraId="3CA7E892" w14:textId="77777777" w:rsidR="00FE0050" w:rsidRDefault="00FE0050" w:rsidP="00725803">
      <w:r>
        <w:continuationSeparator/>
      </w:r>
    </w:p>
    <w:p w14:paraId="1091F23F" w14:textId="77777777" w:rsidR="00FE0050" w:rsidRDefault="00FE0050"/>
  </w:endnote>
  <w:endnote w:type="continuationNotice" w:id="1">
    <w:p w14:paraId="0E6818CF" w14:textId="77777777" w:rsidR="00FE0050" w:rsidRDefault="00FE0050"/>
    <w:p w14:paraId="4A8C84FB" w14:textId="77777777" w:rsidR="00FE0050" w:rsidRDefault="00FE00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iraSemiCondensed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0A736" w14:textId="77777777" w:rsidR="00FE0050" w:rsidRDefault="00FE0050" w:rsidP="00725803">
      <w:r>
        <w:separator/>
      </w:r>
    </w:p>
    <w:p w14:paraId="6A5B95A3" w14:textId="77777777" w:rsidR="00FE0050" w:rsidRDefault="00FE0050"/>
  </w:footnote>
  <w:footnote w:type="continuationSeparator" w:id="0">
    <w:p w14:paraId="4DB008DB" w14:textId="77777777" w:rsidR="00FE0050" w:rsidRDefault="00FE0050" w:rsidP="00725803">
      <w:r>
        <w:continuationSeparator/>
      </w:r>
    </w:p>
    <w:p w14:paraId="75509A70" w14:textId="77777777" w:rsidR="00FE0050" w:rsidRDefault="00FE0050"/>
  </w:footnote>
  <w:footnote w:type="continuationNotice" w:id="1">
    <w:p w14:paraId="63DF77AE" w14:textId="77777777" w:rsidR="00FE0050" w:rsidRDefault="00FE0050"/>
    <w:p w14:paraId="0EFF3FA8" w14:textId="77777777" w:rsidR="00FE0050" w:rsidRDefault="00FE005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9559479">
    <w:abstractNumId w:val="9"/>
  </w:num>
  <w:num w:numId="2" w16cid:durableId="263463634">
    <w:abstractNumId w:val="7"/>
  </w:num>
  <w:num w:numId="3" w16cid:durableId="223028194">
    <w:abstractNumId w:val="6"/>
  </w:num>
  <w:num w:numId="4" w16cid:durableId="12563251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218693">
    <w:abstractNumId w:val="8"/>
  </w:num>
  <w:num w:numId="6" w16cid:durableId="610355357">
    <w:abstractNumId w:val="10"/>
  </w:num>
  <w:num w:numId="7" w16cid:durableId="1806925802">
    <w:abstractNumId w:val="5"/>
  </w:num>
  <w:num w:numId="8" w16cid:durableId="1327629880">
    <w:abstractNumId w:val="4"/>
  </w:num>
  <w:num w:numId="9" w16cid:durableId="316804652">
    <w:abstractNumId w:val="3"/>
  </w:num>
  <w:num w:numId="10" w16cid:durableId="44644184">
    <w:abstractNumId w:val="2"/>
  </w:num>
  <w:num w:numId="11" w16cid:durableId="106433504">
    <w:abstractNumId w:val="1"/>
  </w:num>
  <w:num w:numId="12" w16cid:durableId="91628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016"/>
    <w:rsid w:val="00012B5D"/>
    <w:rsid w:val="00025E77"/>
    <w:rsid w:val="00027312"/>
    <w:rsid w:val="00061AE7"/>
    <w:rsid w:val="000645F2"/>
    <w:rsid w:val="00067AE4"/>
    <w:rsid w:val="00082F03"/>
    <w:rsid w:val="000835A0"/>
    <w:rsid w:val="000934A2"/>
    <w:rsid w:val="000B32D7"/>
    <w:rsid w:val="00144D98"/>
    <w:rsid w:val="001773C8"/>
    <w:rsid w:val="001A1E15"/>
    <w:rsid w:val="001B0955"/>
    <w:rsid w:val="001B7692"/>
    <w:rsid w:val="001F2AD8"/>
    <w:rsid w:val="00200FBD"/>
    <w:rsid w:val="00204560"/>
    <w:rsid w:val="00227784"/>
    <w:rsid w:val="0023705D"/>
    <w:rsid w:val="00250277"/>
    <w:rsid w:val="00250A31"/>
    <w:rsid w:val="00251C13"/>
    <w:rsid w:val="002528F9"/>
    <w:rsid w:val="002922D0"/>
    <w:rsid w:val="002C367E"/>
    <w:rsid w:val="003066A6"/>
    <w:rsid w:val="003275BF"/>
    <w:rsid w:val="00335CA6"/>
    <w:rsid w:val="00340B03"/>
    <w:rsid w:val="00380AE7"/>
    <w:rsid w:val="00382D97"/>
    <w:rsid w:val="003902F1"/>
    <w:rsid w:val="003A6943"/>
    <w:rsid w:val="003C7748"/>
    <w:rsid w:val="003D56ED"/>
    <w:rsid w:val="003E473C"/>
    <w:rsid w:val="00410BA2"/>
    <w:rsid w:val="00434074"/>
    <w:rsid w:val="004400F4"/>
    <w:rsid w:val="0046391B"/>
    <w:rsid w:val="00463C3B"/>
    <w:rsid w:val="00484BB4"/>
    <w:rsid w:val="004937AE"/>
    <w:rsid w:val="004C5EE9"/>
    <w:rsid w:val="004D1B48"/>
    <w:rsid w:val="004E2970"/>
    <w:rsid w:val="004F4C2F"/>
    <w:rsid w:val="005026DD"/>
    <w:rsid w:val="00513EFC"/>
    <w:rsid w:val="0052113B"/>
    <w:rsid w:val="005311CA"/>
    <w:rsid w:val="00564951"/>
    <w:rsid w:val="00573BF9"/>
    <w:rsid w:val="00594CBF"/>
    <w:rsid w:val="005A4A49"/>
    <w:rsid w:val="005B0D82"/>
    <w:rsid w:val="005B13C9"/>
    <w:rsid w:val="005B1D68"/>
    <w:rsid w:val="005B34A8"/>
    <w:rsid w:val="005C71B0"/>
    <w:rsid w:val="00607AA3"/>
    <w:rsid w:val="00611B37"/>
    <w:rsid w:val="006252B4"/>
    <w:rsid w:val="00646BA2"/>
    <w:rsid w:val="0065054B"/>
    <w:rsid w:val="00675EA0"/>
    <w:rsid w:val="006C08A0"/>
    <w:rsid w:val="006C47D8"/>
    <w:rsid w:val="006D2D08"/>
    <w:rsid w:val="006E0FF6"/>
    <w:rsid w:val="006F26A2"/>
    <w:rsid w:val="0070237E"/>
    <w:rsid w:val="00725803"/>
    <w:rsid w:val="00725CB5"/>
    <w:rsid w:val="007307A3"/>
    <w:rsid w:val="00752315"/>
    <w:rsid w:val="00766B3E"/>
    <w:rsid w:val="007A4EE3"/>
    <w:rsid w:val="007C211F"/>
    <w:rsid w:val="007C26CB"/>
    <w:rsid w:val="007D5ED3"/>
    <w:rsid w:val="007E705E"/>
    <w:rsid w:val="007F3012"/>
    <w:rsid w:val="00857E6B"/>
    <w:rsid w:val="00873709"/>
    <w:rsid w:val="008942F3"/>
    <w:rsid w:val="008968C4"/>
    <w:rsid w:val="008D31BD"/>
    <w:rsid w:val="008D7C1C"/>
    <w:rsid w:val="008E02C8"/>
    <w:rsid w:val="00905368"/>
    <w:rsid w:val="0092291B"/>
    <w:rsid w:val="00932D92"/>
    <w:rsid w:val="009338E3"/>
    <w:rsid w:val="0094328C"/>
    <w:rsid w:val="0095272C"/>
    <w:rsid w:val="00972024"/>
    <w:rsid w:val="009957F4"/>
    <w:rsid w:val="009F04D2"/>
    <w:rsid w:val="009F2BA7"/>
    <w:rsid w:val="009F6DA0"/>
    <w:rsid w:val="00A01182"/>
    <w:rsid w:val="00A06309"/>
    <w:rsid w:val="00A12AF4"/>
    <w:rsid w:val="00A42C49"/>
    <w:rsid w:val="00A9438D"/>
    <w:rsid w:val="00AA3BDC"/>
    <w:rsid w:val="00AD13CB"/>
    <w:rsid w:val="00AD3FD8"/>
    <w:rsid w:val="00AE5CFE"/>
    <w:rsid w:val="00B04D2E"/>
    <w:rsid w:val="00B12A59"/>
    <w:rsid w:val="00B256C7"/>
    <w:rsid w:val="00B35ADE"/>
    <w:rsid w:val="00B370A8"/>
    <w:rsid w:val="00B63761"/>
    <w:rsid w:val="00B67D9E"/>
    <w:rsid w:val="00B67F63"/>
    <w:rsid w:val="00B8085A"/>
    <w:rsid w:val="00B845F9"/>
    <w:rsid w:val="00BB7FEC"/>
    <w:rsid w:val="00BC7376"/>
    <w:rsid w:val="00BD669A"/>
    <w:rsid w:val="00BF61CD"/>
    <w:rsid w:val="00BF65E6"/>
    <w:rsid w:val="00C13F2B"/>
    <w:rsid w:val="00C37016"/>
    <w:rsid w:val="00C43D65"/>
    <w:rsid w:val="00C84833"/>
    <w:rsid w:val="00C9044F"/>
    <w:rsid w:val="00C92F94"/>
    <w:rsid w:val="00CA259E"/>
    <w:rsid w:val="00CD3F4F"/>
    <w:rsid w:val="00CE22C4"/>
    <w:rsid w:val="00D2420D"/>
    <w:rsid w:val="00D27341"/>
    <w:rsid w:val="00D30382"/>
    <w:rsid w:val="00D32E0B"/>
    <w:rsid w:val="00D413F9"/>
    <w:rsid w:val="00D44E50"/>
    <w:rsid w:val="00D73092"/>
    <w:rsid w:val="00D90060"/>
    <w:rsid w:val="00D92B95"/>
    <w:rsid w:val="00D952A2"/>
    <w:rsid w:val="00DB34B4"/>
    <w:rsid w:val="00DC187B"/>
    <w:rsid w:val="00DC6B2F"/>
    <w:rsid w:val="00DF21E3"/>
    <w:rsid w:val="00DF7130"/>
    <w:rsid w:val="00E03F71"/>
    <w:rsid w:val="00E154B5"/>
    <w:rsid w:val="00E21125"/>
    <w:rsid w:val="00E232F0"/>
    <w:rsid w:val="00E52791"/>
    <w:rsid w:val="00E83195"/>
    <w:rsid w:val="00EC3311"/>
    <w:rsid w:val="00F00A4F"/>
    <w:rsid w:val="00F12439"/>
    <w:rsid w:val="00F177A3"/>
    <w:rsid w:val="00F33CD8"/>
    <w:rsid w:val="00F37CFE"/>
    <w:rsid w:val="00F439C9"/>
    <w:rsid w:val="00F8078C"/>
    <w:rsid w:val="00FB113E"/>
    <w:rsid w:val="00FC796B"/>
    <w:rsid w:val="00FD1DE2"/>
    <w:rsid w:val="00FE0050"/>
    <w:rsid w:val="00FF1889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34F0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F177A3"/>
    <w:pPr>
      <w:shd w:val="clear" w:color="auto" w:fill="F6EAEE" w:themeFill="accent4"/>
      <w:tabs>
        <w:tab w:val="center" w:pos="4770"/>
      </w:tabs>
      <w:spacing w:after="24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F177A3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F6EAEE" w:themeFill="accent4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F177A3"/>
    <w:pPr>
      <w:numPr>
        <w:ilvl w:val="1"/>
      </w:numPr>
      <w:spacing w:before="120" w:after="4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F177A3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F177A3"/>
    <w:rPr>
      <w:bdr w:val="none" w:sz="0" w:space="0" w:color="auto"/>
      <w:shd w:val="clear" w:color="auto" w:fill="F6EAEE" w:themeFill="accent4"/>
    </w:rPr>
  </w:style>
  <w:style w:type="character" w:customStyle="1" w:styleId="fui-primitive">
    <w:name w:val="fui-primitive"/>
    <w:basedOn w:val="DefaultParagraphFont"/>
    <w:rsid w:val="00D73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deema\AppData\Roaming\Microsoft\Templates\ATS%20classic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AF5DA8C83434E7A8EEAA6A6A12EF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3556D4-03AD-4E3D-A83C-0B4C62CEE1A1}"/>
      </w:docPartPr>
      <w:docPartBody>
        <w:p w:rsidR="00000000" w:rsidRDefault="00000000">
          <w:pPr>
            <w:pStyle w:val="1AF5DA8C83434E7A8EEAA6A6A12EF3C1"/>
          </w:pPr>
          <w:r w:rsidRPr="00F177A3">
            <w:rPr>
              <w:rStyle w:val="Shade"/>
            </w:rPr>
            <w:t>Experience</w:t>
          </w:r>
        </w:p>
      </w:docPartBody>
    </w:docPart>
    <w:docPart>
      <w:docPartPr>
        <w:name w:val="01BDA3262F164FA68411E0FED8660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2B421-56AF-4734-BE90-9DFA719DE12E}"/>
      </w:docPartPr>
      <w:docPartBody>
        <w:p w:rsidR="00000000" w:rsidRDefault="00000000">
          <w:pPr>
            <w:pStyle w:val="01BDA3262F164FA68411E0FED86601A5"/>
          </w:pPr>
          <w:r w:rsidRPr="00F177A3">
            <w:rPr>
              <w:rStyle w:val="Shade"/>
            </w:rPr>
            <w:t>Skills</w:t>
          </w:r>
        </w:p>
      </w:docPartBody>
    </w:docPart>
    <w:docPart>
      <w:docPartPr>
        <w:name w:val="33E915B1A4F546888C45F772EE37E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72A16-59D3-4669-A6B7-0CB4BC0E587B}"/>
      </w:docPartPr>
      <w:docPartBody>
        <w:p w:rsidR="00000000" w:rsidRDefault="00000000">
          <w:pPr>
            <w:pStyle w:val="33E915B1A4F546888C45F772EE37E59A"/>
          </w:pPr>
          <w:r>
            <w:t>Excellent time management skills</w:t>
          </w:r>
        </w:p>
      </w:docPartBody>
    </w:docPart>
    <w:docPart>
      <w:docPartPr>
        <w:name w:val="8D0F7788FB024AB19684BD862A92A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D2845-6901-4CF4-A77D-8C59F5F48F04}"/>
      </w:docPartPr>
      <w:docPartBody>
        <w:p w:rsidR="00000000" w:rsidRDefault="00000000">
          <w:pPr>
            <w:pStyle w:val="8D0F7788FB024AB19684BD862A92A964"/>
          </w:pPr>
          <w:r>
            <w:t>Data analytics</w:t>
          </w:r>
        </w:p>
      </w:docPartBody>
    </w:docPart>
    <w:docPart>
      <w:docPartPr>
        <w:name w:val="2B8FEBCD57A84D5FA2E795B0AE6A1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D76FA0-5BBF-4A9A-B140-28BE2D2F69C6}"/>
      </w:docPartPr>
      <w:docPartBody>
        <w:p w:rsidR="00000000" w:rsidRDefault="00000000">
          <w:pPr>
            <w:pStyle w:val="2B8FEBCD57A84D5FA2E795B0AE6A1130"/>
          </w:pPr>
          <w:r w:rsidRPr="00F177A3">
            <w:rPr>
              <w:rStyle w:val="Shade"/>
            </w:rP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iraSemiCondensed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51"/>
    <w:rsid w:val="00E5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9578AC0893485990732B898A0C17AC">
    <w:name w:val="DE9578AC0893485990732B898A0C17AC"/>
  </w:style>
  <w:style w:type="paragraph" w:customStyle="1" w:styleId="EB9AE730D0714DB180276D757889E21F">
    <w:name w:val="EB9AE730D0714DB180276D757889E21F"/>
  </w:style>
  <w:style w:type="paragraph" w:customStyle="1" w:styleId="ED157D894D664B06BC5F4652CFB457BB">
    <w:name w:val="ED157D894D664B06BC5F4652CFB457BB"/>
  </w:style>
  <w:style w:type="paragraph" w:customStyle="1" w:styleId="B3261244C49C41D1B3BD978CE7317464">
    <w:name w:val="B3261244C49C41D1B3BD978CE7317464"/>
  </w:style>
  <w:style w:type="character" w:customStyle="1" w:styleId="Bold">
    <w:name w:val="Bold"/>
    <w:basedOn w:val="DefaultParagraphFont"/>
    <w:uiPriority w:val="1"/>
    <w:qFormat/>
    <w:rPr>
      <w:b/>
      <w:bCs/>
    </w:rPr>
  </w:style>
  <w:style w:type="paragraph" w:customStyle="1" w:styleId="225787BC450A48448FEE5BAE214445BA">
    <w:name w:val="225787BC450A48448FEE5BAE214445BA"/>
  </w:style>
  <w:style w:type="paragraph" w:customStyle="1" w:styleId="884A43EDB1FD4063A15059A765A710B5">
    <w:name w:val="884A43EDB1FD4063A15059A765A710B5"/>
  </w:style>
  <w:style w:type="character" w:customStyle="1" w:styleId="Shade">
    <w:name w:val="Shade"/>
    <w:uiPriority w:val="1"/>
    <w:qFormat/>
    <w:rPr>
      <w:bdr w:val="none" w:sz="0" w:space="0" w:color="auto"/>
      <w:shd w:val="clear" w:color="auto" w:fill="FFC000" w:themeFill="accent4"/>
    </w:rPr>
  </w:style>
  <w:style w:type="paragraph" w:customStyle="1" w:styleId="1AF5DA8C83434E7A8EEAA6A6A12EF3C1">
    <w:name w:val="1AF5DA8C83434E7A8EEAA6A6A12EF3C1"/>
  </w:style>
  <w:style w:type="paragraph" w:customStyle="1" w:styleId="86A1CB1369A14116B494F4A0F5692EA9">
    <w:name w:val="86A1CB1369A14116B494F4A0F5692EA9"/>
  </w:style>
  <w:style w:type="paragraph" w:customStyle="1" w:styleId="6609BDCBDE284829B7F52E49A4774937">
    <w:name w:val="6609BDCBDE284829B7F52E49A4774937"/>
  </w:style>
  <w:style w:type="paragraph" w:customStyle="1" w:styleId="85F006D7388040ACBFAC445712881351">
    <w:name w:val="85F006D7388040ACBFAC445712881351"/>
  </w:style>
  <w:style w:type="paragraph" w:customStyle="1" w:styleId="58135853FB6B4405B36FC4D2A2A0B78D">
    <w:name w:val="58135853FB6B4405B36FC4D2A2A0B78D"/>
  </w:style>
  <w:style w:type="paragraph" w:customStyle="1" w:styleId="0682D716BFC84F9F8C08E98462564B66">
    <w:name w:val="0682D716BFC84F9F8C08E98462564B66"/>
  </w:style>
  <w:style w:type="paragraph" w:customStyle="1" w:styleId="5D200B0A11F24085A9C68CA07967F2B5">
    <w:name w:val="5D200B0A11F24085A9C68CA07967F2B5"/>
  </w:style>
  <w:style w:type="paragraph" w:customStyle="1" w:styleId="01BDA3262F164FA68411E0FED86601A5">
    <w:name w:val="01BDA3262F164FA68411E0FED86601A5"/>
  </w:style>
  <w:style w:type="paragraph" w:customStyle="1" w:styleId="FCA9C01B90244BCC9F507888416832BD">
    <w:name w:val="FCA9C01B90244BCC9F507888416832BD"/>
  </w:style>
  <w:style w:type="paragraph" w:customStyle="1" w:styleId="C882541FDA7D4B3E87A3A5A8B9A8A49E">
    <w:name w:val="C882541FDA7D4B3E87A3A5A8B9A8A49E"/>
  </w:style>
  <w:style w:type="paragraph" w:customStyle="1" w:styleId="16955F750749474099EB933A91096674">
    <w:name w:val="16955F750749474099EB933A91096674"/>
  </w:style>
  <w:style w:type="paragraph" w:customStyle="1" w:styleId="33E915B1A4F546888C45F772EE37E59A">
    <w:name w:val="33E915B1A4F546888C45F772EE37E59A"/>
  </w:style>
  <w:style w:type="paragraph" w:customStyle="1" w:styleId="5E5407DE54A94F20A303A4E64B7ED75C">
    <w:name w:val="5E5407DE54A94F20A303A4E64B7ED75C"/>
  </w:style>
  <w:style w:type="paragraph" w:customStyle="1" w:styleId="37978ECB26D34641AF042E0258526C9F">
    <w:name w:val="37978ECB26D34641AF042E0258526C9F"/>
  </w:style>
  <w:style w:type="paragraph" w:customStyle="1" w:styleId="8D0F7788FB024AB19684BD862A92A964">
    <w:name w:val="8D0F7788FB024AB19684BD862A92A964"/>
  </w:style>
  <w:style w:type="paragraph" w:customStyle="1" w:styleId="2B8FEBCD57A84D5FA2E795B0AE6A1130">
    <w:name w:val="2B8FEBCD57A84D5FA2E795B0AE6A1130"/>
  </w:style>
  <w:style w:type="paragraph" w:customStyle="1" w:styleId="C2D691FD06C54804A54566E02CFE0E82">
    <w:name w:val="C2D691FD06C54804A54566E02CFE0E82"/>
  </w:style>
  <w:style w:type="paragraph" w:customStyle="1" w:styleId="7361DDAF50F54B4ABC2C5150E6411CE1">
    <w:name w:val="7361DDAF50F54B4ABC2C5150E6411CE1"/>
  </w:style>
  <w:style w:type="paragraph" w:customStyle="1" w:styleId="3DCCFE87ED0B49BF905E14F75A51E4D5">
    <w:name w:val="3DCCFE87ED0B49BF905E14F75A51E4D5"/>
  </w:style>
  <w:style w:type="paragraph" w:customStyle="1" w:styleId="66D13A1366CB42A991CD14F698053695">
    <w:name w:val="66D13A1366CB42A991CD14F698053695"/>
  </w:style>
  <w:style w:type="paragraph" w:customStyle="1" w:styleId="6DACC52B156D492A9FEED4937E292C6B">
    <w:name w:val="6DACC52B156D492A9FEED4937E292C6B"/>
  </w:style>
  <w:style w:type="paragraph" w:customStyle="1" w:styleId="054A2BA80FA14E49AEC6BC2E5261964D">
    <w:name w:val="054A2BA80FA14E49AEC6BC2E5261964D"/>
  </w:style>
  <w:style w:type="paragraph" w:customStyle="1" w:styleId="E0ECEF5FD5054D67ACA09DC7284BB093">
    <w:name w:val="E0ECEF5FD5054D67ACA09DC7284BB093"/>
  </w:style>
  <w:style w:type="paragraph" w:customStyle="1" w:styleId="113E13BFE4F64702852354784EA88044">
    <w:name w:val="113E13BFE4F64702852354784EA88044"/>
  </w:style>
  <w:style w:type="paragraph" w:customStyle="1" w:styleId="645F988B7AFD487FB41CEBD8FC35D754">
    <w:name w:val="645F988B7AFD487FB41CEBD8FC35D7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5564C3-79C3-4A5A-A9FD-54C6AE4B0B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classic HR resume</Template>
  <TotalTime>0</TotalTime>
  <Pages>2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2023-09-07T07:02:00Z</dcterms:created>
  <dcterms:modified xsi:type="dcterms:W3CDTF">2023-09-07T07:40:00Z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