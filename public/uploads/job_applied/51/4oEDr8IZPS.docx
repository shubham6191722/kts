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6D0F4917" w14:textId="77777777" w:rsidR="00457ADE" w:rsidRPr="002C4D08" w:rsidRDefault="004A1426" w:rsidP="00A3726F">
      <w:pPr>
        <w:spacing w:before="120"/>
        <w:rPr>
          <w:color w:val="043D68"/>
        </w:rPr>
      </w:pPr>
      <w:r w:rsidRPr="002C4D08">
        <w:rPr>
          <w:noProof/>
          <w:color w:val="043D6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2615FFCF" wp14:editId="35037839">
                <wp:simplePos x="0" y="0"/>
                <wp:positionH relativeFrom="page">
                  <wp:posOffset>4962525</wp:posOffset>
                </wp:positionH>
                <wp:positionV relativeFrom="paragraph">
                  <wp:posOffset>-460375</wp:posOffset>
                </wp:positionV>
                <wp:extent cx="2806700" cy="10058400"/>
                <wp:effectExtent l="0" t="0" r="0" b="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0058400"/>
                        </a:xfrm>
                        <a:prstGeom prst="rect">
                          <a:avLst/>
                        </a:prstGeom>
                        <a:solidFill>
                          <a:srgbClr val="D3EBFD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E9C67" id="Rectangle 1" o:spid="_x0000_s1026" alt="&quot;&quot;" style="position:absolute;margin-left:390.75pt;margin-top:-36.25pt;width:221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" fillcolor="#d3ebfd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136B3E" w14:paraId="7058D5EB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7E73F2C2" w14:textId="71A9835B" w:rsidR="00AB74C5" w:rsidRDefault="00356473" w:rsidP="00AB74C5">
            <w:pPr>
              <w:pStyle w:val="Title"/>
            </w:pPr>
            <w:r>
              <w:t>Arjun Raj</w:t>
            </w:r>
            <w:r w:rsidR="00AB74C5">
              <w:t xml:space="preserve"> </w:t>
            </w:r>
            <w:r>
              <w:rPr>
                <w:rStyle w:val="NotBold"/>
              </w:rPr>
              <w:t>Khadka</w:t>
            </w:r>
          </w:p>
          <w:p w14:paraId="413502F9" w14:textId="037C01B9" w:rsidR="00AB74C5" w:rsidRPr="00A3726F" w:rsidRDefault="00356473" w:rsidP="00AB74C5">
            <w:pPr>
              <w:pStyle w:val="Subtitle"/>
              <w:rPr>
                <w:lang w:val="de-DE"/>
              </w:rPr>
            </w:pPr>
            <w:r>
              <w:t>Trainee Accountant</w:t>
            </w:r>
          </w:p>
        </w:tc>
        <w:tc>
          <w:tcPr>
            <w:tcW w:w="999" w:type="dxa"/>
          </w:tcPr>
          <w:p w14:paraId="29BFE619" w14:textId="77777777" w:rsidR="00AB74C5" w:rsidRPr="00A3726F" w:rsidRDefault="00AB74C5" w:rsidP="00084DEB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41EB062D" w14:textId="77777777" w:rsidR="00AB74C5" w:rsidRPr="00A3726F" w:rsidRDefault="00AB74C5" w:rsidP="00084DEB">
            <w:pPr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274675B2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1B1395F4" w14:textId="77777777" w:rsidR="00676B73" w:rsidRPr="00A3726F" w:rsidRDefault="00676B73" w:rsidP="00AB74C5">
            <w:pPr>
              <w:pStyle w:val="Subtitle"/>
              <w:rPr>
                <w:lang w:val="de-DE"/>
              </w:rPr>
            </w:pPr>
          </w:p>
          <w:p w14:paraId="596C7599" w14:textId="77777777" w:rsidR="00676B73" w:rsidRPr="002C4D08" w:rsidRDefault="00000000" w:rsidP="00AB74C5">
            <w:pPr>
              <w:pStyle w:val="Subtitle"/>
            </w:pPr>
            <w:sdt>
              <w:sdtPr>
                <w:id w:val="407497110"/>
                <w:placeholder>
                  <w:docPart w:val="E462AD5DC378401682F05916656F61E5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OBJECTIVE</w:t>
                </w:r>
              </w:sdtContent>
            </w:sdt>
          </w:p>
          <w:p w14:paraId="30E8651F" w14:textId="220FCDE2" w:rsidR="00676B73" w:rsidRPr="002C4D08" w:rsidRDefault="00356473" w:rsidP="00084DEB">
            <w:r>
              <w:rPr>
                <w:rFonts w:ascii="Public Sans" w:hAnsi="Public Sans"/>
                <w:color w:val="273B68"/>
                <w:shd w:val="clear" w:color="auto" w:fill="FFFFFF"/>
              </w:rPr>
              <w:t>An accounting learner with a keen eye for details and highly motivated to get a Trainee Accountant job so that I can use my strong academic background and analytical ability in a professional environment. I am passionate about learning and willing to add value to dynamic teams as well as learn from them some practical skills in financial analysis, auditing, taxation etc.</w:t>
            </w:r>
          </w:p>
          <w:p w14:paraId="5E7C175F" w14:textId="77777777" w:rsidR="00676B73" w:rsidRPr="002C4D08" w:rsidRDefault="00676B73" w:rsidP="00084DEB">
            <w:pPr>
              <w:rPr>
                <w:i/>
                <w:iCs/>
                <w:color w:val="043D68"/>
              </w:rPr>
            </w:pPr>
          </w:p>
        </w:tc>
        <w:tc>
          <w:tcPr>
            <w:tcW w:w="999" w:type="dxa"/>
            <w:vMerge w:val="restart"/>
          </w:tcPr>
          <w:p w14:paraId="599991CB" w14:textId="77777777" w:rsidR="00676B73" w:rsidRPr="002C4D08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737B035E" w14:textId="77777777" w:rsidR="00676B73" w:rsidRDefault="00676B73" w:rsidP="00676B73">
            <w:pPr>
              <w:pStyle w:val="Subtitle"/>
            </w:pPr>
          </w:p>
          <w:p w14:paraId="513D1932" w14:textId="77777777" w:rsidR="00676B73" w:rsidRDefault="00000000" w:rsidP="00676B73">
            <w:pPr>
              <w:pStyle w:val="Subtitle"/>
            </w:pPr>
            <w:sdt>
              <w:sdtPr>
                <w:id w:val="-1704474398"/>
                <w:placeholder>
                  <w:docPart w:val="305B9C35374E43069D6BBC353705FF37"/>
                </w:placeholder>
                <w:showingPlcHdr/>
                <w15:appearance w15:val="hidden"/>
              </w:sdtPr>
              <w:sdtContent>
                <w:r w:rsidR="00676B73" w:rsidRPr="001540E8">
                  <w:t>Contact</w:t>
                </w:r>
              </w:sdtContent>
            </w:sdt>
          </w:p>
          <w:p w14:paraId="2FFC6A4F" w14:textId="42572F75" w:rsidR="00676B73" w:rsidRPr="0099108A" w:rsidRDefault="00356473" w:rsidP="0099108A">
            <w:pPr>
              <w:pStyle w:val="Heading3"/>
            </w:pPr>
            <w:r>
              <w:t>Arjunrajkhadka2333@gmail.com</w:t>
            </w:r>
          </w:p>
          <w:p w14:paraId="018715B2" w14:textId="028E61B8" w:rsidR="0099108A" w:rsidRPr="0099108A" w:rsidRDefault="00356473" w:rsidP="0099108A">
            <w:pPr>
              <w:pStyle w:val="Heading3"/>
            </w:pPr>
            <w:r>
              <w:t>+44(0)7769384343</w:t>
            </w:r>
          </w:p>
          <w:p w14:paraId="3657FB99" w14:textId="1F92E8D2" w:rsidR="0099108A" w:rsidRPr="0099108A" w:rsidRDefault="00000000" w:rsidP="0099108A">
            <w:pPr>
              <w:pStyle w:val="Heading3"/>
            </w:pPr>
            <w:hyperlink r:id="rId11" w:tooltip="www.linkedin.com/in/arjun-raj-khadkag" w:history="1">
              <w:r w:rsidR="00356473" w:rsidRPr="00356473">
                <w:rPr>
                  <w:rStyle w:val="Hyperlink"/>
                </w:rPr>
                <w:t>www.linkedin.com/in/arjun-raj-khadkag</w:t>
              </w:r>
            </w:hyperlink>
          </w:p>
          <w:p w14:paraId="685BDD52" w14:textId="12CBD517" w:rsidR="00676B73" w:rsidRPr="00676B73" w:rsidRDefault="00C076B0" w:rsidP="0099108A">
            <w:pPr>
              <w:pStyle w:val="Heading3"/>
              <w:rPr>
                <w:b/>
                <w:caps/>
              </w:rPr>
            </w:pPr>
            <w:r>
              <w:t>32 Ripon Street, PR1 7UL,</w:t>
            </w:r>
            <w:r w:rsidR="00356473">
              <w:t>Preston</w:t>
            </w:r>
          </w:p>
        </w:tc>
      </w:tr>
      <w:tr w:rsidR="00676B73" w:rsidRPr="002C4D08" w14:paraId="037EEA0D" w14:textId="77777777" w:rsidTr="00351FDF">
        <w:trPr>
          <w:trHeight w:val="9792"/>
        </w:trPr>
        <w:tc>
          <w:tcPr>
            <w:tcW w:w="6390" w:type="dxa"/>
          </w:tcPr>
          <w:p w14:paraId="551DFE83" w14:textId="77777777" w:rsidR="00676B73" w:rsidRDefault="00605BCE" w:rsidP="00A3726F">
            <w:pPr>
              <w:pStyle w:val="Subtitle"/>
              <w:spacing w:after="36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127FC3F" wp14:editId="5604D90C">
                      <wp:extent cx="1609090" cy="0"/>
                      <wp:effectExtent l="0" t="0" r="0" b="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85C0946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AB9C10D" w14:textId="77777777" w:rsidR="00AA51F5" w:rsidRDefault="00000000" w:rsidP="00AA51F5">
            <w:pPr>
              <w:pStyle w:val="Subtitle"/>
            </w:pPr>
            <w:sdt>
              <w:sdtPr>
                <w:id w:val="1696962928"/>
                <w:placeholder>
                  <w:docPart w:val="19941482A63B404B9EEBD149C77C2813"/>
                </w:placeholder>
                <w:temporary/>
                <w:showingPlcHdr/>
                <w15:appearance w15:val="hidden"/>
              </w:sdtPr>
              <w:sdtContent>
                <w:r w:rsidR="00AA51F5" w:rsidRPr="00CF2BE7">
                  <w:t>Experience</w:t>
                </w:r>
              </w:sdtContent>
            </w:sdt>
          </w:p>
          <w:p w14:paraId="71613A75" w14:textId="77777777" w:rsidR="00321F21" w:rsidRPr="00321F21" w:rsidRDefault="00321F21" w:rsidP="00321F21"/>
          <w:p w14:paraId="43300B48" w14:textId="352E79AE" w:rsidR="00AA51F5" w:rsidRPr="00AA51F5" w:rsidRDefault="00321F21" w:rsidP="00AA51F5">
            <w:r w:rsidRPr="00321F21">
              <w:rPr>
                <w:b/>
                <w:bCs/>
                <w:sz w:val="24"/>
              </w:rPr>
              <w:t>Sushant Construction Private Limited Company</w:t>
            </w:r>
            <w:r>
              <w:t xml:space="preserve">      Banke, Nepal</w:t>
            </w:r>
          </w:p>
          <w:p w14:paraId="252D90DD" w14:textId="13EDF8DA" w:rsidR="00AA51F5" w:rsidRPr="00A3726F" w:rsidRDefault="00356473" w:rsidP="00A3726F">
            <w:pPr>
              <w:pStyle w:val="Heading1"/>
            </w:pPr>
            <w:r>
              <w:t>Payroll assistant</w:t>
            </w:r>
          </w:p>
          <w:p w14:paraId="10B0B08D" w14:textId="17072B43" w:rsidR="00676B73" w:rsidRDefault="00356473" w:rsidP="0075473A">
            <w:pPr>
              <w:pStyle w:val="Heading2"/>
            </w:pPr>
            <w:r>
              <w:t>Jan 2021- March 202</w:t>
            </w:r>
            <w:r w:rsidR="0075473A">
              <w:t>2</w:t>
            </w:r>
          </w:p>
          <w:p w14:paraId="22AF1B20" w14:textId="77777777" w:rsidR="00A65A90" w:rsidRPr="00A65A90" w:rsidRDefault="0075473A" w:rsidP="00A65A90">
            <w:pPr>
              <w:rPr>
                <w:rFonts w:asciiTheme="majorHAnsi" w:hAnsiTheme="majorHAnsi"/>
              </w:rPr>
            </w:pPr>
            <w:r>
              <w:t>An outstanding team player who used to assist a payroll manager</w:t>
            </w:r>
            <w:r w:rsidR="0079247E">
              <w:t xml:space="preserve"> with:</w:t>
            </w:r>
            <w:r w:rsidR="00A65A90" w:rsidRPr="00A65A90">
              <w:rPr>
                <w:rFonts w:asciiTheme="majorHAnsi" w:hAnsiTheme="majorHAnsi" w:cs="Segoe UI"/>
                <w:b/>
                <w:bCs/>
                <w:shd w:val="clear" w:color="auto" w:fill="FFFFFF"/>
              </w:rPr>
              <w:t xml:space="preserve"> </w:t>
            </w:r>
          </w:p>
          <w:p w14:paraId="1ED9771C" w14:textId="5A0EFEDD" w:rsidR="0079247E" w:rsidRPr="00A65A90" w:rsidRDefault="00A65A90" w:rsidP="0075473A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/>
              </w:rPr>
            </w:pPr>
            <w:r w:rsidRPr="00C44BBD">
              <w:rPr>
                <w:rFonts w:asciiTheme="majorHAnsi" w:hAnsiTheme="majorHAnsi" w:cs="Segoe UI"/>
                <w:b/>
                <w:bCs/>
                <w:shd w:val="clear" w:color="auto" w:fill="FFFFFF"/>
              </w:rPr>
              <w:t>Communication</w:t>
            </w:r>
            <w:r w:rsidRPr="00C44BBD">
              <w:rPr>
                <w:rFonts w:asciiTheme="majorHAnsi" w:hAnsiTheme="majorHAnsi" w:cs="Segoe UI"/>
                <w:shd w:val="clear" w:color="auto" w:fill="FFFFFF"/>
              </w:rPr>
              <w:t>: Providing support to employees regarding payroll-related inquiries, such as paycheck discrepancies, tax withholding forms, and direct deposit set</w:t>
            </w:r>
            <w:r>
              <w:rPr>
                <w:rFonts w:asciiTheme="majorHAnsi" w:hAnsiTheme="majorHAnsi" w:cs="Segoe UI"/>
                <w:shd w:val="clear" w:color="auto" w:fill="FFFFFF"/>
              </w:rPr>
              <w:t>.</w:t>
            </w:r>
          </w:p>
          <w:p w14:paraId="2D22D6D8" w14:textId="472D1B45" w:rsidR="0079247E" w:rsidRDefault="0079247E" w:rsidP="0079247E">
            <w:pPr>
              <w:pStyle w:val="ListParagraph"/>
              <w:numPr>
                <w:ilvl w:val="0"/>
                <w:numId w:val="22"/>
              </w:numPr>
            </w:pPr>
            <w:r w:rsidRPr="00C44BBD">
              <w:rPr>
                <w:b/>
                <w:bCs/>
              </w:rPr>
              <w:t>Data Entry</w:t>
            </w:r>
            <w:r>
              <w:t>: Assisting with accurate and timely entry of employee data in payroll system, including new hires, terminations, salary changes and timekeeping information.</w:t>
            </w:r>
          </w:p>
          <w:p w14:paraId="37FE39FD" w14:textId="447E7FA1" w:rsidR="0079247E" w:rsidRPr="00C44BBD" w:rsidRDefault="0079247E" w:rsidP="0079247E">
            <w:pPr>
              <w:pStyle w:val="ListParagraph"/>
              <w:numPr>
                <w:ilvl w:val="0"/>
                <w:numId w:val="22"/>
              </w:numPr>
            </w:pPr>
            <w:r w:rsidRPr="00C44BBD">
              <w:rPr>
                <w:b/>
                <w:bCs/>
              </w:rPr>
              <w:t>Payroll Processing</w:t>
            </w:r>
            <w:r>
              <w:t>: Supporting the payroll team in processing employee wages, deductions</w:t>
            </w:r>
            <w:r w:rsidR="00C44BBD">
              <w:t xml:space="preserve"> and ensuring accuracy in payroll calculation.</w:t>
            </w:r>
          </w:p>
          <w:p w14:paraId="6FF77E59" w14:textId="6771254D" w:rsidR="00C44BBD" w:rsidRPr="00C44BBD" w:rsidRDefault="00C44BBD" w:rsidP="0079247E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/>
              </w:rPr>
            </w:pPr>
            <w:r w:rsidRPr="00C44BBD">
              <w:rPr>
                <w:rFonts w:asciiTheme="majorHAnsi" w:hAnsiTheme="majorHAnsi"/>
                <w:b/>
                <w:bCs/>
              </w:rPr>
              <w:t>Compliance</w:t>
            </w:r>
            <w:r>
              <w:rPr>
                <w:rFonts w:asciiTheme="majorHAnsi" w:hAnsiTheme="majorHAnsi"/>
              </w:rPr>
              <w:t>: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  <w:r w:rsidRPr="00C44BBD">
              <w:rPr>
                <w:rFonts w:asciiTheme="majorHAnsi" w:hAnsiTheme="majorHAnsi" w:cs="Segoe UI"/>
                <w:shd w:val="clear" w:color="auto" w:fill="FFFFFF"/>
              </w:rPr>
              <w:t>Assisting with compliance tasks such as verifying payroll tax withholdings, ensuring adherence to labor laws and regulations, and preparing payroll reports</w:t>
            </w:r>
            <w:r w:rsidRPr="00C44BBD">
              <w:rPr>
                <w:rFonts w:ascii="Segoe UI" w:hAnsi="Segoe UI" w:cs="Segoe UI"/>
                <w:shd w:val="clear" w:color="auto" w:fill="FFFFFF"/>
              </w:rPr>
              <w:t>.</w:t>
            </w:r>
          </w:p>
          <w:p w14:paraId="6A947DC4" w14:textId="4DEA784D" w:rsidR="00351FDF" w:rsidRPr="00C44BBD" w:rsidRDefault="00351FDF" w:rsidP="00C44BBD"/>
          <w:p w14:paraId="0C383D87" w14:textId="7B72DD18" w:rsidR="00351FDF" w:rsidRPr="00356473" w:rsidRDefault="00351FDF" w:rsidP="00356473">
            <w:pPr>
              <w:pStyle w:val="Heading1"/>
            </w:pPr>
          </w:p>
        </w:tc>
        <w:tc>
          <w:tcPr>
            <w:tcW w:w="999" w:type="dxa"/>
            <w:vMerge/>
          </w:tcPr>
          <w:p w14:paraId="649D150B" w14:textId="77777777" w:rsidR="00676B73" w:rsidRPr="002C4D08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793D3F41" w14:textId="77777777" w:rsidR="00676B73" w:rsidRDefault="00605BCE" w:rsidP="00A3726F">
            <w:pPr>
              <w:pStyle w:val="Subtitle"/>
              <w:spacing w:after="36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3078B3C" wp14:editId="23754987">
                      <wp:extent cx="1609090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C323E0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C47C738" w14:textId="4B6C03DB" w:rsidR="00351FDF" w:rsidRDefault="00000000" w:rsidP="00A65A90">
            <w:pPr>
              <w:pStyle w:val="Subtitle"/>
            </w:pPr>
            <w:sdt>
              <w:sdtPr>
                <w:id w:val="-609588387"/>
                <w:placeholder>
                  <w:docPart w:val="521BEB28BA2947C9AB42488C9257140A"/>
                </w:placeholder>
                <w:temporary/>
                <w:showingPlcHdr/>
                <w15:appearance w15:val="hidden"/>
              </w:sdtPr>
              <w:sdtContent>
                <w:r w:rsidR="00A3726F">
                  <w:t>About Me</w:t>
                </w:r>
              </w:sdtContent>
            </w:sdt>
          </w:p>
          <w:p w14:paraId="0B85DF44" w14:textId="38ED0021" w:rsidR="006E0094" w:rsidRPr="006E0094" w:rsidRDefault="006E0094" w:rsidP="006E0094">
            <w:r>
              <w:t xml:space="preserve">An ambitious undergraduate seeking a placement year in accounting. Strong academic background with course work in financial accounting, </w:t>
            </w:r>
            <w:r w:rsidR="00025587">
              <w:t>taxation,</w:t>
            </w:r>
            <w:r>
              <w:t xml:space="preserve"> and auditing. Eager to apply theoretical knowledge in a practical setting, learn from experienced professionals, and contribute to organizational success. </w:t>
            </w:r>
          </w:p>
          <w:p w14:paraId="78B29F22" w14:textId="77777777" w:rsidR="00351FDF" w:rsidRDefault="00351FDF" w:rsidP="00351FDF">
            <w:pPr>
              <w:pStyle w:val="Subtitle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5927384" wp14:editId="3E6686FD">
                      <wp:extent cx="1609090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22D69E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78FDBDA" w14:textId="77777777" w:rsidR="00351FDF" w:rsidRPr="00E91344" w:rsidRDefault="00351FDF" w:rsidP="00676B73"/>
          <w:p w14:paraId="64F227D0" w14:textId="77777777" w:rsidR="00351FDF" w:rsidRPr="00351FDF" w:rsidRDefault="00000000" w:rsidP="00351FDF">
            <w:pPr>
              <w:pStyle w:val="Subtitle"/>
            </w:pPr>
            <w:sdt>
              <w:sdtPr>
                <w:id w:val="-1334530411"/>
                <w:placeholder>
                  <w:docPart w:val="0B2604CE8DF14ECD94332986802BF0C9"/>
                </w:placeholder>
                <w:temporary/>
                <w:showingPlcHdr/>
                <w15:appearance w15:val="hidden"/>
              </w:sdtPr>
              <w:sdtContent>
                <w:r w:rsidR="00351FDF" w:rsidRPr="00351FDF">
                  <w:t>EDUCATION</w:t>
                </w:r>
              </w:sdtContent>
            </w:sdt>
          </w:p>
          <w:p w14:paraId="38EE4CE0" w14:textId="77777777" w:rsidR="00351FDF" w:rsidRPr="009B4B3C" w:rsidRDefault="00351FDF" w:rsidP="00E91344"/>
          <w:p w14:paraId="14EE44A2" w14:textId="77777777" w:rsidR="00025587" w:rsidRDefault="00025587" w:rsidP="00136B3E">
            <w:r>
              <w:t xml:space="preserve">UNIVERSITY OF CENTRAL LANCASHIRE </w:t>
            </w:r>
          </w:p>
          <w:p w14:paraId="2907FFF3" w14:textId="64791A2E" w:rsidR="00351FDF" w:rsidRPr="00351FDF" w:rsidRDefault="00025587" w:rsidP="00136B3E">
            <w:r>
              <w:t xml:space="preserve">2022 – Present </w:t>
            </w:r>
          </w:p>
          <w:p w14:paraId="32F2C733" w14:textId="4B45585B" w:rsidR="00351FDF" w:rsidRPr="00351FDF" w:rsidRDefault="00025587" w:rsidP="00A3726F">
            <w:r>
              <w:rPr>
                <w:lang w:val="it-IT"/>
              </w:rPr>
              <w:t xml:space="preserve">Bachelors in Arts with Honors in Accounting and Finance </w:t>
            </w:r>
          </w:p>
          <w:p w14:paraId="26D0B2AA" w14:textId="77777777" w:rsidR="00676B73" w:rsidRPr="00E91344" w:rsidRDefault="00676B73" w:rsidP="00351FDF"/>
          <w:p w14:paraId="2F62F402" w14:textId="77777777" w:rsidR="00351FDF" w:rsidRPr="00E91344" w:rsidRDefault="00E91344" w:rsidP="00A3726F">
            <w:pPr>
              <w:pStyle w:val="Subtitle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E55714C" wp14:editId="2EE86533">
                      <wp:extent cx="1609090" cy="0"/>
                      <wp:effectExtent l="0" t="0" r="0" b="0"/>
                      <wp:docPr id="4" name="Straight Connector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C3B8AF" id="Straight Connector 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237B8D0" w14:textId="77777777" w:rsidR="00351FDF" w:rsidRPr="00E91344" w:rsidRDefault="00351FDF" w:rsidP="00351FDF"/>
          <w:p w14:paraId="242E9DA4" w14:textId="62353D2C" w:rsidR="00351FDF" w:rsidRPr="00E91344" w:rsidRDefault="00000000" w:rsidP="006403B2">
            <w:pPr>
              <w:pStyle w:val="Subtitle"/>
            </w:pPr>
            <w:sdt>
              <w:sdtPr>
                <w:id w:val="1687565607"/>
                <w:placeholder>
                  <w:docPart w:val="17B5BCC3E48D460EBD9149601CD59D0E"/>
                </w:placeholder>
                <w:temporary/>
                <w:showingPlcHdr/>
                <w15:appearance w15:val="hidden"/>
              </w:sdtPr>
              <w:sdtContent>
                <w:r w:rsidR="00351FDF" w:rsidRPr="00C822BF">
                  <w:t>SKILLS</w:t>
                </w:r>
              </w:sdtContent>
            </w:sdt>
          </w:p>
          <w:p w14:paraId="2B624F62" w14:textId="49842188" w:rsidR="00351FDF" w:rsidRPr="00351FDF" w:rsidRDefault="00025587" w:rsidP="00721D84">
            <w:pPr>
              <w:pStyle w:val="Heading3"/>
              <w:numPr>
                <w:ilvl w:val="0"/>
                <w:numId w:val="24"/>
              </w:numPr>
            </w:pPr>
            <w:r>
              <w:t>Microsoft Excel</w:t>
            </w:r>
          </w:p>
          <w:p w14:paraId="758C1BEB" w14:textId="3DB2583D" w:rsidR="00351FDF" w:rsidRPr="00351FDF" w:rsidRDefault="00025587" w:rsidP="00721D84">
            <w:pPr>
              <w:pStyle w:val="Heading3"/>
              <w:numPr>
                <w:ilvl w:val="0"/>
                <w:numId w:val="24"/>
              </w:numPr>
            </w:pPr>
            <w:r>
              <w:t xml:space="preserve">Attention to detail </w:t>
            </w:r>
          </w:p>
          <w:p w14:paraId="7A11C4C6" w14:textId="77777777" w:rsidR="00351FDF" w:rsidRDefault="00025587" w:rsidP="00721D84">
            <w:pPr>
              <w:pStyle w:val="Heading3"/>
              <w:numPr>
                <w:ilvl w:val="0"/>
                <w:numId w:val="24"/>
              </w:numPr>
            </w:pPr>
            <w:r>
              <w:t>Microsoft office</w:t>
            </w:r>
          </w:p>
          <w:p w14:paraId="398BEE2F" w14:textId="77777777" w:rsidR="00025587" w:rsidRPr="00721D84" w:rsidRDefault="00025587" w:rsidP="00721D84">
            <w:pPr>
              <w:pStyle w:val="ListParagraph"/>
              <w:numPr>
                <w:ilvl w:val="0"/>
                <w:numId w:val="24"/>
              </w:numPr>
              <w:rPr>
                <w:lang w:val="it-IT"/>
              </w:rPr>
            </w:pPr>
            <w:r w:rsidRPr="00721D84">
              <w:rPr>
                <w:lang w:val="it-IT"/>
              </w:rPr>
              <w:t>Taxation Knowledge</w:t>
            </w:r>
          </w:p>
          <w:p w14:paraId="476C17F9" w14:textId="77777777" w:rsidR="00025587" w:rsidRPr="00721D84" w:rsidRDefault="00025587" w:rsidP="00721D84">
            <w:pPr>
              <w:pStyle w:val="ListParagraph"/>
              <w:numPr>
                <w:ilvl w:val="0"/>
                <w:numId w:val="24"/>
              </w:numPr>
              <w:rPr>
                <w:lang w:val="it-IT"/>
              </w:rPr>
            </w:pPr>
            <w:r w:rsidRPr="00721D84">
              <w:rPr>
                <w:lang w:val="it-IT"/>
              </w:rPr>
              <w:t>Team work</w:t>
            </w:r>
          </w:p>
          <w:p w14:paraId="1B1804DA" w14:textId="23B300F3" w:rsidR="00025587" w:rsidRPr="00721D84" w:rsidRDefault="00025587" w:rsidP="00721D84">
            <w:pPr>
              <w:pStyle w:val="ListParagraph"/>
              <w:numPr>
                <w:ilvl w:val="0"/>
                <w:numId w:val="24"/>
              </w:numPr>
              <w:rPr>
                <w:lang w:val="it-IT"/>
              </w:rPr>
            </w:pPr>
            <w:r w:rsidRPr="00721D84">
              <w:rPr>
                <w:lang w:val="it-IT"/>
              </w:rPr>
              <w:t xml:space="preserve">Adaptability </w:t>
            </w:r>
          </w:p>
        </w:tc>
      </w:tr>
    </w:tbl>
    <w:p w14:paraId="36E5B9CF" w14:textId="77777777" w:rsidR="00871DB8" w:rsidRPr="002C4D08" w:rsidRDefault="00871DB8" w:rsidP="006D0785">
      <w:pPr>
        <w:rPr>
          <w:color w:val="043D68"/>
        </w:rPr>
      </w:pPr>
    </w:p>
    <w:sectPr w:rsidR="00871DB8" w:rsidRPr="002C4D08" w:rsidSect="00AB74C5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61316C" w14:textId="77777777" w:rsidR="00557035" w:rsidRDefault="00557035" w:rsidP="00AA35A8">
      <w:pPr>
        <w:spacing w:line="240" w:lineRule="auto"/>
      </w:pPr>
      <w:r>
        <w:separator/>
      </w:r>
    </w:p>
  </w:endnote>
  <w:endnote w:type="continuationSeparator" w:id="0">
    <w:p w14:paraId="6AFC1BC9" w14:textId="77777777" w:rsidR="00557035" w:rsidRDefault="00557035" w:rsidP="00AA35A8">
      <w:pPr>
        <w:spacing w:line="240" w:lineRule="auto"/>
      </w:pPr>
      <w:r>
        <w:continuationSeparator/>
      </w:r>
    </w:p>
  </w:endnote>
  <w:endnote w:type="continuationNotice" w:id="1">
    <w:p w14:paraId="228231C1" w14:textId="77777777" w:rsidR="00557035" w:rsidRDefault="0055703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Public 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56EA5" w14:textId="77777777" w:rsidR="00557035" w:rsidRDefault="00557035" w:rsidP="00AA35A8">
      <w:pPr>
        <w:spacing w:line="240" w:lineRule="auto"/>
      </w:pPr>
      <w:r>
        <w:separator/>
      </w:r>
    </w:p>
  </w:footnote>
  <w:footnote w:type="continuationSeparator" w:id="0">
    <w:p w14:paraId="381082FD" w14:textId="77777777" w:rsidR="00557035" w:rsidRDefault="00557035" w:rsidP="00AA35A8">
      <w:pPr>
        <w:spacing w:line="240" w:lineRule="auto"/>
      </w:pPr>
      <w:r>
        <w:continuationSeparator/>
      </w:r>
    </w:p>
  </w:footnote>
  <w:footnote w:type="continuationNotice" w:id="1">
    <w:p w14:paraId="37AAA9DD" w14:textId="77777777" w:rsidR="00557035" w:rsidRDefault="0055703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1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FB3F98"/>
    <w:multiLevelType w:val="hybridMultilevel"/>
    <w:tmpl w:val="C08C468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7C35CF"/>
    <w:multiLevelType w:val="hybridMultilevel"/>
    <w:tmpl w:val="12F0D6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CE2B9E"/>
    <w:multiLevelType w:val="hybridMultilevel"/>
    <w:tmpl w:val="04FA4E5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2"/>
  </w:num>
  <w:num w:numId="2" w16cid:durableId="1633823338">
    <w:abstractNumId w:val="21"/>
  </w:num>
  <w:num w:numId="3" w16cid:durableId="1835339782">
    <w:abstractNumId w:val="13"/>
  </w:num>
  <w:num w:numId="4" w16cid:durableId="879703970">
    <w:abstractNumId w:val="14"/>
  </w:num>
  <w:num w:numId="5" w16cid:durableId="27066385">
    <w:abstractNumId w:val="19"/>
  </w:num>
  <w:num w:numId="6" w16cid:durableId="629288324">
    <w:abstractNumId w:val="15"/>
  </w:num>
  <w:num w:numId="7" w16cid:durableId="2102947809">
    <w:abstractNumId w:val="18"/>
  </w:num>
  <w:num w:numId="8" w16cid:durableId="1044523296">
    <w:abstractNumId w:val="17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913314505">
    <w:abstractNumId w:val="20"/>
  </w:num>
  <w:num w:numId="23" w16cid:durableId="1234121957">
    <w:abstractNumId w:val="11"/>
  </w:num>
  <w:num w:numId="24" w16cid:durableId="19179362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isplayBackgroundShape/>
  <w:proofState w:spelling="clean"/>
  <w:attachedTemplate r:id="rId1"/>
  <w:stylePaneSortMethod w:val="0000"/>
  <w:defaultTabStop w:val="720"/>
  <w:characterSpacingControl w:val="doNotCompress"/>
  <w:hdrShapeDefaults>
    <o:shapedefaults v:ext="edit" spidmax="2050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73"/>
    <w:rsid w:val="0000752A"/>
    <w:rsid w:val="00016465"/>
    <w:rsid w:val="00025587"/>
    <w:rsid w:val="00033263"/>
    <w:rsid w:val="000334C1"/>
    <w:rsid w:val="000767C7"/>
    <w:rsid w:val="000873F6"/>
    <w:rsid w:val="000B286F"/>
    <w:rsid w:val="000C2B44"/>
    <w:rsid w:val="000D134B"/>
    <w:rsid w:val="000F039F"/>
    <w:rsid w:val="0010041D"/>
    <w:rsid w:val="001125D5"/>
    <w:rsid w:val="00124ED6"/>
    <w:rsid w:val="00136B3E"/>
    <w:rsid w:val="00153576"/>
    <w:rsid w:val="00167789"/>
    <w:rsid w:val="00194704"/>
    <w:rsid w:val="001B160B"/>
    <w:rsid w:val="001D477D"/>
    <w:rsid w:val="001D76FA"/>
    <w:rsid w:val="001F2C20"/>
    <w:rsid w:val="00203213"/>
    <w:rsid w:val="002236D5"/>
    <w:rsid w:val="00243756"/>
    <w:rsid w:val="0027193E"/>
    <w:rsid w:val="00284246"/>
    <w:rsid w:val="002966D6"/>
    <w:rsid w:val="002A3201"/>
    <w:rsid w:val="002A7891"/>
    <w:rsid w:val="002B51DB"/>
    <w:rsid w:val="002C4D08"/>
    <w:rsid w:val="002C4E0C"/>
    <w:rsid w:val="002C774A"/>
    <w:rsid w:val="002C7C6F"/>
    <w:rsid w:val="002E7306"/>
    <w:rsid w:val="00321F21"/>
    <w:rsid w:val="00331DCE"/>
    <w:rsid w:val="00334FEA"/>
    <w:rsid w:val="00351FDF"/>
    <w:rsid w:val="00352A17"/>
    <w:rsid w:val="00356473"/>
    <w:rsid w:val="00357E3C"/>
    <w:rsid w:val="003877F8"/>
    <w:rsid w:val="00391BEA"/>
    <w:rsid w:val="003965A9"/>
    <w:rsid w:val="003B4AEF"/>
    <w:rsid w:val="003B7F92"/>
    <w:rsid w:val="003E2525"/>
    <w:rsid w:val="00415CF3"/>
    <w:rsid w:val="00435BA1"/>
    <w:rsid w:val="00447CA5"/>
    <w:rsid w:val="00453A7B"/>
    <w:rsid w:val="00457ADE"/>
    <w:rsid w:val="00464B92"/>
    <w:rsid w:val="004860D9"/>
    <w:rsid w:val="00490600"/>
    <w:rsid w:val="004909EF"/>
    <w:rsid w:val="004936B2"/>
    <w:rsid w:val="004A1426"/>
    <w:rsid w:val="004A28EA"/>
    <w:rsid w:val="004C1032"/>
    <w:rsid w:val="00504E47"/>
    <w:rsid w:val="00524297"/>
    <w:rsid w:val="00537559"/>
    <w:rsid w:val="00557035"/>
    <w:rsid w:val="00574DB0"/>
    <w:rsid w:val="005A1C94"/>
    <w:rsid w:val="005A6F8D"/>
    <w:rsid w:val="005B4861"/>
    <w:rsid w:val="005E0FB7"/>
    <w:rsid w:val="005F5EF3"/>
    <w:rsid w:val="00605BCE"/>
    <w:rsid w:val="00626B3C"/>
    <w:rsid w:val="006403B2"/>
    <w:rsid w:val="00643F4B"/>
    <w:rsid w:val="00676B73"/>
    <w:rsid w:val="0069541B"/>
    <w:rsid w:val="006A1E18"/>
    <w:rsid w:val="006A37C0"/>
    <w:rsid w:val="006C7F5A"/>
    <w:rsid w:val="006D0785"/>
    <w:rsid w:val="006E0094"/>
    <w:rsid w:val="00721D84"/>
    <w:rsid w:val="00746B0A"/>
    <w:rsid w:val="00752A04"/>
    <w:rsid w:val="0075473A"/>
    <w:rsid w:val="0077153E"/>
    <w:rsid w:val="0079001A"/>
    <w:rsid w:val="00791376"/>
    <w:rsid w:val="00791C5D"/>
    <w:rsid w:val="0079247E"/>
    <w:rsid w:val="007B4FF4"/>
    <w:rsid w:val="007D7F15"/>
    <w:rsid w:val="007E47A0"/>
    <w:rsid w:val="00822AAD"/>
    <w:rsid w:val="00831977"/>
    <w:rsid w:val="00865D5F"/>
    <w:rsid w:val="00871DB8"/>
    <w:rsid w:val="00887E05"/>
    <w:rsid w:val="008A171A"/>
    <w:rsid w:val="008A32A5"/>
    <w:rsid w:val="008C6FDE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6B80"/>
    <w:rsid w:val="0096304F"/>
    <w:rsid w:val="0099108A"/>
    <w:rsid w:val="009A7F3F"/>
    <w:rsid w:val="009D646A"/>
    <w:rsid w:val="00A20EF6"/>
    <w:rsid w:val="00A3726F"/>
    <w:rsid w:val="00A379B4"/>
    <w:rsid w:val="00A4248D"/>
    <w:rsid w:val="00A633B0"/>
    <w:rsid w:val="00A65A90"/>
    <w:rsid w:val="00A718B6"/>
    <w:rsid w:val="00A9291E"/>
    <w:rsid w:val="00AA1166"/>
    <w:rsid w:val="00AA35A8"/>
    <w:rsid w:val="00AA51F5"/>
    <w:rsid w:val="00AA530F"/>
    <w:rsid w:val="00AB74C5"/>
    <w:rsid w:val="00AE562D"/>
    <w:rsid w:val="00AE7533"/>
    <w:rsid w:val="00B20F64"/>
    <w:rsid w:val="00B42685"/>
    <w:rsid w:val="00B45879"/>
    <w:rsid w:val="00B535AD"/>
    <w:rsid w:val="00B75292"/>
    <w:rsid w:val="00B8453F"/>
    <w:rsid w:val="00B85473"/>
    <w:rsid w:val="00BD5CEF"/>
    <w:rsid w:val="00BE5968"/>
    <w:rsid w:val="00BF6FF3"/>
    <w:rsid w:val="00BF7216"/>
    <w:rsid w:val="00C076B0"/>
    <w:rsid w:val="00C272EB"/>
    <w:rsid w:val="00C44BBD"/>
    <w:rsid w:val="00C62E97"/>
    <w:rsid w:val="00C81645"/>
    <w:rsid w:val="00CA61BE"/>
    <w:rsid w:val="00CB3E40"/>
    <w:rsid w:val="00CF22B3"/>
    <w:rsid w:val="00D00CD9"/>
    <w:rsid w:val="00D15AAE"/>
    <w:rsid w:val="00D22971"/>
    <w:rsid w:val="00D60B19"/>
    <w:rsid w:val="00D86385"/>
    <w:rsid w:val="00D95726"/>
    <w:rsid w:val="00DA4B7F"/>
    <w:rsid w:val="00DB472D"/>
    <w:rsid w:val="00DB739A"/>
    <w:rsid w:val="00DD6ECC"/>
    <w:rsid w:val="00DE5F88"/>
    <w:rsid w:val="00DF2298"/>
    <w:rsid w:val="00E067BA"/>
    <w:rsid w:val="00E07C52"/>
    <w:rsid w:val="00E26F2A"/>
    <w:rsid w:val="00E360EA"/>
    <w:rsid w:val="00E547A9"/>
    <w:rsid w:val="00E570A5"/>
    <w:rsid w:val="00E77096"/>
    <w:rsid w:val="00E91344"/>
    <w:rsid w:val="00EB20A4"/>
    <w:rsid w:val="00EB74E8"/>
    <w:rsid w:val="00EC0F79"/>
    <w:rsid w:val="00ED0A53"/>
    <w:rsid w:val="00EF22EF"/>
    <w:rsid w:val="00F02E99"/>
    <w:rsid w:val="00F055F4"/>
    <w:rsid w:val="00F215B6"/>
    <w:rsid w:val="00F30552"/>
    <w:rsid w:val="00F40BD0"/>
    <w:rsid w:val="00F419C0"/>
    <w:rsid w:val="00F46BDB"/>
    <w:rsid w:val="00F82744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2C5511E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56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arjun-raj-khadkag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462AD5DC378401682F05916656F6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9B61D-F2FB-413C-B579-7CCA0AA263CA}"/>
      </w:docPartPr>
      <w:docPartBody>
        <w:p w:rsidR="001677D1" w:rsidRDefault="00000000">
          <w:pPr>
            <w:pStyle w:val="E462AD5DC378401682F05916656F61E5"/>
          </w:pPr>
          <w:r w:rsidRPr="002C4D08">
            <w:t>OBJECTIVE</w:t>
          </w:r>
        </w:p>
      </w:docPartBody>
    </w:docPart>
    <w:docPart>
      <w:docPartPr>
        <w:name w:val="305B9C35374E43069D6BBC353705F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C977A-69A5-4FFC-A751-3C61D071DE6C}"/>
      </w:docPartPr>
      <w:docPartBody>
        <w:p w:rsidR="001677D1" w:rsidRDefault="00000000">
          <w:pPr>
            <w:pStyle w:val="305B9C35374E43069D6BBC353705FF37"/>
          </w:pPr>
          <w:r w:rsidRPr="001540E8">
            <w:t>Contact</w:t>
          </w:r>
        </w:p>
      </w:docPartBody>
    </w:docPart>
    <w:docPart>
      <w:docPartPr>
        <w:name w:val="19941482A63B404B9EEBD149C77C2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D057D-E0AA-4DEC-B56A-6D0B4EC8497F}"/>
      </w:docPartPr>
      <w:docPartBody>
        <w:p w:rsidR="001677D1" w:rsidRDefault="00000000">
          <w:pPr>
            <w:pStyle w:val="19941482A63B404B9EEBD149C77C2813"/>
          </w:pPr>
          <w:r w:rsidRPr="00CF2BE7">
            <w:t>Experience</w:t>
          </w:r>
        </w:p>
      </w:docPartBody>
    </w:docPart>
    <w:docPart>
      <w:docPartPr>
        <w:name w:val="521BEB28BA2947C9AB42488C92571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C2B71-5A99-440F-B35B-EEF713B5F07B}"/>
      </w:docPartPr>
      <w:docPartBody>
        <w:p w:rsidR="001677D1" w:rsidRDefault="00000000">
          <w:pPr>
            <w:pStyle w:val="521BEB28BA2947C9AB42488C9257140A"/>
          </w:pPr>
          <w:r>
            <w:t>About Me</w:t>
          </w:r>
        </w:p>
      </w:docPartBody>
    </w:docPart>
    <w:docPart>
      <w:docPartPr>
        <w:name w:val="0B2604CE8DF14ECD94332986802BF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87B15-50AA-46EB-B363-4D6BA19AF617}"/>
      </w:docPartPr>
      <w:docPartBody>
        <w:p w:rsidR="001677D1" w:rsidRDefault="00000000">
          <w:pPr>
            <w:pStyle w:val="0B2604CE8DF14ECD94332986802BF0C9"/>
          </w:pPr>
          <w:r w:rsidRPr="00351FDF">
            <w:t>EDUCATION</w:t>
          </w:r>
        </w:p>
      </w:docPartBody>
    </w:docPart>
    <w:docPart>
      <w:docPartPr>
        <w:name w:val="17B5BCC3E48D460EBD9149601CD59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157A2-A0E3-4774-B8D6-B38AA0C0FB0A}"/>
      </w:docPartPr>
      <w:docPartBody>
        <w:p w:rsidR="001677D1" w:rsidRDefault="00000000">
          <w:pPr>
            <w:pStyle w:val="17B5BCC3E48D460EBD9149601CD59D0E"/>
          </w:pPr>
          <w:r w:rsidRPr="00C822BF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Public 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D1"/>
    <w:rsid w:val="000564AD"/>
    <w:rsid w:val="001677D1"/>
    <w:rsid w:val="00354C31"/>
    <w:rsid w:val="0090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62AD5DC378401682F05916656F61E5">
    <w:name w:val="E462AD5DC378401682F05916656F61E5"/>
  </w:style>
  <w:style w:type="paragraph" w:customStyle="1" w:styleId="305B9C35374E43069D6BBC353705FF37">
    <w:name w:val="305B9C35374E43069D6BBC353705FF37"/>
  </w:style>
  <w:style w:type="paragraph" w:customStyle="1" w:styleId="19941482A63B404B9EEBD149C77C2813">
    <w:name w:val="19941482A63B404B9EEBD149C77C2813"/>
  </w:style>
  <w:style w:type="paragraph" w:customStyle="1" w:styleId="521BEB28BA2947C9AB42488C9257140A">
    <w:name w:val="521BEB28BA2947C9AB42488C9257140A"/>
  </w:style>
  <w:style w:type="paragraph" w:customStyle="1" w:styleId="0B2604CE8DF14ECD94332986802BF0C9">
    <w:name w:val="0B2604CE8DF14ECD94332986802BF0C9"/>
  </w:style>
  <w:style w:type="paragraph" w:customStyle="1" w:styleId="17B5BCC3E48D460EBD9149601CD59D0E">
    <w:name w:val="17B5BCC3E48D460EBD9149601CD59D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ECBFE3EC8304A9D87B8D29349BF01" ma:contentTypeVersion="12" ma:contentTypeDescription="Create a new document." ma:contentTypeScope="" ma:versionID="251383a34c2a4a2c72bb5a81a022026e">
  <xsd:schema xmlns:xsd="http://www.w3.org/2001/XMLSchema" xmlns:xs="http://www.w3.org/2001/XMLSchema" xmlns:p="http://schemas.microsoft.com/office/2006/metadata/properties" xmlns:ns3="c1c7565a-70b6-4fbc-9b8d-591ee8f3b78b" xmlns:ns4="575f87c5-b369-4777-8cda-bee261a169b1" targetNamespace="http://schemas.microsoft.com/office/2006/metadata/properties" ma:root="true" ma:fieldsID="2ad058199c25cae8b7082ac81a5cdcba" ns3:_="" ns4:_="">
    <xsd:import namespace="c1c7565a-70b6-4fbc-9b8d-591ee8f3b78b"/>
    <xsd:import namespace="575f87c5-b369-4777-8cda-bee261a169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c7565a-70b6-4fbc-9b8d-591ee8f3b78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f87c5-b369-4777-8cda-bee261a169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5f87c5-b369-4777-8cda-bee261a169b1" xsi:nil="true"/>
  </documentManagement>
</p:properties>
</file>

<file path=customXml/itemProps1.xml><?xml version="1.0" encoding="utf-8"?>
<ds:datastoreItem xmlns:ds="http://schemas.openxmlformats.org/officeDocument/2006/customXml" ds:itemID="{B2B0DE27-D07E-45E0-A205-708C7C358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c7565a-70b6-4fbc-9b8d-591ee8f3b78b"/>
    <ds:schemaRef ds:uri="575f87c5-b369-4777-8cda-bee261a169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575f87c5-b369-4777-8cda-bee261a169b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</Template>
  <TotalTime>0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2024-05-13T22:57:00Z</dcterms:created>
  <dcterms:modified xsi:type="dcterms:W3CDTF">2024-05-14T13:56:00Z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0x010100DE8ECBFE3EC8304A9D87B8D29349BF01</vt:lpwstr>
  </property>
</Properties>
</file>