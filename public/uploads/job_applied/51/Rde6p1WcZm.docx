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4467BAE0" w14:textId="77777777" w:rsidTr="003D1CAE">
        <w:trPr>
          <w:trHeight w:hRule="exact" w:val="1418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4103EA4B" w14:textId="4AEAB496" w:rsidR="00692703" w:rsidRPr="00B40365" w:rsidRDefault="00CD51FC" w:rsidP="00913946">
            <w:pPr>
              <w:pStyle w:val="Title"/>
              <w:rPr>
                <w:color w:val="auto"/>
              </w:rPr>
            </w:pPr>
            <w:r>
              <w:rPr>
                <w:color w:val="auto"/>
              </w:rPr>
              <w:t>zakir patel</w:t>
            </w:r>
          </w:p>
          <w:p w14:paraId="4E4008D3" w14:textId="3B35AF0F" w:rsidR="00692703" w:rsidRPr="00B40365" w:rsidRDefault="003D1CAE" w:rsidP="00913946">
            <w:pPr>
              <w:pStyle w:val="ContactInfo"/>
              <w:contextualSpacing w:val="0"/>
              <w:rPr>
                <w:color w:val="auto"/>
              </w:rPr>
            </w:pPr>
            <w:r w:rsidRPr="00B40365">
              <w:rPr>
                <w:color w:val="auto"/>
              </w:rPr>
              <w:t>Blackburn, Lancashire</w:t>
            </w:r>
            <w:r w:rsidR="00CF1825">
              <w:rPr>
                <w:color w:val="auto"/>
              </w:rPr>
              <w:t xml:space="preserve"> </w:t>
            </w:r>
            <w:sdt>
              <w:sdtPr>
                <w:rPr>
                  <w:color w:val="auto"/>
                </w:rPr>
                <w:alias w:val="Divider dot:"/>
                <w:tag w:val="Divider dot:"/>
                <w:id w:val="1189256564"/>
                <w:placeholder>
                  <w:docPart w:val="9FF1CEA3DDB941508EE2CDBF70852F1E"/>
                </w:placeholder>
                <w:temporary/>
                <w:showingPlcHdr/>
                <w15:appearance w15:val="hidden"/>
              </w:sdtPr>
              <w:sdtContent>
                <w:r w:rsidR="00CF1825" w:rsidRPr="00B40365">
                  <w:rPr>
                    <w:color w:val="auto"/>
                  </w:rPr>
                  <w:t>·</w:t>
                </w:r>
              </w:sdtContent>
            </w:sdt>
            <w:r w:rsidR="00CF1825">
              <w:rPr>
                <w:color w:val="auto"/>
              </w:rPr>
              <w:t xml:space="preserve"> United Kingdom</w:t>
            </w:r>
            <w:r w:rsidR="00692703" w:rsidRPr="00B40365">
              <w:rPr>
                <w:color w:val="auto"/>
              </w:rPr>
              <w:t xml:space="preserve"> </w:t>
            </w:r>
            <w:sdt>
              <w:sdtPr>
                <w:rPr>
                  <w:color w:val="auto"/>
                </w:rPr>
                <w:alias w:val="Divider dot:"/>
                <w:tag w:val="Divider dot:"/>
                <w:id w:val="-1459182552"/>
                <w:placeholder>
                  <w:docPart w:val="D9D1D3AC25554AA0B94D0EAF45125CF1"/>
                </w:placeholder>
                <w:temporary/>
                <w:showingPlcHdr/>
                <w15:appearance w15:val="hidden"/>
              </w:sdtPr>
              <w:sdtContent>
                <w:r w:rsidR="00692703" w:rsidRPr="00B40365">
                  <w:rPr>
                    <w:color w:val="auto"/>
                  </w:rPr>
                  <w:t>·</w:t>
                </w:r>
              </w:sdtContent>
            </w:sdt>
            <w:r w:rsidR="00692703" w:rsidRPr="00B40365">
              <w:rPr>
                <w:color w:val="auto"/>
              </w:rPr>
              <w:t xml:space="preserve"> </w:t>
            </w:r>
            <w:r w:rsidRPr="00B40365">
              <w:rPr>
                <w:color w:val="auto"/>
              </w:rPr>
              <w:t>07</w:t>
            </w:r>
            <w:r w:rsidR="00CD51FC">
              <w:rPr>
                <w:color w:val="auto"/>
              </w:rPr>
              <w:t>468 487 958</w:t>
            </w:r>
          </w:p>
          <w:p w14:paraId="099F6EBB" w14:textId="6F6A9560" w:rsidR="00692703" w:rsidRPr="00B40365" w:rsidRDefault="00CD51FC" w:rsidP="00913946">
            <w:pPr>
              <w:pStyle w:val="ContactInfoEmphasis"/>
              <w:contextualSpacing w:val="0"/>
              <w:rPr>
                <w:color w:val="auto"/>
              </w:rPr>
            </w:pPr>
            <w:r>
              <w:rPr>
                <w:color w:val="auto"/>
              </w:rPr>
              <w:t>zakirpatel20</w:t>
            </w:r>
            <w:r w:rsidR="0034330C">
              <w:rPr>
                <w:color w:val="auto"/>
              </w:rPr>
              <w:t>@hotmail.co</w:t>
            </w:r>
            <w:r>
              <w:rPr>
                <w:color w:val="auto"/>
              </w:rPr>
              <w:t>m</w:t>
            </w:r>
            <w:r w:rsidR="00692703" w:rsidRPr="00B40365">
              <w:rPr>
                <w:color w:val="auto"/>
              </w:rPr>
              <w:t xml:space="preserve"> </w:t>
            </w:r>
          </w:p>
        </w:tc>
      </w:tr>
      <w:tr w:rsidR="009571D8" w:rsidRPr="00CF1A49" w14:paraId="6C2A1496" w14:textId="77777777" w:rsidTr="00692703">
        <w:tc>
          <w:tcPr>
            <w:tcW w:w="9360" w:type="dxa"/>
            <w:tcMar>
              <w:top w:w="432" w:type="dxa"/>
            </w:tcMar>
          </w:tcPr>
          <w:p w14:paraId="5A78ED07" w14:textId="7544F7F5" w:rsidR="003D1CAE" w:rsidRPr="009B236A" w:rsidRDefault="003D1CAE" w:rsidP="009B236A">
            <w:pPr>
              <w:contextualSpacing w:val="0"/>
              <w:jc w:val="center"/>
              <w:rPr>
                <w:b/>
                <w:bCs/>
              </w:rPr>
            </w:pPr>
            <w:r w:rsidRPr="003D1CAE">
              <w:rPr>
                <w:b/>
                <w:bCs/>
              </w:rPr>
              <w:t>Positive and versatile, seeking the opportunity to expand my knowledge, skills, and experience.</w:t>
            </w:r>
          </w:p>
        </w:tc>
      </w:tr>
    </w:tbl>
    <w:p w14:paraId="25649FAD" w14:textId="77777777" w:rsidR="004E01EB" w:rsidRPr="00CF1A49" w:rsidRDefault="0000000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F64D837C5BD146228E7215ED39C4BA7E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5ABDA188" w14:textId="77777777" w:rsidTr="00D66A52">
        <w:tc>
          <w:tcPr>
            <w:tcW w:w="9355" w:type="dxa"/>
          </w:tcPr>
          <w:p w14:paraId="2957773F" w14:textId="5C386ECD" w:rsidR="00E862B2" w:rsidRPr="00CF1A49" w:rsidRDefault="00CD51FC" w:rsidP="00E862B2">
            <w:pPr>
              <w:pStyle w:val="Heading3"/>
              <w:contextualSpacing w:val="0"/>
            </w:pPr>
            <w:r>
              <w:t>January</w:t>
            </w:r>
            <w:r w:rsidR="00E862B2">
              <w:t xml:space="preserve"> </w:t>
            </w:r>
            <w:r>
              <w:t>31</w:t>
            </w:r>
            <w:r w:rsidRPr="00CD51FC">
              <w:rPr>
                <w:vertAlign w:val="superscript"/>
              </w:rPr>
              <w:t>st</w:t>
            </w:r>
            <w:r w:rsidR="00E862B2">
              <w:t xml:space="preserve"> 202</w:t>
            </w:r>
            <w:r>
              <w:t>2</w:t>
            </w:r>
            <w:r w:rsidR="00E862B2">
              <w:t xml:space="preserve"> - CURRENT</w:t>
            </w:r>
          </w:p>
          <w:p w14:paraId="103E3F58" w14:textId="205DDAAD" w:rsidR="00E862B2" w:rsidRPr="004A2676" w:rsidRDefault="00E862B2" w:rsidP="00085A0E">
            <w:pPr>
              <w:pStyle w:val="Heading2"/>
              <w:contextualSpacing w:val="0"/>
              <w:rPr>
                <w:rFonts w:ascii="72" w:eastAsia="Times New Roman" w:hAnsi="72" w:cs="72"/>
                <w:color w:val="32363A"/>
                <w:sz w:val="18"/>
                <w:szCs w:val="18"/>
                <w:lang w:val="en-GB" w:eastAsia="en-GB"/>
              </w:rPr>
            </w:pPr>
            <w:r>
              <w:rPr>
                <w:color w:val="auto"/>
              </w:rPr>
              <w:t>ACCOUNTS PAYABALE Specialist</w:t>
            </w:r>
            <w:r w:rsidRPr="00B40365">
              <w:rPr>
                <w:color w:val="auto"/>
              </w:rPr>
              <w:t>,</w:t>
            </w:r>
            <w:r>
              <w:rPr>
                <w:color w:val="auto"/>
              </w:rPr>
              <w:t xml:space="preserve"> </w:t>
            </w:r>
            <w:r>
              <w:rPr>
                <w:b w:val="0"/>
                <w:color w:val="auto"/>
              </w:rPr>
              <w:t>EG GROUP</w:t>
            </w:r>
          </w:p>
          <w:p w14:paraId="0282AA9D" w14:textId="2C28BD71" w:rsidR="00E862B2" w:rsidRPr="00085A0E" w:rsidRDefault="00E862B2" w:rsidP="00085A0E">
            <w:pPr>
              <w:numPr>
                <w:ilvl w:val="0"/>
                <w:numId w:val="24"/>
              </w:numPr>
              <w:shd w:val="clear" w:color="auto" w:fill="FFFFFF"/>
              <w:spacing w:before="100" w:beforeAutospacing="1" w:after="100" w:afterAutospacing="1"/>
              <w:rPr>
                <w:rFonts w:ascii="72" w:eastAsia="Times New Roman" w:hAnsi="72" w:cs="72"/>
                <w:color w:val="32363A"/>
                <w:sz w:val="18"/>
                <w:szCs w:val="18"/>
                <w:lang w:val="en-GB" w:eastAsia="en-GB"/>
              </w:rPr>
            </w:pPr>
            <w:r w:rsidRPr="004A2676">
              <w:rPr>
                <w:rFonts w:ascii="Calibri" w:eastAsia="Times New Roman" w:hAnsi="Calibri" w:cs="Calibri"/>
                <w:color w:val="32363A"/>
                <w:shd w:val="clear" w:color="auto" w:fill="FFFFFF"/>
                <w:lang w:val="en-GB" w:eastAsia="en-GB"/>
              </w:rPr>
              <w:t>Posting invoices / credit notes per business requests and ensuring they are coded correctly in the accounting system</w:t>
            </w:r>
          </w:p>
          <w:p w14:paraId="69D80786" w14:textId="77777777" w:rsidR="00E862B2" w:rsidRPr="004A2676" w:rsidRDefault="00E862B2" w:rsidP="00085A0E">
            <w:pPr>
              <w:numPr>
                <w:ilvl w:val="0"/>
                <w:numId w:val="24"/>
              </w:numPr>
              <w:shd w:val="clear" w:color="auto" w:fill="FFFFFF"/>
              <w:spacing w:before="100" w:beforeAutospacing="1" w:after="100" w:afterAutospacing="1"/>
              <w:rPr>
                <w:rFonts w:ascii="72" w:eastAsia="Times New Roman" w:hAnsi="72" w:cs="72"/>
                <w:color w:val="32363A"/>
                <w:sz w:val="18"/>
                <w:szCs w:val="18"/>
                <w:lang w:val="en-GB" w:eastAsia="en-GB"/>
              </w:rPr>
            </w:pPr>
            <w:r w:rsidRPr="004A2676">
              <w:rPr>
                <w:rFonts w:ascii="Calibri" w:eastAsia="Times New Roman" w:hAnsi="Calibri" w:cs="Calibri"/>
                <w:color w:val="32363A"/>
                <w:shd w:val="clear" w:color="auto" w:fill="FFFFFF"/>
                <w:lang w:val="en-GB" w:eastAsia="en-GB"/>
              </w:rPr>
              <w:t>Reconciliation, Payments and Controls (RPC)</w:t>
            </w:r>
          </w:p>
          <w:p w14:paraId="50E90843" w14:textId="77777777" w:rsidR="00E862B2" w:rsidRPr="004A2676" w:rsidRDefault="00E862B2" w:rsidP="00085A0E">
            <w:pPr>
              <w:numPr>
                <w:ilvl w:val="0"/>
                <w:numId w:val="24"/>
              </w:numPr>
              <w:shd w:val="clear" w:color="auto" w:fill="FFFFFF"/>
              <w:spacing w:before="100" w:beforeAutospacing="1" w:after="100" w:afterAutospacing="1"/>
              <w:rPr>
                <w:rFonts w:ascii="72" w:eastAsia="Times New Roman" w:hAnsi="72" w:cs="72"/>
                <w:color w:val="32363A"/>
                <w:sz w:val="18"/>
                <w:szCs w:val="18"/>
                <w:lang w:val="en-GB" w:eastAsia="en-GB"/>
              </w:rPr>
            </w:pPr>
            <w:r w:rsidRPr="004A2676">
              <w:rPr>
                <w:rFonts w:ascii="Calibri" w:eastAsia="Times New Roman" w:hAnsi="Calibri" w:cs="Calibri"/>
                <w:color w:val="32363A"/>
                <w:shd w:val="clear" w:color="auto" w:fill="FFFFFF"/>
                <w:lang w:val="en-GB" w:eastAsia="en-GB"/>
              </w:rPr>
              <w:t>Balance sheet account reconciliation</w:t>
            </w:r>
          </w:p>
          <w:p w14:paraId="16EED253" w14:textId="77777777" w:rsidR="00E862B2" w:rsidRPr="004A2676" w:rsidRDefault="00E862B2" w:rsidP="00085A0E">
            <w:pPr>
              <w:numPr>
                <w:ilvl w:val="0"/>
                <w:numId w:val="24"/>
              </w:numPr>
              <w:shd w:val="clear" w:color="auto" w:fill="FFFFFF"/>
              <w:spacing w:before="100" w:beforeAutospacing="1" w:after="100" w:afterAutospacing="1"/>
              <w:rPr>
                <w:rFonts w:ascii="72" w:eastAsia="Times New Roman" w:hAnsi="72" w:cs="72"/>
                <w:color w:val="32363A"/>
                <w:sz w:val="18"/>
                <w:szCs w:val="18"/>
                <w:lang w:val="en-GB" w:eastAsia="en-GB"/>
              </w:rPr>
            </w:pPr>
            <w:r w:rsidRPr="004A2676">
              <w:rPr>
                <w:rFonts w:ascii="Calibri" w:eastAsia="Times New Roman" w:hAnsi="Calibri" w:cs="Calibri"/>
                <w:color w:val="32363A"/>
                <w:shd w:val="clear" w:color="auto" w:fill="FFFFFF"/>
                <w:lang w:val="en-GB" w:eastAsia="en-GB"/>
              </w:rPr>
              <w:t>Preparation of monthly supplier statement reconciliations</w:t>
            </w:r>
          </w:p>
          <w:p w14:paraId="32F0BE07" w14:textId="66191EA2" w:rsidR="00E862B2" w:rsidRPr="00085A0E" w:rsidRDefault="00E862B2" w:rsidP="00085A0E">
            <w:pPr>
              <w:numPr>
                <w:ilvl w:val="0"/>
                <w:numId w:val="24"/>
              </w:numPr>
              <w:shd w:val="clear" w:color="auto" w:fill="FFFFFF"/>
              <w:spacing w:before="100" w:beforeAutospacing="1" w:after="100" w:afterAutospacing="1"/>
              <w:rPr>
                <w:rFonts w:ascii="72" w:eastAsia="Times New Roman" w:hAnsi="72" w:cs="72"/>
                <w:color w:val="32363A"/>
                <w:sz w:val="18"/>
                <w:szCs w:val="18"/>
                <w:lang w:val="en-GB" w:eastAsia="en-GB"/>
              </w:rPr>
            </w:pPr>
            <w:r w:rsidRPr="004A2676">
              <w:rPr>
                <w:rFonts w:ascii="Calibri" w:eastAsia="Times New Roman" w:hAnsi="Calibri" w:cs="Calibri"/>
                <w:color w:val="32363A"/>
                <w:shd w:val="clear" w:color="auto" w:fill="FFFFFF"/>
                <w:lang w:val="en-GB" w:eastAsia="en-GB"/>
              </w:rPr>
              <w:t>Monitoring of month end activities for accounts payable</w:t>
            </w:r>
            <w:r w:rsidRPr="00085A0E">
              <w:rPr>
                <w:rFonts w:ascii="Calibri" w:eastAsia="Times New Roman" w:hAnsi="Calibri" w:cs="Calibri"/>
                <w:color w:val="32363A"/>
                <w:shd w:val="clear" w:color="auto" w:fill="FFFFFF"/>
                <w:lang w:val="en-GB" w:eastAsia="en-GB"/>
              </w:rPr>
              <w:t xml:space="preserve"> </w:t>
            </w:r>
          </w:p>
          <w:p w14:paraId="58B6D920" w14:textId="77777777" w:rsidR="00E862B2" w:rsidRPr="004A2676" w:rsidRDefault="00E862B2" w:rsidP="00085A0E">
            <w:pPr>
              <w:numPr>
                <w:ilvl w:val="0"/>
                <w:numId w:val="24"/>
              </w:numPr>
              <w:shd w:val="clear" w:color="auto" w:fill="FFFFFF"/>
              <w:spacing w:before="100" w:beforeAutospacing="1" w:after="100" w:afterAutospacing="1"/>
              <w:rPr>
                <w:rFonts w:ascii="72" w:eastAsia="Times New Roman" w:hAnsi="72" w:cs="72"/>
                <w:color w:val="32363A"/>
                <w:sz w:val="18"/>
                <w:szCs w:val="18"/>
                <w:lang w:val="en-GB" w:eastAsia="en-GB"/>
              </w:rPr>
            </w:pPr>
            <w:r w:rsidRPr="004A2676">
              <w:rPr>
                <w:rFonts w:ascii="Calibri" w:eastAsia="Times New Roman" w:hAnsi="Calibri" w:cs="Calibri"/>
                <w:color w:val="32363A"/>
                <w:shd w:val="clear" w:color="auto" w:fill="FFFFFF"/>
                <w:lang w:val="en-GB" w:eastAsia="en-GB"/>
              </w:rPr>
              <w:t>Communicating and liaising with suppliers to resolve any invoicing, payment or other queries</w:t>
            </w:r>
          </w:p>
          <w:p w14:paraId="6C8E82DF" w14:textId="77777777" w:rsidR="00E862B2" w:rsidRPr="004A2676" w:rsidRDefault="00E862B2" w:rsidP="00085A0E">
            <w:pPr>
              <w:numPr>
                <w:ilvl w:val="0"/>
                <w:numId w:val="24"/>
              </w:numPr>
              <w:shd w:val="clear" w:color="auto" w:fill="FFFFFF"/>
              <w:spacing w:before="100" w:beforeAutospacing="1" w:after="100" w:afterAutospacing="1"/>
              <w:rPr>
                <w:rFonts w:ascii="72" w:eastAsia="Times New Roman" w:hAnsi="72" w:cs="72"/>
                <w:color w:val="32363A"/>
                <w:sz w:val="18"/>
                <w:szCs w:val="18"/>
                <w:lang w:val="en-GB" w:eastAsia="en-GB"/>
              </w:rPr>
            </w:pPr>
            <w:r w:rsidRPr="004A2676">
              <w:rPr>
                <w:rFonts w:ascii="Calibri" w:eastAsia="Times New Roman" w:hAnsi="Calibri" w:cs="Calibri"/>
                <w:color w:val="32363A"/>
                <w:shd w:val="clear" w:color="auto" w:fill="FFFFFF"/>
                <w:lang w:val="en-GB" w:eastAsia="en-GB"/>
              </w:rPr>
              <w:t>Support to clients, vendors</w:t>
            </w:r>
          </w:p>
          <w:p w14:paraId="4CD4D632" w14:textId="4DCA9792" w:rsidR="00E862B2" w:rsidRPr="00085A0E" w:rsidRDefault="00E862B2" w:rsidP="00A360B0">
            <w:pPr>
              <w:numPr>
                <w:ilvl w:val="0"/>
                <w:numId w:val="24"/>
              </w:numPr>
              <w:shd w:val="clear" w:color="auto" w:fill="FFFFFF"/>
              <w:spacing w:before="100" w:beforeAutospacing="1" w:after="100" w:afterAutospacing="1"/>
              <w:rPr>
                <w:rFonts w:ascii="72" w:eastAsia="Times New Roman" w:hAnsi="72" w:cs="72"/>
                <w:color w:val="32363A"/>
                <w:sz w:val="18"/>
                <w:szCs w:val="18"/>
                <w:lang w:val="en-GB" w:eastAsia="en-GB"/>
              </w:rPr>
            </w:pPr>
            <w:r w:rsidRPr="00085A0E">
              <w:rPr>
                <w:rFonts w:ascii="Calibri" w:eastAsia="Times New Roman" w:hAnsi="Calibri" w:cs="Calibri"/>
                <w:color w:val="32363A"/>
                <w:shd w:val="clear" w:color="auto" w:fill="FFFFFF"/>
                <w:lang w:val="en-GB" w:eastAsia="en-GB"/>
              </w:rPr>
              <w:t>Communicating and liaising with suppliers to resolve any invoicing, payment or other querie</w:t>
            </w:r>
            <w:r w:rsidR="00085A0E">
              <w:rPr>
                <w:rFonts w:ascii="Calibri" w:eastAsia="Times New Roman" w:hAnsi="Calibri" w:cs="Calibri"/>
                <w:color w:val="32363A"/>
                <w:shd w:val="clear" w:color="auto" w:fill="FFFFFF"/>
                <w:lang w:val="en-GB" w:eastAsia="en-GB"/>
              </w:rPr>
              <w:t>s</w:t>
            </w:r>
          </w:p>
          <w:p w14:paraId="518EABC3" w14:textId="22A9F317" w:rsidR="00E862B2" w:rsidRPr="00C45A19" w:rsidRDefault="00E862B2" w:rsidP="00085A0E">
            <w:pPr>
              <w:numPr>
                <w:ilvl w:val="0"/>
                <w:numId w:val="24"/>
              </w:numPr>
              <w:shd w:val="clear" w:color="auto" w:fill="FFFFFF"/>
              <w:spacing w:before="100" w:beforeAutospacing="1" w:after="100" w:afterAutospacing="1"/>
              <w:rPr>
                <w:rFonts w:ascii="72" w:eastAsia="Times New Roman" w:hAnsi="72" w:cs="72"/>
                <w:color w:val="32363A"/>
                <w:sz w:val="18"/>
                <w:szCs w:val="18"/>
                <w:lang w:val="en-GB" w:eastAsia="en-GB"/>
              </w:rPr>
            </w:pPr>
            <w:r w:rsidRPr="004A2676">
              <w:rPr>
                <w:rFonts w:ascii="Calibri" w:eastAsia="Times New Roman" w:hAnsi="Calibri" w:cs="Calibri"/>
                <w:color w:val="32363A"/>
                <w:shd w:val="clear" w:color="auto" w:fill="FFFFFF"/>
                <w:lang w:val="en-GB" w:eastAsia="en-GB"/>
              </w:rPr>
              <w:t>Liaising with the broader finance team and Team Leader to provide regular updated on daily/weekly and Monthly activities</w:t>
            </w:r>
          </w:p>
          <w:p w14:paraId="0A968A14" w14:textId="70EBF99C" w:rsidR="00111DD5" w:rsidRPr="00CF1A49" w:rsidRDefault="00CD51FC" w:rsidP="00111DD5">
            <w:pPr>
              <w:pStyle w:val="Heading3"/>
              <w:contextualSpacing w:val="0"/>
            </w:pPr>
            <w:r>
              <w:t>november</w:t>
            </w:r>
            <w:r w:rsidR="00AD73EF">
              <w:t xml:space="preserve"> 20</w:t>
            </w:r>
            <w:r>
              <w:t>14</w:t>
            </w:r>
            <w:r w:rsidR="00111DD5">
              <w:t xml:space="preserve"> </w:t>
            </w:r>
            <w:r w:rsidR="00AD73EF">
              <w:t>–</w:t>
            </w:r>
            <w:r w:rsidR="00111DD5">
              <w:t xml:space="preserve"> </w:t>
            </w:r>
            <w:r w:rsidR="003F207A">
              <w:t>december</w:t>
            </w:r>
            <w:r w:rsidR="00AD73EF">
              <w:t xml:space="preserve"> 20</w:t>
            </w:r>
            <w:r w:rsidR="003F207A">
              <w:t>21</w:t>
            </w:r>
          </w:p>
          <w:p w14:paraId="4C3BEA8C" w14:textId="7B56CF70" w:rsidR="00111DD5" w:rsidRDefault="00CD51FC" w:rsidP="00111DD5">
            <w:pPr>
              <w:pStyle w:val="Heading2"/>
              <w:contextualSpacing w:val="0"/>
              <w:rPr>
                <w:b w:val="0"/>
                <w:color w:val="auto"/>
              </w:rPr>
            </w:pPr>
            <w:r>
              <w:rPr>
                <w:color w:val="auto"/>
              </w:rPr>
              <w:t>warehouse operative</w:t>
            </w:r>
            <w:r w:rsidR="00111DD5" w:rsidRPr="00B40365">
              <w:rPr>
                <w:color w:val="auto"/>
              </w:rPr>
              <w:t>,</w:t>
            </w:r>
            <w:r w:rsidR="00111DD5">
              <w:rPr>
                <w:color w:val="auto"/>
              </w:rPr>
              <w:t xml:space="preserve"> </w:t>
            </w:r>
            <w:r w:rsidRPr="00CD51FC">
              <w:rPr>
                <w:b w:val="0"/>
                <w:bCs/>
                <w:color w:val="auto"/>
              </w:rPr>
              <w:t>khanjra international foods ltd</w:t>
            </w:r>
          </w:p>
          <w:p w14:paraId="0B184583" w14:textId="77777777" w:rsidR="00CD51FC" w:rsidRP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 w:rsidRPr="00CD51FC">
              <w:t>Delegating warehouse duties and encouraging staff development and motivation as the assigned Team Leader.</w:t>
            </w:r>
          </w:p>
          <w:p w14:paraId="060A9138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Playing a key role in supporting store colleagues by ensuring orders are assembled correctly and in a timely manner.</w:t>
            </w:r>
          </w:p>
          <w:p w14:paraId="5E71BED3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 xml:space="preserve">Ensuring ongoing adherence and compliance to strict health and safety policy at all times. </w:t>
            </w:r>
          </w:p>
          <w:p w14:paraId="4CB2884E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Maintaining product availability to enable customers to purchase the products they want, when they want.</w:t>
            </w:r>
          </w:p>
          <w:p w14:paraId="78240880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Supported and adhered to instructions implemented by management and consistently met and exceeded all targets by working efficiently, accurately and safely.</w:t>
            </w:r>
          </w:p>
          <w:p w14:paraId="1967137C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Playing a key part in supporting customers to purchase products and suggesting alternatives.</w:t>
            </w:r>
          </w:p>
          <w:p w14:paraId="22632EA0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Advertising and selling new products within the industry.</w:t>
            </w:r>
          </w:p>
          <w:p w14:paraId="7777D465" w14:textId="77777777" w:rsidR="00CD51FC" w:rsidRDefault="00CD51FC" w:rsidP="00CD51FC">
            <w:pPr>
              <w:pStyle w:val="ListParagraph"/>
            </w:pPr>
          </w:p>
          <w:p w14:paraId="11D19BC0" w14:textId="5BD4BB50" w:rsidR="00111DD5" w:rsidRPr="00CF1A49" w:rsidRDefault="00CD51FC" w:rsidP="00111DD5">
            <w:pPr>
              <w:pStyle w:val="Heading3"/>
              <w:contextualSpacing w:val="0"/>
            </w:pPr>
            <w:r>
              <w:t>january 2013 – october 2014</w:t>
            </w:r>
            <w:r w:rsidR="00AD73EF">
              <w:t xml:space="preserve"> </w:t>
            </w:r>
          </w:p>
          <w:p w14:paraId="3150D39E" w14:textId="7AD2EA79" w:rsidR="00111DD5" w:rsidRDefault="00CD51FC" w:rsidP="00111DD5">
            <w:pPr>
              <w:pStyle w:val="Heading2"/>
              <w:contextualSpacing w:val="0"/>
              <w:rPr>
                <w:b w:val="0"/>
                <w:color w:val="auto"/>
              </w:rPr>
            </w:pPr>
            <w:r>
              <w:rPr>
                <w:color w:val="auto"/>
              </w:rPr>
              <w:t>fast food business owner</w:t>
            </w:r>
            <w:r w:rsidR="00111DD5" w:rsidRPr="00B40365">
              <w:rPr>
                <w:color w:val="auto"/>
              </w:rPr>
              <w:t>,</w:t>
            </w:r>
            <w:r w:rsidR="00111DD5">
              <w:rPr>
                <w:color w:val="auto"/>
              </w:rPr>
              <w:t xml:space="preserve"> </w:t>
            </w:r>
            <w:r w:rsidRPr="00CD51FC">
              <w:rPr>
                <w:b w:val="0"/>
                <w:bCs/>
                <w:color w:val="auto"/>
              </w:rPr>
              <w:t>accrington</w:t>
            </w:r>
          </w:p>
          <w:p w14:paraId="0528C511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 xml:space="preserve">Consistently achieved top sales during the period of operation. Ranked one of the top businesses in </w:t>
            </w:r>
            <w:proofErr w:type="spellStart"/>
            <w:r>
              <w:t>Hyndburn</w:t>
            </w:r>
            <w:proofErr w:type="spellEnd"/>
            <w:r>
              <w:t>.</w:t>
            </w:r>
          </w:p>
          <w:p w14:paraId="081CC1F8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lastRenderedPageBreak/>
              <w:t>Managed performance, sales and training of 3 employees. Created sustainable accountability and motivation with employees by setting performance bonuses and in-store promotions.</w:t>
            </w:r>
          </w:p>
          <w:p w14:paraId="524A01B0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Produced high level of Customer satisfaction with virtually zero comebacks or complaints.</w:t>
            </w:r>
          </w:p>
          <w:p w14:paraId="7C2F986C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Performed inventory control, ordering and purchasing.</w:t>
            </w:r>
          </w:p>
          <w:p w14:paraId="48F75F1F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Developed and implemented new sales strategies to increase business.</w:t>
            </w:r>
          </w:p>
          <w:p w14:paraId="5508F3B7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Door to door leafleting in all weather conditions.</w:t>
            </w:r>
          </w:p>
          <w:p w14:paraId="537A89F2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Manage cost controls, budgeting, staffing level and development.</w:t>
            </w:r>
          </w:p>
          <w:p w14:paraId="1F0AFA48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Introduced new sales tools and marketing collateral to increase sales year-over-year.</w:t>
            </w:r>
          </w:p>
          <w:p w14:paraId="03306F2E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Designed food menus that captured attention and a loyal customer base.</w:t>
            </w:r>
          </w:p>
          <w:p w14:paraId="4E34E863" w14:textId="77777777" w:rsidR="00CD51FC" w:rsidRPr="00AD73EF" w:rsidRDefault="00CD51FC" w:rsidP="00CD51FC"/>
          <w:p w14:paraId="204E79F4" w14:textId="165504DC" w:rsidR="001D0BF1" w:rsidRPr="00CF1A49" w:rsidRDefault="00CD51FC" w:rsidP="001D0BF1">
            <w:pPr>
              <w:pStyle w:val="Heading3"/>
              <w:contextualSpacing w:val="0"/>
            </w:pPr>
            <w:r>
              <w:t xml:space="preserve">march </w:t>
            </w:r>
            <w:r w:rsidR="00AD73EF">
              <w:t>20</w:t>
            </w:r>
            <w:r>
              <w:t>16 – december 2016</w:t>
            </w:r>
          </w:p>
          <w:p w14:paraId="0D409F2B" w14:textId="4F1D1DC4" w:rsidR="00AD73EF" w:rsidRDefault="00CD51FC" w:rsidP="00AD73EF">
            <w:pPr>
              <w:pStyle w:val="Heading2"/>
              <w:contextualSpacing w:val="0"/>
              <w:rPr>
                <w:b w:val="0"/>
                <w:color w:val="auto"/>
              </w:rPr>
            </w:pPr>
            <w:r>
              <w:rPr>
                <w:color w:val="auto"/>
              </w:rPr>
              <w:t>vehicle collection driver</w:t>
            </w:r>
            <w:r w:rsidR="00AD73EF" w:rsidRPr="00B40365">
              <w:rPr>
                <w:color w:val="auto"/>
              </w:rPr>
              <w:t>,</w:t>
            </w:r>
            <w:r w:rsidR="00AD73EF">
              <w:rPr>
                <w:color w:val="auto"/>
              </w:rPr>
              <w:t xml:space="preserve"> </w:t>
            </w:r>
            <w:r>
              <w:rPr>
                <w:b w:val="0"/>
                <w:color w:val="auto"/>
              </w:rPr>
              <w:t>bca logistics</w:t>
            </w:r>
          </w:p>
          <w:p w14:paraId="679EF0A4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 xml:space="preserve">Collected Vehicles from all over the UK. </w:t>
            </w:r>
          </w:p>
          <w:p w14:paraId="5782C02F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Dropped off to businesses, owners and auctions.</w:t>
            </w:r>
          </w:p>
          <w:p w14:paraId="4E13A789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Checking for vehicle damage before and after drop off</w:t>
            </w:r>
          </w:p>
          <w:p w14:paraId="630F1227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Delivered exceptional customer service.</w:t>
            </w:r>
          </w:p>
          <w:p w14:paraId="543844C6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Voted 4 times ‘driver of the month’.</w:t>
            </w:r>
          </w:p>
          <w:p w14:paraId="0DB33B45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Regular car cleaning, maintaining to meet customer’s and company’s demands.</w:t>
            </w:r>
          </w:p>
          <w:p w14:paraId="2FF589A7" w14:textId="77777777" w:rsidR="00CD51FC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Driving for long hours on a regular basis.</w:t>
            </w:r>
          </w:p>
          <w:p w14:paraId="63B2BB05" w14:textId="159128F5" w:rsidR="00B40365" w:rsidRPr="00CF1A49" w:rsidRDefault="00CD51FC" w:rsidP="00CD51FC">
            <w:pPr>
              <w:pStyle w:val="ListParagraph"/>
              <w:numPr>
                <w:ilvl w:val="0"/>
                <w:numId w:val="14"/>
              </w:numPr>
            </w:pPr>
            <w:r>
              <w:t>Always drove within the legal rules and regulations of the road.</w:t>
            </w:r>
          </w:p>
        </w:tc>
      </w:tr>
      <w:tr w:rsidR="00F61DF9" w:rsidRPr="00CF1A49" w14:paraId="38A3C65D" w14:textId="77777777" w:rsidTr="00F61DF9">
        <w:tc>
          <w:tcPr>
            <w:tcW w:w="9355" w:type="dxa"/>
            <w:tcMar>
              <w:top w:w="216" w:type="dxa"/>
            </w:tcMar>
          </w:tcPr>
          <w:p w14:paraId="78142A32" w14:textId="027E4D75" w:rsidR="00D8411A" w:rsidRPr="00AD45A2" w:rsidRDefault="00D8411A" w:rsidP="00AD45A2">
            <w:pPr>
              <w:pStyle w:val="Heading2"/>
              <w:contextualSpacing w:val="0"/>
              <w:rPr>
                <w:b w:val="0"/>
                <w:color w:val="auto"/>
              </w:rPr>
            </w:pPr>
          </w:p>
        </w:tc>
      </w:tr>
    </w:tbl>
    <w:sdt>
      <w:sdtPr>
        <w:alias w:val="Education:"/>
        <w:tag w:val="Education:"/>
        <w:id w:val="-1908763273"/>
        <w:placeholder>
          <w:docPart w:val="D51380C2EB8044778EC5AB6DC0C60BEC"/>
        </w:placeholder>
        <w:temporary/>
        <w:showingPlcHdr/>
        <w15:appearance w15:val="hidden"/>
      </w:sdtPr>
      <w:sdtContent>
        <w:p w14:paraId="7DFD9D8C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2F40A7B2" w14:textId="77777777" w:rsidTr="003A4E7D">
        <w:tc>
          <w:tcPr>
            <w:tcW w:w="9290" w:type="dxa"/>
          </w:tcPr>
          <w:p w14:paraId="0591F3CE" w14:textId="5B84FF84" w:rsidR="001D0BF1" w:rsidRPr="00CF1A49" w:rsidRDefault="002854E8" w:rsidP="001D0BF1">
            <w:pPr>
              <w:pStyle w:val="Heading3"/>
              <w:contextualSpacing w:val="0"/>
            </w:pPr>
            <w:r>
              <w:t>20</w:t>
            </w:r>
            <w:r w:rsidR="00BC71B2">
              <w:t>14</w:t>
            </w:r>
            <w:r w:rsidR="00553A13">
              <w:t xml:space="preserve"> - 20</w:t>
            </w:r>
            <w:r w:rsidR="00BC71B2">
              <w:t>15</w:t>
            </w:r>
          </w:p>
          <w:p w14:paraId="7EF29329" w14:textId="2C0CDF6C" w:rsidR="002854E8" w:rsidRPr="00553A13" w:rsidRDefault="003060D8" w:rsidP="00553A13">
            <w:pPr>
              <w:tabs>
                <w:tab w:val="left" w:pos="5055"/>
              </w:tabs>
              <w:spacing w:line="276" w:lineRule="auto"/>
              <w:rPr>
                <w:rFonts w:eastAsiaTheme="majorEastAsia" w:cstheme="majorBidi"/>
                <w:b/>
                <w:caps/>
                <w:color w:val="auto"/>
                <w:sz w:val="26"/>
                <w:szCs w:val="26"/>
              </w:rPr>
            </w:pPr>
            <w:r>
              <w:rPr>
                <w:rFonts w:eastAsiaTheme="majorEastAsia" w:cstheme="majorBidi"/>
                <w:b/>
                <w:caps/>
                <w:color w:val="auto"/>
                <w:sz w:val="26"/>
                <w:szCs w:val="26"/>
              </w:rPr>
              <w:t>business management</w:t>
            </w:r>
            <w:r w:rsidR="001D0BF1" w:rsidRPr="002854E8">
              <w:rPr>
                <w:color w:val="auto"/>
              </w:rPr>
              <w:t xml:space="preserve">, </w:t>
            </w:r>
            <w:r w:rsidRPr="003060D8"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</w:rPr>
              <w:t>blackburn college</w:t>
            </w:r>
          </w:p>
          <w:p w14:paraId="348FF0EE" w14:textId="446E911A" w:rsidR="00FC0B22" w:rsidRDefault="00FC0B22" w:rsidP="00DF0A07"/>
          <w:p w14:paraId="1604D4A8" w14:textId="11423F52" w:rsidR="00553A13" w:rsidRPr="00CF1A49" w:rsidRDefault="00553A13" w:rsidP="00553A13">
            <w:pPr>
              <w:pStyle w:val="Heading3"/>
              <w:contextualSpacing w:val="0"/>
            </w:pPr>
            <w:r>
              <w:t>20</w:t>
            </w:r>
            <w:r w:rsidR="00BC71B2">
              <w:t>13</w:t>
            </w:r>
            <w:r>
              <w:t xml:space="preserve"> - 20</w:t>
            </w:r>
            <w:r w:rsidR="00BC71B2">
              <w:t>14</w:t>
            </w:r>
          </w:p>
          <w:p w14:paraId="525F004E" w14:textId="723BFB71" w:rsidR="00553A13" w:rsidRDefault="003060D8" w:rsidP="00553A13">
            <w:pPr>
              <w:tabs>
                <w:tab w:val="left" w:pos="5055"/>
              </w:tabs>
              <w:spacing w:line="276" w:lineRule="auto"/>
              <w:rPr>
                <w:rStyle w:val="SubtleReference"/>
                <w:rFonts w:eastAsiaTheme="majorEastAsia" w:cstheme="majorBidi"/>
                <w:caps/>
                <w:sz w:val="26"/>
                <w:szCs w:val="26"/>
              </w:rPr>
            </w:pPr>
            <w:r>
              <w:rPr>
                <w:rFonts w:eastAsiaTheme="majorEastAsia" w:cstheme="majorBidi"/>
                <w:b/>
                <w:caps/>
                <w:color w:val="auto"/>
                <w:sz w:val="26"/>
                <w:szCs w:val="26"/>
              </w:rPr>
              <w:t>lean management</w:t>
            </w:r>
            <w:r w:rsidR="00553A13" w:rsidRPr="002854E8">
              <w:rPr>
                <w:color w:val="auto"/>
              </w:rPr>
              <w:t xml:space="preserve">, </w:t>
            </w:r>
            <w:r w:rsidRPr="003060D8"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</w:rPr>
              <w:t>blackburn college</w:t>
            </w:r>
          </w:p>
          <w:p w14:paraId="399AAB32" w14:textId="77777777" w:rsidR="00553A13" w:rsidRDefault="00553A13" w:rsidP="00553A13">
            <w:pPr>
              <w:tabs>
                <w:tab w:val="left" w:pos="5055"/>
              </w:tabs>
              <w:spacing w:line="276" w:lineRule="auto"/>
              <w:rPr>
                <w:rStyle w:val="SubtleReference"/>
                <w:rFonts w:eastAsiaTheme="majorEastAsia" w:cstheme="majorBidi"/>
                <w:caps/>
                <w:sz w:val="26"/>
                <w:szCs w:val="26"/>
              </w:rPr>
            </w:pPr>
          </w:p>
          <w:p w14:paraId="41A47D71" w14:textId="2B7D357F" w:rsidR="00553A13" w:rsidRPr="00CF1A49" w:rsidRDefault="00553A13" w:rsidP="00553A13">
            <w:pPr>
              <w:pStyle w:val="Heading3"/>
              <w:contextualSpacing w:val="0"/>
            </w:pPr>
            <w:r>
              <w:t>20</w:t>
            </w:r>
            <w:r w:rsidR="00BC71B2">
              <w:t>08</w:t>
            </w:r>
            <w:r>
              <w:t xml:space="preserve"> - 201</w:t>
            </w:r>
            <w:r w:rsidR="00BC71B2">
              <w:t>3</w:t>
            </w:r>
          </w:p>
          <w:p w14:paraId="5E6D2946" w14:textId="5802317D" w:rsidR="00553A13" w:rsidRDefault="003060D8" w:rsidP="00553A13">
            <w:pPr>
              <w:tabs>
                <w:tab w:val="left" w:pos="5055"/>
              </w:tabs>
              <w:spacing w:line="276" w:lineRule="auto"/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</w:rPr>
            </w:pPr>
            <w:r>
              <w:rPr>
                <w:rFonts w:eastAsiaTheme="majorEastAsia" w:cstheme="majorBidi"/>
                <w:b/>
                <w:caps/>
                <w:color w:val="auto"/>
                <w:sz w:val="26"/>
                <w:szCs w:val="26"/>
              </w:rPr>
              <w:t>bachelors degree - islamic science</w:t>
            </w:r>
            <w:r w:rsidR="00553A13" w:rsidRPr="002854E8">
              <w:rPr>
                <w:color w:val="auto"/>
              </w:rPr>
              <w:t xml:space="preserve">, </w:t>
            </w:r>
            <w:r w:rsidRPr="003060D8"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</w:rPr>
              <w:t>oxford university</w:t>
            </w:r>
          </w:p>
          <w:p w14:paraId="7C56B482" w14:textId="637CED3D" w:rsidR="00553A13" w:rsidRDefault="00553A13" w:rsidP="00553A13">
            <w:pPr>
              <w:tabs>
                <w:tab w:val="left" w:pos="5055"/>
              </w:tabs>
              <w:spacing w:line="276" w:lineRule="auto"/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</w:rPr>
            </w:pPr>
          </w:p>
          <w:p w14:paraId="53ED1109" w14:textId="2F0E7711" w:rsidR="00553A13" w:rsidRPr="00CF1A49" w:rsidRDefault="00553A13" w:rsidP="00553A13">
            <w:pPr>
              <w:pStyle w:val="Heading3"/>
              <w:contextualSpacing w:val="0"/>
            </w:pPr>
            <w:r>
              <w:t>20</w:t>
            </w:r>
            <w:r w:rsidR="00BC71B2">
              <w:t>10</w:t>
            </w:r>
            <w:r>
              <w:t xml:space="preserve"> - 201</w:t>
            </w:r>
            <w:r w:rsidR="00BC71B2">
              <w:t>2</w:t>
            </w:r>
          </w:p>
          <w:p w14:paraId="48B35FF5" w14:textId="75E35758" w:rsidR="00553A13" w:rsidRDefault="003060D8" w:rsidP="00553A13">
            <w:pPr>
              <w:tabs>
                <w:tab w:val="left" w:pos="5055"/>
              </w:tabs>
              <w:spacing w:line="276" w:lineRule="auto"/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</w:rPr>
            </w:pPr>
            <w:r>
              <w:rPr>
                <w:rFonts w:eastAsiaTheme="majorEastAsia" w:cstheme="majorBidi"/>
                <w:b/>
                <w:caps/>
                <w:color w:val="auto"/>
                <w:sz w:val="26"/>
                <w:szCs w:val="26"/>
              </w:rPr>
              <w:t>level 2 maths</w:t>
            </w:r>
            <w:r w:rsidR="00553A13" w:rsidRPr="002854E8">
              <w:rPr>
                <w:color w:val="auto"/>
              </w:rPr>
              <w:t xml:space="preserve">, </w:t>
            </w:r>
            <w:bookmarkStart w:id="0" w:name="_Hlk162098095"/>
            <w:r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</w:rPr>
              <w:t>PRESTON</w:t>
            </w:r>
            <w:r w:rsidR="00553A13" w:rsidRPr="00553A13"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</w:rPr>
              <w:t xml:space="preserve"> COLLEGE</w:t>
            </w:r>
            <w:bookmarkEnd w:id="0"/>
          </w:p>
          <w:p w14:paraId="3734B47B" w14:textId="59BABF93" w:rsidR="00553A13" w:rsidRDefault="00553A13" w:rsidP="00553A13">
            <w:pPr>
              <w:tabs>
                <w:tab w:val="left" w:pos="5055"/>
              </w:tabs>
              <w:spacing w:line="276" w:lineRule="auto"/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</w:rPr>
            </w:pPr>
          </w:p>
          <w:p w14:paraId="6A70586C" w14:textId="761D9831" w:rsidR="00553A13" w:rsidRPr="00CF1A49" w:rsidRDefault="00553A13" w:rsidP="00553A13">
            <w:pPr>
              <w:pStyle w:val="Heading3"/>
              <w:contextualSpacing w:val="0"/>
            </w:pPr>
            <w:r>
              <w:t>200</w:t>
            </w:r>
            <w:r w:rsidR="00BC71B2">
              <w:t>5</w:t>
            </w:r>
            <w:r>
              <w:t xml:space="preserve"> - 20</w:t>
            </w:r>
            <w:r w:rsidR="00BC71B2">
              <w:t>10</w:t>
            </w:r>
          </w:p>
          <w:p w14:paraId="23FE84ED" w14:textId="43E316E5" w:rsidR="00FC0B22" w:rsidRDefault="00553A13" w:rsidP="003A4E7D">
            <w:pPr>
              <w:tabs>
                <w:tab w:val="left" w:pos="5055"/>
              </w:tabs>
              <w:spacing w:line="276" w:lineRule="auto"/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</w:rPr>
            </w:pPr>
            <w:r>
              <w:rPr>
                <w:rFonts w:eastAsiaTheme="majorEastAsia" w:cstheme="majorBidi"/>
                <w:b/>
                <w:caps/>
                <w:color w:val="auto"/>
                <w:sz w:val="26"/>
                <w:szCs w:val="26"/>
              </w:rPr>
              <w:t>8 GCSEs INCLUDING ENGLISH, MATHS &amp; SCIENCE</w:t>
            </w:r>
            <w:r w:rsidRPr="002854E8">
              <w:rPr>
                <w:color w:val="auto"/>
              </w:rPr>
              <w:t xml:space="preserve">, </w:t>
            </w:r>
            <w:r w:rsidR="003060D8"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</w:rPr>
              <w:t>jamiatul ilm wal huda</w:t>
            </w:r>
          </w:p>
          <w:p w14:paraId="5C44D0BF" w14:textId="0601F383" w:rsidR="003060D8" w:rsidRDefault="003060D8" w:rsidP="003A4E7D">
            <w:pPr>
              <w:tabs>
                <w:tab w:val="left" w:pos="5055"/>
              </w:tabs>
              <w:spacing w:line="276" w:lineRule="auto"/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</w:rPr>
            </w:pPr>
            <w:r w:rsidRPr="003060D8"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  <w:u w:val="single"/>
              </w:rPr>
              <w:t>MATHS:</w:t>
            </w:r>
            <w:r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</w:rPr>
              <w:t xml:space="preserve"> a*  |  </w:t>
            </w:r>
            <w:r w:rsidRPr="003060D8"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  <w:u w:val="single"/>
              </w:rPr>
              <w:t>english</w:t>
            </w:r>
            <w:r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</w:rPr>
              <w:t xml:space="preserve">: a  |  </w:t>
            </w:r>
            <w:r w:rsidRPr="003060D8"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  <w:u w:val="single"/>
              </w:rPr>
              <w:t>science</w:t>
            </w:r>
            <w:r>
              <w:rPr>
                <w:rStyle w:val="SubtleReference"/>
                <w:rFonts w:eastAsiaTheme="majorEastAsia" w:cstheme="majorBidi"/>
                <w:b w:val="0"/>
                <w:caps/>
                <w:sz w:val="26"/>
                <w:szCs w:val="26"/>
              </w:rPr>
              <w:t>: a</w:t>
            </w:r>
          </w:p>
          <w:p w14:paraId="27F29145" w14:textId="77777777" w:rsidR="003060D8" w:rsidRDefault="003060D8" w:rsidP="003A4E7D">
            <w:pPr>
              <w:tabs>
                <w:tab w:val="left" w:pos="5055"/>
              </w:tabs>
              <w:spacing w:line="276" w:lineRule="auto"/>
              <w:rPr>
                <w:rStyle w:val="SubtleReference"/>
                <w:caps/>
              </w:rPr>
            </w:pPr>
          </w:p>
          <w:p w14:paraId="60BF8AE7" w14:textId="72A663BE" w:rsidR="003060D8" w:rsidRPr="003A4E7D" w:rsidRDefault="003060D8" w:rsidP="003A4E7D">
            <w:pPr>
              <w:tabs>
                <w:tab w:val="left" w:pos="5055"/>
              </w:tabs>
              <w:spacing w:line="276" w:lineRule="auto"/>
              <w:rPr>
                <w:rFonts w:eastAsiaTheme="majorEastAsia" w:cstheme="majorBidi"/>
                <w:b/>
                <w:caps/>
                <w:color w:val="auto"/>
                <w:sz w:val="26"/>
                <w:szCs w:val="26"/>
              </w:rPr>
            </w:pPr>
          </w:p>
        </w:tc>
      </w:tr>
    </w:tbl>
    <w:sdt>
      <w:sdtPr>
        <w:rPr>
          <w:b w:val="0"/>
          <w:smallCaps/>
          <w:color w:val="595959" w:themeColor="text1" w:themeTint="A6"/>
        </w:rPr>
        <w:alias w:val="Skills:"/>
        <w:tag w:val="Skills:"/>
        <w:id w:val="-1392877668"/>
        <w:placeholder>
          <w:docPart w:val="A07FCF1E2EE64457854FF39CD8138E60"/>
        </w:placeholder>
        <w:temporary/>
        <w:showingPlcHdr/>
        <w15:appearance w15:val="hidden"/>
      </w:sdtPr>
      <w:sdtEndPr>
        <w:rPr>
          <w:b/>
          <w:smallCaps w:val="0"/>
          <w:color w:val="262626" w:themeColor="text1" w:themeTint="D9"/>
        </w:rPr>
      </w:sdtEndPr>
      <w:sdtContent>
        <w:p w14:paraId="6B3D6247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p w14:paraId="7B5F637F" w14:textId="5D29DC3C" w:rsidR="00553A13" w:rsidRPr="00553A13" w:rsidRDefault="00553A13" w:rsidP="00553A13">
      <w:pPr>
        <w:pStyle w:val="ListParagraph"/>
        <w:numPr>
          <w:ilvl w:val="0"/>
          <w:numId w:val="14"/>
        </w:numPr>
        <w:spacing w:after="30" w:line="249" w:lineRule="auto"/>
      </w:pPr>
      <w:r w:rsidRPr="00553A13">
        <w:t>Knowledge of accounting and bookkeeping principles and procedures</w:t>
      </w:r>
    </w:p>
    <w:p w14:paraId="15790C61" w14:textId="77777777" w:rsidR="00553A13" w:rsidRPr="00553A13" w:rsidRDefault="00553A13" w:rsidP="00553A13">
      <w:pPr>
        <w:pStyle w:val="ListParagraph"/>
        <w:numPr>
          <w:ilvl w:val="0"/>
          <w:numId w:val="14"/>
        </w:numPr>
        <w:spacing w:after="30" w:line="249" w:lineRule="auto"/>
      </w:pPr>
      <w:r w:rsidRPr="00553A13">
        <w:t>Strong attention to detail and accuracy</w:t>
      </w:r>
    </w:p>
    <w:p w14:paraId="5FDCA7D9" w14:textId="77777777" w:rsidR="00553A13" w:rsidRPr="00553A13" w:rsidRDefault="00553A13" w:rsidP="00553A13">
      <w:pPr>
        <w:pStyle w:val="ListParagraph"/>
        <w:numPr>
          <w:ilvl w:val="0"/>
          <w:numId w:val="14"/>
        </w:numPr>
        <w:spacing w:after="30" w:line="249" w:lineRule="auto"/>
      </w:pPr>
      <w:r w:rsidRPr="00553A13">
        <w:t>Ability to process a high volume of tasks in a timely and efficient manner</w:t>
      </w:r>
    </w:p>
    <w:p w14:paraId="2F201C08" w14:textId="77777777" w:rsidR="00553A13" w:rsidRPr="00553A13" w:rsidRDefault="00553A13" w:rsidP="00553A13">
      <w:pPr>
        <w:pStyle w:val="ListParagraph"/>
        <w:numPr>
          <w:ilvl w:val="0"/>
          <w:numId w:val="14"/>
        </w:numPr>
        <w:spacing w:after="30" w:line="249" w:lineRule="auto"/>
      </w:pPr>
      <w:r w:rsidRPr="00553A13">
        <w:t>Strong organisational and time-management skills</w:t>
      </w:r>
    </w:p>
    <w:p w14:paraId="7DE01D78" w14:textId="77777777" w:rsidR="00553A13" w:rsidRPr="00553A13" w:rsidRDefault="00553A13" w:rsidP="00553A13">
      <w:pPr>
        <w:pStyle w:val="ListParagraph"/>
        <w:numPr>
          <w:ilvl w:val="0"/>
          <w:numId w:val="14"/>
        </w:numPr>
        <w:spacing w:after="30" w:line="249" w:lineRule="auto"/>
      </w:pPr>
      <w:r w:rsidRPr="00553A13">
        <w:t xml:space="preserve">Ability to communicate effectively </w:t>
      </w:r>
    </w:p>
    <w:p w14:paraId="4FAB20D5" w14:textId="2E041EF9" w:rsidR="00F66865" w:rsidRDefault="00553A13" w:rsidP="00DF0A07">
      <w:pPr>
        <w:pStyle w:val="ListParagraph"/>
        <w:numPr>
          <w:ilvl w:val="0"/>
          <w:numId w:val="14"/>
        </w:numPr>
        <w:spacing w:after="30" w:line="249" w:lineRule="auto"/>
      </w:pPr>
      <w:r w:rsidRPr="00553A13">
        <w:t>Proficiency in Microsoft Office, particularly Excel</w:t>
      </w:r>
      <w:r w:rsidR="00616247">
        <w:t>,</w:t>
      </w:r>
      <w:r w:rsidRPr="00553A13">
        <w:t xml:space="preserve"> Sage</w:t>
      </w:r>
      <w:r w:rsidR="00616247">
        <w:t xml:space="preserve"> &amp; SAP</w:t>
      </w:r>
    </w:p>
    <w:p w14:paraId="6F24FBD7" w14:textId="77777777" w:rsidR="00DF0A07" w:rsidRPr="00553A13" w:rsidRDefault="00DF0A07" w:rsidP="00DF0A07">
      <w:pPr>
        <w:spacing w:after="30" w:line="249" w:lineRule="auto"/>
      </w:pPr>
    </w:p>
    <w:p w14:paraId="08F2CB17" w14:textId="17BAFBED" w:rsidR="00B51D1B" w:rsidRPr="00F66865" w:rsidRDefault="000F0B29" w:rsidP="00F66865">
      <w:pPr>
        <w:spacing w:after="133" w:line="249" w:lineRule="auto"/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8"/>
          <w:szCs w:val="32"/>
        </w:rPr>
      </w:pPr>
      <w:r w:rsidRPr="00F66865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8"/>
          <w:szCs w:val="32"/>
        </w:rPr>
        <w:t>Interests &amp; Achievements</w:t>
      </w:r>
    </w:p>
    <w:p w14:paraId="59685919" w14:textId="452B25D0" w:rsidR="00FA0E84" w:rsidRDefault="00F66865" w:rsidP="00FA0E84">
      <w:pPr>
        <w:pStyle w:val="ListParagraph"/>
        <w:numPr>
          <w:ilvl w:val="0"/>
          <w:numId w:val="14"/>
        </w:numPr>
        <w:spacing w:after="30" w:line="249" w:lineRule="auto"/>
      </w:pPr>
      <w:r>
        <w:t>Obtained extensive skills in software such as SAGE</w:t>
      </w:r>
      <w:r w:rsidR="00076A00">
        <w:t xml:space="preserve"> &amp; SAP</w:t>
      </w:r>
    </w:p>
    <w:p w14:paraId="11299BD4" w14:textId="72EBE220" w:rsidR="00085A0E" w:rsidRDefault="00085A0E" w:rsidP="00085A0E">
      <w:pPr>
        <w:pStyle w:val="ListParagraph"/>
        <w:numPr>
          <w:ilvl w:val="0"/>
          <w:numId w:val="14"/>
        </w:numPr>
        <w:spacing w:after="30" w:line="249" w:lineRule="auto"/>
      </w:pPr>
      <w:r w:rsidRPr="00085A0E">
        <w:t>Accounts Payable Association</w:t>
      </w:r>
      <w:r>
        <w:t xml:space="preserve"> Qualifications (APA):</w:t>
      </w:r>
    </w:p>
    <w:p w14:paraId="3C674124" w14:textId="3CB286EC" w:rsidR="000F0B29" w:rsidRPr="00D16EC7" w:rsidRDefault="00085A0E" w:rsidP="006E1507">
      <w:pPr>
        <w:pStyle w:val="ListParagraph"/>
        <w:numPr>
          <w:ilvl w:val="2"/>
          <w:numId w:val="14"/>
        </w:numPr>
        <w:spacing w:after="30" w:line="249" w:lineRule="auto"/>
        <w:rPr>
          <w:i/>
          <w:iCs/>
        </w:rPr>
      </w:pPr>
      <w:r w:rsidRPr="00D16EC7">
        <w:rPr>
          <w:i/>
          <w:iCs/>
        </w:rPr>
        <w:t xml:space="preserve">APA Technician, Technology, Tax, Suppliers, Reporting, P2P, Fraud, Expenses, Customer </w:t>
      </w:r>
      <w:r w:rsidR="00076A00" w:rsidRPr="00D16EC7">
        <w:rPr>
          <w:i/>
          <w:iCs/>
        </w:rPr>
        <w:t>S</w:t>
      </w:r>
      <w:r w:rsidRPr="00D16EC7">
        <w:rPr>
          <w:i/>
          <w:iCs/>
        </w:rPr>
        <w:t>ervice, Controls, Communication, Careers &amp; Audit Ready</w:t>
      </w:r>
    </w:p>
    <w:sectPr w:rsidR="000F0B29" w:rsidRPr="00D16EC7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658B9" w14:textId="77777777" w:rsidR="00223F48" w:rsidRDefault="00223F48" w:rsidP="0068194B">
      <w:r>
        <w:separator/>
      </w:r>
    </w:p>
    <w:p w14:paraId="16668E1F" w14:textId="77777777" w:rsidR="00223F48" w:rsidRDefault="00223F48"/>
    <w:p w14:paraId="7766F7BA" w14:textId="77777777" w:rsidR="00223F48" w:rsidRDefault="00223F48"/>
  </w:endnote>
  <w:endnote w:type="continuationSeparator" w:id="0">
    <w:p w14:paraId="14EC2B27" w14:textId="77777777" w:rsidR="00223F48" w:rsidRDefault="00223F48" w:rsidP="0068194B">
      <w:r>
        <w:continuationSeparator/>
      </w:r>
    </w:p>
    <w:p w14:paraId="434025A0" w14:textId="77777777" w:rsidR="00223F48" w:rsidRDefault="00223F48"/>
    <w:p w14:paraId="0EF03648" w14:textId="77777777" w:rsidR="00223F48" w:rsidRDefault="00223F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72">
    <w:altName w:val="Calibri"/>
    <w:panose1 w:val="020B0604020202020204"/>
    <w:charset w:val="00"/>
    <w:family w:val="swiss"/>
    <w:pitch w:val="variable"/>
    <w:sig w:usb0="A00002EF" w:usb1="5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C7340E" w14:textId="77777777" w:rsidR="003A4E7D" w:rsidRPr="00E12BD4" w:rsidRDefault="003A4E7D" w:rsidP="003A4E7D">
        <w:pPr>
          <w:ind w:left="345"/>
          <w:rPr>
            <w:b/>
          </w:rPr>
        </w:pPr>
        <w:r w:rsidRPr="00AC1920">
          <w:rPr>
            <w:b/>
          </w:rPr>
          <w:t xml:space="preserve">Reference Available on request </w:t>
        </w:r>
      </w:p>
      <w:p w14:paraId="404DD3ED" w14:textId="730FC2BD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62B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8B7EC" w14:textId="77777777" w:rsidR="00223F48" w:rsidRDefault="00223F48" w:rsidP="0068194B">
      <w:r>
        <w:separator/>
      </w:r>
    </w:p>
    <w:p w14:paraId="47C4D291" w14:textId="77777777" w:rsidR="00223F48" w:rsidRDefault="00223F48"/>
    <w:p w14:paraId="64CEEBDA" w14:textId="77777777" w:rsidR="00223F48" w:rsidRDefault="00223F48"/>
  </w:footnote>
  <w:footnote w:type="continuationSeparator" w:id="0">
    <w:p w14:paraId="7BFA570D" w14:textId="77777777" w:rsidR="00223F48" w:rsidRDefault="00223F48" w:rsidP="0068194B">
      <w:r>
        <w:continuationSeparator/>
      </w:r>
    </w:p>
    <w:p w14:paraId="4DEA7858" w14:textId="77777777" w:rsidR="00223F48" w:rsidRDefault="00223F48"/>
    <w:p w14:paraId="3717B417" w14:textId="77777777" w:rsidR="00223F48" w:rsidRDefault="00223F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3A172" w14:textId="77777777" w:rsidR="00236D54" w:rsidRPr="004E01EB" w:rsidRDefault="00F476C4" w:rsidP="005A1B10">
    <w:pPr>
      <w:pStyle w:val="Header"/>
    </w:pPr>
    <w:r w:rsidRPr="004E01EB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4CF40DE" wp14:editId="6DF82F5B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2E30521B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6B13F3B"/>
    <w:multiLevelType w:val="multilevel"/>
    <w:tmpl w:val="1B4EC57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9646882"/>
    <w:multiLevelType w:val="hybridMultilevel"/>
    <w:tmpl w:val="02ACF184"/>
    <w:lvl w:ilvl="0" w:tplc="E9588C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4051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5CEC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F42F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782D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2A78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2CC8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BA63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4C6F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5F39593A"/>
    <w:multiLevelType w:val="hybridMultilevel"/>
    <w:tmpl w:val="887214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64EB2"/>
    <w:multiLevelType w:val="hybridMultilevel"/>
    <w:tmpl w:val="954E6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26C31"/>
    <w:multiLevelType w:val="hybridMultilevel"/>
    <w:tmpl w:val="4A9A6076"/>
    <w:lvl w:ilvl="0" w:tplc="4FEC9E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5E8F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5688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A09A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B670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244B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CE0E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7678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7C00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C734A87"/>
    <w:multiLevelType w:val="hybridMultilevel"/>
    <w:tmpl w:val="C3366A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AD4A5F"/>
    <w:multiLevelType w:val="hybridMultilevel"/>
    <w:tmpl w:val="483A6794"/>
    <w:lvl w:ilvl="0" w:tplc="F22E85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2E8560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FB220C"/>
    <w:multiLevelType w:val="multilevel"/>
    <w:tmpl w:val="D9F4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36256"/>
    <w:multiLevelType w:val="hybridMultilevel"/>
    <w:tmpl w:val="9B580C72"/>
    <w:lvl w:ilvl="0" w:tplc="C7D4B7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8EE6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3CD7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9A4D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90A1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6E05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70F5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9001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2488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69E55E0"/>
    <w:multiLevelType w:val="hybridMultilevel"/>
    <w:tmpl w:val="5BA68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771C66"/>
    <w:multiLevelType w:val="hybridMultilevel"/>
    <w:tmpl w:val="4996835C"/>
    <w:lvl w:ilvl="0" w:tplc="E2A42D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44DD62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BC1108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78055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E46E7A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CCDF6A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C28B80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E23850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F69B36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7937173">
    <w:abstractNumId w:val="9"/>
  </w:num>
  <w:num w:numId="2" w16cid:durableId="1729649917">
    <w:abstractNumId w:val="8"/>
  </w:num>
  <w:num w:numId="3" w16cid:durableId="374545357">
    <w:abstractNumId w:val="7"/>
  </w:num>
  <w:num w:numId="4" w16cid:durableId="2028479356">
    <w:abstractNumId w:val="6"/>
  </w:num>
  <w:num w:numId="5" w16cid:durableId="422608768">
    <w:abstractNumId w:val="11"/>
  </w:num>
  <w:num w:numId="6" w16cid:durableId="885408334">
    <w:abstractNumId w:val="3"/>
  </w:num>
  <w:num w:numId="7" w16cid:durableId="530142538">
    <w:abstractNumId w:val="12"/>
  </w:num>
  <w:num w:numId="8" w16cid:durableId="1136948106">
    <w:abstractNumId w:val="2"/>
  </w:num>
  <w:num w:numId="9" w16cid:durableId="663047012">
    <w:abstractNumId w:val="14"/>
  </w:num>
  <w:num w:numId="10" w16cid:durableId="373358851">
    <w:abstractNumId w:val="5"/>
  </w:num>
  <w:num w:numId="11" w16cid:durableId="582953173">
    <w:abstractNumId w:val="4"/>
  </w:num>
  <w:num w:numId="12" w16cid:durableId="42751674">
    <w:abstractNumId w:val="1"/>
  </w:num>
  <w:num w:numId="13" w16cid:durableId="1763796097">
    <w:abstractNumId w:val="0"/>
  </w:num>
  <w:num w:numId="14" w16cid:durableId="1914777570">
    <w:abstractNumId w:val="19"/>
  </w:num>
  <w:num w:numId="15" w16cid:durableId="2093505014">
    <w:abstractNumId w:val="21"/>
  </w:num>
  <w:num w:numId="16" w16cid:durableId="712274302">
    <w:abstractNumId w:val="13"/>
  </w:num>
  <w:num w:numId="17" w16cid:durableId="404229716">
    <w:abstractNumId w:val="23"/>
  </w:num>
  <w:num w:numId="18" w16cid:durableId="718750484">
    <w:abstractNumId w:val="17"/>
  </w:num>
  <w:num w:numId="19" w16cid:durableId="1179154442">
    <w:abstractNumId w:val="15"/>
  </w:num>
  <w:num w:numId="20" w16cid:durableId="2144537534">
    <w:abstractNumId w:val="22"/>
  </w:num>
  <w:num w:numId="21" w16cid:durableId="2088305505">
    <w:abstractNumId w:val="18"/>
  </w:num>
  <w:num w:numId="22" w16cid:durableId="719324459">
    <w:abstractNumId w:val="16"/>
  </w:num>
  <w:num w:numId="23" w16cid:durableId="1552111155">
    <w:abstractNumId w:val="20"/>
  </w:num>
  <w:num w:numId="24" w16cid:durableId="1289813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CAE"/>
    <w:rsid w:val="000001EF"/>
    <w:rsid w:val="00007322"/>
    <w:rsid w:val="00007728"/>
    <w:rsid w:val="00024584"/>
    <w:rsid w:val="00024730"/>
    <w:rsid w:val="00055E95"/>
    <w:rsid w:val="0007021F"/>
    <w:rsid w:val="00076A00"/>
    <w:rsid w:val="00085A0E"/>
    <w:rsid w:val="000B2BA5"/>
    <w:rsid w:val="000F0B29"/>
    <w:rsid w:val="000F2F8C"/>
    <w:rsid w:val="0010006E"/>
    <w:rsid w:val="001045A8"/>
    <w:rsid w:val="00111DD5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5191"/>
    <w:rsid w:val="001F6140"/>
    <w:rsid w:val="00203573"/>
    <w:rsid w:val="0020597D"/>
    <w:rsid w:val="00213B4C"/>
    <w:rsid w:val="00223F48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770B9"/>
    <w:rsid w:val="002854E8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60D8"/>
    <w:rsid w:val="00307140"/>
    <w:rsid w:val="00316DFF"/>
    <w:rsid w:val="00325B57"/>
    <w:rsid w:val="00336056"/>
    <w:rsid w:val="0034330C"/>
    <w:rsid w:val="003544E1"/>
    <w:rsid w:val="00366398"/>
    <w:rsid w:val="003A0632"/>
    <w:rsid w:val="003A30E5"/>
    <w:rsid w:val="003A4E7D"/>
    <w:rsid w:val="003A6ADF"/>
    <w:rsid w:val="003B5928"/>
    <w:rsid w:val="003C5F4B"/>
    <w:rsid w:val="003D1CAE"/>
    <w:rsid w:val="003D380F"/>
    <w:rsid w:val="003E160D"/>
    <w:rsid w:val="003F1D5F"/>
    <w:rsid w:val="003F207A"/>
    <w:rsid w:val="00405128"/>
    <w:rsid w:val="00406CFF"/>
    <w:rsid w:val="00410B32"/>
    <w:rsid w:val="00416B25"/>
    <w:rsid w:val="00420592"/>
    <w:rsid w:val="00424E16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B7B10"/>
    <w:rsid w:val="004C2D5D"/>
    <w:rsid w:val="004C33E1"/>
    <w:rsid w:val="004D5AED"/>
    <w:rsid w:val="004E01EB"/>
    <w:rsid w:val="004E2794"/>
    <w:rsid w:val="004F3B5D"/>
    <w:rsid w:val="00510392"/>
    <w:rsid w:val="00513E2A"/>
    <w:rsid w:val="00553A13"/>
    <w:rsid w:val="00566A35"/>
    <w:rsid w:val="0056701E"/>
    <w:rsid w:val="005740D7"/>
    <w:rsid w:val="005A0F26"/>
    <w:rsid w:val="005A1B10"/>
    <w:rsid w:val="005A6850"/>
    <w:rsid w:val="005B1B1B"/>
    <w:rsid w:val="005C5932"/>
    <w:rsid w:val="005D3AD0"/>
    <w:rsid w:val="005D3CA7"/>
    <w:rsid w:val="005D4CC1"/>
    <w:rsid w:val="005F4B91"/>
    <w:rsid w:val="005F55D2"/>
    <w:rsid w:val="00602EFF"/>
    <w:rsid w:val="00616247"/>
    <w:rsid w:val="0062312F"/>
    <w:rsid w:val="00625F2C"/>
    <w:rsid w:val="0065603D"/>
    <w:rsid w:val="006618E9"/>
    <w:rsid w:val="0068194B"/>
    <w:rsid w:val="00692703"/>
    <w:rsid w:val="006A1962"/>
    <w:rsid w:val="006B5D48"/>
    <w:rsid w:val="006B7D7B"/>
    <w:rsid w:val="006C1A5E"/>
    <w:rsid w:val="006C298D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B1BDB"/>
    <w:rsid w:val="007B2C51"/>
    <w:rsid w:val="007C0566"/>
    <w:rsid w:val="007C53B7"/>
    <w:rsid w:val="007C606B"/>
    <w:rsid w:val="007E6A61"/>
    <w:rsid w:val="00801140"/>
    <w:rsid w:val="00803404"/>
    <w:rsid w:val="008313B8"/>
    <w:rsid w:val="00834955"/>
    <w:rsid w:val="00855B59"/>
    <w:rsid w:val="00860461"/>
    <w:rsid w:val="0086487C"/>
    <w:rsid w:val="00870B20"/>
    <w:rsid w:val="0087245A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4CD4"/>
    <w:rsid w:val="0092726B"/>
    <w:rsid w:val="009361BA"/>
    <w:rsid w:val="00944F78"/>
    <w:rsid w:val="009510E7"/>
    <w:rsid w:val="00952C89"/>
    <w:rsid w:val="009571D8"/>
    <w:rsid w:val="009650EA"/>
    <w:rsid w:val="0097624D"/>
    <w:rsid w:val="0097790C"/>
    <w:rsid w:val="0098506E"/>
    <w:rsid w:val="009A44CE"/>
    <w:rsid w:val="009B236A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45A2"/>
    <w:rsid w:val="00AD73EF"/>
    <w:rsid w:val="00AD782D"/>
    <w:rsid w:val="00AE7650"/>
    <w:rsid w:val="00B10EBE"/>
    <w:rsid w:val="00B236F1"/>
    <w:rsid w:val="00B40365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C71B2"/>
    <w:rsid w:val="00BD431F"/>
    <w:rsid w:val="00BE423E"/>
    <w:rsid w:val="00BF45FC"/>
    <w:rsid w:val="00BF61AC"/>
    <w:rsid w:val="00C45A19"/>
    <w:rsid w:val="00C47FA6"/>
    <w:rsid w:val="00C57FC6"/>
    <w:rsid w:val="00C66A7D"/>
    <w:rsid w:val="00C779DA"/>
    <w:rsid w:val="00C814F7"/>
    <w:rsid w:val="00CA4B4D"/>
    <w:rsid w:val="00CA67F8"/>
    <w:rsid w:val="00CB35C3"/>
    <w:rsid w:val="00CD323D"/>
    <w:rsid w:val="00CD51FC"/>
    <w:rsid w:val="00CE4030"/>
    <w:rsid w:val="00CE64B3"/>
    <w:rsid w:val="00CF1825"/>
    <w:rsid w:val="00CF1A49"/>
    <w:rsid w:val="00D0630C"/>
    <w:rsid w:val="00D16EC7"/>
    <w:rsid w:val="00D243A9"/>
    <w:rsid w:val="00D305E5"/>
    <w:rsid w:val="00D37CD3"/>
    <w:rsid w:val="00D54253"/>
    <w:rsid w:val="00D66A52"/>
    <w:rsid w:val="00D66EFA"/>
    <w:rsid w:val="00D72A2D"/>
    <w:rsid w:val="00D8411A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0A07"/>
    <w:rsid w:val="00DF4859"/>
    <w:rsid w:val="00DF4D6C"/>
    <w:rsid w:val="00E01923"/>
    <w:rsid w:val="00E14498"/>
    <w:rsid w:val="00E2397A"/>
    <w:rsid w:val="00E254DB"/>
    <w:rsid w:val="00E300FC"/>
    <w:rsid w:val="00E33AEA"/>
    <w:rsid w:val="00E362DB"/>
    <w:rsid w:val="00E5632B"/>
    <w:rsid w:val="00E70240"/>
    <w:rsid w:val="00E71E6B"/>
    <w:rsid w:val="00E81CC5"/>
    <w:rsid w:val="00E85A87"/>
    <w:rsid w:val="00E85B4A"/>
    <w:rsid w:val="00E862B2"/>
    <w:rsid w:val="00E90E63"/>
    <w:rsid w:val="00E9528E"/>
    <w:rsid w:val="00EA5099"/>
    <w:rsid w:val="00EC1351"/>
    <w:rsid w:val="00EC4CBF"/>
    <w:rsid w:val="00EE2CA8"/>
    <w:rsid w:val="00EE5252"/>
    <w:rsid w:val="00EF17E8"/>
    <w:rsid w:val="00EF51D9"/>
    <w:rsid w:val="00F130DD"/>
    <w:rsid w:val="00F24884"/>
    <w:rsid w:val="00F476C4"/>
    <w:rsid w:val="00F61DF9"/>
    <w:rsid w:val="00F66865"/>
    <w:rsid w:val="00F81960"/>
    <w:rsid w:val="00F8769D"/>
    <w:rsid w:val="00F9350C"/>
    <w:rsid w:val="00F94EB5"/>
    <w:rsid w:val="00F9624D"/>
    <w:rsid w:val="00FA0E84"/>
    <w:rsid w:val="00FA7884"/>
    <w:rsid w:val="00FB31C1"/>
    <w:rsid w:val="00FB5636"/>
    <w:rsid w:val="00FB58F2"/>
    <w:rsid w:val="00FC0B22"/>
    <w:rsid w:val="00FC6AEA"/>
    <w:rsid w:val="00FD3D13"/>
    <w:rsid w:val="00FE06D6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9D8DF"/>
  <w15:chartTrackingRefBased/>
  <w15:docId w15:val="{BBC11979-3353-4544-83D9-9C7D4526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u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2647D3"/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paragraph" w:customStyle="1" w:styleId="li1">
    <w:name w:val="li1"/>
    <w:basedOn w:val="Normal"/>
    <w:rsid w:val="00553A13"/>
    <w:rPr>
      <w:rFonts w:ascii=".AppleSystemUIFont" w:eastAsia="Times New Roman" w:hAnsi=".AppleSystemUIFont" w:cs="Times New Roman"/>
      <w:color w:val="auto"/>
      <w:sz w:val="26"/>
      <w:szCs w:val="26"/>
      <w:lang w:val="en-GB" w:eastAsia="en-GB"/>
    </w:rPr>
  </w:style>
  <w:style w:type="character" w:customStyle="1" w:styleId="s1">
    <w:name w:val="s1"/>
    <w:basedOn w:val="DefaultParagraphFont"/>
    <w:rsid w:val="00553A1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9D1D3AC25554AA0B94D0EAF45125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9BCF9-ACC4-4490-90C6-2A760D7AC662}"/>
      </w:docPartPr>
      <w:docPartBody>
        <w:p w:rsidR="00C83986" w:rsidRDefault="001346C1">
          <w:pPr>
            <w:pStyle w:val="D9D1D3AC25554AA0B94D0EAF45125CF1"/>
          </w:pPr>
          <w:r w:rsidRPr="00CF1A49">
            <w:t>·</w:t>
          </w:r>
        </w:p>
      </w:docPartBody>
    </w:docPart>
    <w:docPart>
      <w:docPartPr>
        <w:name w:val="F64D837C5BD146228E7215ED39C4B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53166-A611-4A20-B72E-50BE4A7AB46D}"/>
      </w:docPartPr>
      <w:docPartBody>
        <w:p w:rsidR="00C83986" w:rsidRDefault="001346C1">
          <w:pPr>
            <w:pStyle w:val="F64D837C5BD146228E7215ED39C4BA7E"/>
          </w:pPr>
          <w:r w:rsidRPr="00CF1A49">
            <w:t>Experience</w:t>
          </w:r>
        </w:p>
      </w:docPartBody>
    </w:docPart>
    <w:docPart>
      <w:docPartPr>
        <w:name w:val="D51380C2EB8044778EC5AB6DC0C60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71C01-A755-4266-999F-79D4A5395A1B}"/>
      </w:docPartPr>
      <w:docPartBody>
        <w:p w:rsidR="00C83986" w:rsidRDefault="001346C1">
          <w:pPr>
            <w:pStyle w:val="D51380C2EB8044778EC5AB6DC0C60BEC"/>
          </w:pPr>
          <w:r w:rsidRPr="00CF1A49">
            <w:t>Education</w:t>
          </w:r>
        </w:p>
      </w:docPartBody>
    </w:docPart>
    <w:docPart>
      <w:docPartPr>
        <w:name w:val="A07FCF1E2EE64457854FF39CD8138E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0E223-5975-4602-B5AB-B5EFAACF9EBB}"/>
      </w:docPartPr>
      <w:docPartBody>
        <w:p w:rsidR="00C83986" w:rsidRDefault="001346C1">
          <w:pPr>
            <w:pStyle w:val="A07FCF1E2EE64457854FF39CD8138E60"/>
          </w:pPr>
          <w:r w:rsidRPr="00CF1A49">
            <w:t>Skills</w:t>
          </w:r>
        </w:p>
      </w:docPartBody>
    </w:docPart>
    <w:docPart>
      <w:docPartPr>
        <w:name w:val="9FF1CEA3DDB941508EE2CDBF70852F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54CCEC-9CF5-4D71-BA98-B34B3E1485B7}"/>
      </w:docPartPr>
      <w:docPartBody>
        <w:p w:rsidR="001010A5" w:rsidRDefault="00C83986" w:rsidP="00C83986">
          <w:pPr>
            <w:pStyle w:val="9FF1CEA3DDB941508EE2CDBF70852F1E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72">
    <w:altName w:val="Calibri"/>
    <w:panose1 w:val="020B0604020202020204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A9C"/>
    <w:rsid w:val="00067F7A"/>
    <w:rsid w:val="001010A5"/>
    <w:rsid w:val="001346C1"/>
    <w:rsid w:val="00672A9C"/>
    <w:rsid w:val="00711F8F"/>
    <w:rsid w:val="0076084E"/>
    <w:rsid w:val="00807020"/>
    <w:rsid w:val="00A0564E"/>
    <w:rsid w:val="00C43BE6"/>
    <w:rsid w:val="00C83986"/>
    <w:rsid w:val="00DB4508"/>
    <w:rsid w:val="00EB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F1CEA3DDB941508EE2CDBF70852F1E">
    <w:name w:val="9FF1CEA3DDB941508EE2CDBF70852F1E"/>
    <w:rsid w:val="00C83986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D9D1D3AC25554AA0B94D0EAF45125CF1">
    <w:name w:val="D9D1D3AC25554AA0B94D0EAF45125CF1"/>
  </w:style>
  <w:style w:type="paragraph" w:customStyle="1" w:styleId="F64D837C5BD146228E7215ED39C4BA7E">
    <w:name w:val="F64D837C5BD146228E7215ED39C4BA7E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D51380C2EB8044778EC5AB6DC0C60BEC">
    <w:name w:val="D51380C2EB8044778EC5AB6DC0C60BEC"/>
  </w:style>
  <w:style w:type="paragraph" w:customStyle="1" w:styleId="A07FCF1E2EE64457854FF39CD8138E60">
    <w:name w:val="A07FCF1E2EE64457854FF39CD8138E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C:\Users\J\AppData\Roaming\Microsoft\Templates\Modern chronological resume.dotx</Template>
  <TotalTime>3</TotalTime>
  <Pages>3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salman patel</cp:lastModifiedBy>
  <cp:revision>4</cp:revision>
  <dcterms:created xsi:type="dcterms:W3CDTF">2024-03-23T15:17:00Z</dcterms:created>
  <dcterms:modified xsi:type="dcterms:W3CDTF">2024-03-23T15:28:00Z</dcterms:modified>
  <cp:category/>
</cp:coreProperties>
</file>