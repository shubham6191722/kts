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0C3D49F4" w14:textId="77777777" w:rsidTr="000A63EB">
        <w:trPr>
          <w:trHeight w:hRule="exact" w:val="156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76713B81" w14:textId="2E5D60F0" w:rsidR="00692703" w:rsidRPr="00C51298" w:rsidRDefault="004C613F" w:rsidP="00913946">
            <w:pPr>
              <w:pStyle w:val="Title"/>
              <w:rPr>
                <w:b/>
                <w:bCs/>
                <w:sz w:val="72"/>
              </w:rPr>
            </w:pPr>
            <w:r w:rsidRPr="00C51298">
              <w:rPr>
                <w:color w:val="auto"/>
                <w:sz w:val="72"/>
              </w:rPr>
              <w:t>Sumaiha</w:t>
            </w:r>
            <w:r w:rsidR="00692703" w:rsidRPr="00C51298">
              <w:rPr>
                <w:b/>
                <w:bCs/>
                <w:sz w:val="72"/>
              </w:rPr>
              <w:t xml:space="preserve"> </w:t>
            </w:r>
            <w:r w:rsidRPr="00C51298">
              <w:rPr>
                <w:rStyle w:val="IntenseEmphasis"/>
                <w:b w:val="0"/>
                <w:bCs/>
                <w:color w:val="auto"/>
                <w:sz w:val="72"/>
              </w:rPr>
              <w:t>Altaf</w:t>
            </w:r>
            <w:r w:rsidR="007B0596">
              <w:rPr>
                <w:rStyle w:val="IntenseEmphasis"/>
                <w:b w:val="0"/>
                <w:bCs/>
                <w:color w:val="auto"/>
                <w:sz w:val="72"/>
              </w:rPr>
              <w:t xml:space="preserve"> </w:t>
            </w:r>
          </w:p>
          <w:p w14:paraId="7104AD82" w14:textId="1606BDD7" w:rsidR="00692703" w:rsidRPr="00C51298" w:rsidRDefault="004C613F" w:rsidP="00913946">
            <w:pPr>
              <w:pStyle w:val="ContactInfo"/>
              <w:contextualSpacing w:val="0"/>
            </w:pPr>
            <w:r w:rsidRPr="00C51298">
              <w:t>Colne, Lancashire</w:t>
            </w:r>
            <w:r w:rsidR="00692703" w:rsidRPr="00C51298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F9E01A88B21F4A8D9880A46EC3CCB453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51298">
                  <w:t>·</w:t>
                </w:r>
              </w:sdtContent>
            </w:sdt>
            <w:r w:rsidR="00692703" w:rsidRPr="00C51298">
              <w:t xml:space="preserve"> </w:t>
            </w:r>
            <w:r w:rsidRPr="00C51298">
              <w:t>07564725825</w:t>
            </w:r>
          </w:p>
          <w:p w14:paraId="5B8158EC" w14:textId="549FC55E" w:rsidR="00692703" w:rsidRPr="00CF1A49" w:rsidRDefault="004C613F" w:rsidP="00913946">
            <w:pPr>
              <w:pStyle w:val="ContactInfoEmphasis"/>
              <w:contextualSpacing w:val="0"/>
            </w:pPr>
            <w:r w:rsidRPr="00C51298">
              <w:t>Sumaiha786@outlook.com</w:t>
            </w:r>
            <w:r w:rsidR="00692703" w:rsidRPr="00C51298">
              <w:t xml:space="preserve">  </w:t>
            </w:r>
          </w:p>
        </w:tc>
      </w:tr>
      <w:tr w:rsidR="009571D8" w:rsidRPr="00CF1A49" w14:paraId="1C7D07CF" w14:textId="77777777" w:rsidTr="000A63EB">
        <w:trPr>
          <w:trHeight w:val="1465"/>
        </w:trPr>
        <w:tc>
          <w:tcPr>
            <w:tcW w:w="9360" w:type="dxa"/>
            <w:tcMar>
              <w:top w:w="432" w:type="dxa"/>
            </w:tcMar>
          </w:tcPr>
          <w:p w14:paraId="264ABE8E" w14:textId="26EF946E" w:rsidR="001755A8" w:rsidRPr="00CF1A49" w:rsidRDefault="002F135B" w:rsidP="000A63EB">
            <w:pPr>
              <w:contextualSpacing w:val="0"/>
              <w:jc w:val="center"/>
            </w:pPr>
            <w:r>
              <w:t>Adaptable and flexible law graduate,</w:t>
            </w:r>
            <w:r w:rsidR="00DE070E">
              <w:t xml:space="preserve"> driven by commitment to a career in law. </w:t>
            </w:r>
            <w:r w:rsidR="007545E8">
              <w:t xml:space="preserve">Strong work history in </w:t>
            </w:r>
            <w:r w:rsidR="000A63EB">
              <w:t>several</w:t>
            </w:r>
            <w:r w:rsidR="007545E8">
              <w:t xml:space="preserve"> areas including marketing and retail. Rise to personal challenges and likes to achieve to </w:t>
            </w:r>
            <w:r w:rsidR="00D034C5">
              <w:t xml:space="preserve">targets with enthusiasm, a dedicated personal who loves to support others. Have gained both practical and theoretical experience </w:t>
            </w:r>
            <w:r w:rsidR="00A213E7">
              <w:t xml:space="preserve">in the legal field through the completion of the LLB </w:t>
            </w:r>
            <w:r w:rsidR="00275853">
              <w:t xml:space="preserve">and the LPC </w:t>
            </w:r>
            <w:r w:rsidR="00A213E7">
              <w:t>a</w:t>
            </w:r>
            <w:r w:rsidR="00275853">
              <w:t>s well as</w:t>
            </w:r>
            <w:r w:rsidR="00B4218D">
              <w:t xml:space="preserve"> attain</w:t>
            </w:r>
            <w:r w:rsidR="00275853">
              <w:t>ing</w:t>
            </w:r>
            <w:r w:rsidR="00B4218D">
              <w:t xml:space="preserve"> a strong </w:t>
            </w:r>
            <w:r w:rsidR="000A63EB">
              <w:t>problem-solving</w:t>
            </w:r>
            <w:r w:rsidR="00B4218D">
              <w:t xml:space="preserve"> mind-set.</w:t>
            </w:r>
          </w:p>
        </w:tc>
      </w:tr>
    </w:tbl>
    <w:p w14:paraId="03A148D9" w14:textId="77777777" w:rsidR="004E01EB" w:rsidRPr="00CF1A49" w:rsidRDefault="00B5039F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A752654DFD0C4B96A5DEBA7E76BE2810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9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318"/>
      </w:tblGrid>
      <w:tr w:rsidR="001D0BF1" w:rsidRPr="00CF1A49" w14:paraId="46B13666" w14:textId="77777777" w:rsidTr="000A63EB">
        <w:trPr>
          <w:trHeight w:val="2961"/>
        </w:trPr>
        <w:tc>
          <w:tcPr>
            <w:tcW w:w="9319" w:type="dxa"/>
          </w:tcPr>
          <w:p w14:paraId="5D746C98" w14:textId="0356F567" w:rsidR="001D0BF1" w:rsidRPr="0022583F" w:rsidRDefault="004C613F" w:rsidP="001D0BF1">
            <w:pPr>
              <w:pStyle w:val="Heading3"/>
              <w:contextualSpacing w:val="0"/>
            </w:pPr>
            <w:r w:rsidRPr="0022583F">
              <w:t>June 2019</w:t>
            </w:r>
            <w:r w:rsidR="001D0BF1" w:rsidRPr="0022583F">
              <w:t xml:space="preserve"> – </w:t>
            </w:r>
            <w:r w:rsidR="0022583F">
              <w:t>Present</w:t>
            </w:r>
          </w:p>
          <w:p w14:paraId="5676F329" w14:textId="796A844B" w:rsidR="001D0BF1" w:rsidRPr="0022583F" w:rsidRDefault="004C613F" w:rsidP="001D0BF1">
            <w:pPr>
              <w:pStyle w:val="Heading2"/>
              <w:contextualSpacing w:val="0"/>
              <w:rPr>
                <w:sz w:val="22"/>
                <w:szCs w:val="24"/>
              </w:rPr>
            </w:pPr>
            <w:r w:rsidRPr="0022583F">
              <w:rPr>
                <w:sz w:val="22"/>
                <w:szCs w:val="24"/>
              </w:rPr>
              <w:t>Sales Assistant</w:t>
            </w:r>
            <w:r w:rsidR="001D0BF1" w:rsidRPr="0022583F">
              <w:rPr>
                <w:sz w:val="22"/>
                <w:szCs w:val="24"/>
              </w:rPr>
              <w:t xml:space="preserve">, </w:t>
            </w:r>
            <w:r w:rsidRPr="0022583F">
              <w:rPr>
                <w:rStyle w:val="SubtleReference"/>
                <w:sz w:val="22"/>
                <w:szCs w:val="24"/>
              </w:rPr>
              <w:t>Next PLC</w:t>
            </w:r>
          </w:p>
          <w:p w14:paraId="38927519" w14:textId="1C5EEFED" w:rsidR="001E3120" w:rsidRPr="0022583F" w:rsidRDefault="004C613F" w:rsidP="004C613F">
            <w:pPr>
              <w:pStyle w:val="ListParagraph"/>
              <w:numPr>
                <w:ilvl w:val="0"/>
                <w:numId w:val="14"/>
              </w:numPr>
              <w:rPr>
                <w:szCs w:val="24"/>
              </w:rPr>
            </w:pPr>
            <w:r w:rsidRPr="0022583F">
              <w:rPr>
                <w:szCs w:val="24"/>
              </w:rPr>
              <w:t>Ensuring stock is well maintained and re</w:t>
            </w:r>
            <w:r w:rsidR="00093CB4" w:rsidRPr="0022583F">
              <w:rPr>
                <w:szCs w:val="24"/>
              </w:rPr>
              <w:t>plenished so that it is readily available</w:t>
            </w:r>
          </w:p>
          <w:p w14:paraId="5B9E246F" w14:textId="77777777" w:rsidR="004C613F" w:rsidRPr="0022583F" w:rsidRDefault="0070342D" w:rsidP="004C613F">
            <w:pPr>
              <w:pStyle w:val="ListParagraph"/>
              <w:numPr>
                <w:ilvl w:val="0"/>
                <w:numId w:val="14"/>
              </w:numPr>
              <w:rPr>
                <w:szCs w:val="24"/>
              </w:rPr>
            </w:pPr>
            <w:r w:rsidRPr="0022583F">
              <w:rPr>
                <w:szCs w:val="24"/>
              </w:rPr>
              <w:t xml:space="preserve">Using specialised product knowledge to assist customers in designated store departments </w:t>
            </w:r>
          </w:p>
          <w:p w14:paraId="2799866E" w14:textId="77777777" w:rsidR="0070342D" w:rsidRPr="0022583F" w:rsidRDefault="0070342D" w:rsidP="004C613F">
            <w:pPr>
              <w:pStyle w:val="ListParagraph"/>
              <w:numPr>
                <w:ilvl w:val="0"/>
                <w:numId w:val="14"/>
              </w:numPr>
              <w:rPr>
                <w:szCs w:val="24"/>
              </w:rPr>
            </w:pPr>
            <w:r w:rsidRPr="0022583F">
              <w:rPr>
                <w:szCs w:val="24"/>
              </w:rPr>
              <w:t>Identifying and responding to customer needs including locating specific items for shoppers</w:t>
            </w:r>
          </w:p>
          <w:p w14:paraId="2B671CE9" w14:textId="36B16871" w:rsidR="0070342D" w:rsidRPr="0022583F" w:rsidRDefault="00EA110F" w:rsidP="004C613F">
            <w:pPr>
              <w:pStyle w:val="ListParagraph"/>
              <w:numPr>
                <w:ilvl w:val="0"/>
                <w:numId w:val="14"/>
              </w:numPr>
              <w:rPr>
                <w:szCs w:val="24"/>
              </w:rPr>
            </w:pPr>
            <w:r w:rsidRPr="0022583F">
              <w:rPr>
                <w:szCs w:val="24"/>
              </w:rPr>
              <w:t>Operating tills to process sales</w:t>
            </w:r>
          </w:p>
          <w:p w14:paraId="72A77A4D" w14:textId="47E68AA4" w:rsidR="00DA0A7D" w:rsidRPr="0022583F" w:rsidRDefault="00DA0A7D" w:rsidP="004C613F">
            <w:pPr>
              <w:pStyle w:val="ListParagraph"/>
              <w:numPr>
                <w:ilvl w:val="0"/>
                <w:numId w:val="14"/>
              </w:numPr>
              <w:rPr>
                <w:szCs w:val="24"/>
              </w:rPr>
            </w:pPr>
            <w:r w:rsidRPr="0022583F">
              <w:rPr>
                <w:szCs w:val="24"/>
              </w:rPr>
              <w:t>Ensured the quality of delivered products</w:t>
            </w:r>
          </w:p>
          <w:p w14:paraId="72618CCB" w14:textId="76012B20" w:rsidR="00DA0A7D" w:rsidRPr="0022583F" w:rsidRDefault="00DA0A7D" w:rsidP="004C613F">
            <w:pPr>
              <w:pStyle w:val="ListParagraph"/>
              <w:numPr>
                <w:ilvl w:val="0"/>
                <w:numId w:val="14"/>
              </w:numPr>
              <w:rPr>
                <w:szCs w:val="24"/>
              </w:rPr>
            </w:pPr>
            <w:r w:rsidRPr="0022583F">
              <w:rPr>
                <w:szCs w:val="24"/>
              </w:rPr>
              <w:t>Prepared items for replenishment on the shop floor</w:t>
            </w:r>
          </w:p>
          <w:p w14:paraId="2C5B53F9" w14:textId="5B8649F3" w:rsidR="00DA0A7D" w:rsidRPr="000A63EB" w:rsidRDefault="00EA110F" w:rsidP="000A63EB">
            <w:pPr>
              <w:pStyle w:val="ListParagraph"/>
              <w:numPr>
                <w:ilvl w:val="0"/>
                <w:numId w:val="14"/>
              </w:numPr>
              <w:rPr>
                <w:szCs w:val="24"/>
              </w:rPr>
            </w:pPr>
            <w:r w:rsidRPr="0022583F">
              <w:rPr>
                <w:szCs w:val="24"/>
              </w:rPr>
              <w:t xml:space="preserve">When required, </w:t>
            </w:r>
            <w:r w:rsidR="000A63EB" w:rsidRPr="0022583F">
              <w:rPr>
                <w:szCs w:val="24"/>
              </w:rPr>
              <w:t>received,</w:t>
            </w:r>
            <w:r w:rsidR="00DA0A7D" w:rsidRPr="0022583F">
              <w:rPr>
                <w:szCs w:val="24"/>
              </w:rPr>
              <w:t xml:space="preserve"> and unloaded merchandise deliveries</w:t>
            </w:r>
          </w:p>
        </w:tc>
      </w:tr>
      <w:tr w:rsidR="00F61DF9" w:rsidRPr="00CF1A49" w14:paraId="52BF3C46" w14:textId="77777777" w:rsidTr="000A63EB">
        <w:trPr>
          <w:trHeight w:val="266"/>
        </w:trPr>
        <w:tc>
          <w:tcPr>
            <w:tcW w:w="9319" w:type="dxa"/>
            <w:tcMar>
              <w:top w:w="216" w:type="dxa"/>
            </w:tcMar>
          </w:tcPr>
          <w:p w14:paraId="30C6B94B" w14:textId="56240D1A" w:rsidR="00F61DF9" w:rsidRPr="0022583F" w:rsidRDefault="00F61DF9" w:rsidP="0022583F">
            <w:pPr>
              <w:pStyle w:val="Heading3"/>
              <w:contextualSpacing w:val="0"/>
            </w:pPr>
          </w:p>
        </w:tc>
      </w:tr>
    </w:tbl>
    <w:sdt>
      <w:sdtPr>
        <w:alias w:val="Education:"/>
        <w:tag w:val="Education:"/>
        <w:id w:val="-1908763273"/>
        <w:placeholder>
          <w:docPart w:val="9B7FCC98BB1441659B558DD270FCBBE5"/>
        </w:placeholder>
        <w:temporary/>
        <w:showingPlcHdr/>
        <w15:appearance w15:val="hidden"/>
      </w:sdtPr>
      <w:sdtEndPr/>
      <w:sdtContent>
        <w:p w14:paraId="0D7834F5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76097C" w:rsidRPr="00CF1A49" w14:paraId="1186BCF5" w14:textId="77777777" w:rsidTr="00D66A52">
        <w:tc>
          <w:tcPr>
            <w:tcW w:w="9355" w:type="dxa"/>
          </w:tcPr>
          <w:p w14:paraId="286AFE79" w14:textId="77DCE9CB" w:rsidR="0076097C" w:rsidRDefault="0076097C" w:rsidP="001D0BF1">
            <w:pPr>
              <w:pStyle w:val="Heading3"/>
            </w:pPr>
            <w:r>
              <w:t>January 2022</w:t>
            </w:r>
            <w:r w:rsidR="00DC0247">
              <w:t>- October 2022</w:t>
            </w:r>
          </w:p>
          <w:p w14:paraId="72BAEF88" w14:textId="77777777" w:rsidR="0076097C" w:rsidRDefault="0076097C" w:rsidP="001D0BF1">
            <w:pPr>
              <w:pStyle w:val="Heading3"/>
            </w:pPr>
            <w:r w:rsidRPr="00AD371C">
              <w:rPr>
                <w:color w:val="187649"/>
                <w:sz w:val="26"/>
                <w:szCs w:val="26"/>
              </w:rPr>
              <w:t>Legal Practice Course</w:t>
            </w:r>
            <w:r w:rsidR="00BA2417" w:rsidRPr="00F52FE3">
              <w:rPr>
                <w:color w:val="08925A"/>
              </w:rPr>
              <w:t>,</w:t>
            </w:r>
            <w:r w:rsidR="00BA2417">
              <w:t xml:space="preserve"> </w:t>
            </w:r>
            <w:r w:rsidR="00BA2417" w:rsidRPr="00BA2417">
              <w:rPr>
                <w:b w:val="0"/>
                <w:bCs/>
                <w:sz w:val="26"/>
                <w:szCs w:val="26"/>
              </w:rPr>
              <w:t>University of Law</w:t>
            </w:r>
          </w:p>
          <w:p w14:paraId="3882EB39" w14:textId="48384CAA" w:rsidR="00BA2417" w:rsidRPr="006D2D71" w:rsidRDefault="00BA2417" w:rsidP="006D2D71">
            <w:r w:rsidRPr="006D2D71">
              <w:rPr>
                <w:i/>
                <w:iCs/>
              </w:rPr>
              <w:t>Modules studied include</w:t>
            </w:r>
            <w:r w:rsidR="006D2D71">
              <w:rPr>
                <w:i/>
                <w:iCs/>
              </w:rPr>
              <w:t>d</w:t>
            </w:r>
            <w:r w:rsidRPr="006D2D71">
              <w:rPr>
                <w:i/>
                <w:iCs/>
              </w:rPr>
              <w:t xml:space="preserve">: </w:t>
            </w:r>
            <w:r w:rsidR="000A34E6">
              <w:rPr>
                <w:i/>
                <w:iCs/>
              </w:rPr>
              <w:t xml:space="preserve"> </w:t>
            </w:r>
            <w:r w:rsidR="00BA3D53">
              <w:rPr>
                <w:i/>
                <w:iCs/>
              </w:rPr>
              <w:t xml:space="preserve"> </w:t>
            </w:r>
            <w:r w:rsidR="00BA3D53">
              <w:t>Business Law and Practice, Criminal Litigation, Civil Litigation</w:t>
            </w:r>
            <w:r w:rsidR="00B97305">
              <w:t>, Property Law and Practice, Professional Conduct and Regulation, Wills and Administration of Estates, Solicitors Accounts and Taxation, Practical Legal Research, Interviewing and Advising</w:t>
            </w:r>
            <w:r w:rsidR="00DC0247">
              <w:t xml:space="preserve">, Advocacy, Legal writing and drafting, </w:t>
            </w:r>
            <w:r w:rsidR="00CD4467">
              <w:t>Advanced Criminal Law and Practice, Advanced Real Estate Law and Practice</w:t>
            </w:r>
            <w:r w:rsidR="00870E84">
              <w:t xml:space="preserve">, Personal Injury and Clinical Negligence Law and Practice, </w:t>
            </w:r>
            <w:r w:rsidR="000A34E6">
              <w:t>Family Law and Practice</w:t>
            </w:r>
          </w:p>
        </w:tc>
      </w:tr>
      <w:tr w:rsidR="0076097C" w:rsidRPr="00CF1A49" w14:paraId="50420B6B" w14:textId="77777777" w:rsidTr="00D66A52">
        <w:tc>
          <w:tcPr>
            <w:tcW w:w="9355" w:type="dxa"/>
          </w:tcPr>
          <w:p w14:paraId="790BAEE9" w14:textId="77777777" w:rsidR="0076097C" w:rsidRDefault="0076097C" w:rsidP="001D0BF1">
            <w:pPr>
              <w:pStyle w:val="Heading3"/>
            </w:pPr>
          </w:p>
        </w:tc>
      </w:tr>
      <w:tr w:rsidR="0076097C" w:rsidRPr="00CF1A49" w14:paraId="38401F65" w14:textId="77777777" w:rsidTr="00D66A52">
        <w:tc>
          <w:tcPr>
            <w:tcW w:w="9355" w:type="dxa"/>
          </w:tcPr>
          <w:p w14:paraId="10BCDB92" w14:textId="77777777" w:rsidR="0076097C" w:rsidRDefault="0076097C" w:rsidP="001D0BF1">
            <w:pPr>
              <w:pStyle w:val="Heading3"/>
            </w:pPr>
          </w:p>
        </w:tc>
      </w:tr>
      <w:tr w:rsidR="0076097C" w:rsidRPr="00CF1A49" w14:paraId="3CC42387" w14:textId="77777777" w:rsidTr="00D66A52">
        <w:tc>
          <w:tcPr>
            <w:tcW w:w="9355" w:type="dxa"/>
          </w:tcPr>
          <w:p w14:paraId="0F0137BE" w14:textId="77777777" w:rsidR="0076097C" w:rsidRDefault="0076097C" w:rsidP="001D0BF1">
            <w:pPr>
              <w:pStyle w:val="Heading3"/>
            </w:pPr>
          </w:p>
        </w:tc>
      </w:tr>
      <w:tr w:rsidR="001D0BF1" w:rsidRPr="00CF1A49" w14:paraId="1500681E" w14:textId="77777777" w:rsidTr="00D66A52">
        <w:tc>
          <w:tcPr>
            <w:tcW w:w="9355" w:type="dxa"/>
          </w:tcPr>
          <w:p w14:paraId="57944137" w14:textId="2E59D8F2" w:rsidR="001D0BF1" w:rsidRPr="00CF1A49" w:rsidRDefault="00DA0A7D" w:rsidP="001D0BF1">
            <w:pPr>
              <w:pStyle w:val="Heading3"/>
              <w:contextualSpacing w:val="0"/>
            </w:pPr>
            <w:r>
              <w:t>June</w:t>
            </w:r>
            <w:r w:rsidR="001D0BF1" w:rsidRPr="00CF1A49">
              <w:t xml:space="preserve"> </w:t>
            </w:r>
            <w:r>
              <w:t>20</w:t>
            </w:r>
            <w:r w:rsidR="00596D2E">
              <w:t>18-June 2021</w:t>
            </w:r>
          </w:p>
          <w:p w14:paraId="6D96CD3E" w14:textId="5A36C701" w:rsidR="001D0BF1" w:rsidRPr="00CF1A49" w:rsidRDefault="00DA0A7D" w:rsidP="001D0BF1">
            <w:pPr>
              <w:pStyle w:val="Heading2"/>
              <w:contextualSpacing w:val="0"/>
            </w:pPr>
            <w:r w:rsidRPr="00AD371C">
              <w:rPr>
                <w:color w:val="187649"/>
              </w:rPr>
              <w:t>LLB LAW</w:t>
            </w:r>
            <w:r w:rsidR="001D0BF1" w:rsidRPr="00AD371C">
              <w:rPr>
                <w:color w:val="187649"/>
              </w:rPr>
              <w:t xml:space="preserve">, </w:t>
            </w:r>
            <w:r>
              <w:rPr>
                <w:rStyle w:val="SubtleReference"/>
              </w:rPr>
              <w:t xml:space="preserve">UNiversity of BRadford </w:t>
            </w:r>
          </w:p>
          <w:p w14:paraId="0A688D02" w14:textId="11C39C84" w:rsidR="007538DC" w:rsidRDefault="007F7C6E" w:rsidP="007538DC">
            <w:p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 xml:space="preserve">Second </w:t>
            </w:r>
            <w:r w:rsidR="0057667B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lass, </w:t>
            </w:r>
            <w:r w:rsidR="0057667B">
              <w:rPr>
                <w:b/>
                <w:bCs/>
              </w:rPr>
              <w:t>F</w:t>
            </w:r>
            <w:r>
              <w:rPr>
                <w:b/>
                <w:bCs/>
              </w:rPr>
              <w:t xml:space="preserve">irst </w:t>
            </w:r>
            <w:r w:rsidR="0057667B">
              <w:rPr>
                <w:b/>
                <w:bCs/>
              </w:rPr>
              <w:t>D</w:t>
            </w:r>
            <w:r>
              <w:rPr>
                <w:b/>
                <w:bCs/>
              </w:rPr>
              <w:t>ivision (2:1)</w:t>
            </w:r>
          </w:p>
          <w:p w14:paraId="4D4CC3CD" w14:textId="17DDA66B" w:rsidR="00DA0A7D" w:rsidRPr="00DA0A7D" w:rsidRDefault="00853438" w:rsidP="007538DC">
            <w:pPr>
              <w:contextualSpacing w:val="0"/>
            </w:pPr>
            <w:r w:rsidRPr="00853438">
              <w:rPr>
                <w:i/>
                <w:iCs/>
              </w:rPr>
              <w:t>Modules studie</w:t>
            </w:r>
            <w:r w:rsidR="006D2D71">
              <w:rPr>
                <w:i/>
                <w:iCs/>
              </w:rPr>
              <w:t>d</w:t>
            </w:r>
            <w:r w:rsidRPr="00853438">
              <w:rPr>
                <w:i/>
                <w:iCs/>
              </w:rPr>
              <w:t xml:space="preserve"> include</w:t>
            </w:r>
            <w:r w:rsidR="006D2D71">
              <w:rPr>
                <w:i/>
                <w:iCs/>
              </w:rPr>
              <w:t>d</w:t>
            </w:r>
            <w:r>
              <w:t>: Business Law and Ethics (70%), Social Justice and Sustainability</w:t>
            </w:r>
            <w:r w:rsidR="0061294E">
              <w:t xml:space="preserve"> (70%)</w:t>
            </w:r>
            <w:r>
              <w:t>,</w:t>
            </w:r>
            <w:r w:rsidR="0061294E">
              <w:t xml:space="preserve"> </w:t>
            </w:r>
            <w:r>
              <w:t>Human Rights</w:t>
            </w:r>
            <w:r w:rsidR="0061294E">
              <w:t xml:space="preserve"> (74%)</w:t>
            </w:r>
            <w:r>
              <w:t>,</w:t>
            </w:r>
            <w:r w:rsidR="000D754B">
              <w:t xml:space="preserve"> Legal Relationships, Sources and </w:t>
            </w:r>
            <w:r w:rsidR="00065243">
              <w:t>Institutions (62%),</w:t>
            </w:r>
            <w:r w:rsidR="0061294E">
              <w:t xml:space="preserve"> Contract Law (62%), </w:t>
            </w:r>
            <w:r w:rsidR="0043064C">
              <w:t>Criminal Law (64%)</w:t>
            </w:r>
            <w:r w:rsidR="000D754B">
              <w:t>,</w:t>
            </w:r>
            <w:r>
              <w:t xml:space="preserve"> Tort Law</w:t>
            </w:r>
            <w:r w:rsidR="0061294E">
              <w:t xml:space="preserve"> (72%)</w:t>
            </w:r>
            <w:r>
              <w:t>, EU Law</w:t>
            </w:r>
            <w:r w:rsidR="0061294E">
              <w:t xml:space="preserve"> (71%)</w:t>
            </w:r>
            <w:r>
              <w:t xml:space="preserve">, </w:t>
            </w:r>
            <w:r w:rsidR="0061294E">
              <w:t>Law in the Community (70%)</w:t>
            </w:r>
            <w:r>
              <w:t>, Family Law</w:t>
            </w:r>
            <w:r w:rsidR="0061294E">
              <w:t xml:space="preserve"> </w:t>
            </w:r>
            <w:r w:rsidR="0061294E">
              <w:lastRenderedPageBreak/>
              <w:t>(</w:t>
            </w:r>
            <w:r w:rsidR="00B64D4D">
              <w:t>62%</w:t>
            </w:r>
            <w:r w:rsidR="0061294E">
              <w:t>)</w:t>
            </w:r>
            <w:r>
              <w:t>,</w:t>
            </w:r>
            <w:r w:rsidR="00E86ECB">
              <w:t xml:space="preserve"> Immigration and Asylum Law (60%),</w:t>
            </w:r>
            <w:r>
              <w:t xml:space="preserve"> Land Law</w:t>
            </w:r>
            <w:r w:rsidR="0061294E">
              <w:t xml:space="preserve"> (</w:t>
            </w:r>
            <w:r w:rsidR="00B64D4D">
              <w:t>71%</w:t>
            </w:r>
            <w:r w:rsidR="0061294E">
              <w:t>)</w:t>
            </w:r>
            <w:r>
              <w:t xml:space="preserve">, Equity and Trusts </w:t>
            </w:r>
            <w:r w:rsidR="0061294E">
              <w:t>(</w:t>
            </w:r>
            <w:r w:rsidR="00E86ECB">
              <w:t>60%</w:t>
            </w:r>
            <w:r w:rsidR="0061294E">
              <w:t>)</w:t>
            </w:r>
            <w:r w:rsidR="00C40CB8">
              <w:t xml:space="preserve">, </w:t>
            </w:r>
            <w:r w:rsidR="004F570F">
              <w:t xml:space="preserve"> Law in the Community (Law Clinic) (62%), </w:t>
            </w:r>
            <w:r w:rsidR="00C40CB8">
              <w:t>Law of Evidence (75%)</w:t>
            </w:r>
          </w:p>
        </w:tc>
      </w:tr>
      <w:tr w:rsidR="00F61DF9" w:rsidRPr="00CF1A49" w14:paraId="57FC031B" w14:textId="77777777" w:rsidTr="00F61DF9">
        <w:tc>
          <w:tcPr>
            <w:tcW w:w="9355" w:type="dxa"/>
            <w:tcMar>
              <w:top w:w="216" w:type="dxa"/>
            </w:tcMar>
          </w:tcPr>
          <w:p w14:paraId="4BA6F5CE" w14:textId="7165B120" w:rsidR="00F61DF9" w:rsidRPr="00CF1A49" w:rsidRDefault="0061294E" w:rsidP="00F61DF9">
            <w:pPr>
              <w:pStyle w:val="Heading3"/>
              <w:contextualSpacing w:val="0"/>
            </w:pPr>
            <w:r>
              <w:lastRenderedPageBreak/>
              <w:t>June 2018</w:t>
            </w:r>
          </w:p>
          <w:p w14:paraId="5F30AE6F" w14:textId="390D2234" w:rsidR="00F61DF9" w:rsidRPr="00CF1A49" w:rsidRDefault="0061294E" w:rsidP="00F61DF9">
            <w:pPr>
              <w:pStyle w:val="Heading2"/>
              <w:contextualSpacing w:val="0"/>
            </w:pPr>
            <w:r w:rsidRPr="00AD371C">
              <w:rPr>
                <w:color w:val="187649"/>
              </w:rPr>
              <w:t>A Levels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Nelson and Colne college</w:t>
            </w:r>
          </w:p>
          <w:p w14:paraId="0D1F44AC" w14:textId="7C361379" w:rsidR="00065243" w:rsidRPr="0022583F" w:rsidRDefault="0061294E" w:rsidP="00F61DF9">
            <w:r w:rsidRPr="001314BF">
              <w:rPr>
                <w:b/>
                <w:bCs/>
              </w:rPr>
              <w:t xml:space="preserve">A Levels: </w:t>
            </w:r>
            <w:r w:rsidR="001314BF">
              <w:t>Law, Sociology, Biology, Extended Project Qualification</w:t>
            </w:r>
          </w:p>
          <w:p w14:paraId="4BDDE3BE" w14:textId="77777777" w:rsidR="00065243" w:rsidRDefault="00065243" w:rsidP="00F61DF9">
            <w:pPr>
              <w:rPr>
                <w:b/>
                <w:bCs/>
              </w:rPr>
            </w:pPr>
          </w:p>
          <w:p w14:paraId="152B3337" w14:textId="039A272F" w:rsidR="001314BF" w:rsidRPr="001314BF" w:rsidRDefault="001314BF" w:rsidP="00F61DF9">
            <w:pPr>
              <w:rPr>
                <w:b/>
                <w:bCs/>
              </w:rPr>
            </w:pPr>
            <w:r w:rsidRPr="001314BF">
              <w:rPr>
                <w:b/>
                <w:bCs/>
              </w:rPr>
              <w:t>September 2011- June 2016</w:t>
            </w:r>
          </w:p>
          <w:p w14:paraId="52EC5170" w14:textId="77777777" w:rsidR="001314BF" w:rsidRDefault="001314BF" w:rsidP="00F61DF9">
            <w:r w:rsidRPr="00AD371C">
              <w:rPr>
                <w:b/>
                <w:bCs/>
                <w:color w:val="187649"/>
                <w:sz w:val="26"/>
                <w:szCs w:val="26"/>
              </w:rPr>
              <w:t>GCSES</w:t>
            </w:r>
            <w:r w:rsidRPr="00AD371C">
              <w:rPr>
                <w:color w:val="187649"/>
              </w:rPr>
              <w:t xml:space="preserve">, </w:t>
            </w:r>
            <w:r w:rsidRPr="00902A19">
              <w:rPr>
                <w:sz w:val="26"/>
                <w:szCs w:val="26"/>
              </w:rPr>
              <w:t>COLNE PRIMET ACADEMY</w:t>
            </w:r>
          </w:p>
          <w:p w14:paraId="69A0C6EB" w14:textId="551CBD40" w:rsidR="001314BF" w:rsidRPr="001314BF" w:rsidRDefault="001314BF" w:rsidP="00902A19">
            <w:pPr>
              <w:tabs>
                <w:tab w:val="left" w:pos="4305"/>
              </w:tabs>
            </w:pPr>
            <w:r>
              <w:t xml:space="preserve">GCSEs: </w:t>
            </w:r>
            <w:r w:rsidR="00902A19">
              <w:t>11 GCSEs (10 at Grade B and above)</w:t>
            </w:r>
            <w:r w:rsidR="00902A19">
              <w:tab/>
            </w:r>
          </w:p>
        </w:tc>
      </w:tr>
      <w:tr w:rsidR="00B2624C" w:rsidRPr="00CF1A49" w14:paraId="795BC345" w14:textId="77777777" w:rsidTr="00F61DF9">
        <w:tc>
          <w:tcPr>
            <w:tcW w:w="9355" w:type="dxa"/>
            <w:tcMar>
              <w:top w:w="216" w:type="dxa"/>
            </w:tcMar>
          </w:tcPr>
          <w:p w14:paraId="5E3383FF" w14:textId="77777777" w:rsidR="00B2624C" w:rsidRDefault="00B2624C" w:rsidP="00F61DF9">
            <w:pPr>
              <w:pStyle w:val="Heading3"/>
            </w:pPr>
          </w:p>
        </w:tc>
      </w:tr>
      <w:tr w:rsidR="00B2624C" w:rsidRPr="00CF1A49" w14:paraId="6F81932C" w14:textId="77777777" w:rsidTr="00F61DF9">
        <w:tc>
          <w:tcPr>
            <w:tcW w:w="9355" w:type="dxa"/>
            <w:tcMar>
              <w:top w:w="216" w:type="dxa"/>
            </w:tcMar>
          </w:tcPr>
          <w:p w14:paraId="505F3503" w14:textId="77777777" w:rsidR="00B2624C" w:rsidRDefault="00B2624C" w:rsidP="00F61DF9">
            <w:pPr>
              <w:pStyle w:val="Heading3"/>
            </w:pPr>
          </w:p>
        </w:tc>
      </w:tr>
    </w:tbl>
    <w:sdt>
      <w:sdtPr>
        <w:alias w:val="Skills:"/>
        <w:tag w:val="Skills:"/>
        <w:id w:val="-1392877668"/>
        <w:placeholder>
          <w:docPart w:val="73F448EE2E924292BBEF9BAD64107EF3"/>
        </w:placeholder>
        <w:temporary/>
        <w:showingPlcHdr/>
        <w15:appearance w15:val="hidden"/>
      </w:sdtPr>
      <w:sdtEndPr/>
      <w:sdtContent>
        <w:p w14:paraId="7A100590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5C2DBE34" w14:textId="77777777" w:rsidTr="00CF1A49">
        <w:tc>
          <w:tcPr>
            <w:tcW w:w="4675" w:type="dxa"/>
          </w:tcPr>
          <w:p w14:paraId="53B24E96" w14:textId="15A586D6" w:rsidR="001E3120" w:rsidRPr="008D0771" w:rsidRDefault="00547117" w:rsidP="00547117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b/>
                <w:bCs/>
                <w:color w:val="146026"/>
              </w:rPr>
            </w:pPr>
            <w:r w:rsidRPr="008D0771">
              <w:rPr>
                <w:b/>
                <w:bCs/>
                <w:color w:val="146026"/>
              </w:rPr>
              <w:t>Communication and Presentation:</w:t>
            </w:r>
          </w:p>
          <w:p w14:paraId="0A328BDF" w14:textId="287971D7" w:rsidR="00547117" w:rsidRDefault="00700EC9" w:rsidP="006E1507">
            <w:pPr>
              <w:pStyle w:val="ListBullet"/>
              <w:contextualSpacing w:val="0"/>
            </w:pPr>
            <w:r>
              <w:t>C</w:t>
            </w:r>
            <w:r w:rsidR="002200A5">
              <w:t>an c</w:t>
            </w:r>
            <w:r>
              <w:t>ommunicate</w:t>
            </w:r>
            <w:r w:rsidR="00E05CB3">
              <w:t xml:space="preserve"> </w:t>
            </w:r>
            <w:r w:rsidR="00B57732">
              <w:t>efficiently,</w:t>
            </w:r>
            <w:r w:rsidR="002200A5">
              <w:t xml:space="preserve"> </w:t>
            </w:r>
            <w:r w:rsidR="003A0A04">
              <w:t>hav</w:t>
            </w:r>
            <w:r w:rsidR="00791D15">
              <w:t xml:space="preserve">ing </w:t>
            </w:r>
            <w:r w:rsidR="00E05CB3">
              <w:t>experience wh</w:t>
            </w:r>
            <w:r w:rsidR="000C67FD">
              <w:t xml:space="preserve">en </w:t>
            </w:r>
            <w:r w:rsidR="0065462C">
              <w:t>handling</w:t>
            </w:r>
            <w:r w:rsidR="000C67FD">
              <w:t xml:space="preserve"> presentations</w:t>
            </w:r>
            <w:r w:rsidR="00791D15">
              <w:t>. Can communic</w:t>
            </w:r>
            <w:r w:rsidR="009B72FA">
              <w:t>ate and construct ideas effectively</w:t>
            </w:r>
            <w:r w:rsidR="004475D5">
              <w:t xml:space="preserve"> in writing </w:t>
            </w:r>
            <w:r w:rsidR="009B72FA">
              <w:t>whilst</w:t>
            </w:r>
            <w:r w:rsidR="004475D5">
              <w:t xml:space="preserve"> producing strong academic reports in my degree. </w:t>
            </w:r>
          </w:p>
          <w:p w14:paraId="086048A9" w14:textId="45E280F3" w:rsidR="005704BE" w:rsidRDefault="004B36FF" w:rsidP="006E1507">
            <w:pPr>
              <w:pStyle w:val="ListBullet"/>
              <w:contextualSpacing w:val="0"/>
            </w:pPr>
            <w:r>
              <w:t>Communicating regularly with customers whilst working at NEXT</w:t>
            </w:r>
            <w:r w:rsidR="00D44753">
              <w:t xml:space="preserve">; dealing with queries, solving issues with customer orders and ensuring stock is well maintained. </w:t>
            </w:r>
          </w:p>
          <w:p w14:paraId="7760C5A1" w14:textId="1C97B080" w:rsidR="00271798" w:rsidRPr="000A63EB" w:rsidRDefault="001D4671" w:rsidP="000A63EB">
            <w:pPr>
              <w:pStyle w:val="ListBullet"/>
              <w:contextualSpacing w:val="0"/>
            </w:pPr>
            <w:r>
              <w:t>Ensuring student needs were met whilst mentoring</w:t>
            </w:r>
            <w:r w:rsidR="00184D93">
              <w:t xml:space="preserve"> whilst</w:t>
            </w:r>
            <w:r>
              <w:t xml:space="preserve"> making sure they felt at ease. </w:t>
            </w:r>
          </w:p>
          <w:p w14:paraId="36C8BD14" w14:textId="77777777" w:rsidR="00184D93" w:rsidRDefault="00184D93" w:rsidP="001D4671">
            <w:pPr>
              <w:pStyle w:val="Lis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</w:p>
          <w:p w14:paraId="3AE4EF5B" w14:textId="514DF54F" w:rsidR="001D4671" w:rsidRPr="008D0771" w:rsidRDefault="001D4671" w:rsidP="001D4671">
            <w:pPr>
              <w:pStyle w:val="ListBullet"/>
              <w:numPr>
                <w:ilvl w:val="0"/>
                <w:numId w:val="0"/>
              </w:numPr>
              <w:contextualSpacing w:val="0"/>
              <w:rPr>
                <w:b/>
                <w:bCs/>
                <w:color w:val="146026"/>
              </w:rPr>
            </w:pPr>
            <w:r w:rsidRPr="008D0771">
              <w:rPr>
                <w:b/>
                <w:bCs/>
                <w:color w:val="146026"/>
              </w:rPr>
              <w:t>Research and Analytical:</w:t>
            </w:r>
          </w:p>
          <w:p w14:paraId="44E5248F" w14:textId="00D33817" w:rsidR="001D4671" w:rsidRDefault="002E60A1" w:rsidP="001D4671">
            <w:pPr>
              <w:pStyle w:val="ListBullet"/>
              <w:numPr>
                <w:ilvl w:val="0"/>
                <w:numId w:val="17"/>
              </w:numPr>
              <w:contextualSpacing w:val="0"/>
            </w:pPr>
            <w:r w:rsidRPr="002E60A1">
              <w:t>Over the course of my degree, I carried out a number of research projects where I was responsible for carrying out my own research and gatheri</w:t>
            </w:r>
            <w:r>
              <w:t xml:space="preserve">ng </w:t>
            </w:r>
            <w:r w:rsidR="0055626A">
              <w:t xml:space="preserve">relevant information </w:t>
            </w:r>
            <w:r w:rsidR="00FC18D1">
              <w:t xml:space="preserve">to condense. </w:t>
            </w:r>
          </w:p>
          <w:p w14:paraId="7A7DB245" w14:textId="3C1643AC" w:rsidR="001F4E6D" w:rsidRPr="006E1507" w:rsidRDefault="00FC18D1" w:rsidP="0022583F">
            <w:pPr>
              <w:pStyle w:val="ListBullet"/>
              <w:numPr>
                <w:ilvl w:val="0"/>
                <w:numId w:val="17"/>
              </w:numPr>
              <w:contextualSpacing w:val="0"/>
            </w:pPr>
            <w:r>
              <w:t xml:space="preserve">Whilst completing my A Levels, we were asked to interpret different data sources to spot patterns and correlations. </w:t>
            </w:r>
          </w:p>
        </w:tc>
        <w:tc>
          <w:tcPr>
            <w:tcW w:w="4675" w:type="dxa"/>
            <w:tcMar>
              <w:left w:w="360" w:type="dxa"/>
            </w:tcMar>
          </w:tcPr>
          <w:p w14:paraId="22E15112" w14:textId="77777777" w:rsidR="002206CD" w:rsidRPr="008D0771" w:rsidRDefault="002206CD" w:rsidP="002206CD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b/>
                <w:bCs/>
                <w:color w:val="146026"/>
              </w:rPr>
            </w:pPr>
            <w:r w:rsidRPr="008D0771">
              <w:rPr>
                <w:b/>
                <w:bCs/>
                <w:color w:val="146026"/>
              </w:rPr>
              <w:t>Team Working:</w:t>
            </w:r>
          </w:p>
          <w:p w14:paraId="38EFDF27" w14:textId="77777777" w:rsidR="002206CD" w:rsidRPr="00DD71EC" w:rsidRDefault="002206CD" w:rsidP="002206CD">
            <w:pPr>
              <w:pStyle w:val="ListBullet"/>
              <w:rPr>
                <w:b/>
                <w:bCs/>
              </w:rPr>
            </w:pPr>
            <w:r>
              <w:t>Group based projects at university enabled me to develop my skills when working to meet targets, share tasks equally and compromise when working with individuals to complete the work done.</w:t>
            </w:r>
          </w:p>
          <w:p w14:paraId="6550BD2C" w14:textId="3C07B70D" w:rsidR="002206CD" w:rsidRDefault="002206CD" w:rsidP="002206CD">
            <w:pPr>
              <w:pStyle w:val="ListBullet"/>
            </w:pPr>
            <w:r w:rsidRPr="00A61421">
              <w:t xml:space="preserve">As part of the NEXT team, we </w:t>
            </w:r>
            <w:r w:rsidR="00272876">
              <w:t>are</w:t>
            </w:r>
            <w:r w:rsidRPr="00A61421">
              <w:t xml:space="preserve"> required to work with different members of the team daily </w:t>
            </w:r>
            <w:r w:rsidR="00FD02F7" w:rsidRPr="00A61421">
              <w:t>to</w:t>
            </w:r>
            <w:r w:rsidRPr="00A61421">
              <w:t xml:space="preserve"> persevere and meet sale targets, and deal with customer queries</w:t>
            </w:r>
            <w:r w:rsidR="005164D6">
              <w:t xml:space="preserve"> both on the phone and in person.</w:t>
            </w:r>
            <w:r w:rsidRPr="00A61421">
              <w:t xml:space="preserve"> </w:t>
            </w:r>
          </w:p>
          <w:p w14:paraId="02CC8764" w14:textId="77777777" w:rsidR="00184D93" w:rsidRDefault="00184D93" w:rsidP="002206CD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b/>
                <w:bCs/>
              </w:rPr>
            </w:pPr>
          </w:p>
          <w:p w14:paraId="2F877B5E" w14:textId="77777777" w:rsidR="00FD02F7" w:rsidRDefault="00FD02F7" w:rsidP="002206CD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b/>
                <w:bCs/>
              </w:rPr>
            </w:pPr>
          </w:p>
          <w:p w14:paraId="6576314D" w14:textId="21615F08" w:rsidR="002206CD" w:rsidRPr="008D0771" w:rsidRDefault="002206CD" w:rsidP="002206CD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b/>
                <w:bCs/>
                <w:color w:val="146026"/>
              </w:rPr>
            </w:pPr>
            <w:r w:rsidRPr="008D0771">
              <w:rPr>
                <w:b/>
                <w:bCs/>
                <w:color w:val="146026"/>
              </w:rPr>
              <w:t>Planning and organisation:</w:t>
            </w:r>
          </w:p>
          <w:p w14:paraId="024E3B88" w14:textId="08AAE12C" w:rsidR="002206CD" w:rsidRPr="008705C1" w:rsidRDefault="00D90C9E" w:rsidP="002206CD">
            <w:pPr>
              <w:pStyle w:val="ListBullet"/>
            </w:pPr>
            <w:r>
              <w:t xml:space="preserve">Effective at </w:t>
            </w:r>
            <w:r w:rsidR="001B6426">
              <w:t>prioritizing tasks</w:t>
            </w:r>
            <w:r>
              <w:t xml:space="preserve"> in order of importance </w:t>
            </w:r>
            <w:r w:rsidR="000D3F45">
              <w:t>and urgency</w:t>
            </w:r>
            <w:r w:rsidR="00C022A6">
              <w:t xml:space="preserve">. This was especially crucial to the success of my degree when working on assessments and projects </w:t>
            </w:r>
            <w:r w:rsidR="00271798">
              <w:t>and</w:t>
            </w:r>
            <w:r w:rsidR="00C022A6">
              <w:t xml:space="preserve"> prevalent when working in retail. </w:t>
            </w:r>
          </w:p>
          <w:p w14:paraId="255C2CC1" w14:textId="309590DF" w:rsidR="001E3120" w:rsidRPr="006E1507" w:rsidRDefault="008872C8" w:rsidP="002206CD">
            <w:pPr>
              <w:pStyle w:val="ListBullet"/>
            </w:pPr>
            <w:r>
              <w:t xml:space="preserve">Proven record </w:t>
            </w:r>
            <w:r w:rsidR="001B4FB4">
              <w:t xml:space="preserve">of planning and organising events when at school when budgeting for school events. </w:t>
            </w:r>
          </w:p>
        </w:tc>
      </w:tr>
    </w:tbl>
    <w:p w14:paraId="73EDC026" w14:textId="77777777" w:rsidR="00AD371C" w:rsidRDefault="00AD371C" w:rsidP="0062312F">
      <w:pPr>
        <w:pStyle w:val="Heading1"/>
      </w:pPr>
    </w:p>
    <w:p w14:paraId="61E6C5C7" w14:textId="43D23FFE" w:rsidR="00AD782D" w:rsidRPr="00CF1A49" w:rsidRDefault="00902A19" w:rsidP="0062312F">
      <w:pPr>
        <w:pStyle w:val="Heading1"/>
      </w:pPr>
      <w:r>
        <w:t>Voluntary Work</w:t>
      </w:r>
    </w:p>
    <w:p w14:paraId="355A2DBD" w14:textId="6EE0DB57" w:rsidR="00902A19" w:rsidRPr="008D0771" w:rsidRDefault="00902A19" w:rsidP="008327FE">
      <w:pPr>
        <w:rPr>
          <w:b/>
          <w:bCs/>
          <w:color w:val="146026"/>
        </w:rPr>
      </w:pPr>
      <w:r w:rsidRPr="008D0771">
        <w:rPr>
          <w:b/>
          <w:bCs/>
          <w:color w:val="146026"/>
        </w:rPr>
        <w:t xml:space="preserve">Disability </w:t>
      </w:r>
      <w:r w:rsidR="008327FE" w:rsidRPr="008D0771">
        <w:rPr>
          <w:b/>
          <w:bCs/>
          <w:color w:val="146026"/>
        </w:rPr>
        <w:t>S</w:t>
      </w:r>
      <w:r w:rsidRPr="008D0771">
        <w:rPr>
          <w:b/>
          <w:bCs/>
          <w:color w:val="146026"/>
        </w:rPr>
        <w:t xml:space="preserve">upport </w:t>
      </w:r>
      <w:r w:rsidR="008327FE" w:rsidRPr="008D0771">
        <w:rPr>
          <w:b/>
          <w:bCs/>
          <w:color w:val="146026"/>
        </w:rPr>
        <w:t>M</w:t>
      </w:r>
      <w:r w:rsidRPr="008D0771">
        <w:rPr>
          <w:b/>
          <w:bCs/>
          <w:color w:val="146026"/>
        </w:rPr>
        <w:t>entor</w:t>
      </w:r>
      <w:r w:rsidR="008327FE" w:rsidRPr="008D0771">
        <w:rPr>
          <w:b/>
          <w:bCs/>
          <w:color w:val="146026"/>
        </w:rPr>
        <w:t xml:space="preserve"> </w:t>
      </w:r>
      <w:r w:rsidR="00977B18" w:rsidRPr="008D0771">
        <w:rPr>
          <w:b/>
          <w:bCs/>
          <w:color w:val="146026"/>
        </w:rPr>
        <w:t xml:space="preserve">                                                                                                   </w:t>
      </w:r>
      <w:r w:rsidR="008327FE" w:rsidRPr="008D0771">
        <w:rPr>
          <w:b/>
          <w:bCs/>
          <w:color w:val="146026"/>
        </w:rPr>
        <w:t>(June 2017-2018)</w:t>
      </w:r>
    </w:p>
    <w:p w14:paraId="1202A08C" w14:textId="77777777" w:rsidR="00AD371C" w:rsidRDefault="00AD371C" w:rsidP="001F17E8"/>
    <w:p w14:paraId="4ADE498C" w14:textId="358031C8" w:rsidR="006C529A" w:rsidRDefault="00432F5E" w:rsidP="001F17E8">
      <w:r>
        <w:t xml:space="preserve">This role involved me engaging </w:t>
      </w:r>
      <w:r w:rsidR="008348D9">
        <w:t xml:space="preserve">with </w:t>
      </w:r>
      <w:r>
        <w:t xml:space="preserve">and </w:t>
      </w:r>
      <w:r w:rsidR="00A47B23">
        <w:t xml:space="preserve">monitoring </w:t>
      </w:r>
      <w:r w:rsidR="008348D9">
        <w:t xml:space="preserve">students with special needs. </w:t>
      </w:r>
      <w:r w:rsidR="003A5164">
        <w:t>The tasks completed on a weekly basis</w:t>
      </w:r>
      <w:r w:rsidR="008348D9">
        <w:t xml:space="preserve"> tasks </w:t>
      </w:r>
      <w:r w:rsidR="003A5164">
        <w:t xml:space="preserve">included listening to the students read; their progress was then logged using a reading record. </w:t>
      </w:r>
      <w:r w:rsidR="001F17E8">
        <w:t>This experience</w:t>
      </w:r>
      <w:r w:rsidR="006C529A">
        <w:t xml:space="preserve"> enabled me to</w:t>
      </w:r>
      <w:r w:rsidR="00072417">
        <w:t xml:space="preserve"> </w:t>
      </w:r>
      <w:r w:rsidR="006C529A">
        <w:t>;</w:t>
      </w:r>
    </w:p>
    <w:p w14:paraId="431D5242" w14:textId="0C1BA0C6" w:rsidR="006C529A" w:rsidRDefault="00543678" w:rsidP="006C529A">
      <w:pPr>
        <w:pStyle w:val="ListParagraph"/>
        <w:numPr>
          <w:ilvl w:val="0"/>
          <w:numId w:val="21"/>
        </w:numPr>
      </w:pPr>
      <w:r>
        <w:lastRenderedPageBreak/>
        <w:t xml:space="preserve">Communicate clearly </w:t>
      </w:r>
      <w:r w:rsidR="009A38F1">
        <w:t>and professionally</w:t>
      </w:r>
      <w:r w:rsidR="00BA7B2D">
        <w:t xml:space="preserve"> to make sure the students understood </w:t>
      </w:r>
    </w:p>
    <w:p w14:paraId="1AF384BA" w14:textId="3197037F" w:rsidR="00BA7B2D" w:rsidRDefault="00BA7B2D" w:rsidP="006C529A">
      <w:pPr>
        <w:pStyle w:val="ListParagraph"/>
        <w:numPr>
          <w:ilvl w:val="0"/>
          <w:numId w:val="21"/>
        </w:numPr>
      </w:pPr>
      <w:r>
        <w:t>Help the students adjust to different reading styles and offered advice on how they could improve</w:t>
      </w:r>
    </w:p>
    <w:p w14:paraId="719DB64E" w14:textId="5982912D" w:rsidR="00BA7B2D" w:rsidRDefault="00376A11" w:rsidP="006C529A">
      <w:pPr>
        <w:pStyle w:val="ListParagraph"/>
        <w:numPr>
          <w:ilvl w:val="0"/>
          <w:numId w:val="21"/>
        </w:numPr>
      </w:pPr>
      <w:r>
        <w:t xml:space="preserve">Aid the </w:t>
      </w:r>
      <w:r w:rsidR="00171786">
        <w:t>students handle any difficulties they had when</w:t>
      </w:r>
      <w:r w:rsidR="00F74F0E">
        <w:t xml:space="preserve"> reading materials</w:t>
      </w:r>
    </w:p>
    <w:p w14:paraId="023FD1E1" w14:textId="68031F93" w:rsidR="00F74F0E" w:rsidRDefault="00F74F0E" w:rsidP="006C529A">
      <w:pPr>
        <w:pStyle w:val="ListParagraph"/>
        <w:numPr>
          <w:ilvl w:val="0"/>
          <w:numId w:val="21"/>
        </w:numPr>
      </w:pPr>
      <w:r>
        <w:t>Take responsibility for their progress and decide when they were ready to move to the next stage</w:t>
      </w:r>
    </w:p>
    <w:p w14:paraId="2DD5B84B" w14:textId="77777777" w:rsidR="00912E47" w:rsidRDefault="00912E47" w:rsidP="00B4218D">
      <w:pPr>
        <w:rPr>
          <w:b/>
          <w:bCs/>
          <w:color w:val="3A3A3A" w:themeColor="background2" w:themeShade="40"/>
        </w:rPr>
      </w:pPr>
    </w:p>
    <w:p w14:paraId="0F79235D" w14:textId="07A67517" w:rsidR="00912E47" w:rsidRPr="008D0771" w:rsidRDefault="00B4218D" w:rsidP="00B4218D">
      <w:pPr>
        <w:rPr>
          <w:b/>
          <w:bCs/>
          <w:color w:val="146026"/>
        </w:rPr>
      </w:pPr>
      <w:r w:rsidRPr="008D0771">
        <w:rPr>
          <w:b/>
          <w:bCs/>
          <w:color w:val="146026"/>
        </w:rPr>
        <w:t xml:space="preserve">Marketing Assistant </w:t>
      </w:r>
      <w:r w:rsidR="00977B18" w:rsidRPr="008D0771">
        <w:rPr>
          <w:b/>
          <w:bCs/>
          <w:color w:val="146026"/>
        </w:rPr>
        <w:t xml:space="preserve">– Nelson and Colne College                                                               </w:t>
      </w:r>
      <w:r w:rsidR="000845B0" w:rsidRPr="008D0771">
        <w:rPr>
          <w:b/>
          <w:bCs/>
          <w:color w:val="146026"/>
        </w:rPr>
        <w:t xml:space="preserve"> </w:t>
      </w:r>
      <w:r w:rsidR="007B5648" w:rsidRPr="008D0771">
        <w:rPr>
          <w:b/>
          <w:bCs/>
          <w:color w:val="146026"/>
        </w:rPr>
        <w:t>(March 2016)</w:t>
      </w:r>
    </w:p>
    <w:p w14:paraId="4B02FF69" w14:textId="77777777" w:rsidR="00282582" w:rsidRDefault="00282582" w:rsidP="00B4218D">
      <w:pPr>
        <w:rPr>
          <w:color w:val="3A3A3A" w:themeColor="background2" w:themeShade="40"/>
        </w:rPr>
      </w:pPr>
    </w:p>
    <w:p w14:paraId="57E619ED" w14:textId="14A9A3F1" w:rsidR="0096038B" w:rsidRDefault="00912E47" w:rsidP="00B4218D">
      <w:pPr>
        <w:rPr>
          <w:color w:val="3A3A3A" w:themeColor="background2" w:themeShade="40"/>
        </w:rPr>
      </w:pPr>
      <w:r w:rsidRPr="00B01EE3">
        <w:rPr>
          <w:color w:val="3A3A3A" w:themeColor="background2" w:themeShade="40"/>
        </w:rPr>
        <w:t xml:space="preserve">This role enabled me to gain experience </w:t>
      </w:r>
      <w:r w:rsidR="00B01EE3" w:rsidRPr="00B01EE3">
        <w:rPr>
          <w:color w:val="3A3A3A" w:themeColor="background2" w:themeShade="40"/>
        </w:rPr>
        <w:t xml:space="preserve">in developing and releasing marketing materials for a college institution. </w:t>
      </w:r>
      <w:r w:rsidR="0096038B">
        <w:rPr>
          <w:color w:val="3A3A3A" w:themeColor="background2" w:themeShade="40"/>
        </w:rPr>
        <w:t>This experience enabled me to;</w:t>
      </w:r>
    </w:p>
    <w:p w14:paraId="7C4A1472" w14:textId="41C919C6" w:rsidR="0096038B" w:rsidRDefault="00977B18" w:rsidP="0096038B">
      <w:pPr>
        <w:pStyle w:val="ListParagraph"/>
        <w:numPr>
          <w:ilvl w:val="0"/>
          <w:numId w:val="25"/>
        </w:numPr>
        <w:rPr>
          <w:color w:val="3A3A3A" w:themeColor="background2" w:themeShade="40"/>
        </w:rPr>
      </w:pPr>
      <w:r>
        <w:rPr>
          <w:color w:val="3A3A3A" w:themeColor="background2" w:themeShade="40"/>
        </w:rPr>
        <w:t>Aid in the drafting and release of marketing materials to support the colle</w:t>
      </w:r>
      <w:r w:rsidR="000845B0">
        <w:rPr>
          <w:color w:val="3A3A3A" w:themeColor="background2" w:themeShade="40"/>
        </w:rPr>
        <w:t>ge</w:t>
      </w:r>
    </w:p>
    <w:p w14:paraId="7BB28F70" w14:textId="5267648E" w:rsidR="00E07DE7" w:rsidRDefault="00E07DE7" w:rsidP="00E07DE7">
      <w:pPr>
        <w:pStyle w:val="ListParagraph"/>
        <w:numPr>
          <w:ilvl w:val="0"/>
          <w:numId w:val="25"/>
        </w:numPr>
        <w:rPr>
          <w:color w:val="3A3A3A" w:themeColor="background2" w:themeShade="40"/>
        </w:rPr>
      </w:pPr>
      <w:r>
        <w:rPr>
          <w:color w:val="3A3A3A" w:themeColor="background2" w:themeShade="40"/>
        </w:rPr>
        <w:t>Created spreadsheets using Microsoft excel</w:t>
      </w:r>
    </w:p>
    <w:p w14:paraId="63898635" w14:textId="25F2C4CF" w:rsidR="00E07DE7" w:rsidRDefault="00255BC9" w:rsidP="00E07DE7">
      <w:pPr>
        <w:pStyle w:val="ListParagraph"/>
        <w:numPr>
          <w:ilvl w:val="0"/>
          <w:numId w:val="25"/>
        </w:numPr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Aided in the mailing </w:t>
      </w:r>
      <w:r w:rsidR="00BF1E23">
        <w:rPr>
          <w:color w:val="3A3A3A" w:themeColor="background2" w:themeShade="40"/>
        </w:rPr>
        <w:t xml:space="preserve">of student letters </w:t>
      </w:r>
    </w:p>
    <w:p w14:paraId="67BCAD29" w14:textId="676DBC6D" w:rsidR="000A63EB" w:rsidRPr="00882610" w:rsidRDefault="008768EB" w:rsidP="00882610">
      <w:pPr>
        <w:pStyle w:val="ListParagraph"/>
        <w:numPr>
          <w:ilvl w:val="0"/>
          <w:numId w:val="25"/>
        </w:numPr>
      </w:pPr>
      <w:r w:rsidRPr="00636945">
        <w:rPr>
          <w:color w:val="3A3A3A" w:themeColor="background2" w:themeShade="40"/>
        </w:rPr>
        <w:t xml:space="preserve">Posted marketing materials around the college </w:t>
      </w:r>
      <w:r w:rsidR="00716ECA">
        <w:rPr>
          <w:color w:val="3A3A3A" w:themeColor="background2" w:themeShade="40"/>
        </w:rPr>
        <w:t>in an effective manor</w:t>
      </w:r>
      <w:r w:rsidR="000A63EB">
        <w:rPr>
          <w:color w:val="3A3A3A" w:themeColor="background2" w:themeShade="40"/>
        </w:rPr>
        <w:t xml:space="preserve"> and making sure it achieved its purpose</w:t>
      </w:r>
    </w:p>
    <w:p w14:paraId="16F8DDF1" w14:textId="77777777" w:rsidR="000A63EB" w:rsidRDefault="000A63EB" w:rsidP="0008472B">
      <w:pPr>
        <w:jc w:val="both"/>
        <w:rPr>
          <w:rFonts w:asciiTheme="majorHAnsi" w:hAnsiTheme="majorHAnsi"/>
          <w:b/>
          <w:color w:val="262626" w:themeColor="text1" w:themeTint="D9"/>
          <w:sz w:val="28"/>
        </w:rPr>
      </w:pPr>
    </w:p>
    <w:p w14:paraId="552E8972" w14:textId="4C4BE765" w:rsidR="007C36BF" w:rsidRDefault="0038782D" w:rsidP="0008472B">
      <w:pPr>
        <w:jc w:val="both"/>
        <w:rPr>
          <w:rFonts w:asciiTheme="majorHAnsi" w:hAnsiTheme="majorHAnsi"/>
          <w:b/>
          <w:color w:val="262626" w:themeColor="text1" w:themeTint="D9"/>
          <w:sz w:val="28"/>
        </w:rPr>
      </w:pPr>
      <w:r w:rsidRPr="0008472B">
        <w:rPr>
          <w:rFonts w:asciiTheme="majorHAnsi" w:hAnsiTheme="majorHAnsi"/>
          <w:b/>
          <w:color w:val="262626" w:themeColor="text1" w:themeTint="D9"/>
          <w:sz w:val="28"/>
        </w:rPr>
        <w:t>A</w:t>
      </w:r>
      <w:r w:rsidR="0008472B" w:rsidRPr="0008472B">
        <w:rPr>
          <w:rFonts w:asciiTheme="majorHAnsi" w:hAnsiTheme="majorHAnsi"/>
          <w:b/>
          <w:color w:val="262626" w:themeColor="text1" w:themeTint="D9"/>
          <w:sz w:val="28"/>
        </w:rPr>
        <w:t>WARDS</w:t>
      </w:r>
      <w:r w:rsidRPr="0008472B">
        <w:rPr>
          <w:rFonts w:asciiTheme="majorHAnsi" w:hAnsiTheme="majorHAnsi"/>
          <w:b/>
          <w:color w:val="262626" w:themeColor="text1" w:themeTint="D9"/>
          <w:sz w:val="28"/>
        </w:rPr>
        <w:t xml:space="preserve"> </w:t>
      </w:r>
      <w:r w:rsidR="00F635C7">
        <w:rPr>
          <w:rFonts w:asciiTheme="majorHAnsi" w:hAnsiTheme="majorHAnsi"/>
          <w:b/>
          <w:color w:val="262626" w:themeColor="text1" w:themeTint="D9"/>
          <w:sz w:val="28"/>
        </w:rPr>
        <w:t>AND INTERESTS</w:t>
      </w:r>
    </w:p>
    <w:p w14:paraId="161346DF" w14:textId="7C928FDB" w:rsidR="0008472B" w:rsidRPr="00C51298" w:rsidRDefault="0008472B" w:rsidP="0008472B">
      <w:pPr>
        <w:jc w:val="both"/>
        <w:rPr>
          <w:rFonts w:asciiTheme="majorHAnsi" w:hAnsiTheme="majorHAnsi"/>
          <w:b/>
          <w:sz w:val="28"/>
        </w:rPr>
      </w:pPr>
    </w:p>
    <w:p w14:paraId="157BF95D" w14:textId="77DB6F02" w:rsidR="007238CA" w:rsidRDefault="007238CA" w:rsidP="008B1B28">
      <w:pPr>
        <w:pStyle w:val="ListParagraph"/>
        <w:numPr>
          <w:ilvl w:val="0"/>
          <w:numId w:val="23"/>
        </w:numPr>
        <w:jc w:val="both"/>
        <w:rPr>
          <w:rFonts w:cstheme="minorHAnsi"/>
          <w:bCs/>
          <w:color w:val="404040" w:themeColor="text1" w:themeTint="BF"/>
        </w:rPr>
      </w:pPr>
      <w:r w:rsidRPr="008D0771">
        <w:rPr>
          <w:rFonts w:cstheme="minorHAnsi"/>
          <w:b/>
          <w:color w:val="146026"/>
        </w:rPr>
        <w:t>Deputy Head Girl:</w:t>
      </w:r>
      <w:r w:rsidRPr="008D0771">
        <w:rPr>
          <w:rFonts w:cstheme="minorHAnsi"/>
          <w:bCs/>
          <w:color w:val="146026"/>
        </w:rPr>
        <w:t xml:space="preserve"> </w:t>
      </w:r>
      <w:r w:rsidRPr="008D47B1">
        <w:rPr>
          <w:rFonts w:cstheme="minorHAnsi"/>
          <w:bCs/>
          <w:color w:val="404040" w:themeColor="text1" w:themeTint="BF"/>
        </w:rPr>
        <w:t xml:space="preserve">awarded </w:t>
      </w:r>
      <w:r w:rsidR="00781B37" w:rsidRPr="008D47B1">
        <w:rPr>
          <w:rFonts w:cstheme="minorHAnsi"/>
          <w:bCs/>
          <w:color w:val="404040" w:themeColor="text1" w:themeTint="BF"/>
        </w:rPr>
        <w:t>for academic excellence</w:t>
      </w:r>
      <w:r w:rsidR="00D70659" w:rsidRPr="008D47B1">
        <w:rPr>
          <w:rFonts w:cstheme="minorHAnsi"/>
          <w:bCs/>
          <w:color w:val="404040" w:themeColor="text1" w:themeTint="BF"/>
        </w:rPr>
        <w:t xml:space="preserve"> and the ability to make </w:t>
      </w:r>
      <w:r w:rsidR="00573C66" w:rsidRPr="008D47B1">
        <w:rPr>
          <w:rFonts w:cstheme="minorHAnsi"/>
          <w:bCs/>
          <w:color w:val="404040" w:themeColor="text1" w:themeTint="BF"/>
        </w:rPr>
        <w:t xml:space="preserve">good </w:t>
      </w:r>
      <w:r w:rsidR="00AF346E" w:rsidRPr="008D47B1">
        <w:rPr>
          <w:rFonts w:cstheme="minorHAnsi"/>
          <w:bCs/>
          <w:color w:val="404040" w:themeColor="text1" w:themeTint="BF"/>
        </w:rPr>
        <w:t xml:space="preserve">and effective decisions. Within this role I was given </w:t>
      </w:r>
      <w:r w:rsidR="00A2567F" w:rsidRPr="008D47B1">
        <w:rPr>
          <w:rFonts w:cstheme="minorHAnsi"/>
          <w:bCs/>
          <w:color w:val="404040" w:themeColor="text1" w:themeTint="BF"/>
        </w:rPr>
        <w:t>several</w:t>
      </w:r>
      <w:r w:rsidR="00AF346E" w:rsidRPr="008D47B1">
        <w:rPr>
          <w:rFonts w:cstheme="minorHAnsi"/>
          <w:bCs/>
          <w:color w:val="404040" w:themeColor="text1" w:themeTint="BF"/>
        </w:rPr>
        <w:t xml:space="preserve"> responsibilities</w:t>
      </w:r>
      <w:r w:rsidR="0022583F" w:rsidRPr="008D47B1">
        <w:rPr>
          <w:rFonts w:cstheme="minorHAnsi"/>
          <w:bCs/>
          <w:color w:val="404040" w:themeColor="text1" w:themeTint="BF"/>
        </w:rPr>
        <w:t xml:space="preserve"> where I had to uphold the reputation of the school</w:t>
      </w:r>
      <w:r w:rsidR="00AB1389" w:rsidRPr="008D47B1">
        <w:rPr>
          <w:rFonts w:cstheme="minorHAnsi"/>
          <w:bCs/>
          <w:color w:val="404040" w:themeColor="text1" w:themeTint="BF"/>
        </w:rPr>
        <w:t xml:space="preserve">; meeting and greetings members of the public and partake in important decisions </w:t>
      </w:r>
      <w:r w:rsidR="00CE0D86" w:rsidRPr="008D47B1">
        <w:rPr>
          <w:rFonts w:cstheme="minorHAnsi"/>
          <w:bCs/>
          <w:color w:val="404040" w:themeColor="text1" w:themeTint="BF"/>
        </w:rPr>
        <w:t>affecting</w:t>
      </w:r>
      <w:r w:rsidR="00AB1389" w:rsidRPr="008D47B1">
        <w:rPr>
          <w:rFonts w:cstheme="minorHAnsi"/>
          <w:bCs/>
          <w:color w:val="404040" w:themeColor="text1" w:themeTint="BF"/>
        </w:rPr>
        <w:t xml:space="preserve"> other year groups.</w:t>
      </w:r>
    </w:p>
    <w:p w14:paraId="01659450" w14:textId="77777777" w:rsidR="00A022E5" w:rsidRPr="008D47B1" w:rsidRDefault="00A022E5" w:rsidP="00A022E5">
      <w:pPr>
        <w:pStyle w:val="ListParagraph"/>
        <w:jc w:val="both"/>
        <w:rPr>
          <w:rFonts w:cstheme="minorHAnsi"/>
          <w:bCs/>
          <w:color w:val="404040" w:themeColor="text1" w:themeTint="BF"/>
        </w:rPr>
      </w:pPr>
    </w:p>
    <w:p w14:paraId="1DA5C344" w14:textId="4230D69D" w:rsidR="0008472B" w:rsidRPr="008D47B1" w:rsidRDefault="008B1B28" w:rsidP="008B1B28">
      <w:pPr>
        <w:pStyle w:val="ListParagraph"/>
        <w:numPr>
          <w:ilvl w:val="0"/>
          <w:numId w:val="23"/>
        </w:numPr>
        <w:jc w:val="both"/>
        <w:rPr>
          <w:rFonts w:cstheme="minorHAnsi"/>
          <w:bCs/>
          <w:color w:val="404040" w:themeColor="text1" w:themeTint="BF"/>
        </w:rPr>
      </w:pPr>
      <w:r w:rsidRPr="008D0771">
        <w:rPr>
          <w:rFonts w:cstheme="minorHAnsi"/>
          <w:b/>
          <w:color w:val="146026"/>
        </w:rPr>
        <w:t>Pendle Employability Award</w:t>
      </w:r>
      <w:r w:rsidR="005674F6" w:rsidRPr="008D0771">
        <w:rPr>
          <w:rFonts w:cstheme="minorHAnsi"/>
          <w:b/>
          <w:color w:val="146026"/>
        </w:rPr>
        <w:t xml:space="preserve"> 2015</w:t>
      </w:r>
      <w:r w:rsidR="005674F6" w:rsidRPr="008D47B1">
        <w:rPr>
          <w:rFonts w:cstheme="minorHAnsi"/>
          <w:bCs/>
          <w:color w:val="404040" w:themeColor="text1" w:themeTint="BF"/>
        </w:rPr>
        <w:t xml:space="preserve">: awarded for being highly competent </w:t>
      </w:r>
      <w:r w:rsidR="00C51298" w:rsidRPr="008D47B1">
        <w:rPr>
          <w:rFonts w:cstheme="minorHAnsi"/>
          <w:bCs/>
          <w:color w:val="404040" w:themeColor="text1" w:themeTint="BF"/>
        </w:rPr>
        <w:t>i</w:t>
      </w:r>
      <w:r w:rsidR="005674F6" w:rsidRPr="008D47B1">
        <w:rPr>
          <w:rFonts w:cstheme="minorHAnsi"/>
          <w:bCs/>
          <w:color w:val="404040" w:themeColor="text1" w:themeTint="BF"/>
        </w:rPr>
        <w:t>n</w:t>
      </w:r>
      <w:r w:rsidR="00C51298" w:rsidRPr="008D47B1">
        <w:rPr>
          <w:rFonts w:cstheme="minorHAnsi"/>
          <w:bCs/>
          <w:color w:val="404040" w:themeColor="text1" w:themeTint="BF"/>
        </w:rPr>
        <w:t xml:space="preserve"> several</w:t>
      </w:r>
      <w:r w:rsidR="005674F6" w:rsidRPr="008D47B1">
        <w:rPr>
          <w:rFonts w:cstheme="minorHAnsi"/>
          <w:bCs/>
          <w:color w:val="404040" w:themeColor="text1" w:themeTint="BF"/>
        </w:rPr>
        <w:t xml:space="preserve"> areas</w:t>
      </w:r>
      <w:r w:rsidR="00D52105" w:rsidRPr="008D47B1">
        <w:rPr>
          <w:rFonts w:cstheme="minorHAnsi"/>
          <w:bCs/>
          <w:color w:val="404040" w:themeColor="text1" w:themeTint="BF"/>
        </w:rPr>
        <w:t xml:space="preserve"> valued and sought by employers including punctuality, tea</w:t>
      </w:r>
      <w:r w:rsidR="009713C4" w:rsidRPr="008D47B1">
        <w:rPr>
          <w:rFonts w:cstheme="minorHAnsi"/>
          <w:bCs/>
          <w:color w:val="404040" w:themeColor="text1" w:themeTint="BF"/>
        </w:rPr>
        <w:t>m</w:t>
      </w:r>
      <w:r w:rsidR="00D52105" w:rsidRPr="008D47B1">
        <w:rPr>
          <w:rFonts w:cstheme="minorHAnsi"/>
          <w:bCs/>
          <w:color w:val="404040" w:themeColor="text1" w:themeTint="BF"/>
        </w:rPr>
        <w:t>working, resilience a</w:t>
      </w:r>
      <w:r w:rsidR="009713C4" w:rsidRPr="008D47B1">
        <w:rPr>
          <w:rFonts w:cstheme="minorHAnsi"/>
          <w:bCs/>
          <w:color w:val="404040" w:themeColor="text1" w:themeTint="BF"/>
        </w:rPr>
        <w:t xml:space="preserve">nd multitasking. </w:t>
      </w:r>
    </w:p>
    <w:p w14:paraId="77EAE0A9" w14:textId="77777777" w:rsidR="00596D2E" w:rsidRDefault="00596D2E" w:rsidP="00D60727">
      <w:pPr>
        <w:ind w:left="360"/>
        <w:jc w:val="both"/>
        <w:rPr>
          <w:rFonts w:cstheme="minorHAnsi"/>
          <w:b/>
          <w:color w:val="262626" w:themeColor="text1" w:themeTint="D9"/>
          <w:sz w:val="24"/>
          <w:szCs w:val="24"/>
        </w:rPr>
      </w:pPr>
    </w:p>
    <w:p w14:paraId="15DFEB96" w14:textId="2E97281E" w:rsidR="00F635C7" w:rsidRPr="00882610" w:rsidRDefault="00D60727" w:rsidP="00D60727">
      <w:pPr>
        <w:ind w:left="360"/>
        <w:jc w:val="both"/>
        <w:rPr>
          <w:rFonts w:asciiTheme="majorHAnsi" w:hAnsiTheme="majorHAnsi" w:cstheme="minorHAnsi"/>
          <w:b/>
          <w:color w:val="262626" w:themeColor="text1" w:themeTint="D9"/>
          <w:sz w:val="24"/>
          <w:szCs w:val="24"/>
        </w:rPr>
      </w:pPr>
      <w:r w:rsidRPr="00882610">
        <w:rPr>
          <w:rFonts w:asciiTheme="majorHAnsi" w:hAnsiTheme="majorHAnsi" w:cstheme="minorHAnsi"/>
          <w:b/>
          <w:color w:val="262626" w:themeColor="text1" w:themeTint="D9"/>
          <w:sz w:val="24"/>
          <w:szCs w:val="24"/>
        </w:rPr>
        <w:t>INTERESTS</w:t>
      </w:r>
    </w:p>
    <w:p w14:paraId="6E64CB7F" w14:textId="77777777" w:rsidR="00882610" w:rsidRPr="00882610" w:rsidRDefault="00882610" w:rsidP="00882610">
      <w:pPr>
        <w:pStyle w:val="ListParagraph"/>
        <w:ind w:left="1004"/>
        <w:jc w:val="both"/>
        <w:rPr>
          <w:rFonts w:cstheme="minorHAnsi"/>
          <w:bCs/>
        </w:rPr>
      </w:pPr>
    </w:p>
    <w:p w14:paraId="1D140847" w14:textId="2DA2A723" w:rsidR="00A022E5" w:rsidRPr="00A022E5" w:rsidRDefault="00B450B0" w:rsidP="00A022E5">
      <w:pPr>
        <w:pStyle w:val="ListParagraph"/>
        <w:numPr>
          <w:ilvl w:val="0"/>
          <w:numId w:val="24"/>
        </w:numPr>
        <w:jc w:val="both"/>
        <w:rPr>
          <w:rFonts w:cstheme="minorHAnsi"/>
          <w:bCs/>
          <w:color w:val="404040" w:themeColor="text1" w:themeTint="BF"/>
        </w:rPr>
      </w:pPr>
      <w:r w:rsidRPr="008D0771">
        <w:rPr>
          <w:rFonts w:cstheme="minorHAnsi"/>
          <w:b/>
          <w:color w:val="146026"/>
        </w:rPr>
        <w:t>Personal Fitness</w:t>
      </w:r>
      <w:r w:rsidRPr="008D0771">
        <w:rPr>
          <w:rFonts w:cstheme="minorHAnsi"/>
          <w:bCs/>
          <w:color w:val="146026"/>
        </w:rPr>
        <w:t xml:space="preserve">: </w:t>
      </w:r>
      <w:r w:rsidRPr="008D47B1">
        <w:rPr>
          <w:rFonts w:cstheme="minorHAnsi"/>
          <w:bCs/>
          <w:color w:val="404040" w:themeColor="text1" w:themeTint="BF"/>
        </w:rPr>
        <w:t xml:space="preserve">regularly visit the gym and set personal targets in </w:t>
      </w:r>
      <w:r w:rsidR="00071E80" w:rsidRPr="008D47B1">
        <w:rPr>
          <w:rFonts w:cstheme="minorHAnsi"/>
          <w:bCs/>
          <w:color w:val="404040" w:themeColor="text1" w:themeTint="BF"/>
        </w:rPr>
        <w:t>a cohesive way</w:t>
      </w:r>
      <w:r w:rsidR="00A022E5">
        <w:rPr>
          <w:rFonts w:cstheme="minorHAnsi"/>
          <w:bCs/>
          <w:color w:val="404040" w:themeColor="text1" w:themeTint="BF"/>
        </w:rPr>
        <w:t>.</w:t>
      </w:r>
    </w:p>
    <w:p w14:paraId="05FB482C" w14:textId="4DB4A9BF" w:rsidR="00071E80" w:rsidRPr="008D47B1" w:rsidRDefault="00071E80" w:rsidP="00D60727">
      <w:pPr>
        <w:pStyle w:val="ListParagraph"/>
        <w:numPr>
          <w:ilvl w:val="0"/>
          <w:numId w:val="24"/>
        </w:numPr>
        <w:jc w:val="both"/>
        <w:rPr>
          <w:rFonts w:cstheme="minorHAnsi"/>
          <w:bCs/>
          <w:color w:val="404040" w:themeColor="text1" w:themeTint="BF"/>
        </w:rPr>
      </w:pPr>
      <w:r w:rsidRPr="008D0771">
        <w:rPr>
          <w:rFonts w:cstheme="minorHAnsi"/>
          <w:b/>
          <w:color w:val="146026"/>
        </w:rPr>
        <w:t>Travelling:</w:t>
      </w:r>
      <w:r w:rsidRPr="008D0771">
        <w:rPr>
          <w:rFonts w:cstheme="minorHAnsi"/>
          <w:bCs/>
          <w:color w:val="146026"/>
        </w:rPr>
        <w:t xml:space="preserve"> </w:t>
      </w:r>
      <w:r w:rsidRPr="008D47B1">
        <w:rPr>
          <w:rFonts w:cstheme="minorHAnsi"/>
          <w:bCs/>
          <w:color w:val="404040" w:themeColor="text1" w:themeTint="BF"/>
        </w:rPr>
        <w:t>Travel daily and love to exp</w:t>
      </w:r>
      <w:r w:rsidR="004C1258" w:rsidRPr="008D47B1">
        <w:rPr>
          <w:rFonts w:cstheme="minorHAnsi"/>
          <w:bCs/>
          <w:color w:val="404040" w:themeColor="text1" w:themeTint="BF"/>
        </w:rPr>
        <w:t xml:space="preserve">lore different areas, </w:t>
      </w:r>
      <w:r w:rsidR="00A2567F" w:rsidRPr="008D47B1">
        <w:rPr>
          <w:rFonts w:cstheme="minorHAnsi"/>
          <w:bCs/>
          <w:color w:val="404040" w:themeColor="text1" w:themeTint="BF"/>
        </w:rPr>
        <w:t>as well</w:t>
      </w:r>
      <w:r w:rsidR="004C1258" w:rsidRPr="008D47B1">
        <w:rPr>
          <w:rFonts w:cstheme="minorHAnsi"/>
          <w:bCs/>
          <w:color w:val="404040" w:themeColor="text1" w:themeTint="BF"/>
        </w:rPr>
        <w:t xml:space="preserve"> as partaking in hiking activities. </w:t>
      </w:r>
    </w:p>
    <w:p w14:paraId="6BE3FD3D" w14:textId="6B8A0762" w:rsidR="004C1258" w:rsidRPr="008D47B1" w:rsidRDefault="004C1258" w:rsidP="00D60727">
      <w:pPr>
        <w:pStyle w:val="ListParagraph"/>
        <w:numPr>
          <w:ilvl w:val="0"/>
          <w:numId w:val="24"/>
        </w:numPr>
        <w:jc w:val="both"/>
        <w:rPr>
          <w:rFonts w:cstheme="minorHAnsi"/>
          <w:bCs/>
          <w:color w:val="404040" w:themeColor="text1" w:themeTint="BF"/>
        </w:rPr>
      </w:pPr>
      <w:r w:rsidRPr="008D0771">
        <w:rPr>
          <w:rFonts w:cstheme="minorHAnsi"/>
          <w:b/>
          <w:color w:val="146026"/>
        </w:rPr>
        <w:t>Legal Awareness</w:t>
      </w:r>
      <w:r w:rsidRPr="008D0771">
        <w:rPr>
          <w:rFonts w:cstheme="minorHAnsi"/>
          <w:bCs/>
          <w:color w:val="146026"/>
        </w:rPr>
        <w:t xml:space="preserve">: </w:t>
      </w:r>
      <w:r w:rsidRPr="008D47B1">
        <w:rPr>
          <w:rFonts w:cstheme="minorHAnsi"/>
          <w:bCs/>
          <w:color w:val="404040" w:themeColor="text1" w:themeTint="BF"/>
        </w:rPr>
        <w:t xml:space="preserve">Like to stay active in LINKEDIN and take part in </w:t>
      </w:r>
      <w:r w:rsidR="001C0974" w:rsidRPr="008D47B1">
        <w:rPr>
          <w:rFonts w:cstheme="minorHAnsi"/>
          <w:bCs/>
          <w:color w:val="404040" w:themeColor="text1" w:themeTint="BF"/>
        </w:rPr>
        <w:t xml:space="preserve">current legal conversations. </w:t>
      </w:r>
    </w:p>
    <w:p w14:paraId="294A1E08" w14:textId="1132074B" w:rsidR="001C0974" w:rsidRPr="008D47B1" w:rsidRDefault="001C0974" w:rsidP="00D60727">
      <w:pPr>
        <w:pStyle w:val="ListParagraph"/>
        <w:numPr>
          <w:ilvl w:val="0"/>
          <w:numId w:val="24"/>
        </w:numPr>
        <w:jc w:val="both"/>
        <w:rPr>
          <w:rFonts w:cstheme="minorHAnsi"/>
          <w:bCs/>
          <w:color w:val="404040" w:themeColor="text1" w:themeTint="BF"/>
        </w:rPr>
      </w:pPr>
      <w:r w:rsidRPr="008D0771">
        <w:rPr>
          <w:rFonts w:cstheme="minorHAnsi"/>
          <w:b/>
          <w:color w:val="146026"/>
        </w:rPr>
        <w:t>Charity work</w:t>
      </w:r>
      <w:r w:rsidRPr="008D0771">
        <w:rPr>
          <w:rFonts w:cstheme="minorHAnsi"/>
          <w:bCs/>
          <w:color w:val="146026"/>
        </w:rPr>
        <w:t xml:space="preserve">: </w:t>
      </w:r>
      <w:r w:rsidRPr="008D47B1">
        <w:rPr>
          <w:rFonts w:cstheme="minorHAnsi"/>
          <w:bCs/>
          <w:color w:val="404040" w:themeColor="text1" w:themeTint="BF"/>
        </w:rPr>
        <w:t>Involved with various charitable projects and seek to volunteer as a street collector for Penny-Appeal</w:t>
      </w:r>
      <w:r w:rsidR="00337CEF" w:rsidRPr="008D47B1">
        <w:rPr>
          <w:rFonts w:cstheme="minorHAnsi"/>
          <w:bCs/>
          <w:color w:val="404040" w:themeColor="text1" w:themeTint="BF"/>
        </w:rPr>
        <w:t xml:space="preserve">. </w:t>
      </w:r>
    </w:p>
    <w:p w14:paraId="0DB398FC" w14:textId="77777777" w:rsidR="00D60727" w:rsidRPr="00D60727" w:rsidRDefault="00D60727" w:rsidP="00D60727">
      <w:pPr>
        <w:ind w:left="360"/>
        <w:jc w:val="both"/>
        <w:rPr>
          <w:rFonts w:cstheme="minorHAnsi"/>
          <w:bCs/>
          <w:color w:val="262626" w:themeColor="text1" w:themeTint="D9"/>
        </w:rPr>
      </w:pPr>
    </w:p>
    <w:p w14:paraId="640EC7CA" w14:textId="77777777" w:rsidR="009713C4" w:rsidRPr="00F635C7" w:rsidRDefault="009713C4" w:rsidP="00F635C7">
      <w:pPr>
        <w:ind w:left="360"/>
        <w:jc w:val="both"/>
        <w:rPr>
          <w:rFonts w:cstheme="minorHAnsi"/>
          <w:bCs/>
          <w:color w:val="262626" w:themeColor="text1" w:themeTint="D9"/>
        </w:rPr>
      </w:pPr>
    </w:p>
    <w:sectPr w:rsidR="009713C4" w:rsidRPr="00F635C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DCF44" w14:textId="77777777" w:rsidR="00D63030" w:rsidRDefault="00D63030" w:rsidP="0068194B">
      <w:r>
        <w:separator/>
      </w:r>
    </w:p>
    <w:p w14:paraId="782534A0" w14:textId="77777777" w:rsidR="00D63030" w:rsidRDefault="00D63030"/>
    <w:p w14:paraId="4660D590" w14:textId="77777777" w:rsidR="00D63030" w:rsidRDefault="00D63030"/>
  </w:endnote>
  <w:endnote w:type="continuationSeparator" w:id="0">
    <w:p w14:paraId="3A8A7B5D" w14:textId="77777777" w:rsidR="00D63030" w:rsidRDefault="00D63030" w:rsidP="0068194B">
      <w:r>
        <w:continuationSeparator/>
      </w:r>
    </w:p>
    <w:p w14:paraId="6DAB5F4C" w14:textId="77777777" w:rsidR="00D63030" w:rsidRDefault="00D63030"/>
    <w:p w14:paraId="6273CF82" w14:textId="77777777" w:rsidR="00D63030" w:rsidRDefault="00D630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41A2FA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96432" w14:textId="77777777" w:rsidR="00D63030" w:rsidRDefault="00D63030" w:rsidP="0068194B">
      <w:r>
        <w:separator/>
      </w:r>
    </w:p>
    <w:p w14:paraId="5335C1A8" w14:textId="77777777" w:rsidR="00D63030" w:rsidRDefault="00D63030"/>
    <w:p w14:paraId="50532EA9" w14:textId="77777777" w:rsidR="00D63030" w:rsidRDefault="00D63030"/>
  </w:footnote>
  <w:footnote w:type="continuationSeparator" w:id="0">
    <w:p w14:paraId="6E93EA37" w14:textId="77777777" w:rsidR="00D63030" w:rsidRDefault="00D63030" w:rsidP="0068194B">
      <w:r>
        <w:continuationSeparator/>
      </w:r>
    </w:p>
    <w:p w14:paraId="3B8D4428" w14:textId="77777777" w:rsidR="00D63030" w:rsidRDefault="00D63030"/>
    <w:p w14:paraId="357C75E5" w14:textId="77777777" w:rsidR="00D63030" w:rsidRDefault="00D630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1460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9DDE09" wp14:editId="2B5BAAF4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94B1E90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5B82A69"/>
    <w:multiLevelType w:val="hybridMultilevel"/>
    <w:tmpl w:val="88A253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EC37C42"/>
    <w:multiLevelType w:val="hybridMultilevel"/>
    <w:tmpl w:val="65469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E1F2E"/>
    <w:multiLevelType w:val="hybridMultilevel"/>
    <w:tmpl w:val="D80CC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6E8587E"/>
    <w:multiLevelType w:val="hybridMultilevel"/>
    <w:tmpl w:val="42C8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83DC6"/>
    <w:multiLevelType w:val="hybridMultilevel"/>
    <w:tmpl w:val="2F6CC51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C6C24"/>
    <w:multiLevelType w:val="hybridMultilevel"/>
    <w:tmpl w:val="02282AE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63F69"/>
    <w:multiLevelType w:val="hybridMultilevel"/>
    <w:tmpl w:val="A4467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C5122"/>
    <w:multiLevelType w:val="hybridMultilevel"/>
    <w:tmpl w:val="B230515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D5A5A81"/>
    <w:multiLevelType w:val="hybridMultilevel"/>
    <w:tmpl w:val="8BF47D6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9452B"/>
    <w:multiLevelType w:val="hybridMultilevel"/>
    <w:tmpl w:val="6B7E5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247C3"/>
    <w:multiLevelType w:val="hybridMultilevel"/>
    <w:tmpl w:val="73D66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3F7E3E"/>
    <w:multiLevelType w:val="hybridMultilevel"/>
    <w:tmpl w:val="D2548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674144">
    <w:abstractNumId w:val="9"/>
  </w:num>
  <w:num w:numId="2" w16cid:durableId="1820531399">
    <w:abstractNumId w:val="8"/>
  </w:num>
  <w:num w:numId="3" w16cid:durableId="1066490805">
    <w:abstractNumId w:val="7"/>
  </w:num>
  <w:num w:numId="4" w16cid:durableId="186603457">
    <w:abstractNumId w:val="6"/>
  </w:num>
  <w:num w:numId="5" w16cid:durableId="1131703726">
    <w:abstractNumId w:val="10"/>
  </w:num>
  <w:num w:numId="6" w16cid:durableId="944851312">
    <w:abstractNumId w:val="3"/>
  </w:num>
  <w:num w:numId="7" w16cid:durableId="2083989095">
    <w:abstractNumId w:val="12"/>
  </w:num>
  <w:num w:numId="8" w16cid:durableId="193228746">
    <w:abstractNumId w:val="2"/>
  </w:num>
  <w:num w:numId="9" w16cid:durableId="2109348266">
    <w:abstractNumId w:val="15"/>
  </w:num>
  <w:num w:numId="10" w16cid:durableId="496462604">
    <w:abstractNumId w:val="5"/>
  </w:num>
  <w:num w:numId="11" w16cid:durableId="591167366">
    <w:abstractNumId w:val="4"/>
  </w:num>
  <w:num w:numId="12" w16cid:durableId="2110850437">
    <w:abstractNumId w:val="1"/>
  </w:num>
  <w:num w:numId="13" w16cid:durableId="124662470">
    <w:abstractNumId w:val="0"/>
  </w:num>
  <w:num w:numId="14" w16cid:durableId="1259023559">
    <w:abstractNumId w:val="21"/>
  </w:num>
  <w:num w:numId="15" w16cid:durableId="1256598952">
    <w:abstractNumId w:val="17"/>
  </w:num>
  <w:num w:numId="16" w16cid:durableId="2077970395">
    <w:abstractNumId w:val="18"/>
  </w:num>
  <w:num w:numId="17" w16cid:durableId="148255543">
    <w:abstractNumId w:val="11"/>
  </w:num>
  <w:num w:numId="18" w16cid:durableId="366953751">
    <w:abstractNumId w:val="22"/>
  </w:num>
  <w:num w:numId="19" w16cid:durableId="1754693008">
    <w:abstractNumId w:val="23"/>
  </w:num>
  <w:num w:numId="20" w16cid:durableId="1601140160">
    <w:abstractNumId w:val="19"/>
  </w:num>
  <w:num w:numId="21" w16cid:durableId="1827285060">
    <w:abstractNumId w:val="16"/>
  </w:num>
  <w:num w:numId="22" w16cid:durableId="1561748256">
    <w:abstractNumId w:val="24"/>
  </w:num>
  <w:num w:numId="23" w16cid:durableId="38168748">
    <w:abstractNumId w:val="13"/>
  </w:num>
  <w:num w:numId="24" w16cid:durableId="367073461">
    <w:abstractNumId w:val="20"/>
  </w:num>
  <w:num w:numId="25" w16cid:durableId="825589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3F"/>
    <w:rsid w:val="000001EF"/>
    <w:rsid w:val="00007322"/>
    <w:rsid w:val="00007728"/>
    <w:rsid w:val="00024584"/>
    <w:rsid w:val="00024730"/>
    <w:rsid w:val="0002727E"/>
    <w:rsid w:val="00055E95"/>
    <w:rsid w:val="00065243"/>
    <w:rsid w:val="0007021F"/>
    <w:rsid w:val="00071E80"/>
    <w:rsid w:val="00072417"/>
    <w:rsid w:val="000845B0"/>
    <w:rsid w:val="0008472B"/>
    <w:rsid w:val="00093CB4"/>
    <w:rsid w:val="000A19E1"/>
    <w:rsid w:val="000A34E6"/>
    <w:rsid w:val="000A63EB"/>
    <w:rsid w:val="000B2BA5"/>
    <w:rsid w:val="000B6C72"/>
    <w:rsid w:val="000C67FD"/>
    <w:rsid w:val="000D3F45"/>
    <w:rsid w:val="000D5513"/>
    <w:rsid w:val="000D754B"/>
    <w:rsid w:val="000F2F8C"/>
    <w:rsid w:val="000F3804"/>
    <w:rsid w:val="0010006E"/>
    <w:rsid w:val="001045A8"/>
    <w:rsid w:val="001115FC"/>
    <w:rsid w:val="00114A91"/>
    <w:rsid w:val="001314BF"/>
    <w:rsid w:val="001348E8"/>
    <w:rsid w:val="001427E1"/>
    <w:rsid w:val="00147584"/>
    <w:rsid w:val="00163668"/>
    <w:rsid w:val="00171566"/>
    <w:rsid w:val="00171786"/>
    <w:rsid w:val="00174676"/>
    <w:rsid w:val="001755A8"/>
    <w:rsid w:val="00184014"/>
    <w:rsid w:val="00184D93"/>
    <w:rsid w:val="00192008"/>
    <w:rsid w:val="001B2966"/>
    <w:rsid w:val="001B4FB4"/>
    <w:rsid w:val="001B6426"/>
    <w:rsid w:val="001C0974"/>
    <w:rsid w:val="001C0E68"/>
    <w:rsid w:val="001C352C"/>
    <w:rsid w:val="001C4B6F"/>
    <w:rsid w:val="001D0BF1"/>
    <w:rsid w:val="001D4671"/>
    <w:rsid w:val="001E3120"/>
    <w:rsid w:val="001E7E0C"/>
    <w:rsid w:val="001F0BB0"/>
    <w:rsid w:val="001F17E8"/>
    <w:rsid w:val="001F4E6D"/>
    <w:rsid w:val="001F6140"/>
    <w:rsid w:val="00203573"/>
    <w:rsid w:val="00204587"/>
    <w:rsid w:val="0020597D"/>
    <w:rsid w:val="00213B4C"/>
    <w:rsid w:val="002200A5"/>
    <w:rsid w:val="002206CD"/>
    <w:rsid w:val="002253B0"/>
    <w:rsid w:val="0022583F"/>
    <w:rsid w:val="00236D54"/>
    <w:rsid w:val="00241D8C"/>
    <w:rsid w:val="00241FDB"/>
    <w:rsid w:val="0024720C"/>
    <w:rsid w:val="00255BC9"/>
    <w:rsid w:val="002617AE"/>
    <w:rsid w:val="002638D0"/>
    <w:rsid w:val="002647D3"/>
    <w:rsid w:val="00271798"/>
    <w:rsid w:val="00272876"/>
    <w:rsid w:val="00275853"/>
    <w:rsid w:val="00275EAE"/>
    <w:rsid w:val="00282582"/>
    <w:rsid w:val="00294998"/>
    <w:rsid w:val="00297D0A"/>
    <w:rsid w:val="00297F18"/>
    <w:rsid w:val="002A1945"/>
    <w:rsid w:val="002B2958"/>
    <w:rsid w:val="002B3FC8"/>
    <w:rsid w:val="002D23C5"/>
    <w:rsid w:val="002D6137"/>
    <w:rsid w:val="002E60A1"/>
    <w:rsid w:val="002E6844"/>
    <w:rsid w:val="002E7E61"/>
    <w:rsid w:val="002F05E5"/>
    <w:rsid w:val="002F096C"/>
    <w:rsid w:val="002F135B"/>
    <w:rsid w:val="002F254D"/>
    <w:rsid w:val="002F30E4"/>
    <w:rsid w:val="00307140"/>
    <w:rsid w:val="00316DFF"/>
    <w:rsid w:val="00325B57"/>
    <w:rsid w:val="00336056"/>
    <w:rsid w:val="00337CEF"/>
    <w:rsid w:val="00347FFA"/>
    <w:rsid w:val="003544E1"/>
    <w:rsid w:val="00366398"/>
    <w:rsid w:val="00376A11"/>
    <w:rsid w:val="0038782D"/>
    <w:rsid w:val="003A0632"/>
    <w:rsid w:val="003A0A04"/>
    <w:rsid w:val="003A30E5"/>
    <w:rsid w:val="003A5164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064C"/>
    <w:rsid w:val="004319E0"/>
    <w:rsid w:val="00432F5E"/>
    <w:rsid w:val="00437E8C"/>
    <w:rsid w:val="00440225"/>
    <w:rsid w:val="004475D5"/>
    <w:rsid w:val="004726BC"/>
    <w:rsid w:val="00474105"/>
    <w:rsid w:val="00480AB2"/>
    <w:rsid w:val="00480E6E"/>
    <w:rsid w:val="00486277"/>
    <w:rsid w:val="00494CF6"/>
    <w:rsid w:val="00495F8D"/>
    <w:rsid w:val="004A1FAE"/>
    <w:rsid w:val="004A32FF"/>
    <w:rsid w:val="004B06EB"/>
    <w:rsid w:val="004B36FF"/>
    <w:rsid w:val="004B6AD0"/>
    <w:rsid w:val="004C1258"/>
    <w:rsid w:val="004C2D5D"/>
    <w:rsid w:val="004C33E1"/>
    <w:rsid w:val="004C41B7"/>
    <w:rsid w:val="004C613F"/>
    <w:rsid w:val="004E01EB"/>
    <w:rsid w:val="004E2794"/>
    <w:rsid w:val="004F4C31"/>
    <w:rsid w:val="004F570F"/>
    <w:rsid w:val="00510392"/>
    <w:rsid w:val="00513E2A"/>
    <w:rsid w:val="005164D6"/>
    <w:rsid w:val="00543678"/>
    <w:rsid w:val="00547117"/>
    <w:rsid w:val="0055626A"/>
    <w:rsid w:val="00566A35"/>
    <w:rsid w:val="0056701E"/>
    <w:rsid w:val="005674F6"/>
    <w:rsid w:val="005704BE"/>
    <w:rsid w:val="00573C66"/>
    <w:rsid w:val="005740D7"/>
    <w:rsid w:val="0057667B"/>
    <w:rsid w:val="00596D2E"/>
    <w:rsid w:val="005A0F26"/>
    <w:rsid w:val="005A1B10"/>
    <w:rsid w:val="005A6850"/>
    <w:rsid w:val="005B1B1B"/>
    <w:rsid w:val="005C5932"/>
    <w:rsid w:val="005D269D"/>
    <w:rsid w:val="005D3CA7"/>
    <w:rsid w:val="005D4CC1"/>
    <w:rsid w:val="005D7201"/>
    <w:rsid w:val="005F4B91"/>
    <w:rsid w:val="005F55D2"/>
    <w:rsid w:val="006105D6"/>
    <w:rsid w:val="0061294E"/>
    <w:rsid w:val="0062312F"/>
    <w:rsid w:val="00625F2C"/>
    <w:rsid w:val="00636945"/>
    <w:rsid w:val="0065462C"/>
    <w:rsid w:val="006618E9"/>
    <w:rsid w:val="0068194B"/>
    <w:rsid w:val="00691A9F"/>
    <w:rsid w:val="00692703"/>
    <w:rsid w:val="006A1962"/>
    <w:rsid w:val="006B206F"/>
    <w:rsid w:val="006B5D48"/>
    <w:rsid w:val="006B7D7B"/>
    <w:rsid w:val="006C1A5E"/>
    <w:rsid w:val="006C529A"/>
    <w:rsid w:val="006D2D71"/>
    <w:rsid w:val="006E1507"/>
    <w:rsid w:val="00700EC9"/>
    <w:rsid w:val="0070342D"/>
    <w:rsid w:val="00712D8B"/>
    <w:rsid w:val="00716ECA"/>
    <w:rsid w:val="007238CA"/>
    <w:rsid w:val="007273B7"/>
    <w:rsid w:val="00733E0A"/>
    <w:rsid w:val="0074403D"/>
    <w:rsid w:val="00746D44"/>
    <w:rsid w:val="007538DC"/>
    <w:rsid w:val="007545E8"/>
    <w:rsid w:val="00757803"/>
    <w:rsid w:val="0076097C"/>
    <w:rsid w:val="00781B37"/>
    <w:rsid w:val="00791D15"/>
    <w:rsid w:val="0079206B"/>
    <w:rsid w:val="00796076"/>
    <w:rsid w:val="007B0596"/>
    <w:rsid w:val="007B5648"/>
    <w:rsid w:val="007C0566"/>
    <w:rsid w:val="007C36BF"/>
    <w:rsid w:val="007C606B"/>
    <w:rsid w:val="007E6A61"/>
    <w:rsid w:val="007F6CE8"/>
    <w:rsid w:val="007F7C6E"/>
    <w:rsid w:val="00801140"/>
    <w:rsid w:val="00803404"/>
    <w:rsid w:val="008327FE"/>
    <w:rsid w:val="008348D9"/>
    <w:rsid w:val="00834955"/>
    <w:rsid w:val="00853438"/>
    <w:rsid w:val="00855B59"/>
    <w:rsid w:val="00860461"/>
    <w:rsid w:val="0086487C"/>
    <w:rsid w:val="008705C1"/>
    <w:rsid w:val="00870B20"/>
    <w:rsid w:val="00870E84"/>
    <w:rsid w:val="008768EB"/>
    <w:rsid w:val="00882610"/>
    <w:rsid w:val="008829F8"/>
    <w:rsid w:val="00885897"/>
    <w:rsid w:val="008872C8"/>
    <w:rsid w:val="008A5EB4"/>
    <w:rsid w:val="008A6538"/>
    <w:rsid w:val="008B1B28"/>
    <w:rsid w:val="008C7056"/>
    <w:rsid w:val="008D0771"/>
    <w:rsid w:val="008D47B1"/>
    <w:rsid w:val="008F3B14"/>
    <w:rsid w:val="00901899"/>
    <w:rsid w:val="00902071"/>
    <w:rsid w:val="00902A19"/>
    <w:rsid w:val="0090344B"/>
    <w:rsid w:val="00905715"/>
    <w:rsid w:val="00912E47"/>
    <w:rsid w:val="0091321E"/>
    <w:rsid w:val="00913946"/>
    <w:rsid w:val="0091436E"/>
    <w:rsid w:val="0092726B"/>
    <w:rsid w:val="009361BA"/>
    <w:rsid w:val="00944F78"/>
    <w:rsid w:val="00946463"/>
    <w:rsid w:val="009510E7"/>
    <w:rsid w:val="00952C89"/>
    <w:rsid w:val="0095429E"/>
    <w:rsid w:val="009571D8"/>
    <w:rsid w:val="0096038B"/>
    <w:rsid w:val="009628E2"/>
    <w:rsid w:val="009650EA"/>
    <w:rsid w:val="009713C4"/>
    <w:rsid w:val="0097790C"/>
    <w:rsid w:val="00977B18"/>
    <w:rsid w:val="0098506E"/>
    <w:rsid w:val="009A33CF"/>
    <w:rsid w:val="009A38F1"/>
    <w:rsid w:val="009A44CE"/>
    <w:rsid w:val="009B15AD"/>
    <w:rsid w:val="009B72FA"/>
    <w:rsid w:val="009C4DFC"/>
    <w:rsid w:val="009D44F8"/>
    <w:rsid w:val="009E3160"/>
    <w:rsid w:val="009F220C"/>
    <w:rsid w:val="009F3B05"/>
    <w:rsid w:val="009F4931"/>
    <w:rsid w:val="00A022E5"/>
    <w:rsid w:val="00A14534"/>
    <w:rsid w:val="00A16DAA"/>
    <w:rsid w:val="00A213E7"/>
    <w:rsid w:val="00A24162"/>
    <w:rsid w:val="00A25023"/>
    <w:rsid w:val="00A2567F"/>
    <w:rsid w:val="00A270EA"/>
    <w:rsid w:val="00A34BA2"/>
    <w:rsid w:val="00A36F27"/>
    <w:rsid w:val="00A42E32"/>
    <w:rsid w:val="00A46E63"/>
    <w:rsid w:val="00A47B23"/>
    <w:rsid w:val="00A5103F"/>
    <w:rsid w:val="00A51DC5"/>
    <w:rsid w:val="00A53DE1"/>
    <w:rsid w:val="00A61421"/>
    <w:rsid w:val="00A615E1"/>
    <w:rsid w:val="00A755E8"/>
    <w:rsid w:val="00A910F6"/>
    <w:rsid w:val="00A93A5D"/>
    <w:rsid w:val="00AB1389"/>
    <w:rsid w:val="00AB32F8"/>
    <w:rsid w:val="00AB610B"/>
    <w:rsid w:val="00AD360E"/>
    <w:rsid w:val="00AD371C"/>
    <w:rsid w:val="00AD40FB"/>
    <w:rsid w:val="00AD782D"/>
    <w:rsid w:val="00AE3C65"/>
    <w:rsid w:val="00AE7650"/>
    <w:rsid w:val="00AF346E"/>
    <w:rsid w:val="00B01EE3"/>
    <w:rsid w:val="00B10EBE"/>
    <w:rsid w:val="00B2104D"/>
    <w:rsid w:val="00B236F1"/>
    <w:rsid w:val="00B2624C"/>
    <w:rsid w:val="00B4218D"/>
    <w:rsid w:val="00B450B0"/>
    <w:rsid w:val="00B50F99"/>
    <w:rsid w:val="00B51D1B"/>
    <w:rsid w:val="00B540F4"/>
    <w:rsid w:val="00B56DA0"/>
    <w:rsid w:val="00B57732"/>
    <w:rsid w:val="00B60FD0"/>
    <w:rsid w:val="00B622DF"/>
    <w:rsid w:val="00B6332A"/>
    <w:rsid w:val="00B64D4D"/>
    <w:rsid w:val="00B76901"/>
    <w:rsid w:val="00B81760"/>
    <w:rsid w:val="00B8494C"/>
    <w:rsid w:val="00B97305"/>
    <w:rsid w:val="00BA1546"/>
    <w:rsid w:val="00BA2417"/>
    <w:rsid w:val="00BA3D53"/>
    <w:rsid w:val="00BA7B2D"/>
    <w:rsid w:val="00BB4E51"/>
    <w:rsid w:val="00BD431F"/>
    <w:rsid w:val="00BE423E"/>
    <w:rsid w:val="00BF1E23"/>
    <w:rsid w:val="00BF61AC"/>
    <w:rsid w:val="00C022A6"/>
    <w:rsid w:val="00C26FDE"/>
    <w:rsid w:val="00C34A35"/>
    <w:rsid w:val="00C40CB8"/>
    <w:rsid w:val="00C47FA6"/>
    <w:rsid w:val="00C51298"/>
    <w:rsid w:val="00C57FC6"/>
    <w:rsid w:val="00C66A7D"/>
    <w:rsid w:val="00C74FDC"/>
    <w:rsid w:val="00C779DA"/>
    <w:rsid w:val="00C814F7"/>
    <w:rsid w:val="00CA4B4D"/>
    <w:rsid w:val="00CB35C3"/>
    <w:rsid w:val="00CD323D"/>
    <w:rsid w:val="00CD4467"/>
    <w:rsid w:val="00CE0D86"/>
    <w:rsid w:val="00CE1141"/>
    <w:rsid w:val="00CE4030"/>
    <w:rsid w:val="00CE64B3"/>
    <w:rsid w:val="00CF1A49"/>
    <w:rsid w:val="00CF32E2"/>
    <w:rsid w:val="00D034C5"/>
    <w:rsid w:val="00D0630C"/>
    <w:rsid w:val="00D243A9"/>
    <w:rsid w:val="00D305E5"/>
    <w:rsid w:val="00D33A0A"/>
    <w:rsid w:val="00D37CD3"/>
    <w:rsid w:val="00D44753"/>
    <w:rsid w:val="00D52105"/>
    <w:rsid w:val="00D60727"/>
    <w:rsid w:val="00D63030"/>
    <w:rsid w:val="00D66A52"/>
    <w:rsid w:val="00D66EFA"/>
    <w:rsid w:val="00D70659"/>
    <w:rsid w:val="00D72A2D"/>
    <w:rsid w:val="00D90C9E"/>
    <w:rsid w:val="00D9521A"/>
    <w:rsid w:val="00DA0A7D"/>
    <w:rsid w:val="00DA3914"/>
    <w:rsid w:val="00DA59AA"/>
    <w:rsid w:val="00DB6915"/>
    <w:rsid w:val="00DB7E1E"/>
    <w:rsid w:val="00DC0247"/>
    <w:rsid w:val="00DC1B78"/>
    <w:rsid w:val="00DC2A2F"/>
    <w:rsid w:val="00DC600B"/>
    <w:rsid w:val="00DD71EC"/>
    <w:rsid w:val="00DE070E"/>
    <w:rsid w:val="00DE0FAA"/>
    <w:rsid w:val="00DE136D"/>
    <w:rsid w:val="00DE6534"/>
    <w:rsid w:val="00DE72D0"/>
    <w:rsid w:val="00DF4D6C"/>
    <w:rsid w:val="00E01923"/>
    <w:rsid w:val="00E05CB3"/>
    <w:rsid w:val="00E07DE7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86ECB"/>
    <w:rsid w:val="00E9528E"/>
    <w:rsid w:val="00EA110F"/>
    <w:rsid w:val="00EA5099"/>
    <w:rsid w:val="00EC1351"/>
    <w:rsid w:val="00EC1A3B"/>
    <w:rsid w:val="00EC4CBF"/>
    <w:rsid w:val="00EE2CA8"/>
    <w:rsid w:val="00EF17E8"/>
    <w:rsid w:val="00EF51D9"/>
    <w:rsid w:val="00F130DD"/>
    <w:rsid w:val="00F24884"/>
    <w:rsid w:val="00F476C4"/>
    <w:rsid w:val="00F52FE3"/>
    <w:rsid w:val="00F61DF9"/>
    <w:rsid w:val="00F635C7"/>
    <w:rsid w:val="00F74F0E"/>
    <w:rsid w:val="00F81960"/>
    <w:rsid w:val="00F8769D"/>
    <w:rsid w:val="00F9350C"/>
    <w:rsid w:val="00F94EB5"/>
    <w:rsid w:val="00F9624D"/>
    <w:rsid w:val="00FB31C1"/>
    <w:rsid w:val="00FB58F2"/>
    <w:rsid w:val="00FC18D1"/>
    <w:rsid w:val="00FC6AEA"/>
    <w:rsid w:val="00FD02F7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0E335"/>
  <w15:docId w15:val="{C02A370D-F760-4012-9382-55F23F84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mai\AppData\Local\Microsoft\Office\16.0\DTS\en-US%7b88712364-BF85-4153-A994-2F205BDE7766%7d\%7b9520F613-B7BF-4919-9945-D38E7E00D65D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E01A88B21F4A8D9880A46EC3CCB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C65E6-9BE0-42EF-A5E8-4A4165558F8C}"/>
      </w:docPartPr>
      <w:docPartBody>
        <w:p w:rsidR="00C4237A" w:rsidRDefault="002F1FCC">
          <w:pPr>
            <w:pStyle w:val="B4696AA2C62348549A0C90EBC299F2AD"/>
          </w:pPr>
          <w:r w:rsidRPr="00CF1A49">
            <w:t>·</w:t>
          </w:r>
        </w:p>
      </w:docPartBody>
    </w:docPart>
    <w:docPart>
      <w:docPartPr>
        <w:name w:val="A752654DFD0C4B96A5DEBA7E76BE2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10460-5D2B-4A70-94C9-FA1F0FEE767A}"/>
      </w:docPartPr>
      <w:docPartBody>
        <w:p w:rsidR="00C4237A" w:rsidRDefault="002F1FCC">
          <w:pPr>
            <w:pStyle w:val="9B7FCC98BB1441659B558DD270FCBBE5"/>
          </w:pPr>
          <w:r w:rsidRPr="00CF1A49">
            <w:t>Experience</w:t>
          </w:r>
        </w:p>
      </w:docPartBody>
    </w:docPart>
    <w:docPart>
      <w:docPartPr>
        <w:name w:val="9B7FCC98BB1441659B558DD270FCB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CEF0B-556C-497A-A473-913A2AE90CA0}"/>
      </w:docPartPr>
      <w:docPartBody>
        <w:p w:rsidR="00C4237A" w:rsidRDefault="002F1FCC">
          <w:pPr>
            <w:pStyle w:val="9431EC5919234D9AB131052742799EC8"/>
          </w:pPr>
          <w:r w:rsidRPr="00CF1A49">
            <w:t>Education</w:t>
          </w:r>
        </w:p>
      </w:docPartBody>
    </w:docPart>
    <w:docPart>
      <w:docPartPr>
        <w:name w:val="73F448EE2E924292BBEF9BAD64107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98187-154E-42CB-B145-FA094444EF0F}"/>
      </w:docPartPr>
      <w:docPartBody>
        <w:p w:rsidR="00C4237A" w:rsidRDefault="002F1FCC"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CC"/>
    <w:rsid w:val="00025208"/>
    <w:rsid w:val="001F44DE"/>
    <w:rsid w:val="002F1FCC"/>
    <w:rsid w:val="00734109"/>
    <w:rsid w:val="00AF2476"/>
    <w:rsid w:val="00C16F0E"/>
    <w:rsid w:val="00C4237A"/>
    <w:rsid w:val="00DC1230"/>
    <w:rsid w:val="00EC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4696AA2C62348549A0C90EBC299F2AD">
    <w:name w:val="B4696AA2C62348549A0C90EBC299F2AD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9B7FCC98BB1441659B558DD270FCBBE5">
    <w:name w:val="9B7FCC98BB1441659B558DD270FCBBE5"/>
  </w:style>
  <w:style w:type="paragraph" w:customStyle="1" w:styleId="9431EC5919234D9AB131052742799EC8">
    <w:name w:val="9431EC5919234D9AB131052742799E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{9520F613-B7BF-4919-9945-D38E7E00D65D}tf16402488_win32</Template>
  <TotalTime>1</TotalTime>
  <Pages>3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Sumaiha Altaf</dc:creator>
  <cp:keywords/>
  <dc:description/>
  <cp:lastModifiedBy>Sumaiha Altaf</cp:lastModifiedBy>
  <cp:revision>2</cp:revision>
  <dcterms:created xsi:type="dcterms:W3CDTF">2023-10-16T21:57:00Z</dcterms:created>
  <dcterms:modified xsi:type="dcterms:W3CDTF">2023-10-16T21:57:00Z</dcterms:modified>
  <cp:category/>
</cp:coreProperties>
</file>