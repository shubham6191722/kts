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0"/>
        <w:gridCol w:w="6732"/>
      </w:tblGrid>
      <w:tr w:rsidR="006731B7" w:rsidRPr="006731B7" w14:paraId="2FAC43BF" w14:textId="77777777" w:rsidTr="00EF7CC9">
        <w:tc>
          <w:tcPr>
            <w:tcW w:w="3780" w:type="dxa"/>
            <w:tcMar>
              <w:top w:w="504" w:type="dxa"/>
              <w:right w:w="720" w:type="dxa"/>
            </w:tcMar>
          </w:tcPr>
          <w:p w14:paraId="5EE2DC8C" w14:textId="77777777" w:rsidR="00523479" w:rsidRPr="00906BEE" w:rsidRDefault="00E02DCD" w:rsidP="00523479">
            <w:pPr>
              <w:pStyle w:val="Initials"/>
            </w:pPr>
            <w:r w:rsidRPr="00906BEE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3A698C05" wp14:editId="7E2D5EE0">
                      <wp:simplePos x="0" y="0"/>
                      <wp:positionH relativeFrom="column">
                        <wp:align>left</wp:align>
                      </wp:positionH>
                      <wp:positionV relativeFrom="page">
                        <wp:posOffset>-484505</wp:posOffset>
                      </wp:positionV>
                      <wp:extent cx="6665976" cy="1810512"/>
                      <wp:effectExtent l="0" t="0" r="0" b="0"/>
                      <wp:wrapNone/>
                      <wp:docPr id="1" name="Group 1" title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976" cy="1810512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18000</wp14:pctHeight>
                      </wp14:sizeRelV>
                    </wp:anchor>
                  </w:drawing>
                </mc:Choice>
                <mc:Fallback>
                  <w:pict>
                    <v:group w14:anchorId="50A657CC" id="Group 1" o:spid="_x0000_s1026" alt="Title: Header graphics" style="position:absolute;margin-left:0;margin-top:-38.15pt;width:524.9pt;height:142.55pt;z-index:-251657216;mso-width-percent:858;mso-height-percent:180;mso-position-horizontal:left;mso-position-vertical-relative:page;mso-width-percent:858;mso-height-percent:18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">
                      <v:rect id="Red rectangl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 circl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 adj="626" fillcolor="#ea4e4e [3204]" stroked="f" strokeweight="1pt">
                        <v:stroke joinstyle="miter"/>
                      </v:shape>
                      <v:oval id="White circle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r w:rsidR="00F048E8">
              <w:t>DW</w:t>
            </w:r>
          </w:p>
          <w:p w14:paraId="4033CE69" w14:textId="77777777" w:rsidR="00A50939" w:rsidRPr="00906BEE" w:rsidRDefault="00F048E8" w:rsidP="007569C1">
            <w:pPr>
              <w:pStyle w:val="Heading3"/>
            </w:pPr>
            <w:r>
              <w:t>Contact</w:t>
            </w:r>
          </w:p>
          <w:p w14:paraId="1E826D09" w14:textId="77777777" w:rsidR="002C2CDD" w:rsidRDefault="00F048E8" w:rsidP="00F048E8">
            <w:r>
              <w:t>WN2 2AR</w:t>
            </w:r>
          </w:p>
          <w:p w14:paraId="0C9DB269" w14:textId="77777777" w:rsidR="00F048E8" w:rsidRDefault="00F048E8" w:rsidP="00F048E8"/>
          <w:p w14:paraId="18D22C35" w14:textId="648749B9" w:rsidR="00F048E8" w:rsidRDefault="00F048E8" w:rsidP="00F048E8">
            <w:r>
              <w:t>0787869764</w:t>
            </w:r>
            <w:r w:rsidR="006303CA">
              <w:t>8</w:t>
            </w:r>
          </w:p>
          <w:p w14:paraId="51F69A5C" w14:textId="77777777" w:rsidR="00F048E8" w:rsidRDefault="00F048E8" w:rsidP="00F048E8"/>
          <w:p w14:paraId="7C8CA298" w14:textId="77777777" w:rsidR="00F048E8" w:rsidRPr="00906BEE" w:rsidRDefault="00F048E8" w:rsidP="00F048E8">
            <w:r>
              <w:t>Debmutimer@hotmail.co.uk</w:t>
            </w:r>
          </w:p>
          <w:p w14:paraId="3A46A5FE" w14:textId="77777777" w:rsidR="002C2CDD" w:rsidRPr="00906BEE" w:rsidRDefault="002E3F1A" w:rsidP="007569C1">
            <w:pPr>
              <w:pStyle w:val="Heading3"/>
            </w:pPr>
            <w:sdt>
              <w:sdtPr>
                <w:alias w:val="Skills:"/>
                <w:tag w:val="Skills:"/>
                <w:id w:val="1490835561"/>
                <w:placeholder>
                  <w:docPart w:val="F2F4C248413E4BD48EA228520D29790A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Skills</w:t>
                </w:r>
              </w:sdtContent>
            </w:sdt>
          </w:p>
          <w:p w14:paraId="435AD604" w14:textId="77777777" w:rsidR="00741125" w:rsidRDefault="00F048E8" w:rsidP="00F048E8">
            <w:pPr>
              <w:pStyle w:val="ListParagraph"/>
              <w:numPr>
                <w:ilvl w:val="0"/>
                <w:numId w:val="11"/>
              </w:numPr>
            </w:pPr>
            <w:r>
              <w:t>Excellent time management skills</w:t>
            </w:r>
          </w:p>
          <w:p w14:paraId="0ED14201" w14:textId="77777777" w:rsidR="00F048E8" w:rsidRDefault="00F048E8" w:rsidP="00F048E8">
            <w:pPr>
              <w:pStyle w:val="ListParagraph"/>
              <w:numPr>
                <w:ilvl w:val="0"/>
                <w:numId w:val="11"/>
              </w:numPr>
            </w:pPr>
            <w:r>
              <w:t>Exceptional communicator</w:t>
            </w:r>
          </w:p>
          <w:p w14:paraId="0CDDDF15" w14:textId="77777777" w:rsidR="00F048E8" w:rsidRDefault="00F048E8" w:rsidP="00F048E8">
            <w:pPr>
              <w:pStyle w:val="ListParagraph"/>
              <w:numPr>
                <w:ilvl w:val="0"/>
                <w:numId w:val="11"/>
              </w:numPr>
            </w:pPr>
            <w:r>
              <w:t>Ability to stay calm under pressure</w:t>
            </w:r>
          </w:p>
          <w:p w14:paraId="36C3DD61" w14:textId="77777777" w:rsidR="00F048E8" w:rsidRDefault="00F048E8" w:rsidP="00F048E8">
            <w:pPr>
              <w:pStyle w:val="ListParagraph"/>
              <w:numPr>
                <w:ilvl w:val="0"/>
                <w:numId w:val="11"/>
              </w:numPr>
            </w:pPr>
            <w:r>
              <w:t>Outstanding customer service skills</w:t>
            </w:r>
          </w:p>
          <w:p w14:paraId="1310A749" w14:textId="77777777" w:rsidR="00F048E8" w:rsidRDefault="00F048E8" w:rsidP="00F048E8">
            <w:pPr>
              <w:pStyle w:val="ListParagraph"/>
              <w:numPr>
                <w:ilvl w:val="0"/>
                <w:numId w:val="11"/>
              </w:numPr>
            </w:pPr>
            <w:r>
              <w:t>Motivated team player</w:t>
            </w:r>
          </w:p>
          <w:p w14:paraId="00EE5538" w14:textId="4B2076F0" w:rsidR="00F048E8" w:rsidRPr="00906BEE" w:rsidRDefault="00F048E8" w:rsidP="00F048E8">
            <w:pPr>
              <w:pStyle w:val="ListParagraph"/>
              <w:numPr>
                <w:ilvl w:val="0"/>
                <w:numId w:val="11"/>
              </w:numPr>
            </w:pPr>
            <w:r>
              <w:t>Organized and efficie</w:t>
            </w:r>
            <w:r w:rsidR="006303CA">
              <w:t>nt</w:t>
            </w:r>
          </w:p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732"/>
            </w:tblGrid>
            <w:tr w:rsidR="00C612DA" w:rsidRPr="00906BEE" w14:paraId="2A770AE0" w14:textId="77777777" w:rsidTr="00823C54">
              <w:trPr>
                <w:trHeight w:hRule="exact" w:val="1296"/>
              </w:trPr>
              <w:tc>
                <w:tcPr>
                  <w:tcW w:w="6055" w:type="dxa"/>
                  <w:vAlign w:val="center"/>
                </w:tcPr>
                <w:p w14:paraId="5247F393" w14:textId="77777777" w:rsidR="00C612DA" w:rsidRPr="00906BEE" w:rsidRDefault="002E3F1A" w:rsidP="00F048E8">
                  <w:pPr>
                    <w:pStyle w:val="Heading1"/>
                    <w:jc w:val="left"/>
                    <w:outlineLvl w:val="0"/>
                  </w:pPr>
                  <w:sdt>
                    <w:sdtPr>
                      <w:alias w:val="Enter your name:"/>
                      <w:tag w:val="Enter your name:"/>
                      <w:id w:val="-296147368"/>
                      <w:placeholder>
                        <w:docPart w:val="3B4E90A7D9C2404C99F21D06C1DF6A7A"/>
                      </w:placeholder>
                      <w15:dataBinding w:prefixMappings="xmlns:ns0='http://schemas.microsoft.com/temp/samples' " w:xpath="/ns0:employees[1]/ns0:employee[1]/ns0:Address[1]" w:storeItemID="{00000000-0000-0000-0000-000000000000}"/>
                      <w15:appearance w15:val="hidden"/>
                    </w:sdtPr>
                    <w:sdtEndPr/>
                    <w:sdtContent>
                      <w:r w:rsidR="00F048E8">
                        <w:t>Deborah walsh</w:t>
                      </w:r>
                    </w:sdtContent>
                  </w:sdt>
                </w:p>
                <w:p w14:paraId="2D582B04" w14:textId="77777777" w:rsidR="00906BEE" w:rsidRPr="00906BEE" w:rsidRDefault="00906BEE" w:rsidP="00906BEE">
                  <w:pPr>
                    <w:pStyle w:val="Heading2"/>
                    <w:outlineLvl w:val="1"/>
                  </w:pPr>
                </w:p>
              </w:tc>
            </w:tr>
          </w:tbl>
          <w:p w14:paraId="33E905B9" w14:textId="77777777" w:rsidR="002C2CDD" w:rsidRPr="00906BEE" w:rsidRDefault="00F048E8" w:rsidP="007569C1">
            <w:pPr>
              <w:pStyle w:val="Heading3"/>
            </w:pPr>
            <w:r>
              <w:t>overview</w:t>
            </w:r>
          </w:p>
          <w:p w14:paraId="0D8D5597" w14:textId="77777777" w:rsidR="002C2CDD" w:rsidRPr="00906BEE" w:rsidRDefault="00F048E8" w:rsidP="00F048E8">
            <w:pPr>
              <w:pStyle w:val="Heading4"/>
            </w:pPr>
            <w:r>
              <w:t>Motivated leader and organisational problem- solver with advanced SUPERVISORY, TEAM building and customer service skills. Experience s</w:t>
            </w:r>
            <w:r w:rsidR="006731B7">
              <w:t>t</w:t>
            </w:r>
            <w:r>
              <w:t>epping into roles and quickly making positive changes to drive company success. Focused on using TRAINING, monitoring and morale-building techniques to maximise empl</w:t>
            </w:r>
            <w:r w:rsidR="006731B7">
              <w:t>0</w:t>
            </w:r>
            <w:r>
              <w:t>yee engagement and performance</w:t>
            </w:r>
          </w:p>
          <w:p w14:paraId="02192AFF" w14:textId="77777777" w:rsidR="002C2CDD" w:rsidRPr="00906BEE" w:rsidRDefault="00F048E8" w:rsidP="007569C1">
            <w:pPr>
              <w:pStyle w:val="Heading3"/>
            </w:pPr>
            <w:r>
              <w:t>Experience</w:t>
            </w:r>
          </w:p>
          <w:p w14:paraId="335BAF16" w14:textId="5ABDF637" w:rsidR="006303CA" w:rsidRDefault="006303CA" w:rsidP="00741125">
            <w:r w:rsidRPr="006303CA">
              <w:rPr>
                <w:color w:val="FF0000"/>
                <w:sz w:val="24"/>
                <w:szCs w:val="24"/>
              </w:rPr>
              <w:t>External complaints specialist</w:t>
            </w:r>
            <w:r w:rsidRPr="006303CA">
              <w:rPr>
                <w:color w:val="FF0000"/>
              </w:rPr>
              <w:t xml:space="preserve"> </w:t>
            </w:r>
            <w:r>
              <w:t>Bulb Energy</w:t>
            </w:r>
          </w:p>
          <w:p w14:paraId="449B90FB" w14:textId="51188999" w:rsidR="006303CA" w:rsidRDefault="006303CA" w:rsidP="00741125">
            <w:r>
              <w:t>May 2022 – present</w:t>
            </w:r>
          </w:p>
          <w:p w14:paraId="356389B9" w14:textId="46A527A0" w:rsidR="006303CA" w:rsidRDefault="006303CA" w:rsidP="00741125">
            <w:r>
              <w:t>-Working with on the Ombudsman team preparing cases and implementing remedies they decide on.</w:t>
            </w:r>
          </w:p>
          <w:p w14:paraId="48EDF2C0" w14:textId="268CEB85" w:rsidR="006303CA" w:rsidRDefault="006303CA" w:rsidP="00741125">
            <w:r>
              <w:t>- Working under strict deadlines and under pressure.</w:t>
            </w:r>
          </w:p>
          <w:p w14:paraId="073410FB" w14:textId="24523F36" w:rsidR="006303CA" w:rsidRDefault="006303CA" w:rsidP="00741125">
            <w:r>
              <w:t>- Investigating cases, evidence and causes.</w:t>
            </w:r>
          </w:p>
          <w:p w14:paraId="024FC267" w14:textId="2B564E93" w:rsidR="006303CA" w:rsidRDefault="006303CA" w:rsidP="00741125">
            <w:r>
              <w:t>- Making impartial decisions based on evidence and facts.</w:t>
            </w:r>
          </w:p>
          <w:p w14:paraId="22CA8CAC" w14:textId="636A650F" w:rsidR="006303CA" w:rsidRDefault="006303CA" w:rsidP="00741125">
            <w:r>
              <w:t>- Leasing with Ombudsman, extra help unit and CAB.</w:t>
            </w:r>
          </w:p>
          <w:p w14:paraId="5EC06A9B" w14:textId="77777777" w:rsidR="006303CA" w:rsidRDefault="006303CA" w:rsidP="00741125"/>
          <w:p w14:paraId="1A932166" w14:textId="3A27FD2C" w:rsidR="00741125" w:rsidRDefault="00A35733" w:rsidP="00741125">
            <w:r>
              <w:t xml:space="preserve">September 2013 </w:t>
            </w:r>
            <w:r w:rsidR="006303CA">
              <w:t>April 2022</w:t>
            </w:r>
          </w:p>
          <w:p w14:paraId="197518B5" w14:textId="77777777" w:rsidR="00A35733" w:rsidRDefault="00A35733" w:rsidP="00741125">
            <w:r w:rsidRPr="006731B7">
              <w:rPr>
                <w:color w:val="EA4E4E" w:themeColor="accent1"/>
              </w:rPr>
              <w:t>COMPLAINTS MANAGER</w:t>
            </w:r>
            <w:r>
              <w:t>- Eon Energy Horwich Bolton.</w:t>
            </w:r>
          </w:p>
          <w:p w14:paraId="3C418948" w14:textId="77777777" w:rsidR="00A35733" w:rsidRDefault="00A35733" w:rsidP="00A35733">
            <w:pPr>
              <w:pStyle w:val="ListParagraph"/>
              <w:numPr>
                <w:ilvl w:val="0"/>
                <w:numId w:val="11"/>
              </w:numPr>
            </w:pPr>
            <w:r>
              <w:t>Remained calm and professional in stressful circumstances and when dealing with unhappy customers, effectively diffusing situations.</w:t>
            </w:r>
          </w:p>
          <w:p w14:paraId="393C6B78" w14:textId="77777777" w:rsidR="00A35733" w:rsidRDefault="00A35733" w:rsidP="00A35733">
            <w:pPr>
              <w:pStyle w:val="ListParagraph"/>
              <w:numPr>
                <w:ilvl w:val="0"/>
                <w:numId w:val="11"/>
              </w:numPr>
            </w:pPr>
            <w:r>
              <w:t>Addressed customer service enquiries quickly and accurately.</w:t>
            </w:r>
          </w:p>
          <w:p w14:paraId="5DF3AC0A" w14:textId="77777777" w:rsidR="00A35733" w:rsidRDefault="00A35733" w:rsidP="00A35733">
            <w:pPr>
              <w:pStyle w:val="ListParagraph"/>
              <w:numPr>
                <w:ilvl w:val="0"/>
                <w:numId w:val="11"/>
              </w:numPr>
            </w:pPr>
            <w:r>
              <w:t>Resolved escalated customer issues quickly to drive client retention.</w:t>
            </w:r>
          </w:p>
          <w:p w14:paraId="681BE67A" w14:textId="77777777" w:rsidR="00A35733" w:rsidRDefault="00A35733" w:rsidP="00A35733">
            <w:pPr>
              <w:pStyle w:val="ListParagraph"/>
              <w:numPr>
                <w:ilvl w:val="0"/>
                <w:numId w:val="11"/>
              </w:numPr>
            </w:pPr>
            <w:r>
              <w:lastRenderedPageBreak/>
              <w:t>Opened and set up new accounts for gas and electric service for residential and commercial customers managing and maintaining customer accounts.</w:t>
            </w:r>
          </w:p>
          <w:p w14:paraId="1165D746" w14:textId="77777777" w:rsidR="00A35733" w:rsidRDefault="00A35733" w:rsidP="00A35733">
            <w:pPr>
              <w:pStyle w:val="ListParagraph"/>
              <w:numPr>
                <w:ilvl w:val="0"/>
                <w:numId w:val="11"/>
              </w:numPr>
            </w:pPr>
            <w:r>
              <w:t xml:space="preserve">Generated leads for new sales through </w:t>
            </w:r>
            <w:proofErr w:type="gramStart"/>
            <w:r>
              <w:t>telephone ,</w:t>
            </w:r>
            <w:proofErr w:type="gramEnd"/>
            <w:r>
              <w:t xml:space="preserve"> email and live chat contact with customers.</w:t>
            </w:r>
          </w:p>
          <w:p w14:paraId="0B006310" w14:textId="77777777" w:rsidR="00A00162" w:rsidRDefault="00A00162" w:rsidP="00A00162">
            <w:pPr>
              <w:ind w:left="360"/>
            </w:pPr>
          </w:p>
          <w:p w14:paraId="28E50CFE" w14:textId="77777777" w:rsidR="00A00162" w:rsidRDefault="00A00162" w:rsidP="00A00162">
            <w:pPr>
              <w:ind w:left="360"/>
            </w:pPr>
            <w:r>
              <w:t>September 2010 to August 2013</w:t>
            </w:r>
          </w:p>
          <w:p w14:paraId="76303E3E" w14:textId="77777777" w:rsidR="00A00162" w:rsidRDefault="00A00162" w:rsidP="00A00162">
            <w:pPr>
              <w:ind w:left="360"/>
            </w:pPr>
            <w:r w:rsidRPr="006731B7">
              <w:rPr>
                <w:color w:val="FF0000"/>
              </w:rPr>
              <w:t>CASH OFFICE MANAGER</w:t>
            </w:r>
            <w:r>
              <w:t>- WM Morison’s PLC Leigh Wigan</w:t>
            </w:r>
          </w:p>
          <w:p w14:paraId="33D0C5CA" w14:textId="77777777" w:rsidR="00A00162" w:rsidRDefault="00A00162" w:rsidP="00A00162">
            <w:pPr>
              <w:pStyle w:val="ListParagraph"/>
              <w:numPr>
                <w:ilvl w:val="0"/>
                <w:numId w:val="11"/>
              </w:numPr>
            </w:pPr>
            <w:r>
              <w:t>Generated financial reports for management review.</w:t>
            </w:r>
          </w:p>
          <w:p w14:paraId="6B409432" w14:textId="77777777" w:rsidR="00A00162" w:rsidRDefault="00A00162" w:rsidP="00A00162">
            <w:pPr>
              <w:pStyle w:val="ListParagraph"/>
              <w:numPr>
                <w:ilvl w:val="0"/>
                <w:numId w:val="11"/>
              </w:numPr>
            </w:pPr>
            <w:r>
              <w:t>Automated office operations, managing client correspondence. Record tracking and data communications in database and case management software.</w:t>
            </w:r>
          </w:p>
          <w:p w14:paraId="27823CC0" w14:textId="77777777" w:rsidR="00A00162" w:rsidRDefault="00A00162" w:rsidP="00A00162">
            <w:pPr>
              <w:pStyle w:val="ListParagraph"/>
              <w:numPr>
                <w:ilvl w:val="0"/>
                <w:numId w:val="11"/>
              </w:numPr>
            </w:pPr>
            <w:r>
              <w:t>Coordinated office activities and operations to secure efficiency and compliance with company policies.</w:t>
            </w:r>
          </w:p>
          <w:p w14:paraId="4A614B85" w14:textId="77777777" w:rsidR="00A00162" w:rsidRDefault="00A00162" w:rsidP="00A00162">
            <w:pPr>
              <w:pStyle w:val="ListParagraph"/>
              <w:numPr>
                <w:ilvl w:val="0"/>
                <w:numId w:val="11"/>
              </w:numPr>
            </w:pPr>
            <w:r>
              <w:t>Oversaw training and daily performance of 5 staff.</w:t>
            </w:r>
          </w:p>
          <w:p w14:paraId="119B08E2" w14:textId="77777777" w:rsidR="00A00162" w:rsidRDefault="00A00162" w:rsidP="00A00162">
            <w:pPr>
              <w:pStyle w:val="ListParagraph"/>
              <w:numPr>
                <w:ilvl w:val="0"/>
                <w:numId w:val="11"/>
              </w:numPr>
            </w:pPr>
            <w:r>
              <w:t>Administered physical and digital filling systems, keeping records we</w:t>
            </w:r>
            <w:r w:rsidR="003A6F46">
              <w:t>ll-organized and easily retrievable by team members.</w:t>
            </w:r>
          </w:p>
          <w:p w14:paraId="03B0783C" w14:textId="77777777" w:rsidR="003A6F46" w:rsidRDefault="003A6F46" w:rsidP="00A00162">
            <w:pPr>
              <w:pStyle w:val="ListParagraph"/>
              <w:numPr>
                <w:ilvl w:val="0"/>
                <w:numId w:val="11"/>
              </w:numPr>
            </w:pPr>
            <w:r>
              <w:t>Trained 5 employees on best practices and protocol while managing teams to ensure optimal productivity.</w:t>
            </w:r>
          </w:p>
          <w:p w14:paraId="240136C4" w14:textId="77777777" w:rsidR="003A6F46" w:rsidRDefault="003A6F46" w:rsidP="00A00162">
            <w:pPr>
              <w:pStyle w:val="ListParagraph"/>
              <w:numPr>
                <w:ilvl w:val="0"/>
                <w:numId w:val="11"/>
              </w:numPr>
            </w:pPr>
            <w:r>
              <w:t>Collaborated closely with store manager to effectively smoothen ad improve office operations.</w:t>
            </w:r>
          </w:p>
          <w:p w14:paraId="5D9ED40B" w14:textId="77777777" w:rsidR="003A6F46" w:rsidRDefault="003A6F46" w:rsidP="00A00162">
            <w:pPr>
              <w:pStyle w:val="ListParagraph"/>
              <w:numPr>
                <w:ilvl w:val="0"/>
                <w:numId w:val="11"/>
              </w:numPr>
            </w:pPr>
            <w:r>
              <w:t>Managed daily operations within the office by supporting continuous delivery of excellent services and care.</w:t>
            </w:r>
          </w:p>
          <w:p w14:paraId="313997D8" w14:textId="77777777" w:rsidR="003A6F46" w:rsidRDefault="003A6F46" w:rsidP="003A6F46">
            <w:pPr>
              <w:pStyle w:val="ListParagraph"/>
            </w:pPr>
          </w:p>
          <w:p w14:paraId="0982F7E3" w14:textId="77777777" w:rsidR="003A6F46" w:rsidRDefault="003A6F46" w:rsidP="003A6F46">
            <w:pPr>
              <w:pStyle w:val="ListParagraph"/>
            </w:pPr>
            <w:r>
              <w:t>June 1999 to September 2010</w:t>
            </w:r>
          </w:p>
          <w:p w14:paraId="006C7EB5" w14:textId="77777777" w:rsidR="003A6F46" w:rsidRDefault="003A6F46" w:rsidP="003A6F46">
            <w:pPr>
              <w:pStyle w:val="ListParagraph"/>
            </w:pPr>
            <w:r w:rsidRPr="006731B7">
              <w:rPr>
                <w:color w:val="FF0000"/>
              </w:rPr>
              <w:t xml:space="preserve">CUSTOMER SERVICE MANAGER </w:t>
            </w:r>
            <w:r>
              <w:t>WM Morrisons PLC</w:t>
            </w:r>
          </w:p>
          <w:p w14:paraId="5D45A4EB" w14:textId="77777777" w:rsidR="003A6F46" w:rsidRDefault="003A6F46" w:rsidP="003A6F46">
            <w:pPr>
              <w:pStyle w:val="ListParagraph"/>
              <w:numPr>
                <w:ilvl w:val="0"/>
                <w:numId w:val="11"/>
              </w:numPr>
            </w:pPr>
            <w:r>
              <w:t>Trained staff on operating procedures and company services.</w:t>
            </w:r>
          </w:p>
          <w:p w14:paraId="53D4A9EE" w14:textId="77777777" w:rsidR="003A6F46" w:rsidRDefault="003A6F46" w:rsidP="003A6F46">
            <w:pPr>
              <w:pStyle w:val="ListParagraph"/>
              <w:numPr>
                <w:ilvl w:val="0"/>
                <w:numId w:val="11"/>
              </w:numPr>
            </w:pPr>
            <w:r>
              <w:lastRenderedPageBreak/>
              <w:t>Oversaw training of new team members and mentored each to promote productivity, accuracy and friendly service.</w:t>
            </w:r>
          </w:p>
          <w:p w14:paraId="2087FD9C" w14:textId="77777777" w:rsidR="003A6F46" w:rsidRDefault="003A6F46" w:rsidP="003A6F46">
            <w:pPr>
              <w:pStyle w:val="ListParagraph"/>
              <w:numPr>
                <w:ilvl w:val="0"/>
                <w:numId w:val="11"/>
              </w:numPr>
            </w:pPr>
            <w:r>
              <w:t>Managed 85 employees and monitored performance to achieve optimal productivity.</w:t>
            </w:r>
          </w:p>
          <w:p w14:paraId="1C18FD9A" w14:textId="77777777" w:rsidR="003A6F46" w:rsidRDefault="003A6F46" w:rsidP="003A6F46">
            <w:pPr>
              <w:pStyle w:val="ListParagraph"/>
              <w:numPr>
                <w:ilvl w:val="0"/>
                <w:numId w:val="11"/>
              </w:numPr>
            </w:pPr>
            <w:r>
              <w:t>Supervised, coached and mentored 85 staff.</w:t>
            </w:r>
          </w:p>
          <w:p w14:paraId="05C5ABB4" w14:textId="77777777" w:rsidR="003A6F46" w:rsidRDefault="003A6F46" w:rsidP="003A6F46">
            <w:pPr>
              <w:pStyle w:val="ListParagraph"/>
              <w:numPr>
                <w:ilvl w:val="0"/>
                <w:numId w:val="11"/>
              </w:numPr>
            </w:pPr>
            <w:r>
              <w:t>Managed department schedules to maximize coverage during peak hours.</w:t>
            </w:r>
          </w:p>
          <w:p w14:paraId="0B58D90F" w14:textId="77777777" w:rsidR="003A6F46" w:rsidRDefault="003A6F46" w:rsidP="003A6F46">
            <w:pPr>
              <w:pStyle w:val="ListParagraph"/>
              <w:numPr>
                <w:ilvl w:val="0"/>
                <w:numId w:val="11"/>
              </w:numPr>
            </w:pPr>
            <w:r>
              <w:t>Supervised and trained 85 customer service team members</w:t>
            </w:r>
            <w:r w:rsidR="006731B7">
              <w:t xml:space="preserve"> to provide exceptional service in ever encounter.</w:t>
            </w:r>
          </w:p>
          <w:p w14:paraId="6A8BBE8F" w14:textId="77777777" w:rsidR="006731B7" w:rsidRDefault="006731B7" w:rsidP="003A6F46">
            <w:pPr>
              <w:pStyle w:val="ListParagraph"/>
              <w:numPr>
                <w:ilvl w:val="0"/>
                <w:numId w:val="11"/>
              </w:numPr>
            </w:pPr>
            <w:r>
              <w:t>Effectively managed departmental expenses to stay within allocated budget.</w:t>
            </w:r>
          </w:p>
          <w:p w14:paraId="0E1A50F0" w14:textId="77777777" w:rsidR="006731B7" w:rsidRDefault="006731B7" w:rsidP="006731B7">
            <w:pPr>
              <w:pStyle w:val="ListParagraph"/>
              <w:numPr>
                <w:ilvl w:val="0"/>
                <w:numId w:val="11"/>
              </w:numPr>
            </w:pPr>
            <w:r>
              <w:t>Provided detailed weekly and monthly departmental reports and updates to senior management.</w:t>
            </w:r>
          </w:p>
          <w:p w14:paraId="229FCAA0" w14:textId="77777777" w:rsidR="006731B7" w:rsidRDefault="006731B7" w:rsidP="006731B7">
            <w:pPr>
              <w:pStyle w:val="ListParagraph"/>
            </w:pPr>
          </w:p>
          <w:p w14:paraId="672D21E2" w14:textId="77777777" w:rsidR="006731B7" w:rsidRDefault="006731B7" w:rsidP="006731B7">
            <w:pPr>
              <w:pStyle w:val="ListParagraph"/>
              <w:rPr>
                <w:b/>
                <w:bCs/>
                <w:sz w:val="32"/>
                <w:szCs w:val="32"/>
              </w:rPr>
            </w:pPr>
            <w:r w:rsidRPr="006731B7">
              <w:rPr>
                <w:b/>
                <w:bCs/>
                <w:sz w:val="32"/>
                <w:szCs w:val="32"/>
              </w:rPr>
              <w:t>EDUCATION</w:t>
            </w:r>
          </w:p>
          <w:p w14:paraId="4979B910" w14:textId="77777777" w:rsidR="006731B7" w:rsidRDefault="006731B7" w:rsidP="006731B7">
            <w:pPr>
              <w:pStyle w:val="ListParagraph"/>
            </w:pPr>
            <w:r>
              <w:t>1990</w:t>
            </w:r>
          </w:p>
          <w:p w14:paraId="5DBD6C1C" w14:textId="77777777" w:rsidR="006731B7" w:rsidRDefault="006731B7" w:rsidP="006731B7">
            <w:pPr>
              <w:pStyle w:val="ListParagraph"/>
            </w:pPr>
            <w:r>
              <w:t>GCSEs</w:t>
            </w:r>
          </w:p>
          <w:p w14:paraId="46E94B15" w14:textId="77777777" w:rsidR="006731B7" w:rsidRPr="006731B7" w:rsidRDefault="006731B7" w:rsidP="006731B7">
            <w:pPr>
              <w:pStyle w:val="ListParagraph"/>
            </w:pPr>
            <w:r>
              <w:t>Cardinal Newman RC High School, Hindley, Wigan</w:t>
            </w:r>
          </w:p>
          <w:p w14:paraId="7EF24775" w14:textId="77777777" w:rsidR="006731B7" w:rsidRPr="00906BEE" w:rsidRDefault="006731B7" w:rsidP="006731B7"/>
        </w:tc>
      </w:tr>
    </w:tbl>
    <w:p w14:paraId="7EAFD41E" w14:textId="77777777" w:rsidR="00C62C50" w:rsidRDefault="00C62C50" w:rsidP="00E22E87">
      <w:pPr>
        <w:pStyle w:val="NoSpacing"/>
      </w:pPr>
    </w:p>
    <w:sectPr w:rsidR="00C62C50" w:rsidSect="00EF7CC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985AE" w14:textId="77777777" w:rsidR="002E3F1A" w:rsidRDefault="002E3F1A" w:rsidP="00713050">
      <w:pPr>
        <w:spacing w:line="240" w:lineRule="auto"/>
      </w:pPr>
      <w:r>
        <w:separator/>
      </w:r>
    </w:p>
  </w:endnote>
  <w:endnote w:type="continuationSeparator" w:id="0">
    <w:p w14:paraId="12990803" w14:textId="77777777" w:rsidR="002E3F1A" w:rsidRDefault="002E3F1A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2E694" w14:textId="77777777" w:rsidR="00481029" w:rsidRDefault="004810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"/>
    </w:tblPr>
    <w:tblGrid>
      <w:gridCol w:w="2628"/>
      <w:gridCol w:w="2628"/>
      <w:gridCol w:w="2628"/>
      <w:gridCol w:w="2628"/>
    </w:tblGrid>
    <w:tr w:rsidR="00C2098A" w14:paraId="0659B997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824EBDF" w14:textId="77777777" w:rsidR="00C2098A" w:rsidRDefault="00CA3DF1" w:rsidP="00684488">
          <w:pPr>
            <w:pStyle w:val="Footer"/>
          </w:pPr>
          <w:r w:rsidRPr="00CA3DF1">
            <w:rPr>
              <w:noProof/>
            </w:rPr>
            <mc:AlternateContent>
              <mc:Choice Requires="wpg">
                <w:drawing>
                  <wp:inline distT="0" distB="0" distL="0" distR="0" wp14:anchorId="5CCED188" wp14:editId="05492B9F">
                    <wp:extent cx="329184" cy="329184"/>
                    <wp:effectExtent l="0" t="0" r="0" b="0"/>
                    <wp:docPr id="16" name="Group 102" title="Email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Oval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oup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Freeform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Isosceles Triangle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Isosceles Triangle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Isosceles Triangle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7306948C" id="Group 102" o:spid="_x0000_s1026" alt="Title: Email icon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">
                    <o:lock v:ext="edit" aspectratio="t"/>
                    <v:oval id="Oval 17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" fillcolor="#ea4e4e [3204]" stroked="f" strokeweight="1pt">
                      <v:stroke joinstyle="miter"/>
                    </v:oval>
                    <v:group id="Group 18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shape id="Freeform 19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Isosceles Triangle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Isosceles Triangle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2" o:spid="_x0000_s1032" type="#_x0000_t5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B79CB56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631B24BD" wp14:editId="235D466C">
                    <wp:extent cx="329184" cy="329184"/>
                    <wp:effectExtent l="0" t="0" r="13970" b="13970"/>
                    <wp:docPr id="8" name="Group 4" title="Twitter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4" name="Circle around 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595F57D9" id="Group 4" o:spid="_x0000_s1026" alt="Title: Twitter icon" style="width:25.9pt;height:25.9pt;mso-position-horizontal-relative:char;mso-position-vertical-relative:line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">
                    <o:lock v:ext="edit" aspectratio="t"/>
                    <v:shape id="Circle around Twitter symbol" o:spid="_x0000_s1027" style="position:absolute;width:430;height:430;visibility:visible;mso-wrap-style:square;v-text-anchor:top" coordsize="3441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Twitter symbol" o:spid="_x0000_s1028" style="position:absolute;left:104;top:119;width:238;height:211;visibility:visible;mso-wrap-style:square;v-text-anchor:top" coordsize="189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3A7A8FB7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4C6355F4" wp14:editId="19E55EBD">
                    <wp:extent cx="329184" cy="329184"/>
                    <wp:effectExtent l="0" t="0" r="13970" b="13970"/>
                    <wp:docPr id="9" name="Group 10" title="Telephone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Circle around 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F1F2211" id="Group 10" o:spid="_x0000_s1026" alt="Title: Telephone ico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">
                    <o:lock v:ext="edit" aspectratio="t"/>
                    <v:shape id="Circle around telephone symbol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phone symbol" o:spid="_x0000_s1028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AE8217F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0F703E1F" wp14:editId="600BED59">
                    <wp:extent cx="329184" cy="329184"/>
                    <wp:effectExtent l="0" t="0" r="13970" b="13970"/>
                    <wp:docPr id="12" name="Group 16" title="LinkedIn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3" name="Circle around LinkedIn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LinkedIn symbol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59BF58E3" id="Group 16" o:spid="_x0000_s1026" alt="Title: LinkedIn ico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">
                    <o:lock v:ext="edit" aspectratio="t"/>
                    <v:shape id="Circle around LinkedIn symbol" o:spid="_x0000_s1027" style="position:absolute;width:431;height:431;visibility:visible;mso-wrap-style:square;v-text-anchor:top" coordsize="3451,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LinkedIn symbol" o:spid="_x0000_s1028" style="position:absolute;left:113;top:102;width:203;height:202;visibility:visible;mso-wrap-style:square;v-text-anchor:top" coordsize="1619,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684488" w14:paraId="26E97002" w14:textId="77777777" w:rsidTr="006D76B1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3B318F07" w14:textId="77777777" w:rsidR="00684488" w:rsidRPr="00CA3DF1" w:rsidRDefault="00684488" w:rsidP="00811117">
          <w:pPr>
            <w:pStyle w:val="Footer"/>
          </w:pP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7748C9B8" w14:textId="77777777" w:rsidR="00684488" w:rsidRPr="00C2098A" w:rsidRDefault="00684488" w:rsidP="00811117">
          <w:pPr>
            <w:pStyle w:val="Footer"/>
          </w:pP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3E6F914E" w14:textId="77777777" w:rsidR="00684488" w:rsidRPr="00C2098A" w:rsidRDefault="00684488" w:rsidP="00811117">
          <w:pPr>
            <w:pStyle w:val="Footer"/>
          </w:pP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592621BF" w14:textId="77777777" w:rsidR="00684488" w:rsidRPr="00C2098A" w:rsidRDefault="00684488" w:rsidP="00811117">
          <w:pPr>
            <w:pStyle w:val="Footer"/>
          </w:pPr>
        </w:p>
      </w:tc>
    </w:tr>
  </w:tbl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7ACB79" w14:textId="77777777" w:rsidR="00C2098A" w:rsidRDefault="00217980" w:rsidP="00217980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3C5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 for contact Information"/>
    </w:tblPr>
    <w:tblGrid>
      <w:gridCol w:w="2628"/>
      <w:gridCol w:w="2628"/>
      <w:gridCol w:w="2628"/>
      <w:gridCol w:w="2628"/>
    </w:tblGrid>
    <w:tr w:rsidR="00217980" w14:paraId="2C65E6B3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2954F76" w14:textId="77777777" w:rsidR="00217980" w:rsidRDefault="00217980" w:rsidP="00217980">
          <w:pPr>
            <w:pStyle w:val="Footer"/>
          </w:pPr>
          <w:r w:rsidRPr="00CA3DF1">
            <w:rPr>
              <w:noProof/>
            </w:rPr>
            <mc:AlternateContent>
              <mc:Choice Requires="wpg">
                <w:drawing>
                  <wp:inline distT="0" distB="0" distL="0" distR="0" wp14:anchorId="449D511D" wp14:editId="623DA0F2">
                    <wp:extent cx="329184" cy="329184"/>
                    <wp:effectExtent l="0" t="0" r="0" b="0"/>
                    <wp:docPr id="27" name="Group 102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28" name="Oval 28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9" name="Group 29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30" name="Freeform 30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Isosceles Triangle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Isosceles Triangle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Isosceles Triangle 33" descr="email icon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3E470C14" id="Group 102" o:spid="_x0000_s1026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">
                    <o:lock v:ext="edit" aspectratio="t"/>
                    <v:oval id="Oval 28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" fillcolor="#ea4e4e [3204]" stroked="f" strokeweight="1pt">
                      <v:stroke joinstyle="miter"/>
                    </v:oval>
                    <v:group id="Group 29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shape id="Freeform 30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Isosceles Triangle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Isosceles Triangle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33" o:spid="_x0000_s1032" type="#_x0000_t5" alt="email icon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5166717" w14:textId="77777777" w:rsidR="00217980" w:rsidRDefault="00217980" w:rsidP="00217980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715454D4" wp14:editId="4B473EF4">
                    <wp:extent cx="329184" cy="329184"/>
                    <wp:effectExtent l="0" t="0" r="13970" b="13970"/>
                    <wp:docPr id="34" name="Group 4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35" name="Circle around 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6" name="Twitter symbol" descr="Twitter icon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5D600261" id="Group 4" o:spid="_x0000_s1026" style="width:25.9pt;height:25.9pt;mso-position-horizontal-relative:char;mso-position-vertical-relative:line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">
                    <o:lock v:ext="edit" aspectratio="t"/>
                    <v:shape id="Circle around Twitter symbol" o:spid="_x0000_s1027" style="position:absolute;width:430;height:430;visibility:visible;mso-wrap-style:square;v-text-anchor:top" coordsize="3441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Twitter symbol" o:spid="_x0000_s1028" alt="Twitter icon" style="position:absolute;left:104;top:119;width:238;height:211;visibility:visible;mso-wrap-style:square;v-text-anchor:top" coordsize="189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277DC116" w14:textId="77777777" w:rsidR="00217980" w:rsidRDefault="00217980" w:rsidP="00217980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0746ECE3" wp14:editId="46FA7690">
                    <wp:extent cx="329184" cy="329184"/>
                    <wp:effectExtent l="0" t="0" r="13970" b="13970"/>
                    <wp:docPr id="37" name="Group 10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38" name="Circle around 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Telephone symbol" descr="Phone icon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D37FC9A" id="Group 10" o:spid="_x0000_s1026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">
                    <o:lock v:ext="edit" aspectratio="t"/>
                    <v:shape id="Circle around telephone symbol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phone symbol" o:spid="_x0000_s1028" alt="Phone icon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1E6539C4" w14:textId="77777777" w:rsidR="00217980" w:rsidRDefault="00217980" w:rsidP="00217980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11A351B3" wp14:editId="4181FC45">
                    <wp:extent cx="329184" cy="329184"/>
                    <wp:effectExtent l="0" t="0" r="13970" b="13970"/>
                    <wp:docPr id="40" name="Group 16">
                      <a:extLst xmlns:a="http://schemas.openxmlformats.org/drawingml/2006/main"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41" name="Circle around LinkedIn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LinkedIn symbol" descr="Linked In icon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2FC12BEA" id="Group 16" o:spid="_x0000_s1026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">
                    <o:lock v:ext="edit" aspectratio="t"/>
                    <v:shape id="Circle around LinkedIn symbol" o:spid="_x0000_s1027" style="position:absolute;width:431;height:431;visibility:visible;mso-wrap-style:square;v-text-anchor:top" coordsize="3451,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LinkedIn symbol" o:spid="_x0000_s1028" alt="Linked In icon" style="position:absolute;left:113;top:102;width:203;height:202;visibility:visible;mso-wrap-style:square;v-text-anchor:top" coordsize="1619,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217980" w14:paraId="31DDCC5C" w14:textId="77777777" w:rsidTr="006D76B1">
      <w:sdt>
        <w:sdtPr>
          <w:id w:val="206994694"/>
          <w:placeholder>
            <w:docPart w:val="AE9BA5063B6B43C99EEBCC9B2377F1F4"/>
          </w:placeholder>
          <w:temporary/>
          <w:showingPlcHdr/>
          <w15:appearance w15:val="hidden"/>
        </w:sdtPr>
        <w:sdtEndPr/>
        <w:sdtContent>
          <w:tc>
            <w:tcPr>
              <w:tcW w:w="2621" w:type="dxa"/>
              <w:tcMar>
                <w:top w:w="144" w:type="dxa"/>
                <w:left w:w="115" w:type="dxa"/>
                <w:right w:w="115" w:type="dxa"/>
              </w:tcMar>
            </w:tcPr>
            <w:p w14:paraId="5C503A57" w14:textId="77777777" w:rsidR="00811117" w:rsidRPr="00CA3DF1" w:rsidRDefault="00B76A83" w:rsidP="003C5528">
              <w:pPr>
                <w:pStyle w:val="Footer"/>
              </w:pPr>
              <w:r>
                <w:t>Email</w:t>
              </w:r>
            </w:p>
          </w:tc>
        </w:sdtContent>
      </w:sdt>
      <w:sdt>
        <w:sdtPr>
          <w:id w:val="-2118979991"/>
          <w:temporary/>
          <w:showingPlcHdr/>
          <w15:appearance w15:val="hidden"/>
        </w:sdtPr>
        <w:sdtEndPr/>
        <w:sdtContent>
          <w:tc>
            <w:tcPr>
              <w:tcW w:w="2621" w:type="dxa"/>
              <w:tcMar>
                <w:top w:w="144" w:type="dxa"/>
                <w:left w:w="115" w:type="dxa"/>
                <w:right w:w="115" w:type="dxa"/>
              </w:tcMar>
            </w:tcPr>
            <w:p w14:paraId="0CDB093B" w14:textId="77777777" w:rsidR="00811117" w:rsidRPr="00C2098A" w:rsidRDefault="00B76A83" w:rsidP="00217980">
              <w:pPr>
                <w:pStyle w:val="Footer"/>
              </w:pPr>
              <w:r>
                <w:t>Twitter Handle</w:t>
              </w:r>
            </w:p>
          </w:tc>
        </w:sdtContent>
      </w:sdt>
      <w:sdt>
        <w:sdtPr>
          <w:id w:val="1734046813"/>
          <w:temporary/>
          <w:showingPlcHdr/>
          <w15:appearance w15:val="hidden"/>
        </w:sdtPr>
        <w:sdtEndPr/>
        <w:sdtContent>
          <w:tc>
            <w:tcPr>
              <w:tcW w:w="2621" w:type="dxa"/>
              <w:tcMar>
                <w:top w:w="144" w:type="dxa"/>
                <w:left w:w="115" w:type="dxa"/>
                <w:right w:w="115" w:type="dxa"/>
              </w:tcMar>
            </w:tcPr>
            <w:p w14:paraId="49FDC5F2" w14:textId="77777777" w:rsidR="00811117" w:rsidRPr="00C2098A" w:rsidRDefault="00B76A83" w:rsidP="00217980">
              <w:pPr>
                <w:pStyle w:val="Footer"/>
              </w:pPr>
              <w:r>
                <w:t>Telephone</w:t>
              </w:r>
            </w:p>
          </w:tc>
        </w:sdtContent>
      </w:sdt>
      <w:sdt>
        <w:sdtPr>
          <w:id w:val="-1053928120"/>
          <w:temporary/>
          <w:showingPlcHdr/>
          <w15:appearance w15:val="hidden"/>
        </w:sdtPr>
        <w:sdtEndPr/>
        <w:sdtContent>
          <w:tc>
            <w:tcPr>
              <w:tcW w:w="2621" w:type="dxa"/>
              <w:tcMar>
                <w:top w:w="144" w:type="dxa"/>
                <w:left w:w="115" w:type="dxa"/>
                <w:right w:w="115" w:type="dxa"/>
              </w:tcMar>
            </w:tcPr>
            <w:p w14:paraId="279FA085" w14:textId="77777777" w:rsidR="00811117" w:rsidRPr="00C2098A" w:rsidRDefault="00B76A83" w:rsidP="00217980">
              <w:pPr>
                <w:pStyle w:val="Footer"/>
              </w:pPr>
              <w:r>
                <w:t>LinkedIn URL</w:t>
              </w:r>
            </w:p>
          </w:tc>
        </w:sdtContent>
      </w:sdt>
    </w:tr>
  </w:tbl>
  <w:p w14:paraId="24F5A82F" w14:textId="77777777" w:rsidR="00217980" w:rsidRDefault="002179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4ABE7" w14:textId="77777777" w:rsidR="002E3F1A" w:rsidRDefault="002E3F1A" w:rsidP="00713050">
      <w:pPr>
        <w:spacing w:line="240" w:lineRule="auto"/>
      </w:pPr>
      <w:r>
        <w:separator/>
      </w:r>
    </w:p>
  </w:footnote>
  <w:footnote w:type="continuationSeparator" w:id="0">
    <w:p w14:paraId="012D1187" w14:textId="77777777" w:rsidR="002E3F1A" w:rsidRDefault="002E3F1A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11106" w14:textId="77777777" w:rsidR="00481029" w:rsidRDefault="004810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inuation page header layout table"/>
    </w:tblPr>
    <w:tblGrid>
      <w:gridCol w:w="3783"/>
      <w:gridCol w:w="6729"/>
    </w:tblGrid>
    <w:tr w:rsidR="001A5CA9" w:rsidRPr="00F207C0" w14:paraId="0ECFF46B" w14:textId="77777777" w:rsidTr="00741125">
      <w:trPr>
        <w:trHeight w:hRule="exact" w:val="2952"/>
      </w:trPr>
      <w:tc>
        <w:tcPr>
          <w:tcW w:w="3783" w:type="dxa"/>
          <w:tcMar>
            <w:top w:w="821" w:type="dxa"/>
            <w:right w:w="720" w:type="dxa"/>
          </w:tcMar>
        </w:tcPr>
        <w:p w14:paraId="03D8D536" w14:textId="77777777" w:rsidR="001A5CA9" w:rsidRPr="00F207C0" w:rsidRDefault="001A5CA9" w:rsidP="00481029">
          <w:pPr>
            <w:pStyle w:val="Initials"/>
            <w:ind w:left="0"/>
            <w:jc w:val="left"/>
          </w:pPr>
        </w:p>
      </w:tc>
      <w:tc>
        <w:tcPr>
          <w:tcW w:w="6729" w:type="dxa"/>
          <w:tcMar>
            <w:top w:w="821" w:type="dxa"/>
            <w:left w:w="0" w:type="dxa"/>
          </w:tcMar>
        </w:tcPr>
        <w:p w14:paraId="30783682" w14:textId="77777777" w:rsidR="001A5CA9" w:rsidRPr="00F207C0" w:rsidRDefault="001A5CA9" w:rsidP="001A5CA9"/>
      </w:tc>
    </w:tr>
  </w:tbl>
  <w:p w14:paraId="5AE06285" w14:textId="77777777" w:rsidR="00217980" w:rsidRPr="001A5CA9" w:rsidRDefault="00217980" w:rsidP="001A5C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9D9E8" w14:textId="77777777" w:rsidR="00481029" w:rsidRDefault="00481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BA95D1D"/>
    <w:multiLevelType w:val="hybridMultilevel"/>
    <w:tmpl w:val="04FA51C0"/>
    <w:lvl w:ilvl="0" w:tplc="4510E620">
      <w:numFmt w:val="bullet"/>
      <w:lvlText w:val="-"/>
      <w:lvlJc w:val="left"/>
      <w:pPr>
        <w:ind w:left="720" w:hanging="360"/>
      </w:pPr>
      <w:rPr>
        <w:rFonts w:ascii="Rockwell" w:eastAsiaTheme="minorHAnsi" w:hAnsi="Rockwel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8E8"/>
    <w:rsid w:val="00042D57"/>
    <w:rsid w:val="00091382"/>
    <w:rsid w:val="000A07DA"/>
    <w:rsid w:val="000A2BFA"/>
    <w:rsid w:val="000B0619"/>
    <w:rsid w:val="000B61CA"/>
    <w:rsid w:val="000F7610"/>
    <w:rsid w:val="00114ED7"/>
    <w:rsid w:val="001300CA"/>
    <w:rsid w:val="00140B0E"/>
    <w:rsid w:val="001A5CA9"/>
    <w:rsid w:val="001B2AC1"/>
    <w:rsid w:val="001B403A"/>
    <w:rsid w:val="001F4583"/>
    <w:rsid w:val="00217980"/>
    <w:rsid w:val="00271662"/>
    <w:rsid w:val="0027404F"/>
    <w:rsid w:val="00290AAA"/>
    <w:rsid w:val="00293B83"/>
    <w:rsid w:val="002B091C"/>
    <w:rsid w:val="002C2CDD"/>
    <w:rsid w:val="002D45C6"/>
    <w:rsid w:val="002E3F1A"/>
    <w:rsid w:val="002F03FA"/>
    <w:rsid w:val="00313E86"/>
    <w:rsid w:val="00333CD3"/>
    <w:rsid w:val="00340365"/>
    <w:rsid w:val="00342B64"/>
    <w:rsid w:val="00364079"/>
    <w:rsid w:val="003A6F46"/>
    <w:rsid w:val="003C5528"/>
    <w:rsid w:val="003D03E5"/>
    <w:rsid w:val="004077FB"/>
    <w:rsid w:val="004244FF"/>
    <w:rsid w:val="00424DD9"/>
    <w:rsid w:val="004305E4"/>
    <w:rsid w:val="0046104A"/>
    <w:rsid w:val="004717C5"/>
    <w:rsid w:val="00481029"/>
    <w:rsid w:val="004A24CC"/>
    <w:rsid w:val="00523479"/>
    <w:rsid w:val="00543DB7"/>
    <w:rsid w:val="005729B0"/>
    <w:rsid w:val="00583E4F"/>
    <w:rsid w:val="006303CA"/>
    <w:rsid w:val="00641630"/>
    <w:rsid w:val="006731B7"/>
    <w:rsid w:val="00684488"/>
    <w:rsid w:val="006A3CE7"/>
    <w:rsid w:val="006A7746"/>
    <w:rsid w:val="006C4C50"/>
    <w:rsid w:val="006D76B1"/>
    <w:rsid w:val="00713050"/>
    <w:rsid w:val="00741125"/>
    <w:rsid w:val="00746F7F"/>
    <w:rsid w:val="007569C1"/>
    <w:rsid w:val="00763832"/>
    <w:rsid w:val="00772919"/>
    <w:rsid w:val="007D2696"/>
    <w:rsid w:val="007D2FD2"/>
    <w:rsid w:val="007D406E"/>
    <w:rsid w:val="007D6458"/>
    <w:rsid w:val="00811117"/>
    <w:rsid w:val="00823C54"/>
    <w:rsid w:val="00841146"/>
    <w:rsid w:val="0088504C"/>
    <w:rsid w:val="0089382B"/>
    <w:rsid w:val="008A1907"/>
    <w:rsid w:val="008C6BCA"/>
    <w:rsid w:val="008C7B50"/>
    <w:rsid w:val="008E4B30"/>
    <w:rsid w:val="00906BEE"/>
    <w:rsid w:val="009243E7"/>
    <w:rsid w:val="00985D58"/>
    <w:rsid w:val="009B3C40"/>
    <w:rsid w:val="009F7AD9"/>
    <w:rsid w:val="00A00162"/>
    <w:rsid w:val="00A35733"/>
    <w:rsid w:val="00A42540"/>
    <w:rsid w:val="00A50939"/>
    <w:rsid w:val="00A83413"/>
    <w:rsid w:val="00AA6A40"/>
    <w:rsid w:val="00AA75F6"/>
    <w:rsid w:val="00AD00FD"/>
    <w:rsid w:val="00AF0A8E"/>
    <w:rsid w:val="00B27019"/>
    <w:rsid w:val="00B54C53"/>
    <w:rsid w:val="00B5664D"/>
    <w:rsid w:val="00B76A83"/>
    <w:rsid w:val="00BA5B40"/>
    <w:rsid w:val="00BD0206"/>
    <w:rsid w:val="00C2098A"/>
    <w:rsid w:val="00C5444A"/>
    <w:rsid w:val="00C612DA"/>
    <w:rsid w:val="00C62C50"/>
    <w:rsid w:val="00C7741E"/>
    <w:rsid w:val="00C875AB"/>
    <w:rsid w:val="00CA3DF1"/>
    <w:rsid w:val="00CA4581"/>
    <w:rsid w:val="00CE18D5"/>
    <w:rsid w:val="00D04109"/>
    <w:rsid w:val="00D97A41"/>
    <w:rsid w:val="00DD3CF6"/>
    <w:rsid w:val="00DD6416"/>
    <w:rsid w:val="00DF4E0A"/>
    <w:rsid w:val="00E02DCD"/>
    <w:rsid w:val="00E12C60"/>
    <w:rsid w:val="00E22E87"/>
    <w:rsid w:val="00E57630"/>
    <w:rsid w:val="00E73B87"/>
    <w:rsid w:val="00E86C2B"/>
    <w:rsid w:val="00EB2D52"/>
    <w:rsid w:val="00EF7CC9"/>
    <w:rsid w:val="00F048E8"/>
    <w:rsid w:val="00F207C0"/>
    <w:rsid w:val="00F20AE5"/>
    <w:rsid w:val="00F47E97"/>
    <w:rsid w:val="00F645C7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05F5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BEE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3D03E5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5F6"/>
  </w:style>
  <w:style w:type="paragraph" w:styleId="BlockText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75F6"/>
  </w:style>
  <w:style w:type="paragraph" w:styleId="BodyText2">
    <w:name w:val="Body Text 2"/>
    <w:basedOn w:val="Normal"/>
    <w:link w:val="BodyText2Char"/>
    <w:uiPriority w:val="99"/>
    <w:semiHidden/>
    <w:unhideWhenUsed/>
    <w:rsid w:val="00AA75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5F6"/>
  </w:style>
  <w:style w:type="paragraph" w:styleId="BodyText3">
    <w:name w:val="Body Text 3"/>
    <w:basedOn w:val="Normal"/>
    <w:link w:val="BodyText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5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5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5F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5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5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5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5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A75F6"/>
  </w:style>
  <w:style w:type="table" w:styleId="ColorfulGrid">
    <w:name w:val="Colorful Grid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5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5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5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5F6"/>
  </w:style>
  <w:style w:type="character" w:customStyle="1" w:styleId="DateChar">
    <w:name w:val="Date Char"/>
    <w:basedOn w:val="DefaultParagraphFont"/>
    <w:link w:val="Date"/>
    <w:uiPriority w:val="99"/>
    <w:semiHidden/>
    <w:rsid w:val="00AA75F6"/>
  </w:style>
  <w:style w:type="paragraph" w:styleId="DocumentMap">
    <w:name w:val="Document Map"/>
    <w:basedOn w:val="Normal"/>
    <w:link w:val="DocumentMap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5F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5F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75F6"/>
  </w:style>
  <w:style w:type="character" w:styleId="Emphasis">
    <w:name w:val="Emphasis"/>
    <w:basedOn w:val="DefaultParagraphFont"/>
    <w:uiPriority w:val="10"/>
    <w:semiHidden/>
    <w:unhideWhenUsed/>
    <w:rsid w:val="00AA75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5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5F6"/>
    <w:rPr>
      <w:szCs w:val="20"/>
    </w:rPr>
  </w:style>
  <w:style w:type="table" w:styleId="GridTable1Light">
    <w:name w:val="Grid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AA75F6"/>
  </w:style>
  <w:style w:type="paragraph" w:styleId="HTMLAddress">
    <w:name w:val="HTML Address"/>
    <w:basedOn w:val="Normal"/>
    <w:link w:val="HTMLAddres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5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5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5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D03E5"/>
    <w:rPr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5F6"/>
  </w:style>
  <w:style w:type="paragraph" w:styleId="List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AA75F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5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5F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5F6"/>
  </w:style>
  <w:style w:type="character" w:styleId="PageNumber">
    <w:name w:val="page number"/>
    <w:basedOn w:val="DefaultParagraphFont"/>
    <w:uiPriority w:val="99"/>
    <w:semiHidden/>
    <w:unhideWhenUsed/>
    <w:rsid w:val="00AA75F6"/>
  </w:style>
  <w:style w:type="table" w:styleId="PlainTable1">
    <w:name w:val="Plain Table 1"/>
    <w:basedOn w:val="Table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5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5F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5F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75F6"/>
  </w:style>
  <w:style w:type="paragraph" w:styleId="Signature">
    <w:name w:val="Signature"/>
    <w:basedOn w:val="Normal"/>
    <w:link w:val="Signature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75F6"/>
  </w:style>
  <w:style w:type="character" w:styleId="Strong">
    <w:name w:val="Strong"/>
    <w:basedOn w:val="DefaultParagraphFont"/>
    <w:uiPriority w:val="22"/>
    <w:semiHidden/>
    <w:unhideWhenUsed/>
    <w:qFormat/>
    <w:rsid w:val="00AA75F6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5F6"/>
  </w:style>
  <w:style w:type="table" w:styleId="TableProfessional">
    <w:name w:val="Table Professional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22878\Templates\MSOffice.365\Polished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2F4C248413E4BD48EA228520D2979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3C782-9DE4-440C-9432-37FE6DC5E78E}"/>
      </w:docPartPr>
      <w:docPartBody>
        <w:p w:rsidR="005E5244" w:rsidRDefault="00571200">
          <w:pPr>
            <w:pStyle w:val="F2F4C248413E4BD48EA228520D29790A"/>
          </w:pPr>
          <w:r w:rsidRPr="00906BEE">
            <w:t>Skills</w:t>
          </w:r>
        </w:p>
      </w:docPartBody>
    </w:docPart>
    <w:docPart>
      <w:docPartPr>
        <w:name w:val="3B4E90A7D9C2404C99F21D06C1DF6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403128-3446-4D50-AE04-A0813F5B3C3F}"/>
      </w:docPartPr>
      <w:docPartBody>
        <w:p w:rsidR="005E5244" w:rsidRDefault="00571200">
          <w:pPr>
            <w:pStyle w:val="3B4E90A7D9C2404C99F21D06C1DF6A7A"/>
          </w:pPr>
          <w:r>
            <w:t>Your name</w:t>
          </w:r>
        </w:p>
      </w:docPartBody>
    </w:docPart>
    <w:docPart>
      <w:docPartPr>
        <w:name w:val="AE9BA5063B6B43C99EEBCC9B2377F1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22CDBD-1CFB-41FB-A173-1F07CD408BDF}"/>
      </w:docPartPr>
      <w:docPartBody>
        <w:p w:rsidR="005E5244" w:rsidRDefault="00571200">
          <w:pPr>
            <w:pStyle w:val="AE9BA5063B6B43C99EEBCC9B2377F1F4"/>
          </w:pPr>
          <w:r w:rsidRPr="00906BEE">
            <w:t>Did you manage a team for your club, lead a project for your favorite charity, or edit your school newspaper? Go ahead and describe experiences that illustrate your leadership abilities.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200"/>
    <w:rsid w:val="00571200"/>
    <w:rsid w:val="005E5244"/>
    <w:rsid w:val="00D4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F4C248413E4BD48EA228520D29790A">
    <w:name w:val="F2F4C248413E4BD48EA228520D29790A"/>
  </w:style>
  <w:style w:type="paragraph" w:customStyle="1" w:styleId="3B4E90A7D9C2404C99F21D06C1DF6A7A">
    <w:name w:val="3B4E90A7D9C2404C99F21D06C1DF6A7A"/>
  </w:style>
  <w:style w:type="paragraph" w:customStyle="1" w:styleId="AE9BA5063B6B43C99EEBCC9B2377F1F4">
    <w:name w:val="AE9BA5063B6B43C99EEBCC9B2377F1F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BE1CE4-58D7-4CBF-940A-979F223710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085D5BD-05B7-40A6-9CC5-2EF39466DF9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9438B1A1-8E3E-4ECB-AF6A-9696112F2F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Polished resume, designed by MOO</Template>
  <TotalTime>0</TotalTime>
  <Pages>3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2023-01-27T10:39:00Z</dcterms:created>
  <dcterms:modified xsi:type="dcterms:W3CDTF">2023-01-27T10:39:00Z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