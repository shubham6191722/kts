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962" w:rsidRDefault="002163C1">
      <w:pPr>
        <w:pStyle w:val="Standard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Curriculum Vitae</w:t>
      </w:r>
    </w:p>
    <w:p w:rsidR="00274962" w:rsidRDefault="002163C1">
      <w:pPr>
        <w:pStyle w:val="NoSpacing"/>
      </w:pPr>
      <w:r>
        <w:t xml:space="preserve">                                                                              Rebecca Pilling</w:t>
      </w:r>
    </w:p>
    <w:p w:rsidR="00274962" w:rsidRDefault="002163C1">
      <w:pPr>
        <w:pStyle w:val="NoSpacing"/>
        <w:jc w:val="center"/>
      </w:pPr>
      <w:r>
        <w:t>96 Poplar Avenue</w:t>
      </w:r>
    </w:p>
    <w:p w:rsidR="00274962" w:rsidRDefault="002163C1">
      <w:pPr>
        <w:pStyle w:val="NoSpacing"/>
        <w:jc w:val="center"/>
      </w:pPr>
      <w:r>
        <w:t>Pemberton</w:t>
      </w:r>
    </w:p>
    <w:p w:rsidR="00274962" w:rsidRDefault="002163C1">
      <w:pPr>
        <w:pStyle w:val="NoSpacing"/>
        <w:jc w:val="center"/>
      </w:pPr>
      <w:r>
        <w:t>Wigan</w:t>
      </w:r>
    </w:p>
    <w:p w:rsidR="00274962" w:rsidRDefault="002163C1">
      <w:pPr>
        <w:pStyle w:val="NoSpacing"/>
        <w:jc w:val="center"/>
      </w:pPr>
      <w:r>
        <w:t>WN5 9NX</w:t>
      </w:r>
    </w:p>
    <w:p w:rsidR="00274962" w:rsidRDefault="002163C1">
      <w:pPr>
        <w:pStyle w:val="NoSpacing"/>
      </w:pPr>
      <w:r>
        <w:tab/>
      </w:r>
      <w:r>
        <w:tab/>
      </w:r>
      <w:r>
        <w:tab/>
      </w:r>
      <w:r>
        <w:tab/>
        <w:t xml:space="preserve">Email: </w:t>
      </w:r>
      <w:r>
        <w:t>becky.pilling@gmail.com</w:t>
      </w:r>
    </w:p>
    <w:p w:rsidR="00274962" w:rsidRDefault="002163C1">
      <w:pPr>
        <w:pStyle w:val="NoSpacing"/>
        <w:jc w:val="center"/>
        <w:rPr>
          <w:b/>
        </w:rPr>
      </w:pPr>
      <w:r>
        <w:rPr>
          <w:b/>
        </w:rPr>
        <w:t>Mobile Contact</w:t>
      </w:r>
      <w:r>
        <w:rPr>
          <w:b/>
        </w:rPr>
        <w:tab/>
        <w:t>: 07795 250 519</w:t>
      </w:r>
    </w:p>
    <w:p w:rsidR="00274962" w:rsidRDefault="00274962">
      <w:pPr>
        <w:pStyle w:val="NoSpacing"/>
        <w:jc w:val="center"/>
      </w:pPr>
    </w:p>
    <w:p w:rsidR="00274962" w:rsidRDefault="00274962">
      <w:pPr>
        <w:pStyle w:val="NoSpacing"/>
      </w:pPr>
    </w:p>
    <w:p w:rsidR="00274962" w:rsidRDefault="002163C1">
      <w:pPr>
        <w:pStyle w:val="NoSpacing"/>
        <w:rPr>
          <w:b/>
          <w:u w:val="single"/>
        </w:rPr>
      </w:pPr>
      <w:r>
        <w:rPr>
          <w:b/>
          <w:u w:val="single"/>
        </w:rPr>
        <w:t>Personal Profile.</w:t>
      </w:r>
    </w:p>
    <w:p w:rsidR="00274962" w:rsidRDefault="00274962">
      <w:pPr>
        <w:pStyle w:val="NoSpacing"/>
      </w:pPr>
    </w:p>
    <w:p w:rsidR="00274962" w:rsidRDefault="008C0F6B">
      <w:pPr>
        <w:pStyle w:val="NoSpacing"/>
      </w:pPr>
      <w:r>
        <w:t>A fun</w:t>
      </w:r>
      <w:r w:rsidR="002163C1">
        <w:t>, hard-working individual who takes a great deal of pride in a job well done. I have extensive knowledge of various areas of computing and I.T as well as nearly 4 years of S</w:t>
      </w:r>
      <w:r w:rsidR="002163C1">
        <w:t>ales and nearly 10 years of Customer Service experience.  I am flexible and always looking for new challenges for myself. I love learning new skills and putting them into practice and I enjoy working with the public.</w:t>
      </w:r>
      <w:r>
        <w:t xml:space="preserve"> I have counselling and vulnerability training as well as training in complaints and escalations handling. </w:t>
      </w:r>
    </w:p>
    <w:p w:rsidR="00274962" w:rsidRDefault="00274962">
      <w:pPr>
        <w:pStyle w:val="NoSpacing"/>
      </w:pPr>
    </w:p>
    <w:p w:rsidR="00274962" w:rsidRDefault="00274962">
      <w:pPr>
        <w:pStyle w:val="NoSpacing"/>
      </w:pPr>
    </w:p>
    <w:p w:rsidR="00274962" w:rsidRDefault="002163C1">
      <w:pPr>
        <w:pStyle w:val="NoSpacing"/>
        <w:rPr>
          <w:b/>
          <w:u w:val="single"/>
        </w:rPr>
      </w:pPr>
      <w:r>
        <w:rPr>
          <w:b/>
          <w:u w:val="single"/>
        </w:rPr>
        <w:t>Education.</w:t>
      </w:r>
    </w:p>
    <w:p w:rsidR="00274962" w:rsidRDefault="00274962">
      <w:pPr>
        <w:pStyle w:val="NoSpacing"/>
        <w:rPr>
          <w:b/>
          <w:u w:val="single"/>
        </w:rPr>
      </w:pPr>
    </w:p>
    <w:p w:rsidR="00274962" w:rsidRDefault="002163C1">
      <w:pPr>
        <w:pStyle w:val="NoSpacing"/>
        <w:rPr>
          <w:b/>
        </w:rPr>
      </w:pPr>
      <w:r>
        <w:rPr>
          <w:b/>
        </w:rPr>
        <w:t xml:space="preserve">2021 – 2022 – Open Study </w:t>
      </w:r>
      <w:r>
        <w:rPr>
          <w:b/>
        </w:rPr>
        <w:t xml:space="preserve">College </w:t>
      </w:r>
    </w:p>
    <w:p w:rsidR="00274962" w:rsidRDefault="002163C1">
      <w:pPr>
        <w:pStyle w:val="NoSpacing"/>
        <w:numPr>
          <w:ilvl w:val="0"/>
          <w:numId w:val="9"/>
        </w:numPr>
      </w:pPr>
      <w:r>
        <w:rPr>
          <w:bCs/>
        </w:rPr>
        <w:t xml:space="preserve">Counselling Skills Level 3 – Merit </w:t>
      </w:r>
    </w:p>
    <w:p w:rsidR="00274962" w:rsidRDefault="00274962">
      <w:pPr>
        <w:pStyle w:val="NoSpacing"/>
        <w:rPr>
          <w:b/>
          <w:u w:val="single"/>
        </w:rPr>
      </w:pPr>
    </w:p>
    <w:p w:rsidR="00274962" w:rsidRDefault="002163C1">
      <w:pPr>
        <w:pStyle w:val="NoSpacing"/>
        <w:rPr>
          <w:b/>
        </w:rPr>
      </w:pPr>
      <w:r>
        <w:rPr>
          <w:b/>
        </w:rPr>
        <w:t>2020 - 2021 – Wigan and Leigh College:</w:t>
      </w:r>
    </w:p>
    <w:p w:rsidR="00274962" w:rsidRDefault="002163C1">
      <w:pPr>
        <w:pStyle w:val="NoSpacing"/>
        <w:numPr>
          <w:ilvl w:val="0"/>
          <w:numId w:val="10"/>
        </w:numPr>
      </w:pPr>
      <w:r>
        <w:rPr>
          <w:bCs/>
        </w:rPr>
        <w:t>Counselling Skills Level 1 and 2 - Pass</w:t>
      </w:r>
    </w:p>
    <w:p w:rsidR="00274962" w:rsidRDefault="00274962">
      <w:pPr>
        <w:pStyle w:val="NoSpacing"/>
      </w:pPr>
    </w:p>
    <w:p w:rsidR="00274962" w:rsidRDefault="002163C1">
      <w:pPr>
        <w:pStyle w:val="NoSpacing"/>
        <w:rPr>
          <w:b/>
        </w:rPr>
      </w:pPr>
      <w:r>
        <w:rPr>
          <w:b/>
        </w:rPr>
        <w:t>2007 – 2009 – Wigan and Leigh College:</w:t>
      </w:r>
    </w:p>
    <w:p w:rsidR="00274962" w:rsidRDefault="002163C1">
      <w:pPr>
        <w:pStyle w:val="NoSpacing"/>
        <w:numPr>
          <w:ilvl w:val="0"/>
          <w:numId w:val="11"/>
        </w:numPr>
      </w:pPr>
      <w:r>
        <w:t>BTEC National Diploma Photography – MERIT</w:t>
      </w:r>
    </w:p>
    <w:p w:rsidR="00274962" w:rsidRDefault="00274962">
      <w:pPr>
        <w:pStyle w:val="NoSpacing"/>
      </w:pPr>
    </w:p>
    <w:p w:rsidR="00274962" w:rsidRDefault="002163C1">
      <w:pPr>
        <w:pStyle w:val="NoSpacing"/>
        <w:rPr>
          <w:b/>
        </w:rPr>
      </w:pPr>
      <w:r>
        <w:rPr>
          <w:b/>
        </w:rPr>
        <w:t>2004 – 2006 – Wigan and Leigh College:</w:t>
      </w:r>
    </w:p>
    <w:p w:rsidR="00274962" w:rsidRDefault="002163C1">
      <w:pPr>
        <w:pStyle w:val="NoSpacing"/>
        <w:numPr>
          <w:ilvl w:val="0"/>
          <w:numId w:val="1"/>
        </w:numPr>
      </w:pPr>
      <w:r>
        <w:t xml:space="preserve">AVCE </w:t>
      </w:r>
      <w:r>
        <w:t>Health and Social Care – Grade D/E</w:t>
      </w:r>
    </w:p>
    <w:p w:rsidR="00274962" w:rsidRDefault="002163C1">
      <w:pPr>
        <w:pStyle w:val="NoSpacing"/>
        <w:numPr>
          <w:ilvl w:val="0"/>
          <w:numId w:val="1"/>
        </w:numPr>
      </w:pPr>
      <w:r>
        <w:t>AS Level General Studies – C</w:t>
      </w:r>
    </w:p>
    <w:p w:rsidR="00274962" w:rsidRDefault="002163C1">
      <w:pPr>
        <w:pStyle w:val="NoSpacing"/>
        <w:numPr>
          <w:ilvl w:val="0"/>
          <w:numId w:val="1"/>
        </w:numPr>
      </w:pPr>
      <w:r>
        <w:t>Key Skills – Information Technology – Level 2</w:t>
      </w:r>
    </w:p>
    <w:p w:rsidR="00274962" w:rsidRDefault="00274962">
      <w:pPr>
        <w:pStyle w:val="NoSpacing"/>
      </w:pPr>
    </w:p>
    <w:p w:rsidR="00274962" w:rsidRDefault="002163C1">
      <w:pPr>
        <w:pStyle w:val="NoSpacing"/>
        <w:rPr>
          <w:b/>
        </w:rPr>
      </w:pPr>
      <w:r>
        <w:rPr>
          <w:b/>
        </w:rPr>
        <w:t>1999-2004 – Byrchall High School – 9 GCSEs Achieved</w:t>
      </w:r>
    </w:p>
    <w:p w:rsidR="00274962" w:rsidRDefault="00274962">
      <w:pPr>
        <w:pStyle w:val="NoSpacing"/>
        <w:rPr>
          <w:b/>
        </w:rPr>
      </w:pPr>
    </w:p>
    <w:p w:rsidR="00274962" w:rsidRDefault="00274962">
      <w:pPr>
        <w:pStyle w:val="NoSpacing"/>
        <w:rPr>
          <w:b/>
        </w:rPr>
      </w:pPr>
    </w:p>
    <w:p w:rsidR="00274962" w:rsidRDefault="00274962">
      <w:pPr>
        <w:pStyle w:val="NoSpacing"/>
        <w:rPr>
          <w:b/>
        </w:rPr>
      </w:pPr>
    </w:p>
    <w:p w:rsidR="00274962" w:rsidRDefault="002163C1">
      <w:pPr>
        <w:pStyle w:val="NoSpacing"/>
        <w:rPr>
          <w:b/>
          <w:u w:val="single"/>
        </w:rPr>
      </w:pPr>
      <w:r>
        <w:rPr>
          <w:b/>
          <w:u w:val="single"/>
        </w:rPr>
        <w:t>Hobbies and Interests.</w:t>
      </w:r>
    </w:p>
    <w:p w:rsidR="00274962" w:rsidRDefault="00274962">
      <w:pPr>
        <w:pStyle w:val="NoSpacing"/>
      </w:pPr>
    </w:p>
    <w:p w:rsidR="00274962" w:rsidRDefault="002163C1">
      <w:pPr>
        <w:pStyle w:val="NoSpacing"/>
      </w:pPr>
      <w:r>
        <w:t xml:space="preserve">In my spare time I like to paint, play and listen to music and go </w:t>
      </w:r>
      <w:r>
        <w:t xml:space="preserve">to gigs. I also love spending time outdoors in any capacity, be it walking, gardening, or spending time with my husband and my son. I am passionate about mental health and have undertaken counselling certification. </w:t>
      </w:r>
    </w:p>
    <w:p w:rsidR="00274962" w:rsidRDefault="00274962">
      <w:pPr>
        <w:pStyle w:val="NoSpacing"/>
      </w:pPr>
    </w:p>
    <w:p w:rsidR="00274962" w:rsidRDefault="00274962">
      <w:pPr>
        <w:pStyle w:val="NoSpacing"/>
      </w:pPr>
    </w:p>
    <w:p w:rsidR="00274962" w:rsidRDefault="00274962">
      <w:pPr>
        <w:pStyle w:val="NoSpacing"/>
      </w:pPr>
    </w:p>
    <w:p w:rsidR="00274962" w:rsidRDefault="00274962">
      <w:pPr>
        <w:pStyle w:val="NoSpacing"/>
      </w:pPr>
    </w:p>
    <w:p w:rsidR="00274962" w:rsidRDefault="00274962">
      <w:pPr>
        <w:pStyle w:val="NoSpacing"/>
      </w:pPr>
    </w:p>
    <w:p w:rsidR="00274962" w:rsidRDefault="00274962">
      <w:pPr>
        <w:pStyle w:val="NoSpacing"/>
      </w:pPr>
    </w:p>
    <w:p w:rsidR="00274962" w:rsidRDefault="00274962">
      <w:pPr>
        <w:pStyle w:val="NoSpacing"/>
        <w:rPr>
          <w:b/>
          <w:u w:val="single"/>
        </w:rPr>
      </w:pPr>
    </w:p>
    <w:p w:rsidR="00274962" w:rsidRDefault="00274962">
      <w:pPr>
        <w:pStyle w:val="NoSpacing"/>
        <w:rPr>
          <w:b/>
          <w:u w:val="single"/>
        </w:rPr>
      </w:pPr>
    </w:p>
    <w:p w:rsidR="00274962" w:rsidRDefault="00274962">
      <w:pPr>
        <w:pStyle w:val="NoSpacing"/>
        <w:rPr>
          <w:b/>
          <w:u w:val="single"/>
        </w:rPr>
      </w:pPr>
    </w:p>
    <w:p w:rsidR="00274962" w:rsidRDefault="002163C1">
      <w:pPr>
        <w:pStyle w:val="NoSpacing"/>
        <w:rPr>
          <w:b/>
          <w:u w:val="single"/>
        </w:rPr>
      </w:pPr>
      <w:r>
        <w:rPr>
          <w:b/>
          <w:u w:val="single"/>
        </w:rPr>
        <w:t>Work Experience.</w:t>
      </w:r>
    </w:p>
    <w:p w:rsidR="00274962" w:rsidRDefault="00274962">
      <w:pPr>
        <w:pStyle w:val="NoSpacing"/>
        <w:rPr>
          <w:b/>
          <w:u w:val="single"/>
        </w:rPr>
      </w:pPr>
    </w:p>
    <w:p w:rsidR="008C0F6B" w:rsidRDefault="008C0F6B">
      <w:pPr>
        <w:pStyle w:val="NoSpacing"/>
        <w:rPr>
          <w:b/>
          <w:u w:val="single"/>
        </w:rPr>
      </w:pPr>
    </w:p>
    <w:p w:rsidR="00274962" w:rsidRDefault="002163C1">
      <w:pPr>
        <w:pStyle w:val="NoSpacing"/>
        <w:rPr>
          <w:b/>
          <w:u w:val="single"/>
        </w:rPr>
      </w:pPr>
      <w:r>
        <w:rPr>
          <w:b/>
          <w:u w:val="single"/>
        </w:rPr>
        <w:t xml:space="preserve">Specialist </w:t>
      </w:r>
      <w:r>
        <w:rPr>
          <w:b/>
          <w:u w:val="single"/>
        </w:rPr>
        <w:t>Customer Care Agent – Barclays Bank / Huntswood – 2023 – Present</w:t>
      </w:r>
    </w:p>
    <w:p w:rsidR="00274962" w:rsidRDefault="00274962">
      <w:pPr>
        <w:pStyle w:val="NoSpacing"/>
        <w:rPr>
          <w:b/>
          <w:u w:val="single"/>
        </w:rPr>
      </w:pPr>
    </w:p>
    <w:p w:rsidR="00274962" w:rsidRDefault="002163C1">
      <w:pPr>
        <w:pStyle w:val="NoSpacing"/>
        <w:numPr>
          <w:ilvl w:val="0"/>
          <w:numId w:val="12"/>
        </w:numPr>
      </w:pPr>
      <w:r>
        <w:t>Completed intense customer service training covering customers in financial difficulties and record keeping whilst adhering to strict FCA protocols and GDPR.</w:t>
      </w:r>
    </w:p>
    <w:p w:rsidR="00274962" w:rsidRDefault="002163C1">
      <w:pPr>
        <w:pStyle w:val="NoSpacing"/>
        <w:numPr>
          <w:ilvl w:val="0"/>
          <w:numId w:val="12"/>
        </w:numPr>
      </w:pPr>
      <w:r>
        <w:t>Proficient in several complex co</w:t>
      </w:r>
      <w:r>
        <w:t>mputer databases and systems</w:t>
      </w:r>
    </w:p>
    <w:p w:rsidR="00274962" w:rsidRDefault="002163C1">
      <w:pPr>
        <w:pStyle w:val="NoSpacing"/>
        <w:numPr>
          <w:ilvl w:val="0"/>
          <w:numId w:val="12"/>
        </w:numPr>
      </w:pPr>
      <w:r>
        <w:t>Using attention to detail and keeping accurate records to ensure customer safety and compliance</w:t>
      </w:r>
    </w:p>
    <w:p w:rsidR="00274962" w:rsidRDefault="002163C1">
      <w:pPr>
        <w:pStyle w:val="NoSpacing"/>
        <w:numPr>
          <w:ilvl w:val="0"/>
          <w:numId w:val="12"/>
        </w:numPr>
      </w:pPr>
      <w:r>
        <w:t xml:space="preserve">Handling card payments and discussing accounts with customers. </w:t>
      </w:r>
    </w:p>
    <w:p w:rsidR="00274962" w:rsidRDefault="002163C1">
      <w:pPr>
        <w:pStyle w:val="NoSpacing"/>
        <w:numPr>
          <w:ilvl w:val="0"/>
          <w:numId w:val="12"/>
        </w:numPr>
      </w:pPr>
      <w:r>
        <w:t>Completed Vulnerab</w:t>
      </w:r>
      <w:r w:rsidR="008C0F6B">
        <w:t>le Support training and handle</w:t>
      </w:r>
      <w:r>
        <w:t xml:space="preserve"> extremely sensit</w:t>
      </w:r>
      <w:r>
        <w:t>ive calls</w:t>
      </w:r>
      <w:r w:rsidR="008C0F6B">
        <w:t xml:space="preserve"> on a daily basis. </w:t>
      </w:r>
      <w:bookmarkStart w:id="0" w:name="_GoBack"/>
      <w:bookmarkEnd w:id="0"/>
    </w:p>
    <w:p w:rsidR="00274962" w:rsidRDefault="00274962">
      <w:pPr>
        <w:pStyle w:val="NoSpacing"/>
        <w:ind w:left="360"/>
      </w:pPr>
    </w:p>
    <w:p w:rsidR="00274962" w:rsidRDefault="00274962">
      <w:pPr>
        <w:pStyle w:val="NoSpacing"/>
        <w:rPr>
          <w:b/>
          <w:u w:val="single"/>
        </w:rPr>
      </w:pPr>
    </w:p>
    <w:p w:rsidR="00274962" w:rsidRDefault="00274962">
      <w:pPr>
        <w:pStyle w:val="NoSpacing"/>
        <w:rPr>
          <w:b/>
          <w:u w:val="single"/>
        </w:rPr>
      </w:pPr>
    </w:p>
    <w:p w:rsidR="00274962" w:rsidRDefault="002163C1">
      <w:pPr>
        <w:pStyle w:val="NoSpacing"/>
        <w:rPr>
          <w:b/>
          <w:u w:val="single"/>
        </w:rPr>
      </w:pPr>
      <w:r>
        <w:rPr>
          <w:b/>
          <w:u w:val="single"/>
        </w:rPr>
        <w:t>Customer Service Advisor – G2S/Product Care – 2015 – Present</w:t>
      </w:r>
    </w:p>
    <w:p w:rsidR="00274962" w:rsidRDefault="00274962">
      <w:pPr>
        <w:pStyle w:val="NoSpacing"/>
        <w:rPr>
          <w:b/>
          <w:u w:val="single"/>
        </w:rPr>
      </w:pPr>
    </w:p>
    <w:p w:rsidR="00274962" w:rsidRDefault="002163C1">
      <w:pPr>
        <w:pStyle w:val="NoSpacing"/>
        <w:numPr>
          <w:ilvl w:val="0"/>
          <w:numId w:val="13"/>
        </w:numPr>
      </w:pPr>
      <w:r>
        <w:rPr>
          <w:bCs/>
        </w:rPr>
        <w:t>Providing customer support for wide range of White Good Appliances in a busy call centre (including troubleshooting and dealing with customer complaints)</w:t>
      </w:r>
    </w:p>
    <w:p w:rsidR="00274962" w:rsidRDefault="002163C1">
      <w:pPr>
        <w:pStyle w:val="NoSpacing"/>
        <w:numPr>
          <w:ilvl w:val="0"/>
          <w:numId w:val="13"/>
        </w:numPr>
      </w:pPr>
      <w:r>
        <w:rPr>
          <w:bCs/>
        </w:rPr>
        <w:t xml:space="preserve">Adhering to strict GDPR </w:t>
      </w:r>
      <w:r>
        <w:rPr>
          <w:bCs/>
        </w:rPr>
        <w:t>protocol and handling sensitive customer data such as payment and card details</w:t>
      </w:r>
    </w:p>
    <w:p w:rsidR="00274962" w:rsidRDefault="002163C1">
      <w:pPr>
        <w:pStyle w:val="NoSpacing"/>
        <w:numPr>
          <w:ilvl w:val="0"/>
          <w:numId w:val="13"/>
        </w:numPr>
      </w:pPr>
      <w:r>
        <w:rPr>
          <w:bCs/>
        </w:rPr>
        <w:t>Handling customer complaints and escalations</w:t>
      </w:r>
    </w:p>
    <w:p w:rsidR="00274962" w:rsidRDefault="002163C1">
      <w:pPr>
        <w:pStyle w:val="NoSpacing"/>
        <w:numPr>
          <w:ilvl w:val="0"/>
          <w:numId w:val="13"/>
        </w:numPr>
      </w:pPr>
      <w:r>
        <w:rPr>
          <w:bCs/>
        </w:rPr>
        <w:t xml:space="preserve">Providing in depth technical information for various products </w:t>
      </w:r>
    </w:p>
    <w:p w:rsidR="00274962" w:rsidRDefault="00274962">
      <w:pPr>
        <w:pStyle w:val="NoSpacing"/>
        <w:ind w:left="720"/>
        <w:rPr>
          <w:b/>
          <w:u w:val="single"/>
        </w:rPr>
      </w:pPr>
    </w:p>
    <w:p w:rsidR="00274962" w:rsidRDefault="002163C1">
      <w:pPr>
        <w:pStyle w:val="NoSpacing"/>
        <w:rPr>
          <w:b/>
          <w:u w:val="single"/>
        </w:rPr>
      </w:pPr>
      <w:r>
        <w:rPr>
          <w:b/>
          <w:u w:val="single"/>
        </w:rPr>
        <w:t>Sales Advisor – Wolseley UK (Parts Centre) – Wigan 2010 – 2015</w:t>
      </w:r>
    </w:p>
    <w:p w:rsidR="00274962" w:rsidRDefault="00274962">
      <w:pPr>
        <w:pStyle w:val="NoSpacing"/>
        <w:rPr>
          <w:b/>
          <w:u w:val="single"/>
        </w:rPr>
      </w:pPr>
    </w:p>
    <w:p w:rsidR="00274962" w:rsidRDefault="002163C1">
      <w:pPr>
        <w:pStyle w:val="NoSpacing"/>
        <w:numPr>
          <w:ilvl w:val="0"/>
          <w:numId w:val="14"/>
        </w:numPr>
      </w:pPr>
      <w:r>
        <w:t>Sell</w:t>
      </w:r>
      <w:r>
        <w:t>ing boiler and plumbing parts to trade and highly trained engineers.</w:t>
      </w:r>
    </w:p>
    <w:p w:rsidR="00274962" w:rsidRDefault="002163C1">
      <w:pPr>
        <w:pStyle w:val="NoSpacing"/>
        <w:numPr>
          <w:ilvl w:val="0"/>
          <w:numId w:val="15"/>
        </w:numPr>
      </w:pPr>
      <w:r>
        <w:t>Manually pricing items for various customers and compromise terms on a wide range of products in a very competitive market.</w:t>
      </w:r>
    </w:p>
    <w:p w:rsidR="00274962" w:rsidRDefault="002163C1">
      <w:pPr>
        <w:pStyle w:val="NoSpacing"/>
        <w:numPr>
          <w:ilvl w:val="0"/>
          <w:numId w:val="16"/>
        </w:numPr>
      </w:pPr>
      <w:r>
        <w:t>Help to maintain computer databases.</w:t>
      </w:r>
    </w:p>
    <w:p w:rsidR="00274962" w:rsidRDefault="002163C1">
      <w:pPr>
        <w:pStyle w:val="NoSpacing"/>
        <w:numPr>
          <w:ilvl w:val="0"/>
          <w:numId w:val="3"/>
        </w:numPr>
      </w:pPr>
      <w:r>
        <w:t xml:space="preserve">Played a huge part in </w:t>
      </w:r>
      <w:r>
        <w:t>training staff across the North West on a new computer system in 2014.</w:t>
      </w:r>
    </w:p>
    <w:p w:rsidR="00274962" w:rsidRDefault="002163C1">
      <w:pPr>
        <w:pStyle w:val="NoSpacing"/>
        <w:numPr>
          <w:ilvl w:val="0"/>
          <w:numId w:val="3"/>
        </w:numPr>
      </w:pPr>
      <w:r>
        <w:t>Manage branch alone various times for anything up to 2 weeks at a time.</w:t>
      </w:r>
    </w:p>
    <w:p w:rsidR="00274962" w:rsidRDefault="002163C1">
      <w:pPr>
        <w:pStyle w:val="NoSpacing"/>
        <w:numPr>
          <w:ilvl w:val="0"/>
          <w:numId w:val="3"/>
        </w:numPr>
      </w:pPr>
      <w:r>
        <w:t>Manage stock, completing stock take, cashing up, daily administrative tasks etc.</w:t>
      </w:r>
    </w:p>
    <w:p w:rsidR="00274962" w:rsidRDefault="00274962">
      <w:pPr>
        <w:pStyle w:val="NoSpacing"/>
      </w:pPr>
    </w:p>
    <w:p w:rsidR="00274962" w:rsidRDefault="002163C1">
      <w:pPr>
        <w:pStyle w:val="NoSpacing"/>
        <w:rPr>
          <w:b/>
          <w:u w:val="single"/>
        </w:rPr>
      </w:pPr>
      <w:r>
        <w:rPr>
          <w:b/>
          <w:u w:val="single"/>
        </w:rPr>
        <w:t>Administration Assistant – Insp</w:t>
      </w:r>
      <w:r>
        <w:rPr>
          <w:b/>
          <w:u w:val="single"/>
        </w:rPr>
        <w:t>ire 2 Independence – Coaching Academy – Wigan – 2010 -2010 (6 month placement).</w:t>
      </w:r>
    </w:p>
    <w:p w:rsidR="00274962" w:rsidRDefault="00274962">
      <w:pPr>
        <w:pStyle w:val="NoSpacing"/>
        <w:rPr>
          <w:b/>
          <w:u w:val="single"/>
        </w:rPr>
      </w:pPr>
    </w:p>
    <w:p w:rsidR="00274962" w:rsidRDefault="002163C1">
      <w:pPr>
        <w:pStyle w:val="NoSpacing"/>
        <w:numPr>
          <w:ilvl w:val="0"/>
          <w:numId w:val="10"/>
        </w:numPr>
      </w:pPr>
      <w:r>
        <w:rPr>
          <w:bCs/>
        </w:rPr>
        <w:t>General administrative duties</w:t>
      </w:r>
    </w:p>
    <w:p w:rsidR="00274962" w:rsidRDefault="002163C1">
      <w:pPr>
        <w:pStyle w:val="NoSpacing"/>
        <w:numPr>
          <w:ilvl w:val="0"/>
          <w:numId w:val="10"/>
        </w:numPr>
      </w:pPr>
      <w:r>
        <w:rPr>
          <w:bCs/>
        </w:rPr>
        <w:t>Assisting clients with CVs/applying for Jobs</w:t>
      </w:r>
    </w:p>
    <w:p w:rsidR="00274962" w:rsidRDefault="00274962">
      <w:pPr>
        <w:pStyle w:val="NoSpacing"/>
      </w:pPr>
    </w:p>
    <w:p w:rsidR="00274962" w:rsidRDefault="002163C1">
      <w:pPr>
        <w:pStyle w:val="NoSpacing"/>
        <w:rPr>
          <w:b/>
          <w:u w:val="single"/>
        </w:rPr>
      </w:pPr>
      <w:r>
        <w:rPr>
          <w:b/>
          <w:u w:val="single"/>
        </w:rPr>
        <w:t>Bar Staff – Haydock Cricket Club – 2006-2007.</w:t>
      </w:r>
    </w:p>
    <w:p w:rsidR="00274962" w:rsidRDefault="00274962">
      <w:pPr>
        <w:pStyle w:val="NoSpacing"/>
      </w:pPr>
    </w:p>
    <w:p w:rsidR="00274962" w:rsidRDefault="002163C1">
      <w:pPr>
        <w:pStyle w:val="NoSpacing"/>
      </w:pPr>
      <w:r>
        <w:t>I also completed a large amount of work experience d</w:t>
      </w:r>
      <w:r>
        <w:t>uring my 2 years at Wigan and Leigh College whilst completing my AVCE course. I worked in a hospital and 2 nurseries and during this time gained invaluable experience on vital health and safety guidelines and more.</w:t>
      </w:r>
    </w:p>
    <w:p w:rsidR="00274962" w:rsidRDefault="00274962">
      <w:pPr>
        <w:pStyle w:val="NoSpacing"/>
      </w:pPr>
    </w:p>
    <w:p w:rsidR="00274962" w:rsidRDefault="002163C1">
      <w:pPr>
        <w:pStyle w:val="NoSpacing"/>
      </w:pPr>
      <w:r>
        <w:rPr>
          <w:b/>
        </w:rPr>
        <w:lastRenderedPageBreak/>
        <w:t>References or more information can be pr</w:t>
      </w:r>
      <w:r>
        <w:rPr>
          <w:b/>
        </w:rPr>
        <w:t>ovided upon request, please do not hesitate to contact me</w:t>
      </w:r>
      <w:r>
        <w:t>.</w:t>
      </w:r>
    </w:p>
    <w:sectPr w:rsidR="00274962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63C1" w:rsidRDefault="002163C1">
      <w:pPr>
        <w:spacing w:after="0" w:line="240" w:lineRule="auto"/>
      </w:pPr>
      <w:r>
        <w:separator/>
      </w:r>
    </w:p>
  </w:endnote>
  <w:endnote w:type="continuationSeparator" w:id="0">
    <w:p w:rsidR="002163C1" w:rsidRDefault="00216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63C1" w:rsidRDefault="002163C1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:rsidR="002163C1" w:rsidRDefault="002163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D1274"/>
    <w:multiLevelType w:val="multilevel"/>
    <w:tmpl w:val="64323F56"/>
    <w:styleLink w:val="WWNum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2F14CAA"/>
    <w:multiLevelType w:val="multilevel"/>
    <w:tmpl w:val="C4CE9CC0"/>
    <w:styleLink w:val="WWNum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25B4265C"/>
    <w:multiLevelType w:val="multilevel"/>
    <w:tmpl w:val="93081BD8"/>
    <w:styleLink w:val="WWNum5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36952008"/>
    <w:multiLevelType w:val="multilevel"/>
    <w:tmpl w:val="2EB2BCFC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E21352A"/>
    <w:multiLevelType w:val="multilevel"/>
    <w:tmpl w:val="8B3E5BF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43FD0EC5"/>
    <w:multiLevelType w:val="multilevel"/>
    <w:tmpl w:val="A73C11B0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4EF42F4C"/>
    <w:multiLevelType w:val="multilevel"/>
    <w:tmpl w:val="60FE7B28"/>
    <w:styleLink w:val="WWNum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5E551C91"/>
    <w:multiLevelType w:val="multilevel"/>
    <w:tmpl w:val="2CE82C0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622D2067"/>
    <w:multiLevelType w:val="multilevel"/>
    <w:tmpl w:val="867E207A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68765446"/>
    <w:multiLevelType w:val="multilevel"/>
    <w:tmpl w:val="7516352E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70024280"/>
    <w:multiLevelType w:val="multilevel"/>
    <w:tmpl w:val="F2C4DDB0"/>
    <w:lvl w:ilvl="0">
      <w:numFmt w:val="bullet"/>
      <w:lvlText w:val=""/>
      <w:lvlJc w:val="left"/>
      <w:pPr>
        <w:ind w:left="768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88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08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928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48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68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88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08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528" w:hanging="360"/>
      </w:pPr>
      <w:rPr>
        <w:rFonts w:ascii="Wingdings" w:hAnsi="Wingdings"/>
      </w:rPr>
    </w:lvl>
  </w:abstractNum>
  <w:abstractNum w:abstractNumId="11" w15:restartNumberingAfterBreak="0">
    <w:nsid w:val="7DFE4DC7"/>
    <w:multiLevelType w:val="multilevel"/>
    <w:tmpl w:val="2968BE8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8"/>
  </w:num>
  <w:num w:numId="5">
    <w:abstractNumId w:val="2"/>
  </w:num>
  <w:num w:numId="6">
    <w:abstractNumId w:val="6"/>
  </w:num>
  <w:num w:numId="7">
    <w:abstractNumId w:val="0"/>
  </w:num>
  <w:num w:numId="8">
    <w:abstractNumId w:val="1"/>
  </w:num>
  <w:num w:numId="9">
    <w:abstractNumId w:val="10"/>
  </w:num>
  <w:num w:numId="10">
    <w:abstractNumId w:val="4"/>
  </w:num>
  <w:num w:numId="11">
    <w:abstractNumId w:val="5"/>
    <w:lvlOverride w:ilvl="0"/>
  </w:num>
  <w:num w:numId="12">
    <w:abstractNumId w:val="11"/>
  </w:num>
  <w:num w:numId="13">
    <w:abstractNumId w:val="7"/>
  </w:num>
  <w:num w:numId="14">
    <w:abstractNumId w:val="2"/>
    <w:lvlOverride w:ilvl="0"/>
  </w:num>
  <w:num w:numId="15">
    <w:abstractNumId w:val="8"/>
    <w:lvlOverride w:ilvl="0"/>
  </w:num>
  <w:num w:numId="16">
    <w:abstractNumId w:val="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</w:compat>
  <w:rsids>
    <w:rsidRoot w:val="00274962"/>
    <w:rsid w:val="002163C1"/>
    <w:rsid w:val="00274962"/>
    <w:rsid w:val="008C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B31CF"/>
  <w15:docId w15:val="{52877D86-0715-40CF-B45B-7B58DED3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Calibri"/>
        <w:kern w:val="3"/>
        <w:sz w:val="22"/>
        <w:szCs w:val="22"/>
        <w:lang w:val="en-GB" w:eastAsia="en-US" w:bidi="ar-SA"/>
      </w:rPr>
    </w:rPrDefault>
    <w:pPrDefault>
      <w:pPr>
        <w:widowControl w:val="0"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Mang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styleId="NoSpacing">
    <w:name w:val="No Spacing"/>
    <w:pPr>
      <w:widowControl/>
      <w:suppressAutoHyphens/>
      <w:spacing w:after="0" w:line="240" w:lineRule="auto"/>
    </w:pPr>
  </w:style>
  <w:style w:type="character" w:customStyle="1" w:styleId="Internetlink">
    <w:name w:val="Internet link"/>
    <w:basedOn w:val="DefaultParagraphFont"/>
    <w:rPr>
      <w:color w:val="0000FF"/>
      <w:u w:val="single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Wolseley</dc:creator>
  <cp:lastModifiedBy>Beck</cp:lastModifiedBy>
  <cp:revision>2</cp:revision>
  <dcterms:created xsi:type="dcterms:W3CDTF">2023-07-13T10:13:00Z</dcterms:created>
  <dcterms:modified xsi:type="dcterms:W3CDTF">2023-07-13T10:13:00Z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Wolseley UK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