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AA2B7" w14:textId="4FE44B0C" w:rsidR="00CA167E" w:rsidRDefault="00C83779" w:rsidP="00E1198A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CC5751E" wp14:editId="59FB80EB">
                <wp:simplePos x="0" y="0"/>
                <wp:positionH relativeFrom="margin">
                  <wp:posOffset>10160</wp:posOffset>
                </wp:positionH>
                <wp:positionV relativeFrom="paragraph">
                  <wp:posOffset>-2540</wp:posOffset>
                </wp:positionV>
                <wp:extent cx="6345555" cy="10020300"/>
                <wp:effectExtent l="0" t="0" r="17145" b="19050"/>
                <wp:wrapNone/>
                <wp:docPr id="1633734518" name="Group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5555" cy="10020300"/>
                          <a:chOff x="1846" y="1750"/>
                          <a:chExt cx="8920" cy="13086"/>
                        </a:xfrm>
                      </wpg:grpSpPr>
                      <wps:wsp>
                        <wps:cNvPr id="999767349" name="Straight Connector 2"/>
                        <wps:cNvCnPr>
                          <a:cxnSpLocks noChangeShapeType="1"/>
                        </wps:cNvCnPr>
                        <wps:spPr bwMode="auto">
                          <a:xfrm flipV="1">
                            <a:off x="1846" y="1750"/>
                            <a:ext cx="0" cy="13086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1893375" name="Straight Connector 2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66" y="1750"/>
                            <a:ext cx="0" cy="13086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8B68DE" id="Group 9" o:spid="_x0000_s1026" alt="&quot;&quot;" style="position:absolute;margin-left:.8pt;margin-top:-.2pt;width:499.65pt;height:789pt;z-index:-251657216;mso-position-horizontal-relative:margin" coordorigin="1846,1750" coordsize="8920,13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">
                <v:line id="Straight Connector 2" o:spid="_x0000_s1027" style="position:absolute;flip:y;visibility:visible;mso-wrap-style:square" from="1846,1750" to="1846,14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" strokecolor="#39a5b7 [3204]" strokeweight=".5pt">
                  <v:stroke joinstyle="miter"/>
                </v:line>
                <v:line id="Straight Connector 2" o:spid="_x0000_s1028" style="position:absolute;flip:y;visibility:visible;mso-wrap-style:square" from="10766,1750" to="10766,14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" strokecolor="#39a5b7 [3204]" strokeweight=".5pt">
                  <v:stroke joinstyle="miter"/>
                </v:line>
                <w10:wrap anchorx="margin"/>
                <w10:anchorlock/>
              </v:group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01"/>
        <w:gridCol w:w="400"/>
        <w:gridCol w:w="3225"/>
        <w:gridCol w:w="3347"/>
        <w:gridCol w:w="2279"/>
        <w:gridCol w:w="400"/>
      </w:tblGrid>
      <w:tr w:rsidR="00166B9B" w14:paraId="61777B45" w14:textId="77777777" w:rsidTr="00E96CF8">
        <w:trPr>
          <w:trHeight w:val="1262"/>
        </w:trPr>
        <w:tc>
          <w:tcPr>
            <w:tcW w:w="401" w:type="dxa"/>
          </w:tcPr>
          <w:p w14:paraId="56114ED9" w14:textId="77777777" w:rsidR="00E1198A" w:rsidRPr="00EB6462" w:rsidRDefault="00E1198A" w:rsidP="00E1198A">
            <w:pPr>
              <w:rPr>
                <w:sz w:val="72"/>
                <w:szCs w:val="18"/>
              </w:rPr>
            </w:pPr>
          </w:p>
        </w:tc>
        <w:tc>
          <w:tcPr>
            <w:tcW w:w="9251" w:type="dxa"/>
            <w:gridSpan w:val="4"/>
          </w:tcPr>
          <w:p w14:paraId="710ACB26" w14:textId="435925BD" w:rsidR="00EB6462" w:rsidRPr="00EB6462" w:rsidRDefault="00EB6462" w:rsidP="00EB6462">
            <w:pPr>
              <w:pStyle w:val="Title"/>
              <w:rPr>
                <w:rFonts w:eastAsia="MS Gothic"/>
                <w:sz w:val="80"/>
                <w:szCs w:val="80"/>
              </w:rPr>
            </w:pPr>
            <w:r w:rsidRPr="00EB6462">
              <w:rPr>
                <w:rFonts w:eastAsia="MS Gothic"/>
                <w:sz w:val="80"/>
                <w:szCs w:val="80"/>
              </w:rPr>
              <w:t>Kurt Roundin</w:t>
            </w:r>
            <w:r>
              <w:rPr>
                <w:rFonts w:eastAsia="MS Gothic"/>
                <w:sz w:val="80"/>
                <w:szCs w:val="80"/>
              </w:rPr>
              <w:t>g</w:t>
            </w:r>
          </w:p>
        </w:tc>
        <w:tc>
          <w:tcPr>
            <w:tcW w:w="400" w:type="dxa"/>
          </w:tcPr>
          <w:p w14:paraId="4620555C" w14:textId="77777777" w:rsidR="00E1198A" w:rsidRDefault="00E1198A" w:rsidP="00E1198A"/>
        </w:tc>
      </w:tr>
      <w:tr w:rsidR="00166B9B" w14:paraId="47F7114C" w14:textId="77777777" w:rsidTr="00E96CF8">
        <w:trPr>
          <w:trHeight w:hRule="exact" w:val="4255"/>
        </w:trPr>
        <w:tc>
          <w:tcPr>
            <w:tcW w:w="401" w:type="dxa"/>
          </w:tcPr>
          <w:p w14:paraId="3FC0DF88" w14:textId="77777777" w:rsidR="00C83779" w:rsidRDefault="00C83779" w:rsidP="00C83779"/>
        </w:tc>
        <w:tc>
          <w:tcPr>
            <w:tcW w:w="400" w:type="dxa"/>
          </w:tcPr>
          <w:p w14:paraId="654C3999" w14:textId="77777777" w:rsidR="00C83779" w:rsidRPr="00890E6C" w:rsidRDefault="00C83779" w:rsidP="00C83779">
            <w:pPr>
              <w:rPr>
                <w:rFonts w:eastAsia="MS Gothic"/>
              </w:rPr>
            </w:pPr>
          </w:p>
        </w:tc>
        <w:tc>
          <w:tcPr>
            <w:tcW w:w="3225" w:type="dxa"/>
          </w:tcPr>
          <w:p w14:paraId="384A9094" w14:textId="5BC711EB" w:rsidR="00C83779" w:rsidRPr="00F13E91" w:rsidRDefault="00EB6462" w:rsidP="00C83779">
            <w:pPr>
              <w:pStyle w:val="Subtitle"/>
            </w:pPr>
            <w:r>
              <w:t>Personal Profile</w:t>
            </w:r>
          </w:p>
          <w:p w14:paraId="136198FC" w14:textId="6DA5BACF" w:rsidR="00161084" w:rsidRDefault="00161084" w:rsidP="00FB1C5E">
            <w:r w:rsidRPr="00161084">
              <w:t xml:space="preserve">Graduate from Blackpool and The Fylde College with </w:t>
            </w:r>
            <w:proofErr w:type="gramStart"/>
            <w:r w:rsidRPr="00161084">
              <w:t>an</w:t>
            </w:r>
            <w:proofErr w:type="gramEnd"/>
            <w:r w:rsidRPr="00161084">
              <w:t xml:space="preserve"> </w:t>
            </w:r>
            <w:r>
              <w:t>bachelor’s</w:t>
            </w:r>
            <w:r w:rsidRPr="00161084">
              <w:t xml:space="preserve"> degree in software engineering and game development. </w:t>
            </w:r>
            <w:proofErr w:type="gramStart"/>
            <w:r w:rsidRPr="00161084">
              <w:t>I am an individual</w:t>
            </w:r>
            <w:proofErr w:type="gramEnd"/>
            <w:r w:rsidRPr="00161084">
              <w:t xml:space="preserve"> that possesses a strong desire for learning and looking for an opportunity to start my career.</w:t>
            </w:r>
          </w:p>
          <w:p w14:paraId="1F994A1F" w14:textId="32BA5D2F" w:rsidR="00161084" w:rsidRPr="00864AFA" w:rsidRDefault="00161084" w:rsidP="00FB1C5E"/>
        </w:tc>
        <w:tc>
          <w:tcPr>
            <w:tcW w:w="3347" w:type="dxa"/>
          </w:tcPr>
          <w:p w14:paraId="56BD3E42" w14:textId="77777777" w:rsidR="00C83779" w:rsidRPr="00FB1C5E" w:rsidRDefault="00000000" w:rsidP="009C3ACF">
            <w:pPr>
              <w:pStyle w:val="Subtitle"/>
            </w:pPr>
            <w:sdt>
              <w:sdtPr>
                <w:id w:val="-383262371"/>
                <w:placeholder>
                  <w:docPart w:val="CF56348F0A644A04BE50665C8AFD5FF3"/>
                </w:placeholder>
                <w:temporary/>
                <w:showingPlcHdr/>
                <w15:appearance w15:val="hidden"/>
              </w:sdtPr>
              <w:sdtContent>
                <w:r w:rsidR="006216D2">
                  <w:t>Contact Info</w:t>
                </w:r>
              </w:sdtContent>
            </w:sdt>
          </w:p>
          <w:p w14:paraId="4466F173" w14:textId="77777777" w:rsidR="00166B9B" w:rsidRPr="00AA749B" w:rsidRDefault="00166B9B" w:rsidP="009C3ACF">
            <w:r w:rsidRPr="00AA749B">
              <w:t>45 Clevedon RD</w:t>
            </w:r>
          </w:p>
          <w:p w14:paraId="3C49B294" w14:textId="77777777" w:rsidR="00166B9B" w:rsidRPr="00AA749B" w:rsidRDefault="00166B9B" w:rsidP="009C3ACF">
            <w:r w:rsidRPr="00AA749B">
              <w:t>Blackpool, FY1 2NX</w:t>
            </w:r>
          </w:p>
          <w:p w14:paraId="78D3C1CF" w14:textId="6EBF2ADE" w:rsidR="00166B9B" w:rsidRPr="00166B9B" w:rsidRDefault="00166B9B" w:rsidP="009C3ACF">
            <w:pPr>
              <w:rPr>
                <w:rFonts w:eastAsia="Arial" w:cs="Arial"/>
              </w:rPr>
            </w:pPr>
            <w:r w:rsidRPr="00AA749B">
              <w:rPr>
                <w:rFonts w:eastAsia="Arial" w:cs="Arial"/>
              </w:rPr>
              <w:t>07579 798018</w:t>
            </w:r>
          </w:p>
          <w:p w14:paraId="332BFBA4" w14:textId="7AEA6D91" w:rsidR="00166B9B" w:rsidRPr="00AA749B" w:rsidRDefault="00166B9B" w:rsidP="009C3ACF">
            <w:r w:rsidRPr="00AA749B">
              <w:t>Kurtrounding@gmail.com</w:t>
            </w:r>
          </w:p>
          <w:p w14:paraId="57541D9B" w14:textId="77777777" w:rsidR="00166B9B" w:rsidRDefault="00166B9B" w:rsidP="009C3ACF">
            <w:r w:rsidRPr="00AA749B">
              <w:t>Linkedin.com/in/kurt-rounding-856380194</w:t>
            </w:r>
          </w:p>
          <w:p w14:paraId="767A65D3" w14:textId="47DF97F5" w:rsidR="00EB6462" w:rsidRDefault="00EB6462" w:rsidP="009C3ACF"/>
          <w:p w14:paraId="391AD858" w14:textId="3DA35E7A" w:rsidR="006216D2" w:rsidRPr="00890E6C" w:rsidRDefault="006216D2" w:rsidP="009C3ACF">
            <w:pPr>
              <w:rPr>
                <w:rFonts w:eastAsia="MS Gothic"/>
              </w:rPr>
            </w:pPr>
          </w:p>
        </w:tc>
        <w:tc>
          <w:tcPr>
            <w:tcW w:w="2279" w:type="dxa"/>
          </w:tcPr>
          <w:p w14:paraId="55EA6A94" w14:textId="77777777" w:rsidR="00C83779" w:rsidRPr="00890E6C" w:rsidRDefault="00C83779" w:rsidP="00C83779">
            <w:pPr>
              <w:rPr>
                <w:rFonts w:eastAsia="MS Gothic"/>
              </w:rPr>
            </w:pPr>
          </w:p>
        </w:tc>
        <w:tc>
          <w:tcPr>
            <w:tcW w:w="400" w:type="dxa"/>
          </w:tcPr>
          <w:p w14:paraId="1D079BF7" w14:textId="77777777" w:rsidR="00C83779" w:rsidRDefault="00C83779" w:rsidP="00C83779"/>
        </w:tc>
      </w:tr>
      <w:tr w:rsidR="00166B9B" w14:paraId="6C2962A1" w14:textId="77777777" w:rsidTr="00E96CF8">
        <w:trPr>
          <w:trHeight w:val="6215"/>
        </w:trPr>
        <w:tc>
          <w:tcPr>
            <w:tcW w:w="401" w:type="dxa"/>
          </w:tcPr>
          <w:p w14:paraId="6C5F5DC8" w14:textId="77777777" w:rsidR="00EB6462" w:rsidRDefault="00EB6462" w:rsidP="00EB6462"/>
        </w:tc>
        <w:tc>
          <w:tcPr>
            <w:tcW w:w="400" w:type="dxa"/>
          </w:tcPr>
          <w:p w14:paraId="219DC54F" w14:textId="77777777" w:rsidR="00EB6462" w:rsidRPr="00890E6C" w:rsidRDefault="00EB6462" w:rsidP="00EB6462">
            <w:pPr>
              <w:rPr>
                <w:rFonts w:eastAsia="MS Gothic"/>
              </w:rPr>
            </w:pPr>
          </w:p>
        </w:tc>
        <w:tc>
          <w:tcPr>
            <w:tcW w:w="6572" w:type="dxa"/>
            <w:gridSpan w:val="2"/>
          </w:tcPr>
          <w:p w14:paraId="1898A8BE" w14:textId="18EED822" w:rsidR="00EB6462" w:rsidRPr="00FE02DA" w:rsidRDefault="00000000" w:rsidP="00EB6462">
            <w:pPr>
              <w:pStyle w:val="Subtitle"/>
              <w:spacing w:after="240"/>
              <w:rPr>
                <w:b w:val="0"/>
              </w:rPr>
            </w:pPr>
            <w:sdt>
              <w:sdtPr>
                <w:id w:val="196903766"/>
                <w:placeholder>
                  <w:docPart w:val="4CC19A4ADC6F4221861CFD0DDBDF4980"/>
                </w:placeholder>
                <w:temporary/>
                <w:showingPlcHdr/>
                <w15:appearance w15:val="hidden"/>
              </w:sdtPr>
              <w:sdtContent>
                <w:r w:rsidR="00EB6462">
                  <w:t>EDUCATION</w:t>
                </w:r>
              </w:sdtContent>
            </w:sdt>
          </w:p>
          <w:p w14:paraId="54E44B04" w14:textId="77777777" w:rsidR="00EB6462" w:rsidRDefault="00EB6462" w:rsidP="00EB6462">
            <w:r>
              <w:t>* 2011 – 2016</w:t>
            </w:r>
          </w:p>
          <w:p w14:paraId="0CC3AE9B" w14:textId="16C09D13" w:rsidR="00EB6462" w:rsidRDefault="00EB6462" w:rsidP="00EB6462">
            <w:r>
              <w:t xml:space="preserve">    The Mirfield Free </w:t>
            </w:r>
            <w:r w:rsidR="00166B9B">
              <w:t xml:space="preserve">Grammar, GCSE </w:t>
            </w:r>
          </w:p>
          <w:p w14:paraId="2AA9F6EE" w14:textId="77777777" w:rsidR="009C3ACF" w:rsidRDefault="009C3ACF" w:rsidP="00EB6462">
            <w:r>
              <w:t xml:space="preserve">    Mathematics/Science/Additional</w:t>
            </w:r>
          </w:p>
          <w:p w14:paraId="6C4E9B35" w14:textId="53DCB579" w:rsidR="009C3ACF" w:rsidRDefault="009C3ACF" w:rsidP="00EB6462">
            <w:r>
              <w:t xml:space="preserve">    Science/Business/English Language</w:t>
            </w:r>
          </w:p>
          <w:p w14:paraId="4B8774EE" w14:textId="77777777" w:rsidR="00166B9B" w:rsidRDefault="00166B9B" w:rsidP="00EB6462"/>
          <w:p w14:paraId="4A0E1CD1" w14:textId="12B90E79" w:rsidR="00EB6462" w:rsidRDefault="00EB6462" w:rsidP="00EB6462">
            <w:r>
              <w:t>* 2017 – 2019</w:t>
            </w:r>
          </w:p>
          <w:p w14:paraId="7BBC92DB" w14:textId="301DCDA8" w:rsidR="00EB6462" w:rsidRDefault="00EB6462" w:rsidP="00EB6462">
            <w:r>
              <w:t xml:space="preserve">    </w:t>
            </w:r>
            <w:r w:rsidR="00B20300">
              <w:t xml:space="preserve"> </w:t>
            </w:r>
            <w:r>
              <w:t>Blackpool Sixth Form College, Extended Diploma</w:t>
            </w:r>
          </w:p>
          <w:p w14:paraId="0C5AD3AC" w14:textId="02676367" w:rsidR="00EB6462" w:rsidRDefault="00EB6462" w:rsidP="00EB6462">
            <w:r>
              <w:t xml:space="preserve">    </w:t>
            </w:r>
            <w:r w:rsidR="00B20300">
              <w:t xml:space="preserve"> </w:t>
            </w:r>
            <w:r>
              <w:t>Business - D*D*D*</w:t>
            </w:r>
          </w:p>
          <w:p w14:paraId="4E3D1A17" w14:textId="77777777" w:rsidR="00166B9B" w:rsidRDefault="00166B9B" w:rsidP="00EB6462"/>
          <w:p w14:paraId="1377278F" w14:textId="1FFFB70A" w:rsidR="00EB6462" w:rsidRDefault="00EB6462" w:rsidP="00EB6462">
            <w:r>
              <w:t>* 2019 – 2022</w:t>
            </w:r>
          </w:p>
          <w:p w14:paraId="5F717266" w14:textId="535D10D4" w:rsidR="00EB6462" w:rsidRDefault="00EB6462" w:rsidP="00EB6462">
            <w:r>
              <w:t xml:space="preserve">    </w:t>
            </w:r>
            <w:r w:rsidR="00B20300">
              <w:t xml:space="preserve"> </w:t>
            </w:r>
            <w:r>
              <w:t xml:space="preserve">Blackpool and The </w:t>
            </w:r>
            <w:r w:rsidR="00166B9B">
              <w:t>Fylde</w:t>
            </w:r>
            <w:r>
              <w:t xml:space="preserve"> College, 2nd-Class Honours</w:t>
            </w:r>
          </w:p>
          <w:p w14:paraId="1E3EA240" w14:textId="345B6784" w:rsidR="00EB6462" w:rsidRDefault="00EB6462" w:rsidP="00EB6462">
            <w:r>
              <w:t xml:space="preserve">    </w:t>
            </w:r>
            <w:r w:rsidR="00B20300">
              <w:t xml:space="preserve"> </w:t>
            </w:r>
            <w:r>
              <w:t>Software Engineering and Game Development</w:t>
            </w:r>
          </w:p>
          <w:p w14:paraId="634D3243" w14:textId="77777777" w:rsidR="00EB6462" w:rsidRPr="00EB6462" w:rsidRDefault="00EB6462" w:rsidP="00EB6462"/>
          <w:p w14:paraId="7673EF16" w14:textId="3A79CC77" w:rsidR="00EB6462" w:rsidRPr="00FE02DA" w:rsidRDefault="00BA0E7A" w:rsidP="00EB6462">
            <w:pPr>
              <w:pStyle w:val="Subtitle"/>
              <w:spacing w:after="240"/>
              <w:rPr>
                <w:b w:val="0"/>
              </w:rPr>
            </w:pPr>
            <w:r w:rsidRPr="00166B9B">
              <w:rPr>
                <w:rFonts w:eastAsia="MS Gothic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0574B3BA" wp14:editId="4940AF53">
                      <wp:simplePos x="0" y="0"/>
                      <wp:positionH relativeFrom="column">
                        <wp:posOffset>2439035</wp:posOffset>
                      </wp:positionH>
                      <wp:positionV relativeFrom="paragraph">
                        <wp:posOffset>264160</wp:posOffset>
                      </wp:positionV>
                      <wp:extent cx="2867025" cy="1973580"/>
                      <wp:effectExtent l="0" t="0" r="9525" b="762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67025" cy="19735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E12A25" w14:textId="77777777" w:rsidR="00166B9B" w:rsidRDefault="00166B9B" w:rsidP="00166B9B"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ascii="Segoe UI Symbol" w:hAnsi="Segoe UI Symbol" w:cs="Segoe UI Symbol"/>
                                    </w:rPr>
                                    <w:t>★★☆☆☆</w:t>
                                  </w:r>
                                  <w:r>
                                    <w:t xml:space="preserve"> JavaScript</w:t>
                                  </w:r>
                                </w:p>
                                <w:p w14:paraId="211AB538" w14:textId="77777777" w:rsidR="00166B9B" w:rsidRDefault="00166B9B" w:rsidP="00166B9B"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ascii="Segoe UI Symbol" w:hAnsi="Segoe UI Symbol" w:cs="Segoe UI Symbol"/>
                                    </w:rPr>
                                    <w:t>★★★☆☆</w:t>
                                  </w:r>
                                  <w:r>
                                    <w:t xml:space="preserve"> User Experience</w:t>
                                  </w:r>
                                </w:p>
                                <w:p w14:paraId="18A6EEC7" w14:textId="77777777" w:rsidR="00166B9B" w:rsidRDefault="00166B9B" w:rsidP="00166B9B"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ascii="Segoe UI Symbol" w:hAnsi="Segoe UI Symbol" w:cs="Segoe UI Symbol"/>
                                    </w:rPr>
                                    <w:t>★★☆☆☆</w:t>
                                  </w:r>
                                  <w:r>
                                    <w:t xml:space="preserve"> Software Development</w:t>
                                  </w:r>
                                </w:p>
                                <w:p w14:paraId="5722FC11" w14:textId="13BE122D" w:rsidR="00166B9B" w:rsidRDefault="00166B9B" w:rsidP="00166B9B"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ascii="Segoe UI Symbol" w:hAnsi="Segoe UI Symbol" w:cs="Segoe UI Symbol"/>
                                    </w:rPr>
                                    <w:t>★★</w:t>
                                  </w:r>
                                  <w:r w:rsidR="00E737D3">
                                    <w:rPr>
                                      <w:rFonts w:ascii="Segoe UI Symbol" w:hAnsi="Segoe UI Symbol" w:cs="Segoe UI Symbol"/>
                                    </w:rPr>
                                    <w:t>★</w:t>
                                  </w:r>
                                  <w:r>
                                    <w:rPr>
                                      <w:rFonts w:ascii="Segoe UI Symbol" w:hAnsi="Segoe UI Symbol" w:cs="Segoe UI Symbol"/>
                                    </w:rPr>
                                    <w:t>★☆</w:t>
                                  </w:r>
                                  <w:r>
                                    <w:t xml:space="preserve"> Research Skills</w:t>
                                  </w:r>
                                </w:p>
                                <w:p w14:paraId="742D05B8" w14:textId="0EA7846D" w:rsidR="00166B9B" w:rsidRDefault="00166B9B" w:rsidP="00166B9B"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ascii="Segoe UI Symbol" w:hAnsi="Segoe UI Symbol" w:cs="Segoe UI Symbol"/>
                                    </w:rPr>
                                    <w:t>★★★☆</w:t>
                                  </w:r>
                                  <w:r w:rsidR="00B20300">
                                    <w:rPr>
                                      <w:rFonts w:ascii="Segoe UI Symbol" w:hAnsi="Segoe UI Symbol" w:cs="Segoe UI Symbol"/>
                                    </w:rPr>
                                    <w:t xml:space="preserve">☆ </w:t>
                                  </w:r>
                                  <w:r w:rsidR="00B20300">
                                    <w:t>Creativity</w:t>
                                  </w:r>
                                </w:p>
                                <w:p w14:paraId="7E41531C" w14:textId="77777777" w:rsidR="00166B9B" w:rsidRDefault="00166B9B" w:rsidP="00166B9B"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ascii="Segoe UI Symbol" w:hAnsi="Segoe UI Symbol" w:cs="Segoe UI Symbol"/>
                                    </w:rPr>
                                    <w:t>★★★☆☆</w:t>
                                  </w:r>
                                  <w:r>
                                    <w:t xml:space="preserve"> Problem-Solving</w:t>
                                  </w:r>
                                </w:p>
                                <w:p w14:paraId="2B1E4F56" w14:textId="77777777" w:rsidR="00166B9B" w:rsidRDefault="00166B9B" w:rsidP="00166B9B"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ascii="Segoe UI Symbol" w:hAnsi="Segoe UI Symbol" w:cs="Segoe UI Symbol"/>
                                    </w:rPr>
                                    <w:t>★★★★☆</w:t>
                                  </w:r>
                                  <w:r>
                                    <w:t xml:space="preserve"> Critical Thinking</w:t>
                                  </w:r>
                                </w:p>
                                <w:p w14:paraId="2CF96D4F" w14:textId="60EFE4C0" w:rsidR="00592354" w:rsidRDefault="00592354" w:rsidP="00592354">
                                  <w:r>
                                    <w:t xml:space="preserve">  </w:t>
                                  </w:r>
                                  <w:r>
                                    <w:rPr>
                                      <w:rFonts w:ascii="Segoe UI Symbol" w:hAnsi="Segoe UI Symbol" w:cs="Segoe UI Symbol"/>
                                    </w:rPr>
                                    <w:t>★★☆☆☆</w:t>
                                  </w:r>
                                  <w:r>
                                    <w:t xml:space="preserve"> Unity</w:t>
                                  </w:r>
                                </w:p>
                                <w:p w14:paraId="36AB85CF" w14:textId="025799FC" w:rsidR="00BA0E7A" w:rsidRDefault="00BA0E7A" w:rsidP="00BA0E7A">
                                  <w:r>
                                    <w:rPr>
                                      <w:rFonts w:ascii="Segoe UI Symbol" w:hAnsi="Segoe UI Symbol" w:cs="Segoe UI Symbol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Segoe UI Symbol" w:hAnsi="Segoe UI Symbol" w:cs="Segoe UI Symbol"/>
                                    </w:rPr>
                                    <w:t>★★★☆☆</w:t>
                                  </w:r>
                                  <w:r>
                                    <w:rPr>
                                      <w:rFonts w:ascii="Segoe UI Symbol" w:hAnsi="Segoe UI Symbol" w:cs="Segoe UI Symbol"/>
                                    </w:rPr>
                                    <w:t xml:space="preserve"> </w:t>
                                  </w:r>
                                  <w:r>
                                    <w:t>Database Management</w:t>
                                  </w:r>
                                </w:p>
                                <w:p w14:paraId="62391593" w14:textId="478708F7" w:rsidR="00166B9B" w:rsidRDefault="00166B9B"/>
                                <w:p w14:paraId="171538B0" w14:textId="77777777" w:rsidR="00592354" w:rsidRDefault="0059235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74B3B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92.05pt;margin-top:20.8pt;width:225.75pt;height:155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" stroked="f">
                      <v:textbox>
                        <w:txbxContent>
                          <w:p w14:paraId="68E12A25" w14:textId="77777777" w:rsidR="00166B9B" w:rsidRDefault="00166B9B" w:rsidP="00166B9B">
                            <w:r>
                              <w:t xml:space="preserve">  </w:t>
                            </w:r>
                            <w:r>
                              <w:rPr>
                                <w:rFonts w:ascii="Segoe UI Symbol" w:hAnsi="Segoe UI Symbol" w:cs="Segoe UI Symbol"/>
                              </w:rPr>
                              <w:t>★★☆☆☆</w:t>
                            </w:r>
                            <w:r>
                              <w:t xml:space="preserve"> JavaScript</w:t>
                            </w:r>
                          </w:p>
                          <w:p w14:paraId="211AB538" w14:textId="77777777" w:rsidR="00166B9B" w:rsidRDefault="00166B9B" w:rsidP="00166B9B">
                            <w:r>
                              <w:t xml:space="preserve">  </w:t>
                            </w:r>
                            <w:r>
                              <w:rPr>
                                <w:rFonts w:ascii="Segoe UI Symbol" w:hAnsi="Segoe UI Symbol" w:cs="Segoe UI Symbol"/>
                              </w:rPr>
                              <w:t>★★★☆☆</w:t>
                            </w:r>
                            <w:r>
                              <w:t xml:space="preserve"> User Experience</w:t>
                            </w:r>
                          </w:p>
                          <w:p w14:paraId="18A6EEC7" w14:textId="77777777" w:rsidR="00166B9B" w:rsidRDefault="00166B9B" w:rsidP="00166B9B">
                            <w:r>
                              <w:t xml:space="preserve">  </w:t>
                            </w:r>
                            <w:r>
                              <w:rPr>
                                <w:rFonts w:ascii="Segoe UI Symbol" w:hAnsi="Segoe UI Symbol" w:cs="Segoe UI Symbol"/>
                              </w:rPr>
                              <w:t>★★☆☆☆</w:t>
                            </w:r>
                            <w:r>
                              <w:t xml:space="preserve"> Software Development</w:t>
                            </w:r>
                          </w:p>
                          <w:p w14:paraId="5722FC11" w14:textId="13BE122D" w:rsidR="00166B9B" w:rsidRDefault="00166B9B" w:rsidP="00166B9B">
                            <w:r>
                              <w:t xml:space="preserve">  </w:t>
                            </w:r>
                            <w:r>
                              <w:rPr>
                                <w:rFonts w:ascii="Segoe UI Symbol" w:hAnsi="Segoe UI Symbol" w:cs="Segoe UI Symbol"/>
                              </w:rPr>
                              <w:t>★★</w:t>
                            </w:r>
                            <w:r w:rsidR="00E737D3">
                              <w:rPr>
                                <w:rFonts w:ascii="Segoe UI Symbol" w:hAnsi="Segoe UI Symbol" w:cs="Segoe UI Symbol"/>
                              </w:rPr>
                              <w:t>★</w:t>
                            </w:r>
                            <w:r>
                              <w:rPr>
                                <w:rFonts w:ascii="Segoe UI Symbol" w:hAnsi="Segoe UI Symbol" w:cs="Segoe UI Symbol"/>
                              </w:rPr>
                              <w:t>★☆</w:t>
                            </w:r>
                            <w:r>
                              <w:t xml:space="preserve"> Research Skills</w:t>
                            </w:r>
                          </w:p>
                          <w:p w14:paraId="742D05B8" w14:textId="0EA7846D" w:rsidR="00166B9B" w:rsidRDefault="00166B9B" w:rsidP="00166B9B">
                            <w:r>
                              <w:t xml:space="preserve">  </w:t>
                            </w:r>
                            <w:r>
                              <w:rPr>
                                <w:rFonts w:ascii="Segoe UI Symbol" w:hAnsi="Segoe UI Symbol" w:cs="Segoe UI Symbol"/>
                              </w:rPr>
                              <w:t>★★★☆</w:t>
                            </w:r>
                            <w:r w:rsidR="00B20300">
                              <w:rPr>
                                <w:rFonts w:ascii="Segoe UI Symbol" w:hAnsi="Segoe UI Symbol" w:cs="Segoe UI Symbol"/>
                              </w:rPr>
                              <w:t xml:space="preserve">☆ </w:t>
                            </w:r>
                            <w:r w:rsidR="00B20300">
                              <w:t>Creativity</w:t>
                            </w:r>
                          </w:p>
                          <w:p w14:paraId="7E41531C" w14:textId="77777777" w:rsidR="00166B9B" w:rsidRDefault="00166B9B" w:rsidP="00166B9B">
                            <w:r>
                              <w:t xml:space="preserve">  </w:t>
                            </w:r>
                            <w:r>
                              <w:rPr>
                                <w:rFonts w:ascii="Segoe UI Symbol" w:hAnsi="Segoe UI Symbol" w:cs="Segoe UI Symbol"/>
                              </w:rPr>
                              <w:t>★★★☆☆</w:t>
                            </w:r>
                            <w:r>
                              <w:t xml:space="preserve"> Problem-Solving</w:t>
                            </w:r>
                          </w:p>
                          <w:p w14:paraId="2B1E4F56" w14:textId="77777777" w:rsidR="00166B9B" w:rsidRDefault="00166B9B" w:rsidP="00166B9B">
                            <w:r>
                              <w:t xml:space="preserve">  </w:t>
                            </w:r>
                            <w:r>
                              <w:rPr>
                                <w:rFonts w:ascii="Segoe UI Symbol" w:hAnsi="Segoe UI Symbol" w:cs="Segoe UI Symbol"/>
                              </w:rPr>
                              <w:t>★★★★☆</w:t>
                            </w:r>
                            <w:r>
                              <w:t xml:space="preserve"> Critical Thinking</w:t>
                            </w:r>
                          </w:p>
                          <w:p w14:paraId="2CF96D4F" w14:textId="60EFE4C0" w:rsidR="00592354" w:rsidRDefault="00592354" w:rsidP="00592354">
                            <w:r>
                              <w:t xml:space="preserve">  </w:t>
                            </w:r>
                            <w:r>
                              <w:rPr>
                                <w:rFonts w:ascii="Segoe UI Symbol" w:hAnsi="Segoe UI Symbol" w:cs="Segoe UI Symbol"/>
                              </w:rPr>
                              <w:t>★★☆☆☆</w:t>
                            </w:r>
                            <w:r>
                              <w:t xml:space="preserve"> Unity</w:t>
                            </w:r>
                          </w:p>
                          <w:p w14:paraId="36AB85CF" w14:textId="025799FC" w:rsidR="00BA0E7A" w:rsidRDefault="00BA0E7A" w:rsidP="00BA0E7A">
                            <w:r>
                              <w:rPr>
                                <w:rFonts w:ascii="Segoe UI Symbol" w:hAnsi="Segoe UI Symbol" w:cs="Segoe UI Symbol"/>
                              </w:rPr>
                              <w:t xml:space="preserve">  </w:t>
                            </w:r>
                            <w:r>
                              <w:rPr>
                                <w:rFonts w:ascii="Segoe UI Symbol" w:hAnsi="Segoe UI Symbol" w:cs="Segoe UI Symbol"/>
                              </w:rPr>
                              <w:t>★★★☆☆</w:t>
                            </w:r>
                            <w:r>
                              <w:rPr>
                                <w:rFonts w:ascii="Segoe UI Symbol" w:hAnsi="Segoe UI Symbol" w:cs="Segoe UI Symbol"/>
                              </w:rPr>
                              <w:t xml:space="preserve"> </w:t>
                            </w:r>
                            <w:r>
                              <w:t>Database Management</w:t>
                            </w:r>
                          </w:p>
                          <w:p w14:paraId="62391593" w14:textId="478708F7" w:rsidR="00166B9B" w:rsidRDefault="00166B9B"/>
                          <w:p w14:paraId="171538B0" w14:textId="77777777" w:rsidR="00592354" w:rsidRDefault="00592354"/>
                        </w:txbxContent>
                      </v:textbox>
                    </v:shape>
                  </w:pict>
                </mc:Fallback>
              </mc:AlternateContent>
            </w:r>
            <w:sdt>
              <w:sdtPr>
                <w:id w:val="-350722711"/>
                <w:placeholder>
                  <w:docPart w:val="1B3A114F74524286BE5C434DE2C45C9A"/>
                </w:placeholder>
                <w:temporary/>
                <w:showingPlcHdr/>
                <w15:appearance w15:val="hidden"/>
              </w:sdtPr>
              <w:sdtContent>
                <w:r w:rsidR="00EB6462" w:rsidRPr="00FE02DA">
                  <w:t>SKILLS</w:t>
                </w:r>
              </w:sdtContent>
            </w:sdt>
          </w:p>
          <w:p w14:paraId="58A81467" w14:textId="7E4BA148" w:rsidR="00EB6462" w:rsidRDefault="00EB6462" w:rsidP="00EB6462">
            <w:r>
              <w:t xml:space="preserve">  </w:t>
            </w:r>
            <w:r>
              <w:rPr>
                <w:rFonts w:ascii="Segoe UI Symbol" w:hAnsi="Segoe UI Symbol" w:cs="Segoe UI Symbol"/>
              </w:rPr>
              <w:t>★★☆☆☆</w:t>
            </w:r>
            <w:r>
              <w:t xml:space="preserve"> MySQL</w:t>
            </w:r>
          </w:p>
          <w:p w14:paraId="4323A589" w14:textId="18EA8BC9" w:rsidR="00EB6462" w:rsidRDefault="00EB6462" w:rsidP="00EB6462">
            <w:r>
              <w:t xml:space="preserve">  </w:t>
            </w:r>
            <w:r>
              <w:rPr>
                <w:rFonts w:ascii="Segoe UI Symbol" w:hAnsi="Segoe UI Symbol" w:cs="Segoe UI Symbol"/>
              </w:rPr>
              <w:t>★★★</w:t>
            </w:r>
            <w:r w:rsidR="00B20300">
              <w:rPr>
                <w:rFonts w:ascii="Segoe UI Symbol" w:hAnsi="Segoe UI Symbol" w:cs="Segoe UI Symbol"/>
              </w:rPr>
              <w:t>★</w:t>
            </w:r>
            <w:r>
              <w:rPr>
                <w:rFonts w:ascii="Segoe UI Symbol" w:hAnsi="Segoe UI Symbol" w:cs="Segoe UI Symbol"/>
              </w:rPr>
              <w:t>☆</w:t>
            </w:r>
            <w:r>
              <w:t xml:space="preserve"> </w:t>
            </w:r>
            <w:r w:rsidR="00B20300">
              <w:t>Mathematics</w:t>
            </w:r>
          </w:p>
          <w:p w14:paraId="499244BF" w14:textId="77777777" w:rsidR="00EB6462" w:rsidRDefault="00EB6462" w:rsidP="00EB6462">
            <w:r>
              <w:t xml:space="preserve">  </w:t>
            </w:r>
            <w:r>
              <w:rPr>
                <w:rFonts w:ascii="Segoe UI Symbol" w:hAnsi="Segoe UI Symbol" w:cs="Segoe UI Symbol"/>
              </w:rPr>
              <w:t>★★☆☆☆</w:t>
            </w:r>
            <w:r>
              <w:t xml:space="preserve"> HTML &amp; CSS</w:t>
            </w:r>
          </w:p>
          <w:p w14:paraId="0B643446" w14:textId="77777777" w:rsidR="00EB6462" w:rsidRDefault="00EB6462" w:rsidP="00EB6462">
            <w:r>
              <w:t xml:space="preserve">  </w:t>
            </w:r>
            <w:r>
              <w:rPr>
                <w:rFonts w:ascii="Segoe UI Symbol" w:hAnsi="Segoe UI Symbol" w:cs="Segoe UI Symbol"/>
              </w:rPr>
              <w:t>★★☆☆☆</w:t>
            </w:r>
            <w:r>
              <w:t xml:space="preserve"> C#</w:t>
            </w:r>
          </w:p>
          <w:p w14:paraId="1E360F97" w14:textId="77777777" w:rsidR="00EB6462" w:rsidRDefault="00EB6462" w:rsidP="00EB6462">
            <w:r>
              <w:t xml:space="preserve">  </w:t>
            </w:r>
            <w:r>
              <w:rPr>
                <w:rFonts w:ascii="Segoe UI Symbol" w:hAnsi="Segoe UI Symbol" w:cs="Segoe UI Symbol"/>
              </w:rPr>
              <w:t>★★☆☆☆</w:t>
            </w:r>
            <w:r>
              <w:t xml:space="preserve"> C++</w:t>
            </w:r>
          </w:p>
          <w:p w14:paraId="60DCAF6D" w14:textId="38833399" w:rsidR="009C3ACF" w:rsidRDefault="009C3ACF" w:rsidP="009C3ACF">
            <w:r>
              <w:rPr>
                <w:rFonts w:ascii="Segoe UI Symbol" w:hAnsi="Segoe UI Symbol" w:cs="Segoe UI Symbol"/>
              </w:rPr>
              <w:t xml:space="preserve">  ★★☆☆☆</w:t>
            </w:r>
            <w:r>
              <w:t xml:space="preserve"> Python</w:t>
            </w:r>
          </w:p>
          <w:p w14:paraId="0D42C763" w14:textId="77777777" w:rsidR="009C3ACF" w:rsidRDefault="009C3ACF" w:rsidP="009C3ACF">
            <w:r>
              <w:t xml:space="preserve">  </w:t>
            </w:r>
            <w:r>
              <w:rPr>
                <w:rFonts w:ascii="Segoe UI Symbol" w:hAnsi="Segoe UI Symbol" w:cs="Segoe UI Symbol"/>
              </w:rPr>
              <w:t>★★★☆☆</w:t>
            </w:r>
            <w:r>
              <w:t xml:space="preserve"> Visual Studios</w:t>
            </w:r>
          </w:p>
          <w:p w14:paraId="414E0F65" w14:textId="5286396A" w:rsidR="00592354" w:rsidRDefault="00592354" w:rsidP="00592354">
            <w:r>
              <w:t xml:space="preserve">  </w:t>
            </w:r>
            <w:r>
              <w:rPr>
                <w:rFonts w:ascii="Segoe UI Symbol" w:hAnsi="Segoe UI Symbol" w:cs="Segoe UI Symbol"/>
              </w:rPr>
              <w:t>★★☆☆☆</w:t>
            </w:r>
            <w:r>
              <w:t xml:space="preserve"> Unreal Engine 4</w:t>
            </w:r>
          </w:p>
          <w:p w14:paraId="0B3ADD09" w14:textId="48DB9D32" w:rsidR="00D378B3" w:rsidRDefault="00D378B3" w:rsidP="00592354">
            <w:r>
              <w:rPr>
                <w:rFonts w:ascii="Segoe UI Symbol" w:hAnsi="Segoe UI Symbol" w:cs="Segoe UI Symbol"/>
              </w:rPr>
              <w:t xml:space="preserve">  </w:t>
            </w:r>
            <w:r>
              <w:rPr>
                <w:rFonts w:ascii="Segoe UI Symbol" w:hAnsi="Segoe UI Symbol" w:cs="Segoe UI Symbol"/>
              </w:rPr>
              <w:t>★★★☆☆</w:t>
            </w:r>
            <w:r>
              <w:rPr>
                <w:rFonts w:ascii="Segoe UI Symbol" w:hAnsi="Segoe UI Symbol" w:cs="Segoe UI Symbol"/>
              </w:rPr>
              <w:t xml:space="preserve"> </w:t>
            </w:r>
            <w:r>
              <w:t>Computer Networking</w:t>
            </w:r>
          </w:p>
          <w:p w14:paraId="1FCB99EC" w14:textId="77777777" w:rsidR="009C3ACF" w:rsidRDefault="009C3ACF" w:rsidP="00EB6462"/>
          <w:p w14:paraId="1C5C293F" w14:textId="02E38616" w:rsidR="00EB6462" w:rsidRDefault="00EB6462" w:rsidP="00166B9B">
            <w:r>
              <w:t xml:space="preserve">  </w:t>
            </w:r>
          </w:p>
          <w:p w14:paraId="1DB41603" w14:textId="77777777" w:rsidR="00EB6462" w:rsidRPr="00EB6462" w:rsidRDefault="00EB6462" w:rsidP="00EB6462"/>
          <w:p w14:paraId="1583A595" w14:textId="77777777" w:rsidR="00EB6462" w:rsidRDefault="00EB6462" w:rsidP="00EB6462">
            <w:pPr>
              <w:rPr>
                <w:rFonts w:eastAsia="MS Gothic"/>
              </w:rPr>
            </w:pPr>
          </w:p>
          <w:p w14:paraId="4EF9999C" w14:textId="50A38547" w:rsidR="00EB6462" w:rsidRPr="00EB6462" w:rsidRDefault="00EB6462" w:rsidP="00EB6462">
            <w:pPr>
              <w:ind w:firstLine="720"/>
            </w:pPr>
          </w:p>
        </w:tc>
        <w:tc>
          <w:tcPr>
            <w:tcW w:w="2279" w:type="dxa"/>
          </w:tcPr>
          <w:p w14:paraId="5886C6AB" w14:textId="69A6AE4E" w:rsidR="00EB6462" w:rsidRPr="00890E6C" w:rsidRDefault="00EB6462" w:rsidP="00EB6462">
            <w:pPr>
              <w:rPr>
                <w:rFonts w:eastAsia="MS Gothic"/>
              </w:rPr>
            </w:pPr>
          </w:p>
        </w:tc>
        <w:tc>
          <w:tcPr>
            <w:tcW w:w="400" w:type="dxa"/>
          </w:tcPr>
          <w:p w14:paraId="45807586" w14:textId="6918F796" w:rsidR="00EB6462" w:rsidRDefault="00EB6462" w:rsidP="00EB6462"/>
        </w:tc>
      </w:tr>
    </w:tbl>
    <w:p w14:paraId="3B126BFC" w14:textId="40C6798D" w:rsidR="00F8542E" w:rsidRDefault="00F8542E" w:rsidP="00C83779"/>
    <w:p w14:paraId="16EAE6A2" w14:textId="77777777" w:rsidR="009C3ACF" w:rsidRPr="009C3ACF" w:rsidRDefault="009C3ACF" w:rsidP="009C3ACF"/>
    <w:p w14:paraId="7C088BD8" w14:textId="77777777" w:rsidR="009C3ACF" w:rsidRPr="009C3ACF" w:rsidRDefault="009C3ACF" w:rsidP="009C3ACF"/>
    <w:p w14:paraId="1BC78E5F" w14:textId="77777777" w:rsidR="009C3ACF" w:rsidRPr="009C3ACF" w:rsidRDefault="009C3ACF" w:rsidP="009C3ACF"/>
    <w:p w14:paraId="0A24FF23" w14:textId="77777777" w:rsidR="009C3ACF" w:rsidRPr="009C3ACF" w:rsidRDefault="009C3ACF" w:rsidP="009C3ACF"/>
    <w:p w14:paraId="21C616A2" w14:textId="74D75E5F" w:rsidR="009C3ACF" w:rsidRPr="009C3ACF" w:rsidRDefault="009C3ACF" w:rsidP="009C3ACF"/>
    <w:p w14:paraId="21E7FA80" w14:textId="77777777" w:rsidR="009C3ACF" w:rsidRPr="009C3ACF" w:rsidRDefault="009C3ACF" w:rsidP="009C3ACF"/>
    <w:p w14:paraId="1B637E2A" w14:textId="77777777" w:rsidR="009C3ACF" w:rsidRPr="009C3ACF" w:rsidRDefault="009C3ACF" w:rsidP="009C3ACF"/>
    <w:p w14:paraId="3D510AA7" w14:textId="77777777" w:rsidR="009C3ACF" w:rsidRPr="009C3ACF" w:rsidRDefault="009C3ACF" w:rsidP="009C3ACF"/>
    <w:p w14:paraId="080E30EB" w14:textId="77777777" w:rsidR="009C3ACF" w:rsidRPr="009C3ACF" w:rsidRDefault="009C3ACF" w:rsidP="009C3ACF"/>
    <w:p w14:paraId="33529A9C" w14:textId="0C2CBBFA" w:rsidR="009C3ACF" w:rsidRPr="009C3ACF" w:rsidRDefault="009C3ACF" w:rsidP="009C3ACF"/>
    <w:p w14:paraId="059AAD74" w14:textId="77777777" w:rsidR="009C3ACF" w:rsidRPr="009C3ACF" w:rsidRDefault="009C3ACF" w:rsidP="009C3ACF"/>
    <w:p w14:paraId="1A23EBFE" w14:textId="77777777" w:rsidR="009C3ACF" w:rsidRPr="009C3ACF" w:rsidRDefault="009C3ACF" w:rsidP="009C3ACF"/>
    <w:p w14:paraId="69599227" w14:textId="77777777" w:rsidR="009C3ACF" w:rsidRPr="009C3ACF" w:rsidRDefault="009C3ACF" w:rsidP="009C3ACF"/>
    <w:p w14:paraId="7EAEDB65" w14:textId="77777777" w:rsidR="009C3ACF" w:rsidRPr="009C3ACF" w:rsidRDefault="009C3ACF" w:rsidP="009C3ACF"/>
    <w:p w14:paraId="12B4CF3D" w14:textId="77777777" w:rsidR="009C3ACF" w:rsidRPr="009C3ACF" w:rsidRDefault="009C3ACF" w:rsidP="009C3ACF"/>
    <w:p w14:paraId="4EBC35E5" w14:textId="77777777" w:rsidR="009C3ACF" w:rsidRPr="009C3ACF" w:rsidRDefault="009C3ACF" w:rsidP="009C3ACF"/>
    <w:p w14:paraId="4AA76A05" w14:textId="77777777" w:rsidR="009C3ACF" w:rsidRPr="009C3ACF" w:rsidRDefault="009C3ACF" w:rsidP="009C3ACF"/>
    <w:p w14:paraId="3F86B8F4" w14:textId="77777777" w:rsidR="009C3ACF" w:rsidRPr="009C3ACF" w:rsidRDefault="009C3ACF" w:rsidP="009C3ACF"/>
    <w:p w14:paraId="7258C43D" w14:textId="77777777" w:rsidR="009C3ACF" w:rsidRPr="009C3ACF" w:rsidRDefault="009C3ACF" w:rsidP="009C3ACF"/>
    <w:p w14:paraId="45B332AD" w14:textId="77777777" w:rsidR="009C3ACF" w:rsidRDefault="009C3ACF" w:rsidP="009C3ACF"/>
    <w:p w14:paraId="73F58413" w14:textId="38380965" w:rsidR="009C3ACF" w:rsidRDefault="009C3ACF" w:rsidP="00B20300">
      <w:r>
        <w:tab/>
        <w:t xml:space="preserve">  </w:t>
      </w:r>
    </w:p>
    <w:p w14:paraId="2CD8C52A" w14:textId="77777777" w:rsidR="009C3ACF" w:rsidRDefault="009C3ACF" w:rsidP="009C3ACF"/>
    <w:p w14:paraId="0CDE85E1" w14:textId="1310A444" w:rsidR="009C3ACF" w:rsidRPr="009C3ACF" w:rsidRDefault="009C3ACF" w:rsidP="009C3ACF">
      <w:pPr>
        <w:tabs>
          <w:tab w:val="left" w:pos="2445"/>
        </w:tabs>
      </w:pPr>
    </w:p>
    <w:sectPr w:rsidR="009C3ACF" w:rsidRPr="009C3ACF" w:rsidSect="00864AFA">
      <w:pgSz w:w="12240" w:h="15840"/>
      <w:pgMar w:top="634" w:right="1094" w:bottom="634" w:left="1094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DA446" w14:textId="77777777" w:rsidR="006A221B" w:rsidRDefault="006A221B">
      <w:r>
        <w:separator/>
      </w:r>
    </w:p>
  </w:endnote>
  <w:endnote w:type="continuationSeparator" w:id="0">
    <w:p w14:paraId="6A4ED563" w14:textId="77777777" w:rsidR="006A221B" w:rsidRDefault="006A221B">
      <w:r>
        <w:continuationSeparator/>
      </w:r>
    </w:p>
  </w:endnote>
  <w:endnote w:type="continuationNotice" w:id="1">
    <w:p w14:paraId="2B93245F" w14:textId="77777777" w:rsidR="006A221B" w:rsidRDefault="006A22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altName w:val="Calibri"/>
    <w:charset w:val="00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96548" w14:textId="77777777" w:rsidR="006A221B" w:rsidRDefault="006A221B">
      <w:r>
        <w:separator/>
      </w:r>
    </w:p>
  </w:footnote>
  <w:footnote w:type="continuationSeparator" w:id="0">
    <w:p w14:paraId="028E28B5" w14:textId="77777777" w:rsidR="006A221B" w:rsidRDefault="006A221B">
      <w:r>
        <w:continuationSeparator/>
      </w:r>
    </w:p>
  </w:footnote>
  <w:footnote w:type="continuationNotice" w:id="1">
    <w:p w14:paraId="2FEAADC3" w14:textId="77777777" w:rsidR="006A221B" w:rsidRDefault="006A221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A021A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58F6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0B68D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084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84D1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2258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CADB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3FC7592"/>
    <w:lvl w:ilvl="0">
      <w:start w:val="1"/>
      <w:numFmt w:val="bullet"/>
      <w:pStyle w:val="Bulleted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3221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42FF8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435DE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1A7F2D0E"/>
    <w:multiLevelType w:val="hybridMultilevel"/>
    <w:tmpl w:val="56264DA6"/>
    <w:lvl w:ilvl="0" w:tplc="2864DA14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34A56C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6C52B42"/>
    <w:multiLevelType w:val="multilevel"/>
    <w:tmpl w:val="3810148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7C3B4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57411670">
    <w:abstractNumId w:val="9"/>
  </w:num>
  <w:num w:numId="2" w16cid:durableId="1002926431">
    <w:abstractNumId w:val="9"/>
  </w:num>
  <w:num w:numId="3" w16cid:durableId="1977758591">
    <w:abstractNumId w:val="8"/>
  </w:num>
  <w:num w:numId="4" w16cid:durableId="1340542988">
    <w:abstractNumId w:val="8"/>
  </w:num>
  <w:num w:numId="5" w16cid:durableId="504906211">
    <w:abstractNumId w:val="7"/>
  </w:num>
  <w:num w:numId="6" w16cid:durableId="1935046457">
    <w:abstractNumId w:val="6"/>
  </w:num>
  <w:num w:numId="7" w16cid:durableId="756245958">
    <w:abstractNumId w:val="5"/>
  </w:num>
  <w:num w:numId="8" w16cid:durableId="969282710">
    <w:abstractNumId w:val="4"/>
  </w:num>
  <w:num w:numId="9" w16cid:durableId="383674330">
    <w:abstractNumId w:val="3"/>
  </w:num>
  <w:num w:numId="10" w16cid:durableId="828668353">
    <w:abstractNumId w:val="2"/>
  </w:num>
  <w:num w:numId="11" w16cid:durableId="579565391">
    <w:abstractNumId w:val="1"/>
  </w:num>
  <w:num w:numId="12" w16cid:durableId="766734483">
    <w:abstractNumId w:val="0"/>
  </w:num>
  <w:num w:numId="13" w16cid:durableId="1791051544">
    <w:abstractNumId w:val="12"/>
  </w:num>
  <w:num w:numId="14" w16cid:durableId="1378967903">
    <w:abstractNumId w:val="14"/>
  </w:num>
  <w:num w:numId="15" w16cid:durableId="735204507">
    <w:abstractNumId w:val="13"/>
  </w:num>
  <w:num w:numId="16" w16cid:durableId="63649391">
    <w:abstractNumId w:val="10"/>
  </w:num>
  <w:num w:numId="17" w16cid:durableId="15000797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62"/>
    <w:rsid w:val="00042F8A"/>
    <w:rsid w:val="00087B03"/>
    <w:rsid w:val="000A3F94"/>
    <w:rsid w:val="000B7F96"/>
    <w:rsid w:val="000C6BE2"/>
    <w:rsid w:val="000D5AB1"/>
    <w:rsid w:val="000D69C7"/>
    <w:rsid w:val="001163A4"/>
    <w:rsid w:val="00161084"/>
    <w:rsid w:val="00166B9B"/>
    <w:rsid w:val="00192139"/>
    <w:rsid w:val="001C7D44"/>
    <w:rsid w:val="001E0CD5"/>
    <w:rsid w:val="002045EB"/>
    <w:rsid w:val="002054F3"/>
    <w:rsid w:val="00242265"/>
    <w:rsid w:val="00293B83"/>
    <w:rsid w:val="00297CD7"/>
    <w:rsid w:val="002B7556"/>
    <w:rsid w:val="002C463A"/>
    <w:rsid w:val="002C464A"/>
    <w:rsid w:val="002C7F77"/>
    <w:rsid w:val="002E08C3"/>
    <w:rsid w:val="002E31B7"/>
    <w:rsid w:val="002F02F4"/>
    <w:rsid w:val="00302A2C"/>
    <w:rsid w:val="00312900"/>
    <w:rsid w:val="00342EED"/>
    <w:rsid w:val="00343C6A"/>
    <w:rsid w:val="003540D5"/>
    <w:rsid w:val="003576AB"/>
    <w:rsid w:val="00381669"/>
    <w:rsid w:val="003B02D6"/>
    <w:rsid w:val="003B1602"/>
    <w:rsid w:val="003D53FF"/>
    <w:rsid w:val="003D682D"/>
    <w:rsid w:val="003E5B4D"/>
    <w:rsid w:val="003F5BC2"/>
    <w:rsid w:val="003F7D90"/>
    <w:rsid w:val="00410A23"/>
    <w:rsid w:val="004169E7"/>
    <w:rsid w:val="0043539B"/>
    <w:rsid w:val="00437EA2"/>
    <w:rsid w:val="00440CA6"/>
    <w:rsid w:val="00452E6A"/>
    <w:rsid w:val="00464AC1"/>
    <w:rsid w:val="00474A83"/>
    <w:rsid w:val="00492DF9"/>
    <w:rsid w:val="00495E17"/>
    <w:rsid w:val="004A46E6"/>
    <w:rsid w:val="004A604C"/>
    <w:rsid w:val="004E20D7"/>
    <w:rsid w:val="0052105A"/>
    <w:rsid w:val="00526EB2"/>
    <w:rsid w:val="0056128B"/>
    <w:rsid w:val="00567D30"/>
    <w:rsid w:val="0058618B"/>
    <w:rsid w:val="00587524"/>
    <w:rsid w:val="00590540"/>
    <w:rsid w:val="00592354"/>
    <w:rsid w:val="005B242F"/>
    <w:rsid w:val="005C5930"/>
    <w:rsid w:val="005C7C52"/>
    <w:rsid w:val="00612E68"/>
    <w:rsid w:val="006216D2"/>
    <w:rsid w:val="00630667"/>
    <w:rsid w:val="00644551"/>
    <w:rsid w:val="00644827"/>
    <w:rsid w:val="00661CD6"/>
    <w:rsid w:val="00665BB7"/>
    <w:rsid w:val="00673C35"/>
    <w:rsid w:val="006A221B"/>
    <w:rsid w:val="006A3CE7"/>
    <w:rsid w:val="006A5A90"/>
    <w:rsid w:val="006C2107"/>
    <w:rsid w:val="006F097E"/>
    <w:rsid w:val="006F51A0"/>
    <w:rsid w:val="006F66CB"/>
    <w:rsid w:val="00702D31"/>
    <w:rsid w:val="00720F41"/>
    <w:rsid w:val="00722DF6"/>
    <w:rsid w:val="0076387D"/>
    <w:rsid w:val="00783AC3"/>
    <w:rsid w:val="00794F1D"/>
    <w:rsid w:val="007A2DD6"/>
    <w:rsid w:val="007A7E89"/>
    <w:rsid w:val="007B1A23"/>
    <w:rsid w:val="007B70CE"/>
    <w:rsid w:val="007D6993"/>
    <w:rsid w:val="008127B7"/>
    <w:rsid w:val="0082369F"/>
    <w:rsid w:val="00850536"/>
    <w:rsid w:val="00864AFA"/>
    <w:rsid w:val="00873DB9"/>
    <w:rsid w:val="00875E13"/>
    <w:rsid w:val="00875E8B"/>
    <w:rsid w:val="00885B16"/>
    <w:rsid w:val="00890E6C"/>
    <w:rsid w:val="008B07F3"/>
    <w:rsid w:val="008E2F3C"/>
    <w:rsid w:val="008E6A11"/>
    <w:rsid w:val="008E7263"/>
    <w:rsid w:val="008E7B80"/>
    <w:rsid w:val="008F0755"/>
    <w:rsid w:val="008F15C5"/>
    <w:rsid w:val="00902AC3"/>
    <w:rsid w:val="009135DE"/>
    <w:rsid w:val="009229BA"/>
    <w:rsid w:val="00932B8C"/>
    <w:rsid w:val="00965D17"/>
    <w:rsid w:val="0098088D"/>
    <w:rsid w:val="009942B3"/>
    <w:rsid w:val="009A715B"/>
    <w:rsid w:val="009C3ACF"/>
    <w:rsid w:val="009D7A38"/>
    <w:rsid w:val="00A27383"/>
    <w:rsid w:val="00A40497"/>
    <w:rsid w:val="00A40DB5"/>
    <w:rsid w:val="00A5331B"/>
    <w:rsid w:val="00A56D3E"/>
    <w:rsid w:val="00A646AE"/>
    <w:rsid w:val="00A736B0"/>
    <w:rsid w:val="00A77F40"/>
    <w:rsid w:val="00A92BCA"/>
    <w:rsid w:val="00AE56E5"/>
    <w:rsid w:val="00AF554B"/>
    <w:rsid w:val="00B1665D"/>
    <w:rsid w:val="00B20300"/>
    <w:rsid w:val="00B70FAE"/>
    <w:rsid w:val="00B9574A"/>
    <w:rsid w:val="00B9667A"/>
    <w:rsid w:val="00B97EE6"/>
    <w:rsid w:val="00BA0E7A"/>
    <w:rsid w:val="00BE6A42"/>
    <w:rsid w:val="00C02612"/>
    <w:rsid w:val="00C219B7"/>
    <w:rsid w:val="00C31D6F"/>
    <w:rsid w:val="00C56E09"/>
    <w:rsid w:val="00C57FF2"/>
    <w:rsid w:val="00C8151E"/>
    <w:rsid w:val="00C83779"/>
    <w:rsid w:val="00C83E3C"/>
    <w:rsid w:val="00C90544"/>
    <w:rsid w:val="00C94BE0"/>
    <w:rsid w:val="00CA167E"/>
    <w:rsid w:val="00CB0471"/>
    <w:rsid w:val="00CC052F"/>
    <w:rsid w:val="00CC4560"/>
    <w:rsid w:val="00CF5F65"/>
    <w:rsid w:val="00CF6D0B"/>
    <w:rsid w:val="00D02A74"/>
    <w:rsid w:val="00D03101"/>
    <w:rsid w:val="00D20A0D"/>
    <w:rsid w:val="00D378B3"/>
    <w:rsid w:val="00D578CC"/>
    <w:rsid w:val="00D70552"/>
    <w:rsid w:val="00D74380"/>
    <w:rsid w:val="00D87025"/>
    <w:rsid w:val="00D905F1"/>
    <w:rsid w:val="00DB1453"/>
    <w:rsid w:val="00DC2623"/>
    <w:rsid w:val="00DE7BBD"/>
    <w:rsid w:val="00DF56DD"/>
    <w:rsid w:val="00E01DC5"/>
    <w:rsid w:val="00E1198A"/>
    <w:rsid w:val="00E11F29"/>
    <w:rsid w:val="00E23A16"/>
    <w:rsid w:val="00E271BE"/>
    <w:rsid w:val="00E52186"/>
    <w:rsid w:val="00E60568"/>
    <w:rsid w:val="00E737D3"/>
    <w:rsid w:val="00E83008"/>
    <w:rsid w:val="00E87630"/>
    <w:rsid w:val="00E96CF8"/>
    <w:rsid w:val="00EA7DA6"/>
    <w:rsid w:val="00EB6462"/>
    <w:rsid w:val="00EC48CE"/>
    <w:rsid w:val="00F13E91"/>
    <w:rsid w:val="00F80160"/>
    <w:rsid w:val="00F8542E"/>
    <w:rsid w:val="00FB06F9"/>
    <w:rsid w:val="00FB1C5E"/>
    <w:rsid w:val="00FB214F"/>
    <w:rsid w:val="00FB5AE9"/>
    <w:rsid w:val="00FE0722"/>
    <w:rsid w:val="00FE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F141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/>
    <w:lsdException w:name="List" w:semiHidden="1"/>
    <w:lsdException w:name="List Bullet" w:semiHidden="1" w:uiPriority="10" w:qFormat="1"/>
    <w:lsdException w:name="List Number" w:semiHidden="1" w:uiPriority="11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 w:uiPriority="5" w:qFormat="1"/>
    <w:lsdException w:name="Signature" w:semiHidden="1" w:uiPriority="6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 w:uiPriority="4" w:qFormat="1"/>
    <w:lsdException w:name="Date" w:semiHidden="1" w:uiPriority="3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 w:unhideWhenUsed="1"/>
    <w:lsdException w:name="Body Text Indent 2" w:semiHidden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 w:unhideWhenUsed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unhideWhenUsed="1" w:qFormat="1"/>
    <w:lsdException w:name="Subtle Reference" w:semiHidden="1" w:uiPriority="3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6D2"/>
    <w:pPr>
      <w:spacing w:after="0" w:line="288" w:lineRule="auto"/>
      <w:ind w:right="720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6216D2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64AFA"/>
    <w:pPr>
      <w:keepNext/>
      <w:keepLines/>
      <w:spacing w:after="120" w:line="240" w:lineRule="auto"/>
      <w:outlineLvl w:val="1"/>
    </w:pPr>
    <w:rPr>
      <w:rFonts w:eastAsiaTheme="majorEastAsia" w:cstheme="majorBidi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6387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6387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E1198A"/>
    <w:pPr>
      <w:spacing w:line="1000" w:lineRule="exact"/>
      <w:contextualSpacing/>
    </w:pPr>
    <w:rPr>
      <w:rFonts w:asciiTheme="majorHAnsi" w:eastAsiaTheme="majorEastAsia" w:hAnsiTheme="majorHAnsi" w:cstheme="majorBidi"/>
      <w:b/>
      <w:caps/>
      <w:color w:val="39A5B7" w:themeColor="accent1"/>
      <w:spacing w:val="4"/>
      <w:kern w:val="28"/>
      <w:sz w:val="110"/>
    </w:rPr>
  </w:style>
  <w:style w:type="character" w:customStyle="1" w:styleId="TitleChar">
    <w:name w:val="Title Char"/>
    <w:basedOn w:val="DefaultParagraphFont"/>
    <w:link w:val="Title"/>
    <w:uiPriority w:val="1"/>
    <w:rsid w:val="00E1198A"/>
    <w:rPr>
      <w:rFonts w:asciiTheme="majorHAnsi" w:eastAsiaTheme="majorEastAsia" w:hAnsiTheme="majorHAnsi" w:cstheme="majorBidi"/>
      <w:b/>
      <w:caps/>
      <w:color w:val="39A5B7" w:themeColor="accent1"/>
      <w:spacing w:val="4"/>
      <w:kern w:val="28"/>
      <w:sz w:val="110"/>
    </w:rPr>
  </w:style>
  <w:style w:type="character" w:styleId="Hyperlink">
    <w:name w:val="Hyperlink"/>
    <w:basedOn w:val="DefaultParagraphFont"/>
    <w:uiPriority w:val="99"/>
    <w:semiHidden/>
    <w:rsid w:val="00FB1C5E"/>
    <w:rPr>
      <w:color w:val="39A5B7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216D2"/>
    <w:rPr>
      <w:rFonts w:asciiTheme="majorHAnsi" w:eastAsiaTheme="majorEastAsia" w:hAnsiTheme="majorHAnsi" w:cstheme="majorBidi"/>
      <w:b/>
      <w:caps/>
      <w:color w:val="000000" w:themeColor="text1"/>
      <w:sz w:val="20"/>
      <w:szCs w:val="32"/>
    </w:rPr>
  </w:style>
  <w:style w:type="paragraph" w:styleId="Subtitle">
    <w:name w:val="Subtitle"/>
    <w:basedOn w:val="Normal"/>
    <w:link w:val="SubtitleChar"/>
    <w:uiPriority w:val="11"/>
    <w:qFormat/>
    <w:rsid w:val="00C83779"/>
    <w:pPr>
      <w:numPr>
        <w:ilvl w:val="1"/>
      </w:numPr>
      <w:spacing w:after="160"/>
      <w:contextualSpacing/>
    </w:pPr>
    <w:rPr>
      <w:rFonts w:asciiTheme="majorHAnsi" w:eastAsiaTheme="minorEastAsia" w:hAnsiTheme="majorHAnsi"/>
      <w:b/>
      <w:caps/>
      <w:color w:val="39A5B7" w:themeColor="accent1"/>
    </w:rPr>
  </w:style>
  <w:style w:type="character" w:styleId="PlaceholderText">
    <w:name w:val="Placeholder Text"/>
    <w:basedOn w:val="DefaultParagraphFont"/>
    <w:uiPriority w:val="99"/>
    <w:semiHidden/>
    <w:rsid w:val="00DF56DD"/>
    <w:rPr>
      <w:color w:val="3A3836" w:themeColor="background2" w:themeShade="40"/>
    </w:rPr>
  </w:style>
  <w:style w:type="character" w:customStyle="1" w:styleId="SubtitleChar">
    <w:name w:val="Subtitle Char"/>
    <w:basedOn w:val="DefaultParagraphFont"/>
    <w:link w:val="Subtitle"/>
    <w:uiPriority w:val="11"/>
    <w:rsid w:val="007D6993"/>
    <w:rPr>
      <w:rFonts w:asciiTheme="majorHAnsi" w:eastAsiaTheme="minorEastAsia" w:hAnsiTheme="majorHAnsi"/>
      <w:b/>
      <w:caps/>
      <w:color w:val="39A5B7" w:themeColor="accen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DF56DD"/>
    <w:pPr>
      <w:pBdr>
        <w:top w:val="single" w:sz="4" w:space="10" w:color="39A5B7" w:themeColor="accent1"/>
        <w:bottom w:val="single" w:sz="4" w:space="10" w:color="39A5B7" w:themeColor="accent1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D6993"/>
    <w:rPr>
      <w:i/>
      <w:iCs/>
      <w:color w:val="2A7B88" w:themeColor="accent1" w:themeShade="BF"/>
      <w:sz w:val="20"/>
    </w:rPr>
  </w:style>
  <w:style w:type="character" w:styleId="IntenseEmphasis">
    <w:name w:val="Intense Emphasis"/>
    <w:basedOn w:val="DefaultParagraphFont"/>
    <w:uiPriority w:val="21"/>
    <w:semiHidden/>
    <w:qFormat/>
    <w:rsid w:val="00DF56DD"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DF56DD"/>
    <w:rPr>
      <w:b/>
      <w:bCs/>
      <w:smallCaps/>
      <w:color w:val="2A7B88" w:themeColor="accent1" w:themeShade="BF"/>
      <w:spacing w:val="5"/>
    </w:rPr>
  </w:style>
  <w:style w:type="paragraph" w:styleId="BlockText">
    <w:name w:val="Block Text"/>
    <w:basedOn w:val="Normal"/>
    <w:uiPriority w:val="99"/>
    <w:semiHidden/>
    <w:rsid w:val="00DF56DD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rFonts w:eastAsiaTheme="minorEastAsia"/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rsid w:val="00DF56D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D6993"/>
    <w:rPr>
      <w:sz w:val="20"/>
      <w:szCs w:val="16"/>
    </w:rPr>
  </w:style>
  <w:style w:type="paragraph" w:styleId="BodyText3">
    <w:name w:val="Body Text 3"/>
    <w:basedOn w:val="Normal"/>
    <w:link w:val="BodyText3Char"/>
    <w:uiPriority w:val="99"/>
    <w:semiHidden/>
    <w:rsid w:val="00DF56D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D6993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A736B0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rsid w:val="00DF56D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D6993"/>
    <w:rPr>
      <w:rFonts w:ascii="Segoe UI" w:hAnsi="Segoe UI" w:cs="Segoe UI"/>
      <w:sz w:val="20"/>
      <w:szCs w:val="16"/>
    </w:rPr>
  </w:style>
  <w:style w:type="character" w:styleId="FollowedHyperlink">
    <w:name w:val="FollowedHyperlink"/>
    <w:basedOn w:val="DefaultParagraphFont"/>
    <w:uiPriority w:val="99"/>
    <w:semiHidden/>
    <w:rsid w:val="00DF56DD"/>
    <w:rPr>
      <w:color w:val="7B4968" w:themeColor="accent5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64AFA"/>
    <w:rPr>
      <w:rFonts w:eastAsiaTheme="majorEastAsia" w:cstheme="majorBidi"/>
      <w:sz w:val="20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993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993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A736B0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A736B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993"/>
    <w:rPr>
      <w:rFonts w:ascii="Segoe UI" w:hAnsi="Segoe UI" w:cs="Segoe UI"/>
      <w:sz w:val="20"/>
      <w:szCs w:val="18"/>
    </w:rPr>
  </w:style>
  <w:style w:type="paragraph" w:styleId="CommentText">
    <w:name w:val="annotation text"/>
    <w:basedOn w:val="Normal"/>
    <w:link w:val="CommentTextChar"/>
    <w:uiPriority w:val="99"/>
    <w:semiHidden/>
    <w:rsid w:val="00A736B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69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736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6993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A736B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6993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A736B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A736B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6993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A736B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A736B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A736B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993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A736B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A736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D6993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A736B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D6993"/>
    <w:rPr>
      <w:rFonts w:ascii="Consolas" w:hAnsi="Consolas"/>
      <w:sz w:val="20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rsid w:val="00D705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E726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Skills">
    <w:name w:val="Bullets Skills"/>
    <w:basedOn w:val="Normal"/>
    <w:semiHidden/>
    <w:qFormat/>
    <w:rsid w:val="00864AFA"/>
    <w:pPr>
      <w:widowControl w:val="0"/>
      <w:numPr>
        <w:numId w:val="17"/>
      </w:numPr>
      <w:autoSpaceDE w:val="0"/>
      <w:autoSpaceDN w:val="0"/>
      <w:spacing w:line="312" w:lineRule="auto"/>
    </w:pPr>
    <w:rPr>
      <w:rFonts w:eastAsia="Arial" w:cs="Arial"/>
      <w:color w:val="auto"/>
      <w:sz w:val="18"/>
      <w:szCs w:val="16"/>
      <w:lang w:bidi="en-US"/>
    </w:rPr>
  </w:style>
  <w:style w:type="paragraph" w:customStyle="1" w:styleId="BulletedList">
    <w:name w:val="Bulleted List"/>
    <w:basedOn w:val="Normal"/>
    <w:uiPriority w:val="12"/>
    <w:qFormat/>
    <w:rsid w:val="00864AFA"/>
    <w:pPr>
      <w:widowControl w:val="0"/>
      <w:numPr>
        <w:numId w:val="5"/>
      </w:numPr>
      <w:tabs>
        <w:tab w:val="left" w:pos="5850"/>
      </w:tabs>
      <w:autoSpaceDE w:val="0"/>
      <w:autoSpaceDN w:val="0"/>
      <w:jc w:val="both"/>
    </w:pPr>
    <w:rPr>
      <w:rFonts w:eastAsia="Arial" w:cs="Arial"/>
      <w:color w:val="auto"/>
      <w:szCs w:val="20"/>
      <w:lang w:bidi="en-US"/>
    </w:rPr>
  </w:style>
  <w:style w:type="character" w:customStyle="1" w:styleId="NotBold">
    <w:name w:val="Not Bold"/>
    <w:uiPriority w:val="1"/>
    <w:qFormat/>
    <w:rsid w:val="006216D2"/>
    <w:rPr>
      <w:b/>
      <w:caps/>
      <w:smallCaps w:val="0"/>
      <w:color w:val="auto"/>
    </w:rPr>
  </w:style>
  <w:style w:type="paragraph" w:styleId="Header">
    <w:name w:val="header"/>
    <w:basedOn w:val="Normal"/>
    <w:link w:val="HeaderChar"/>
    <w:uiPriority w:val="99"/>
    <w:semiHidden/>
    <w:rsid w:val="00CC052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052F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CC052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052F"/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16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Simple%20bold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F56348F0A644A04BE50665C8AFD5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EFBAC-2991-40CE-9BA1-C1A1447B2EBE}"/>
      </w:docPartPr>
      <w:docPartBody>
        <w:p w:rsidR="009B68DA" w:rsidRDefault="00000000">
          <w:pPr>
            <w:pStyle w:val="CF56348F0A644A04BE50665C8AFD5FF3"/>
          </w:pPr>
          <w:r>
            <w:t>Contact Info</w:t>
          </w:r>
        </w:p>
      </w:docPartBody>
    </w:docPart>
    <w:docPart>
      <w:docPartPr>
        <w:name w:val="4CC19A4ADC6F4221861CFD0DDBDF4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D5DBA-948F-4B80-9C17-2D5F93AD4DEE}"/>
      </w:docPartPr>
      <w:docPartBody>
        <w:p w:rsidR="009B68DA" w:rsidRDefault="00F53727" w:rsidP="00F53727">
          <w:pPr>
            <w:pStyle w:val="4CC19A4ADC6F4221861CFD0DDBDF4980"/>
          </w:pPr>
          <w:r>
            <w:t>EDUCATION</w:t>
          </w:r>
        </w:p>
      </w:docPartBody>
    </w:docPart>
    <w:docPart>
      <w:docPartPr>
        <w:name w:val="1B3A114F74524286BE5C434DE2C45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935C76-FD0F-4B0B-81CD-67B8EBC6137B}"/>
      </w:docPartPr>
      <w:docPartBody>
        <w:p w:rsidR="009B68DA" w:rsidRDefault="00F53727" w:rsidP="00F53727">
          <w:pPr>
            <w:pStyle w:val="1B3A114F74524286BE5C434DE2C45C9A"/>
          </w:pPr>
          <w:r w:rsidRPr="00FE02DA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altName w:val="Calibri"/>
    <w:charset w:val="00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27"/>
    <w:rsid w:val="00181B97"/>
    <w:rsid w:val="0089243F"/>
    <w:rsid w:val="009B68DA"/>
    <w:rsid w:val="00A41524"/>
    <w:rsid w:val="00F5186E"/>
    <w:rsid w:val="00F5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after="0" w:line="288" w:lineRule="auto"/>
      <w:ind w:right="720"/>
      <w:contextualSpacing/>
      <w:outlineLvl w:val="0"/>
    </w:pPr>
    <w:rPr>
      <w:rFonts w:asciiTheme="majorHAnsi" w:eastAsiaTheme="majorEastAsia" w:hAnsiTheme="majorHAnsi" w:cstheme="majorBidi"/>
      <w:b/>
      <w:caps/>
      <w:color w:val="000000" w:themeColor="text1"/>
      <w:kern w:val="0"/>
      <w:sz w:val="20"/>
      <w:szCs w:val="32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F56348F0A644A04BE50665C8AFD5FF3">
    <w:name w:val="CF56348F0A644A04BE50665C8AFD5FF3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00000" w:themeColor="text1"/>
      <w:kern w:val="0"/>
      <w:sz w:val="20"/>
      <w:szCs w:val="32"/>
      <w:lang w:val="en-US" w:eastAsia="en-US"/>
      <w14:ligatures w14:val="none"/>
    </w:rPr>
  </w:style>
  <w:style w:type="paragraph" w:customStyle="1" w:styleId="4CC19A4ADC6F4221861CFD0DDBDF4980">
    <w:name w:val="4CC19A4ADC6F4221861CFD0DDBDF4980"/>
    <w:rsid w:val="00F53727"/>
  </w:style>
  <w:style w:type="paragraph" w:customStyle="1" w:styleId="1B3A114F74524286BE5C434DE2C45C9A">
    <w:name w:val="1B3A114F74524286BE5C434DE2C45C9A"/>
    <w:rsid w:val="00F537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87">
      <a:majorFont>
        <a:latin typeface="Montserrat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54D57E-FD9B-4FBF-92B7-4519259A413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858302C-FCE1-404F-8458-94D42AEDE0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E78981-0367-4672-8245-9615348EE5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23B32AD-3BF7-4377-9B31-A83D9A03BD1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bold resume</Template>
  <TotalTime>0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2023-08-25T22:53:00Z</dcterms:created>
  <dcterms:modified xsi:type="dcterms:W3CDTF">2023-10-07T09:23:00Z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