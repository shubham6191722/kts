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99" w:type="dxa"/>
        <w:tblInd w:w="-56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199"/>
      </w:tblGrid>
      <w:tr w:rsidR="00F93F9D" w:rsidRPr="005766A8" w14:paraId="671D3EC7" w14:textId="77777777" w:rsidTr="00E86761">
        <w:trPr>
          <w:trHeight w:val="70"/>
        </w:trPr>
        <w:tc>
          <w:tcPr>
            <w:tcW w:w="11199" w:type="dxa"/>
            <w:tcBorders>
              <w:bottom w:val="single" w:sz="24" w:space="0" w:color="53BB89" w:themeColor="accent5"/>
            </w:tcBorders>
            <w:shd w:val="clear" w:color="auto" w:fill="auto"/>
          </w:tcPr>
          <w:p w14:paraId="7E0338B0" w14:textId="2B6D96F0" w:rsidR="000D47A1" w:rsidRPr="00CE3505" w:rsidRDefault="00D8284D" w:rsidP="00283DC9">
            <w:pPr>
              <w:pStyle w:val="Title"/>
              <w:jc w:val="center"/>
              <w:rPr>
                <w:rFonts w:ascii="Times New Roman" w:hAnsi="Times New Roman" w:cs="Times New Roman"/>
                <w:color w:val="auto"/>
                <w:sz w:val="48"/>
                <w:szCs w:val="48"/>
              </w:rPr>
            </w:pPr>
            <w:bookmarkStart w:id="0" w:name="_Hlk137505665"/>
            <w:bookmarkStart w:id="1" w:name="_Hlk137505735"/>
            <w:r w:rsidRPr="00CE3505">
              <w:rPr>
                <w:rFonts w:ascii="Times New Roman" w:hAnsi="Times New Roman" w:cs="Times New Roman"/>
                <w:color w:val="auto"/>
                <w:sz w:val="48"/>
                <w:szCs w:val="48"/>
              </w:rPr>
              <w:t>AMANkumar</w:t>
            </w:r>
            <w:r w:rsidR="000D47A1" w:rsidRPr="00CE3505">
              <w:rPr>
                <w:rFonts w:ascii="Times New Roman" w:hAnsi="Times New Roman" w:cs="Times New Roman"/>
                <w:color w:val="auto"/>
                <w:sz w:val="48"/>
                <w:szCs w:val="48"/>
              </w:rPr>
              <w:t xml:space="preserve"> shah</w:t>
            </w:r>
          </w:p>
          <w:tbl>
            <w:tblPr>
              <w:tblW w:w="10718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0718"/>
            </w:tblGrid>
            <w:tr w:rsidR="000D47A1" w:rsidRPr="005766A8" w14:paraId="68541C46" w14:textId="77777777" w:rsidTr="00C23436">
              <w:trPr>
                <w:trHeight w:val="249"/>
              </w:trPr>
              <w:tc>
                <w:tcPr>
                  <w:tcW w:w="10718" w:type="dxa"/>
                  <w:shd w:val="clear" w:color="auto" w:fill="auto"/>
                </w:tcPr>
                <w:p w14:paraId="790D3DB2" w14:textId="35ACC7D7" w:rsidR="009E7E9A" w:rsidRDefault="003D362A" w:rsidP="00283DC9">
                  <w:pPr>
                    <w:pStyle w:val="Subtitle"/>
                    <w:numPr>
                      <w:ilvl w:val="0"/>
                      <w:numId w:val="18"/>
                    </w:numPr>
                    <w:tabs>
                      <w:tab w:val="clear" w:pos="720"/>
                      <w:tab w:val="num" w:pos="567"/>
                    </w:tabs>
                    <w:ind w:left="283" w:hanging="283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</w:rPr>
                    <w:t xml:space="preserve">+44 </w:t>
                  </w:r>
                  <w:r w:rsidR="00A05254" w:rsidRPr="00A05254">
                    <w:rPr>
                      <w:rFonts w:ascii="Times New Roman" w:hAnsi="Times New Roman" w:cs="Times New Roman"/>
                      <w:color w:val="auto"/>
                    </w:rPr>
                    <w:t>7824516751</w:t>
                  </w:r>
                  <w:r w:rsidR="002C3666">
                    <w:rPr>
                      <w:rFonts w:ascii="Times New Roman" w:hAnsi="Times New Roman" w:cs="Times New Roman"/>
                      <w:color w:val="auto"/>
                    </w:rPr>
                    <w:t xml:space="preserve"> | </w:t>
                  </w:r>
                  <w:r w:rsidR="00E74BD6">
                    <w:rPr>
                      <w:rFonts w:ascii="Times New Roman" w:hAnsi="Times New Roman" w:cs="Times New Roman"/>
                      <w:noProof/>
                      <w:color w:val="auto"/>
                    </w:rPr>
                    <w:drawing>
                      <wp:inline distT="0" distB="0" distL="0" distR="0" wp14:anchorId="337FF429" wp14:editId="07286639">
                        <wp:extent cx="91440" cy="91440"/>
                        <wp:effectExtent l="0" t="0" r="3810" b="3810"/>
                        <wp:docPr id="2145369283" name="Graphic 3" descr="Email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5369283" name="Graphic 2145369283" descr="Email with solid fill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5" cy="110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74BD6">
                    <w:rPr>
                      <w:rFonts w:ascii="Times New Roman" w:hAnsi="Times New Roman" w:cs="Times New Roman"/>
                      <w:color w:val="auto"/>
                    </w:rPr>
                    <w:t xml:space="preserve"> </w:t>
                  </w:r>
                  <w:r w:rsidR="006D43B2">
                    <w:rPr>
                      <w:rFonts w:ascii="Times New Roman" w:hAnsi="Times New Roman" w:cs="Times New Roman"/>
                      <w:color w:val="auto"/>
                    </w:rPr>
                    <w:t>aman</w:t>
                  </w:r>
                  <w:r w:rsidR="000D47A1" w:rsidRPr="005766A8">
                    <w:rPr>
                      <w:rFonts w:ascii="Times New Roman" w:hAnsi="Times New Roman" w:cs="Times New Roman"/>
                      <w:color w:val="auto"/>
                    </w:rPr>
                    <w:t>shah</w:t>
                  </w:r>
                  <w:r w:rsidR="006D43B2">
                    <w:rPr>
                      <w:rFonts w:ascii="Times New Roman" w:hAnsi="Times New Roman" w:cs="Times New Roman"/>
                      <w:color w:val="auto"/>
                    </w:rPr>
                    <w:t>8879</w:t>
                  </w:r>
                  <w:r w:rsidR="000D47A1" w:rsidRPr="005766A8">
                    <w:rPr>
                      <w:rFonts w:ascii="Times New Roman" w:hAnsi="Times New Roman" w:cs="Times New Roman"/>
                      <w:color w:val="auto"/>
                    </w:rPr>
                    <w:t xml:space="preserve">@gmail.com </w:t>
                  </w:r>
                  <w:r w:rsidR="000D47A1" w:rsidRPr="00D76F88">
                    <w:rPr>
                      <w:rFonts w:ascii="Times New Roman" w:hAnsi="Times New Roman" w:cs="Times New Roman"/>
                      <w:color w:val="auto"/>
                    </w:rPr>
                    <w:t>|</w:t>
                  </w:r>
                  <w:r w:rsidR="00D76F88" w:rsidRPr="00D76F88">
                    <w:rPr>
                      <w:rFonts w:ascii="Times New Roman" w:hAnsi="Times New Roman" w:cs="Times New Roman"/>
                      <w:color w:val="auto"/>
                    </w:rPr>
                    <w:t xml:space="preserve"> </w:t>
                  </w:r>
                  <w:r w:rsidR="00D11EB7">
                    <w:rPr>
                      <w:rFonts w:ascii="Times New Roman" w:hAnsi="Times New Roman" w:cs="Times New Roman"/>
                      <w:color w:val="auto"/>
                    </w:rPr>
                    <w:t>Kingsbury</w:t>
                  </w:r>
                  <w:r w:rsidR="00D76F88" w:rsidRPr="00D76F88">
                    <w:rPr>
                      <w:rFonts w:ascii="Times New Roman" w:hAnsi="Times New Roman" w:cs="Times New Roman"/>
                      <w:color w:val="auto"/>
                    </w:rPr>
                    <w:t>,</w:t>
                  </w:r>
                  <w:r w:rsidR="001A6254">
                    <w:rPr>
                      <w:rFonts w:ascii="Times New Roman" w:hAnsi="Times New Roman" w:cs="Times New Roman"/>
                      <w:color w:val="auto"/>
                    </w:rPr>
                    <w:t xml:space="preserve"> </w:t>
                  </w:r>
                  <w:r w:rsidR="00D11EB7">
                    <w:rPr>
                      <w:rFonts w:ascii="Times New Roman" w:hAnsi="Times New Roman" w:cs="Times New Roman"/>
                      <w:color w:val="auto"/>
                    </w:rPr>
                    <w:t>London, NW99QG</w:t>
                  </w:r>
                </w:p>
                <w:p w14:paraId="4E31D66E" w14:textId="2DD2DE91" w:rsidR="00283DC9" w:rsidRDefault="00CF1F57" w:rsidP="00283DC9">
                  <w:r w:rsidRPr="009261F9">
                    <w:rPr>
                      <w:rFonts w:ascii="Times New Roman" w:hAnsi="Times New Roman" w:cs="Times New Roman"/>
                      <w:b/>
                      <w:bCs/>
                      <w:szCs w:val="20"/>
                    </w:rPr>
                    <w:t>LinkedIn</w:t>
                  </w:r>
                  <w:r w:rsidR="009261F9" w:rsidRPr="009261F9">
                    <w:rPr>
                      <w:rFonts w:ascii="Times New Roman" w:hAnsi="Times New Roman" w:cs="Times New Roman"/>
                      <w:b/>
                      <w:bCs/>
                      <w:szCs w:val="20"/>
                    </w:rPr>
                    <w:t>:</w:t>
                  </w:r>
                  <w:r w:rsidR="009261F9">
                    <w:t xml:space="preserve"> </w:t>
                  </w:r>
                  <w:hyperlink r:id="rId13" w:history="1">
                    <w:r w:rsidR="009228DF" w:rsidRPr="00F36695">
                      <w:rPr>
                        <w:rStyle w:val="Hyperlink"/>
                        <w:spacing w:val="-1"/>
                      </w:rPr>
                      <w:t>https://www.linkedin.com/in/amanshah8879/</w:t>
                    </w:r>
                    <w:r w:rsidR="009228DF" w:rsidRPr="00F36695">
                      <w:rPr>
                        <w:rStyle w:val="Hyperlink"/>
                        <w:rFonts w:ascii="Times New Roman" w:hAnsi="Times New Roman" w:cs="Times New Roman"/>
                        <w:b/>
                        <w:bCs/>
                        <w:szCs w:val="20"/>
                      </w:rPr>
                      <w:t>|</w:t>
                    </w:r>
                  </w:hyperlink>
                  <w:r w:rsidR="009228DF">
                    <w:rPr>
                      <w:rFonts w:ascii="Times New Roman" w:hAnsi="Times New Roman" w:cs="Times New Roman"/>
                      <w:b/>
                      <w:bCs/>
                      <w:szCs w:val="20"/>
                    </w:rPr>
                    <w:t xml:space="preserve">                                  </w:t>
                  </w:r>
                  <w:r w:rsidR="009261F9" w:rsidRPr="00283DC9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r w:rsidR="009261F9" w:rsidRPr="00283DC9">
                    <w:rPr>
                      <w:rFonts w:ascii="Times New Roman" w:hAnsi="Times New Roman" w:cs="Times New Roman"/>
                      <w:b/>
                      <w:bCs/>
                      <w:szCs w:val="20"/>
                    </w:rPr>
                    <w:t>GitHub:</w:t>
                  </w:r>
                  <w:r w:rsidR="009261F9" w:rsidRPr="00283DC9">
                    <w:rPr>
                      <w:rFonts w:ascii="Times New Roman" w:hAnsi="Times New Roman" w:cs="Times New Roman"/>
                      <w:szCs w:val="20"/>
                    </w:rPr>
                    <w:t xml:space="preserve"> </w:t>
                  </w:r>
                  <w:hyperlink r:id="rId14" w:history="1">
                    <w:r w:rsidR="009228DF" w:rsidRPr="00F36695">
                      <w:rPr>
                        <w:rStyle w:val="Hyperlink"/>
                      </w:rPr>
                      <w:t>https://github.com/amanshah90011</w:t>
                    </w:r>
                  </w:hyperlink>
                </w:p>
                <w:p w14:paraId="5CA2B059" w14:textId="51D237C8" w:rsidR="009228DF" w:rsidRPr="00283DC9" w:rsidRDefault="009228DF" w:rsidP="00283DC9">
                  <w:pPr>
                    <w:rPr>
                      <w:rFonts w:ascii="Times New Roman" w:hAnsi="Times New Roman" w:cs="Times New Roman"/>
                      <w:szCs w:val="20"/>
                    </w:rPr>
                  </w:pPr>
                </w:p>
              </w:tc>
            </w:tr>
            <w:bookmarkEnd w:id="0"/>
          </w:tbl>
          <w:p w14:paraId="43E2993B" w14:textId="77777777" w:rsidR="00F93F9D" w:rsidRPr="005766A8" w:rsidRDefault="00F93F9D" w:rsidP="00283DC9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63EF5" w:rsidRPr="005766A8" w14:paraId="49A5AEF7" w14:textId="77777777" w:rsidTr="00E86761">
        <w:trPr>
          <w:trHeight w:val="70"/>
        </w:trPr>
        <w:tc>
          <w:tcPr>
            <w:tcW w:w="11199" w:type="dxa"/>
            <w:tcBorders>
              <w:bottom w:val="single" w:sz="24" w:space="0" w:color="53BB89" w:themeColor="accent5"/>
            </w:tcBorders>
            <w:shd w:val="clear" w:color="auto" w:fill="auto"/>
          </w:tcPr>
          <w:p w14:paraId="64B8E55A" w14:textId="3C6BAA1F" w:rsidR="00263EF5" w:rsidRPr="005766A8" w:rsidRDefault="00263EF5" w:rsidP="00B218A8">
            <w:pPr>
              <w:pStyle w:val="Heading1"/>
              <w:spacing w:before="240"/>
              <w:jc w:val="both"/>
              <w:rPr>
                <w:rFonts w:ascii="Times New Roman" w:hAnsi="Times New Roman" w:cs="Times New Roman"/>
                <w:color w:val="auto"/>
                <w:sz w:val="34"/>
                <w:szCs w:val="34"/>
              </w:rPr>
            </w:pPr>
            <w:r w:rsidRPr="005766A8">
              <w:rPr>
                <w:rFonts w:ascii="Times New Roman" w:hAnsi="Times New Roman" w:cs="Times New Roman"/>
                <w:color w:val="auto"/>
                <w:sz w:val="34"/>
                <w:szCs w:val="34"/>
              </w:rPr>
              <w:t>SUMMARY</w:t>
            </w:r>
          </w:p>
          <w:tbl>
            <w:tblPr>
              <w:tblW w:w="10667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0667"/>
            </w:tblGrid>
            <w:tr w:rsidR="00C868DC" w14:paraId="2C4FA1CF" w14:textId="77777777" w:rsidTr="00C868DC">
              <w:trPr>
                <w:trHeight w:val="64"/>
              </w:trPr>
              <w:tc>
                <w:tcPr>
                  <w:tcW w:w="10667" w:type="dxa"/>
                  <w:tcBorders>
                    <w:top w:val="nil"/>
                    <w:left w:val="nil"/>
                    <w:bottom w:val="single" w:sz="24" w:space="0" w:color="53BB89" w:themeColor="accent5"/>
                    <w:right w:val="nil"/>
                  </w:tcBorders>
                </w:tcPr>
                <w:p w14:paraId="728013BA" w14:textId="77777777" w:rsidR="001F6302" w:rsidRPr="001F6302" w:rsidRDefault="001F6302" w:rsidP="001F6302">
                  <w:pPr>
                    <w:pStyle w:val="BodyText"/>
                    <w:spacing w:before="97" w:line="235" w:lineRule="auto"/>
                    <w:ind w:left="159" w:right="104"/>
                    <w:jc w:val="both"/>
                    <w:rPr>
                      <w:sz w:val="22"/>
                      <w:szCs w:val="22"/>
                    </w:rPr>
                  </w:pPr>
                  <w:r w:rsidRPr="001F6302">
                    <w:rPr>
                      <w:sz w:val="22"/>
                      <w:szCs w:val="22"/>
                    </w:rPr>
                    <w:t>I am passionate about my career and strive to continually develop my skills and abilities to best serve my employers. I deeply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understand current industry trends and am constantly looking to stay ahead of the curve. My experience has taught me how to be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creative in solving problems and finding solutions to difficult challenges. I have a proven track record of successfully completing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projects while</w:t>
                  </w:r>
                  <w:r w:rsidRPr="001F6302">
                    <w:rPr>
                      <w:spacing w:val="-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working</w:t>
                  </w:r>
                  <w:r w:rsidRPr="001F6302">
                    <w:rPr>
                      <w:spacing w:val="2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collaboratively</w:t>
                  </w:r>
                  <w:r w:rsidRPr="001F6302">
                    <w:rPr>
                      <w:spacing w:val="-8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in</w:t>
                  </w:r>
                  <w:r w:rsidRPr="001F6302">
                    <w:rPr>
                      <w:spacing w:val="2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a</w:t>
                  </w:r>
                  <w:r w:rsidRPr="001F6302">
                    <w:rPr>
                      <w:spacing w:val="-2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team</w:t>
                  </w:r>
                  <w:r w:rsidRPr="001F6302"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environment. To</w:t>
                  </w:r>
                  <w:r w:rsidRPr="001F6302">
                    <w:rPr>
                      <w:spacing w:val="-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be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associated</w:t>
                  </w:r>
                  <w:r w:rsidRPr="001F6302"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with</w:t>
                  </w:r>
                  <w:r w:rsidRPr="001F6302"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an</w:t>
                  </w:r>
                  <w:r w:rsidRPr="001F6302">
                    <w:rPr>
                      <w:spacing w:val="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F6302">
                    <w:rPr>
                      <w:sz w:val="22"/>
                      <w:szCs w:val="22"/>
                    </w:rPr>
                    <w:t>organisation</w:t>
                  </w:r>
                  <w:proofErr w:type="spellEnd"/>
                  <w:r w:rsidRPr="001F6302">
                    <w:rPr>
                      <w:spacing w:val="3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that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provides</w:t>
                  </w:r>
                  <w:r w:rsidRPr="001F6302">
                    <w:rPr>
                      <w:spacing w:val="2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career</w:t>
                  </w:r>
                  <w:r w:rsidRPr="001F6302"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development</w:t>
                  </w:r>
                  <w:r w:rsidRPr="001F6302">
                    <w:rPr>
                      <w:spacing w:val="5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opportunities</w:t>
                  </w:r>
                  <w:r w:rsidRPr="001F6302">
                    <w:rPr>
                      <w:spacing w:val="3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so</w:t>
                  </w:r>
                  <w:r w:rsidRPr="001F6302">
                    <w:rPr>
                      <w:spacing w:val="-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that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I can</w:t>
                  </w:r>
                  <w:r w:rsidRPr="001F6302"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contribute</w:t>
                  </w:r>
                  <w:r w:rsidRPr="001F6302"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to its</w:t>
                  </w:r>
                  <w:r w:rsidRPr="001F6302">
                    <w:rPr>
                      <w:spacing w:val="-2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progress</w:t>
                  </w:r>
                  <w:r w:rsidRPr="001F6302">
                    <w:rPr>
                      <w:spacing w:val="2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through</w:t>
                  </w:r>
                  <w:r w:rsidRPr="001F6302">
                    <w:rPr>
                      <w:spacing w:val="-47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the</w:t>
                  </w:r>
                  <w:r w:rsidRPr="001F6302">
                    <w:rPr>
                      <w:spacing w:val="-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best</w:t>
                  </w:r>
                  <w:r w:rsidRPr="001F6302"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of</w:t>
                  </w:r>
                  <w:r w:rsidRPr="001F6302">
                    <w:rPr>
                      <w:spacing w:val="-3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my</w:t>
                  </w:r>
                  <w:r w:rsidRPr="001F6302">
                    <w:rPr>
                      <w:spacing w:val="-8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knowledge</w:t>
                  </w:r>
                  <w:r w:rsidRPr="001F6302">
                    <w:rPr>
                      <w:spacing w:val="-1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and</w:t>
                  </w:r>
                  <w:r w:rsidRPr="001F6302">
                    <w:rPr>
                      <w:spacing w:val="-3"/>
                      <w:sz w:val="22"/>
                      <w:szCs w:val="22"/>
                    </w:rPr>
                    <w:t xml:space="preserve"> </w:t>
                  </w:r>
                  <w:r w:rsidRPr="001F6302">
                    <w:rPr>
                      <w:sz w:val="22"/>
                      <w:szCs w:val="22"/>
                    </w:rPr>
                    <w:t>skills.</w:t>
                  </w:r>
                </w:p>
                <w:p w14:paraId="46C5C627" w14:textId="77777777" w:rsidR="00C868DC" w:rsidRDefault="00C868DC" w:rsidP="00C868DC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8"/>
                      <w:szCs w:val="32"/>
                    </w:rPr>
                  </w:pPr>
                </w:p>
              </w:tc>
            </w:tr>
            <w:tr w:rsidR="00C868DC" w14:paraId="36E88287" w14:textId="77777777" w:rsidTr="00C868DC">
              <w:trPr>
                <w:trHeight w:val="316"/>
              </w:trPr>
              <w:tc>
                <w:tcPr>
                  <w:tcW w:w="10667" w:type="dxa"/>
                  <w:tcBorders>
                    <w:top w:val="single" w:sz="24" w:space="0" w:color="53BB89" w:themeColor="accent5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10667" w:type="dxa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5175"/>
                    <w:gridCol w:w="5492"/>
                  </w:tblGrid>
                  <w:tr w:rsidR="00C868DC" w14:paraId="2B9295D2" w14:textId="77777777">
                    <w:trPr>
                      <w:trHeight w:val="612"/>
                    </w:trPr>
                    <w:tc>
                      <w:tcPr>
                        <w:tcW w:w="10667" w:type="dxa"/>
                        <w:gridSpan w:val="2"/>
                        <w:hideMark/>
                      </w:tcPr>
                      <w:p w14:paraId="05FF3B4C" w14:textId="77777777" w:rsidR="00C868DC" w:rsidRDefault="00000000" w:rsidP="00C868DC">
                        <w:pPr>
                          <w:pStyle w:val="Heading1"/>
                          <w:spacing w:before="240"/>
                          <w:jc w:val="both"/>
                          <w:rPr>
                            <w:rFonts w:ascii="Times New Roman" w:hAnsi="Times New Roman" w:cs="Times New Roman"/>
                            <w:color w:val="auto"/>
                          </w:rPr>
                        </w:pPr>
                        <w:sdt>
                          <w:sdtPr>
                            <w:rPr>
                              <w:rFonts w:ascii="Times New Roman" w:hAnsi="Times New Roman" w:cs="Times New Roman"/>
                              <w:color w:val="auto"/>
                            </w:rPr>
                            <w:id w:val="1921290404"/>
                            <w:placeholder>
                              <w:docPart w:val="F84BF95205A44E3B99B448432B5F5F9E"/>
                            </w:placeholder>
                            <w:temporary/>
                            <w:showingPlcHdr/>
                          </w:sdtPr>
                          <w:sdtContent>
                            <w:r w:rsidR="00C868DC">
                              <w:rPr>
                                <w:rFonts w:ascii="Times New Roman" w:hAnsi="Times New Roman" w:cs="Times New Roman"/>
                                <w:color w:val="auto"/>
                                <w:sz w:val="34"/>
                                <w:szCs w:val="34"/>
                              </w:rPr>
                              <w:t>Skills</w:t>
                            </w:r>
                          </w:sdtContent>
                        </w:sdt>
                      </w:p>
                    </w:tc>
                  </w:tr>
                  <w:tr w:rsidR="00C868DC" w14:paraId="064D0326" w14:textId="77777777">
                    <w:trPr>
                      <w:trHeight w:val="1506"/>
                    </w:trPr>
                    <w:tc>
                      <w:tcPr>
                        <w:tcW w:w="5175" w:type="dxa"/>
                        <w:hideMark/>
                      </w:tcPr>
                      <w:p w14:paraId="318A7082" w14:textId="6AA1B660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Business Intelligence tools (Power BI, Tableau)</w:t>
                        </w:r>
                      </w:p>
                      <w:p w14:paraId="270AEF30" w14:textId="44E046C2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Cloud platforms (Azure, AWS)</w:t>
                        </w:r>
                      </w:p>
                      <w:p w14:paraId="6986D49C" w14:textId="79A4E79F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 xml:space="preserve">Python, </w:t>
                        </w:r>
                        <w:r w:rsidR="00626A85"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RStudio, Power Query tool</w:t>
                        </w:r>
                      </w:p>
                      <w:p w14:paraId="5972AE3B" w14:textId="77777777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Problem-solving, Decision-making</w:t>
                        </w:r>
                      </w:p>
                      <w:p w14:paraId="4A22FEDF" w14:textId="4767B67E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Documentation, Reporting</w:t>
                        </w:r>
                        <w:r w:rsidR="003706D3"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, data-driven</w:t>
                        </w:r>
                      </w:p>
                      <w:p w14:paraId="55EC968C" w14:textId="2986783B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SQL Database</w:t>
                        </w:r>
                      </w:p>
                      <w:p w14:paraId="5D312F28" w14:textId="36586F7D" w:rsidR="00626A85" w:rsidRDefault="00626A85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Project management, Time management</w:t>
                        </w:r>
                      </w:p>
                      <w:p w14:paraId="74974C25" w14:textId="69C88B48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ind w:left="360"/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</w:p>
                    </w:tc>
                    <w:tc>
                      <w:tcPr>
                        <w:tcW w:w="5491" w:type="dxa"/>
                        <w:hideMark/>
                      </w:tcPr>
                      <w:p w14:paraId="6B5121B9" w14:textId="1A0C50FB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20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Business Analysis, Data analysis</w:t>
                        </w:r>
                      </w:p>
                      <w:p w14:paraId="2287A0D5" w14:textId="6AB75EE4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20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Detail-Oriented, Teamwork</w:t>
                        </w:r>
                      </w:p>
                      <w:p w14:paraId="4831D123" w14:textId="77777777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20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Proficient in MS Excel, MS Word, MS PowerPoint</w:t>
                        </w:r>
                      </w:p>
                      <w:p w14:paraId="7EE761C5" w14:textId="37393A16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Collaboration and communication.</w:t>
                        </w:r>
                      </w:p>
                      <w:p w14:paraId="0AD42E1B" w14:textId="561992EE" w:rsidR="00C868DC" w:rsidRDefault="00C868DC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Storyteller, Google Analytics.</w:t>
                        </w:r>
                      </w:p>
                      <w:p w14:paraId="29B9F7D1" w14:textId="7908AB3A" w:rsidR="00444A0F" w:rsidRDefault="00444A0F" w:rsidP="00C868DC">
                        <w:pPr>
                          <w:pStyle w:val="ListBullet"/>
                          <w:numPr>
                            <w:ilvl w:val="0"/>
                            <w:numId w:val="19"/>
                          </w:numPr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Ability to handle pressure.</w:t>
                        </w:r>
                      </w:p>
                      <w:p w14:paraId="4665E50F" w14:textId="0540B425" w:rsidR="00C868DC" w:rsidRDefault="00805A83" w:rsidP="00C868DC">
                        <w:pPr>
                          <w:pStyle w:val="ListBullet"/>
                          <w:numPr>
                            <w:ilvl w:val="0"/>
                            <w:numId w:val="20"/>
                          </w:numPr>
                          <w:spacing w:after="240"/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>ETL</w:t>
                        </w:r>
                        <w:r>
                          <w:rPr>
                            <w:rFonts w:ascii="Times New Roman" w:hAnsi="Times New Roman" w:cs="Times New Roman"/>
                            <w:color w:val="auto"/>
                          </w:rPr>
                          <w:t xml:space="preserve"> (</w:t>
                        </w:r>
                        <w:r w:rsidRPr="00805A83">
                          <w:rPr>
                            <w:rFonts w:ascii="Times New Roman" w:hAnsi="Times New Roman" w:cs="Times New Roman"/>
                            <w:color w:val="auto"/>
                            <w:sz w:val="22"/>
                          </w:rPr>
                          <w:t>Extract, Transform, Load</w:t>
                        </w:r>
                        <w:r>
                          <w:rPr>
                            <w:rFonts w:ascii="Times New Roman" w:hAnsi="Times New Roman" w:cs="Times New Roman"/>
                            <w:color w:val="auto"/>
                          </w:rPr>
                          <w:t>)</w:t>
                        </w:r>
                        <w:r w:rsidR="00C868DC"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  <w:t xml:space="preserve"> process, DAX, VBA.</w:t>
                        </w:r>
                      </w:p>
                      <w:p w14:paraId="3A3109AD" w14:textId="318FF537" w:rsidR="00C868DC" w:rsidRPr="00C868DC" w:rsidRDefault="00C868DC" w:rsidP="00C868DC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spacing w:after="240"/>
                          <w:jc w:val="both"/>
                          <w:rPr>
                            <w:rFonts w:ascii="Times New Roman" w:hAnsi="Times New Roman" w:cs="Times New Roman"/>
                            <w:color w:val="auto"/>
                            <w:sz w:val="22"/>
                            <w:szCs w:val="24"/>
                          </w:rPr>
                        </w:pPr>
                      </w:p>
                    </w:tc>
                  </w:tr>
                </w:tbl>
                <w:p w14:paraId="537E7F5A" w14:textId="77777777" w:rsidR="00C868DC" w:rsidRDefault="00C868DC" w:rsidP="00C868DC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</w:tbl>
          <w:p w14:paraId="34F22C99" w14:textId="1EFA2015" w:rsidR="00C868DC" w:rsidRPr="003C7EB0" w:rsidRDefault="00C868DC" w:rsidP="00B218A8">
            <w:pPr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4"/>
              </w:rPr>
            </w:pPr>
          </w:p>
        </w:tc>
      </w:tr>
    </w:tbl>
    <w:p w14:paraId="380DCD1D" w14:textId="77777777" w:rsidR="007B0A30" w:rsidRPr="00283DC9" w:rsidRDefault="007B0A30" w:rsidP="00B218A8">
      <w:pPr>
        <w:spacing w:before="240"/>
        <w:ind w:left="-426" w:right="-206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83DC9">
        <w:rPr>
          <w:rFonts w:ascii="Times New Roman" w:hAnsi="Times New Roman" w:cs="Times New Roman"/>
          <w:b/>
          <w:bCs/>
          <w:color w:val="auto"/>
          <w:sz w:val="32"/>
          <w:szCs w:val="32"/>
        </w:rPr>
        <w:t>WORK EXPERIENCE</w:t>
      </w:r>
    </w:p>
    <w:p w14:paraId="0482AE86" w14:textId="77777777" w:rsidR="007B0A30" w:rsidRPr="005766A8" w:rsidRDefault="007B0A30" w:rsidP="00B218A8">
      <w:pPr>
        <w:ind w:left="-426" w:right="-206"/>
        <w:jc w:val="both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</w:p>
    <w:p w14:paraId="246E0E1E" w14:textId="460C04E1" w:rsidR="007B0A30" w:rsidRPr="00283DC9" w:rsidRDefault="007B0A30" w:rsidP="007219B7">
      <w:pPr>
        <w:ind w:left="-426" w:right="-142"/>
        <w:jc w:val="both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>Data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Analys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t 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>|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proofErr w:type="spellStart"/>
      <w:r w:rsidR="00F97890">
        <w:rPr>
          <w:rFonts w:ascii="Times New Roman" w:hAnsi="Times New Roman" w:cs="Times New Roman"/>
          <w:b/>
          <w:bCs/>
          <w:color w:val="auto"/>
          <w:sz w:val="28"/>
          <w:szCs w:val="32"/>
        </w:rPr>
        <w:t>Cillyfox</w:t>
      </w:r>
      <w:proofErr w:type="spellEnd"/>
      <w:r w:rsidR="00F97890"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 w:rsidR="00F97890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                                                                             </w:t>
      </w:r>
      <w:r w:rsidR="00117450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    </w:t>
      </w:r>
      <w:r w:rsidR="00F97890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</w:t>
      </w:r>
      <w:r w:rsidR="00E3703F">
        <w:rPr>
          <w:rFonts w:ascii="Times New Roman" w:hAnsi="Times New Roman" w:cs="Times New Roman"/>
          <w:b/>
          <w:bCs/>
          <w:color w:val="auto"/>
        </w:rPr>
        <w:t>June</w:t>
      </w:r>
      <w:r w:rsidRPr="00283DC9">
        <w:rPr>
          <w:rFonts w:ascii="Times New Roman" w:hAnsi="Times New Roman" w:cs="Times New Roman"/>
          <w:b/>
          <w:bCs/>
          <w:color w:val="auto"/>
        </w:rPr>
        <w:t xml:space="preserve"> 202</w:t>
      </w:r>
      <w:r w:rsidR="00E3703F">
        <w:rPr>
          <w:rFonts w:ascii="Times New Roman" w:hAnsi="Times New Roman" w:cs="Times New Roman"/>
          <w:b/>
          <w:bCs/>
          <w:color w:val="auto"/>
        </w:rPr>
        <w:t>2</w:t>
      </w:r>
      <w:r w:rsidRPr="00283DC9">
        <w:rPr>
          <w:rFonts w:ascii="Times New Roman" w:hAnsi="Times New Roman" w:cs="Times New Roman"/>
          <w:b/>
          <w:bCs/>
          <w:color w:val="auto"/>
        </w:rPr>
        <w:t>– June 202</w:t>
      </w:r>
      <w:r w:rsidR="00666821">
        <w:rPr>
          <w:rFonts w:ascii="Times New Roman" w:hAnsi="Times New Roman" w:cs="Times New Roman"/>
          <w:b/>
          <w:bCs/>
          <w:color w:val="auto"/>
        </w:rPr>
        <w:t>3</w:t>
      </w:r>
    </w:p>
    <w:p w14:paraId="5A8BCC77" w14:textId="77777777" w:rsidR="00C868DC" w:rsidRDefault="007B0A30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</w:rPr>
      </w:pPr>
      <w:r w:rsidRPr="00431F18">
        <w:rPr>
          <w:rFonts w:ascii="Times New Roman" w:hAnsi="Times New Roman" w:cs="Times New Roman"/>
          <w:color w:val="auto"/>
          <w:sz w:val="22"/>
        </w:rPr>
        <w:t xml:space="preserve">Conducted comprehensive due diligence &amp; review for existing clients, assessing their creditworthiness by </w:t>
      </w:r>
    </w:p>
    <w:p w14:paraId="2D205AA8" w14:textId="3869CC39" w:rsidR="007B0A30" w:rsidRDefault="007B0A30" w:rsidP="007219B7">
      <w:pPr>
        <w:pStyle w:val="ListBullet"/>
        <w:numPr>
          <w:ilvl w:val="0"/>
          <w:numId w:val="0"/>
        </w:numPr>
        <w:spacing w:before="0"/>
        <w:ind w:right="-142"/>
        <w:jc w:val="both"/>
        <w:rPr>
          <w:rFonts w:ascii="Times New Roman" w:hAnsi="Times New Roman" w:cs="Times New Roman"/>
          <w:color w:val="auto"/>
          <w:sz w:val="22"/>
        </w:rPr>
      </w:pPr>
      <w:proofErr w:type="spellStart"/>
      <w:r w:rsidRPr="00431F18">
        <w:rPr>
          <w:rFonts w:ascii="Times New Roman" w:hAnsi="Times New Roman" w:cs="Times New Roman"/>
          <w:color w:val="auto"/>
          <w:sz w:val="22"/>
        </w:rPr>
        <w:t>analy</w:t>
      </w:r>
      <w:r w:rsidR="008F0E44">
        <w:rPr>
          <w:rFonts w:ascii="Times New Roman" w:hAnsi="Times New Roman" w:cs="Times New Roman"/>
          <w:color w:val="auto"/>
          <w:sz w:val="22"/>
        </w:rPr>
        <w:t>s</w:t>
      </w:r>
      <w:r w:rsidRPr="00431F18">
        <w:rPr>
          <w:rFonts w:ascii="Times New Roman" w:hAnsi="Times New Roman" w:cs="Times New Roman"/>
          <w:color w:val="auto"/>
          <w:sz w:val="22"/>
        </w:rPr>
        <w:t>ing</w:t>
      </w:r>
      <w:proofErr w:type="spellEnd"/>
      <w:r w:rsidRPr="00431F18">
        <w:rPr>
          <w:rFonts w:ascii="Times New Roman" w:hAnsi="Times New Roman" w:cs="Times New Roman"/>
          <w:color w:val="auto"/>
          <w:sz w:val="22"/>
        </w:rPr>
        <w:t xml:space="preserve"> financial statements, credit reports, and industry trends.</w:t>
      </w:r>
    </w:p>
    <w:p w14:paraId="0AA1FC63" w14:textId="77777777" w:rsidR="00121F46" w:rsidRDefault="007B0A30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</w:rPr>
      </w:pPr>
      <w:r w:rsidRPr="00BC6854">
        <w:rPr>
          <w:rFonts w:ascii="Times New Roman" w:hAnsi="Times New Roman" w:cs="Times New Roman"/>
          <w:color w:val="auto"/>
          <w:sz w:val="22"/>
        </w:rPr>
        <w:t>Extracted the</w:t>
      </w:r>
      <w:r w:rsidR="003E753B">
        <w:rPr>
          <w:rFonts w:ascii="Times New Roman" w:hAnsi="Times New Roman" w:cs="Times New Roman"/>
          <w:color w:val="auto"/>
          <w:sz w:val="22"/>
        </w:rPr>
        <w:t xml:space="preserve"> textile industry,</w:t>
      </w:r>
      <w:r w:rsidRPr="00BC6854">
        <w:rPr>
          <w:rFonts w:ascii="Times New Roman" w:hAnsi="Times New Roman" w:cs="Times New Roman"/>
          <w:color w:val="auto"/>
          <w:sz w:val="22"/>
        </w:rPr>
        <w:t xml:space="preserve"> finance, and pricing data, and used Power Query to clean the data.</w:t>
      </w:r>
    </w:p>
    <w:p w14:paraId="35C89697" w14:textId="4317FF17" w:rsidR="009D1ECB" w:rsidRPr="00436BBA" w:rsidRDefault="008F0E44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</w:rPr>
      </w:pPr>
      <w:r w:rsidRPr="00121F46">
        <w:rPr>
          <w:rStyle w:val="BodyTextChar"/>
          <w:rFonts w:eastAsiaTheme="minorHAnsi"/>
          <w:color w:val="auto"/>
          <w:sz w:val="22"/>
          <w:szCs w:val="22"/>
        </w:rPr>
        <w:t>Utilized statistical analysis to reduce defects in textile products by 15%, leading to a 20% increase in production efficiency and a 12% reduction in manufacturing waste, resulting in improved product quality, cost savings, and enhanced customer satisfaction</w:t>
      </w:r>
      <w:r w:rsidRPr="00121F46">
        <w:rPr>
          <w:rFonts w:ascii="Segoe UI" w:hAnsi="Segoe UI" w:cs="Segoe UI"/>
          <w:color w:val="374151"/>
          <w:shd w:val="clear" w:color="auto" w:fill="F7F7F8"/>
        </w:rPr>
        <w:t>.</w:t>
      </w:r>
    </w:p>
    <w:p w14:paraId="374E0E5C" w14:textId="77777777" w:rsidR="00436BBA" w:rsidRPr="00121F46" w:rsidRDefault="00436BBA" w:rsidP="00436BBA">
      <w:pPr>
        <w:pStyle w:val="ListBullet"/>
        <w:numPr>
          <w:ilvl w:val="0"/>
          <w:numId w:val="0"/>
        </w:numPr>
        <w:spacing w:before="0"/>
        <w:ind w:right="-142"/>
        <w:jc w:val="both"/>
        <w:rPr>
          <w:rFonts w:ascii="Times New Roman" w:hAnsi="Times New Roman" w:cs="Times New Roman"/>
          <w:color w:val="auto"/>
          <w:sz w:val="22"/>
        </w:rPr>
      </w:pPr>
    </w:p>
    <w:p w14:paraId="15EC1AA0" w14:textId="56AFC266" w:rsidR="00ED09DB" w:rsidRPr="00FA039E" w:rsidRDefault="00ED09DB" w:rsidP="007219B7">
      <w:pPr>
        <w:ind w:right="-142" w:hanging="426"/>
        <w:jc w:val="both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r w:rsidRPr="007B611E">
        <w:rPr>
          <w:rFonts w:ascii="Times New Roman" w:hAnsi="Times New Roman" w:cs="Times New Roman"/>
          <w:b/>
          <w:bCs/>
          <w:color w:val="auto"/>
          <w:sz w:val="28"/>
          <w:szCs w:val="32"/>
        </w:rPr>
        <w:t>Business Intelligence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Analys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t 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>|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 w:rsidR="00F97890">
        <w:rPr>
          <w:rFonts w:ascii="Times New Roman" w:hAnsi="Times New Roman" w:cs="Times New Roman"/>
          <w:b/>
          <w:bCs/>
          <w:color w:val="auto"/>
          <w:sz w:val="28"/>
          <w:szCs w:val="32"/>
        </w:rPr>
        <w:t>Max Computers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 w:rsidR="00117450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</w:t>
      </w:r>
      <w:r w:rsidR="00F97890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                     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                  </w:t>
      </w:r>
      <w:r w:rsidR="007219B7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 w:rsidR="00953A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 w:rsidRPr="00283DC9">
        <w:rPr>
          <w:rFonts w:ascii="Times New Roman" w:hAnsi="Times New Roman" w:cs="Times New Roman"/>
          <w:b/>
          <w:bCs/>
          <w:color w:val="auto"/>
        </w:rPr>
        <w:t>Jun 2020– Jul 2021</w:t>
      </w:r>
    </w:p>
    <w:p w14:paraId="331E0C7A" w14:textId="77777777" w:rsidR="004864B1" w:rsidRDefault="00ED09DB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F5794E">
        <w:rPr>
          <w:rFonts w:ascii="Times New Roman" w:hAnsi="Times New Roman" w:cs="Times New Roman"/>
          <w:color w:val="auto"/>
          <w:sz w:val="22"/>
          <w:szCs w:val="24"/>
        </w:rPr>
        <w:t xml:space="preserve">Extracted Banking </w:t>
      </w:r>
      <w:r w:rsidR="004864B1">
        <w:rPr>
          <w:rFonts w:ascii="Times New Roman" w:hAnsi="Times New Roman" w:cs="Times New Roman"/>
          <w:color w:val="auto"/>
          <w:sz w:val="22"/>
          <w:szCs w:val="24"/>
        </w:rPr>
        <w:t xml:space="preserve">and Healthcare </w:t>
      </w:r>
      <w:r w:rsidRPr="00F5794E">
        <w:rPr>
          <w:rFonts w:ascii="Times New Roman" w:hAnsi="Times New Roman" w:cs="Times New Roman"/>
          <w:color w:val="auto"/>
          <w:sz w:val="22"/>
          <w:szCs w:val="24"/>
        </w:rPr>
        <w:t>data from primary and secondary sources, removed errors using the ETL process and Power Query tool and generated documentation to meet user requirements.</w:t>
      </w:r>
    </w:p>
    <w:p w14:paraId="2BEBFF00" w14:textId="0B3257F4" w:rsidR="004864B1" w:rsidRPr="004864B1" w:rsidRDefault="004864B1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>
        <w:rPr>
          <w:rFonts w:ascii="Times New Roman" w:hAnsi="Times New Roman" w:cs="Times New Roman"/>
          <w:color w:val="auto"/>
          <w:sz w:val="22"/>
        </w:rPr>
        <w:t>L</w:t>
      </w:r>
      <w:r w:rsidRPr="004864B1">
        <w:rPr>
          <w:rFonts w:ascii="Times New Roman" w:hAnsi="Times New Roman" w:cs="Times New Roman"/>
          <w:color w:val="auto"/>
          <w:sz w:val="22"/>
        </w:rPr>
        <w:t>eading to a 25% increase in patient outcome accuracy and a 15% reduction in hospital readmission rates, improving overall patient care and reducing costs</w:t>
      </w:r>
      <w:r w:rsidRPr="004864B1">
        <w:t>.</w:t>
      </w:r>
    </w:p>
    <w:p w14:paraId="175C754F" w14:textId="2DFDEAD2" w:rsidR="00A627C8" w:rsidRDefault="00ED09DB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>
        <w:rPr>
          <w:rFonts w:ascii="Times New Roman" w:hAnsi="Times New Roman" w:cs="Times New Roman"/>
          <w:color w:val="auto"/>
          <w:sz w:val="22"/>
          <w:szCs w:val="24"/>
        </w:rPr>
        <w:t>R</w:t>
      </w:r>
      <w:r w:rsidRPr="00F5794E">
        <w:rPr>
          <w:rFonts w:ascii="Times New Roman" w:hAnsi="Times New Roman" w:cs="Times New Roman"/>
          <w:color w:val="auto"/>
          <w:sz w:val="22"/>
          <w:szCs w:val="24"/>
        </w:rPr>
        <w:t>esponsible for data gathering, data mapping, data modeling, data validation, data lineage, data visualization, data warehousing, data analysis, data ingestion, data quality, and data solutions and worked in a fast-paced working environment.</w:t>
      </w:r>
    </w:p>
    <w:p w14:paraId="34D85A49" w14:textId="77777777" w:rsidR="00C868DC" w:rsidRPr="00C868DC" w:rsidRDefault="00C868DC" w:rsidP="007219B7">
      <w:pPr>
        <w:pStyle w:val="ListBullet"/>
        <w:numPr>
          <w:ilvl w:val="0"/>
          <w:numId w:val="0"/>
        </w:numPr>
        <w:spacing w:before="0"/>
        <w:ind w:right="-142"/>
        <w:jc w:val="both"/>
        <w:rPr>
          <w:rFonts w:ascii="Times New Roman" w:hAnsi="Times New Roman" w:cs="Times New Roman"/>
          <w:color w:val="auto"/>
          <w:sz w:val="22"/>
          <w:szCs w:val="24"/>
        </w:rPr>
      </w:pPr>
    </w:p>
    <w:p w14:paraId="5F6342E0" w14:textId="052385E0" w:rsidR="00064A64" w:rsidRPr="007C6BCB" w:rsidRDefault="0066674E" w:rsidP="007219B7">
      <w:pPr>
        <w:ind w:left="-426" w:right="-142"/>
        <w:jc w:val="both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>Data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Reporting 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>Analys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t 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>|</w:t>
      </w: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Magnet Technologies</w:t>
      </w:r>
      <w:r w:rsidRPr="005766A8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</w:t>
      </w:r>
      <w:r w:rsidR="00117450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                                             </w:t>
      </w:r>
      <w:r w:rsidRPr="00283DC9">
        <w:rPr>
          <w:rFonts w:ascii="Times New Roman" w:hAnsi="Times New Roman" w:cs="Times New Roman"/>
          <w:b/>
          <w:bCs/>
          <w:color w:val="auto"/>
        </w:rPr>
        <w:t>Mar 2019– Mar 2020</w:t>
      </w:r>
      <w:r w:rsidRPr="00283DC9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             </w:t>
      </w:r>
    </w:p>
    <w:p w14:paraId="7830CC13" w14:textId="77777777" w:rsidR="00C860E9" w:rsidRDefault="0066674E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9E3B9B">
        <w:rPr>
          <w:rFonts w:ascii="Times New Roman" w:hAnsi="Times New Roman" w:cs="Times New Roman"/>
          <w:color w:val="auto"/>
          <w:sz w:val="22"/>
          <w:szCs w:val="24"/>
        </w:rPr>
        <w:t>Performed data analysis to identify trends, patterns, and insights that drove business decisions. Created and maintained data models, and ensured data accuracy, consistency, and integrity.</w:t>
      </w:r>
    </w:p>
    <w:p w14:paraId="0EF68AFC" w14:textId="77777777" w:rsidR="00C860E9" w:rsidRDefault="0066674E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C860E9">
        <w:rPr>
          <w:rFonts w:ascii="Times New Roman" w:hAnsi="Times New Roman" w:cs="Times New Roman"/>
          <w:color w:val="auto"/>
          <w:sz w:val="22"/>
          <w:szCs w:val="24"/>
        </w:rPr>
        <w:t>Collaborated with stakeholders to define key performance indicators and metrics to be tracked and reported on a regular basis.</w:t>
      </w:r>
      <w:r w:rsidR="001C5ED1" w:rsidRPr="00C860E9">
        <w:rPr>
          <w:rFonts w:ascii="Times New Roman" w:hAnsi="Times New Roman" w:cs="Times New Roman"/>
          <w:color w:val="auto"/>
          <w:sz w:val="22"/>
          <w:szCs w:val="24"/>
        </w:rPr>
        <w:t xml:space="preserve"> Presented data findings and insights to technical and non-technical stakeholders clearly and concisely</w:t>
      </w:r>
      <w:r w:rsidR="00C868DC" w:rsidRPr="00C860E9">
        <w:rPr>
          <w:rFonts w:ascii="Times New Roman" w:hAnsi="Times New Roman" w:cs="Times New Roman"/>
          <w:color w:val="auto"/>
          <w:sz w:val="22"/>
          <w:szCs w:val="24"/>
        </w:rPr>
        <w:t>.</w:t>
      </w:r>
    </w:p>
    <w:p w14:paraId="10573A85" w14:textId="6186E470" w:rsidR="00C868DC" w:rsidRPr="00C860E9" w:rsidRDefault="004864B1" w:rsidP="007219B7">
      <w:pPr>
        <w:pStyle w:val="ListBullet"/>
        <w:spacing w:before="0"/>
        <w:ind w:left="0" w:right="-142" w:hanging="426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C860E9">
        <w:rPr>
          <w:rFonts w:ascii="Times New Roman" w:hAnsi="Times New Roman" w:cs="Times New Roman"/>
          <w:color w:val="auto"/>
          <w:sz w:val="22"/>
        </w:rPr>
        <w:t>Implemented predictive analytics to optimize underwriting processes, resulting in a 20% reduction in claims fraud, enhanced risk assessment, and a 15% increase in underwriting efficiency, ultimately improving the company's profitability and customer satisfaction</w:t>
      </w:r>
      <w:r w:rsidRPr="00C860E9">
        <w:rPr>
          <w:rFonts w:ascii="Times New Roman" w:hAnsi="Times New Roman" w:cs="Times New Roman"/>
          <w:color w:val="auto"/>
          <w:sz w:val="22"/>
          <w:szCs w:val="24"/>
        </w:rPr>
        <w:t>.</w:t>
      </w:r>
    </w:p>
    <w:p w14:paraId="2223410D" w14:textId="6478C725" w:rsidR="00D0755A" w:rsidRDefault="00D0755A" w:rsidP="007219B7">
      <w:pPr>
        <w:ind w:right="-142"/>
        <w:jc w:val="both"/>
      </w:pPr>
    </w:p>
    <w:tbl>
      <w:tblPr>
        <w:tblW w:w="11119" w:type="dxa"/>
        <w:tblInd w:w="-56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119"/>
      </w:tblGrid>
      <w:tr w:rsidR="00A14AA0" w:rsidRPr="005766A8" w14:paraId="4C7C3B60" w14:textId="77777777" w:rsidTr="004B4433">
        <w:trPr>
          <w:trHeight w:val="82"/>
        </w:trPr>
        <w:tc>
          <w:tcPr>
            <w:tcW w:w="11119" w:type="dxa"/>
            <w:tcBorders>
              <w:top w:val="single" w:sz="24" w:space="0" w:color="53BB89" w:themeColor="accent5"/>
              <w:bottom w:val="single" w:sz="24" w:space="0" w:color="53BB89" w:themeColor="accent5"/>
            </w:tcBorders>
            <w:shd w:val="clear" w:color="auto" w:fill="auto"/>
          </w:tcPr>
          <w:p w14:paraId="48A4FF60" w14:textId="0981C1B0" w:rsidR="00934EBE" w:rsidRDefault="00666821" w:rsidP="00B218A8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lastRenderedPageBreak/>
              <w:t xml:space="preserve">ACHIEVEMENTS AND </w:t>
            </w:r>
            <w:r w:rsidR="00934EBE" w:rsidRPr="00934EBE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PROJECTS</w:t>
            </w:r>
          </w:p>
          <w:p w14:paraId="261F9522" w14:textId="16C544DE" w:rsidR="00934EBE" w:rsidRPr="00C868DC" w:rsidRDefault="00C868DC" w:rsidP="00C868DC">
            <w:pPr>
              <w:pStyle w:val="BodyText"/>
              <w:spacing w:before="89"/>
              <w:ind w:left="159"/>
              <w:rPr>
                <w:b/>
                <w:sz w:val="22"/>
                <w:szCs w:val="22"/>
              </w:rPr>
            </w:pPr>
            <w:r w:rsidRPr="00C868DC">
              <w:rPr>
                <w:b/>
                <w:spacing w:val="-3"/>
              </w:rPr>
              <w:t>Implementing</w:t>
            </w:r>
            <w:r w:rsidRPr="00C868DC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an</w:t>
            </w:r>
            <w:r w:rsidRPr="00C868DC">
              <w:rPr>
                <w:b/>
                <w:spacing w:val="-1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analytical</w:t>
            </w:r>
            <w:r w:rsidRPr="00C868DC">
              <w:rPr>
                <w:b/>
                <w:spacing w:val="-3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tool</w:t>
            </w:r>
            <w:r w:rsidRPr="00C868DC">
              <w:rPr>
                <w:b/>
                <w:spacing w:val="2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for</w:t>
            </w:r>
            <w:r w:rsidRPr="00C868DC">
              <w:rPr>
                <w:b/>
                <w:spacing w:val="4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managing</w:t>
            </w:r>
            <w:r w:rsidRPr="00C868DC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product</w:t>
            </w:r>
            <w:r w:rsidRPr="00C868DC">
              <w:rPr>
                <w:b/>
                <w:spacing w:val="1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pricing,</w:t>
            </w:r>
            <w:r w:rsidRPr="00C868DC">
              <w:rPr>
                <w:b/>
                <w:spacing w:val="-2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accessibility,</w:t>
            </w:r>
            <w:r w:rsidRPr="00C868DC">
              <w:rPr>
                <w:b/>
                <w:spacing w:val="2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and</w:t>
            </w:r>
            <w:r w:rsidRPr="00C868DC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inventory</w:t>
            </w:r>
            <w:r w:rsidRPr="00C868DC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C868DC">
              <w:rPr>
                <w:b/>
                <w:sz w:val="22"/>
                <w:szCs w:val="22"/>
              </w:rPr>
              <w:t>control.</w:t>
            </w:r>
          </w:p>
          <w:p w14:paraId="1AE60745" w14:textId="37B5C1BE" w:rsidR="00934EBE" w:rsidRPr="00934EBE" w:rsidRDefault="00934EBE" w:rsidP="004B4433">
            <w:pPr>
              <w:pStyle w:val="ListBullet"/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934EBE">
              <w:rPr>
                <w:rFonts w:ascii="Times New Roman" w:hAnsi="Times New Roman" w:cs="Times New Roman"/>
                <w:color w:val="auto"/>
                <w:sz w:val="22"/>
              </w:rPr>
              <w:t xml:space="preserve">Extracted the grocery store datasets from various websites after cleaning data using a power query tool and data analysis expression </w:t>
            </w:r>
            <w:r w:rsidR="005808E4" w:rsidRPr="00934EBE">
              <w:rPr>
                <w:rFonts w:ascii="Times New Roman" w:hAnsi="Times New Roman" w:cs="Times New Roman"/>
                <w:color w:val="auto"/>
                <w:sz w:val="22"/>
              </w:rPr>
              <w:t>and</w:t>
            </w:r>
            <w:r w:rsidRPr="00934EBE">
              <w:rPr>
                <w:rFonts w:ascii="Times New Roman" w:hAnsi="Times New Roman" w:cs="Times New Roman"/>
                <w:color w:val="auto"/>
                <w:sz w:val="22"/>
              </w:rPr>
              <w:t xml:space="preserve"> re-confirmed with the company regarding data accuracy.</w:t>
            </w:r>
          </w:p>
          <w:p w14:paraId="05B19938" w14:textId="77777777" w:rsidR="00934EBE" w:rsidRPr="00934EBE" w:rsidRDefault="00934EBE" w:rsidP="004B4433">
            <w:pPr>
              <w:pStyle w:val="ListBullet"/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934EBE">
              <w:rPr>
                <w:rFonts w:ascii="Times New Roman" w:hAnsi="Times New Roman" w:cs="Times New Roman"/>
                <w:color w:val="auto"/>
                <w:sz w:val="22"/>
              </w:rPr>
              <w:t>Applied business techniques like SWOT and PESTLE analysis of a grocery store to solve the issue of pricing, location, accessibility, and logistics.</w:t>
            </w:r>
          </w:p>
          <w:p w14:paraId="3C920670" w14:textId="77777777" w:rsidR="00D0755A" w:rsidRDefault="00934EBE" w:rsidP="004B4433">
            <w:pPr>
              <w:pStyle w:val="ListBullet"/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F56999">
              <w:rPr>
                <w:rFonts w:ascii="Times New Roman" w:hAnsi="Times New Roman" w:cs="Times New Roman"/>
                <w:color w:val="auto"/>
                <w:sz w:val="22"/>
              </w:rPr>
              <w:t>Provided proper solutions and recommendations to the people regarding which store is better to buy products from based on price, quality, and availability.</w:t>
            </w:r>
          </w:p>
          <w:p w14:paraId="2EFD7FA2" w14:textId="77777777" w:rsidR="00F56999" w:rsidRDefault="00F56999" w:rsidP="004B4433">
            <w:pPr>
              <w:pStyle w:val="ListBullet"/>
              <w:numPr>
                <w:ilvl w:val="0"/>
                <w:numId w:val="0"/>
              </w:numPr>
              <w:spacing w:before="0"/>
              <w:ind w:left="360" w:hanging="3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327DC21B" w14:textId="5C24F645" w:rsidR="00C868DC" w:rsidRPr="00C868DC" w:rsidRDefault="00C868DC" w:rsidP="00C868DC">
            <w:pPr>
              <w:spacing w:before="156"/>
              <w:ind w:left="111"/>
            </w:pPr>
            <w:r w:rsidRPr="00C868DC">
              <w:rPr>
                <w:b/>
                <w:bCs/>
                <w:color w:val="auto"/>
              </w:rPr>
              <w:t>A</w:t>
            </w:r>
            <w:r w:rsidRPr="00C868DC">
              <w:rPr>
                <w:b/>
                <w:bCs/>
                <w:color w:val="auto"/>
                <w:spacing w:val="-2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Sentiment</w:t>
            </w:r>
            <w:r w:rsidRPr="00C868DC">
              <w:rPr>
                <w:b/>
                <w:bCs/>
                <w:color w:val="auto"/>
                <w:spacing w:val="-3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Analysis</w:t>
            </w:r>
            <w:r w:rsidRPr="00C868DC">
              <w:rPr>
                <w:b/>
                <w:bCs/>
                <w:color w:val="auto"/>
                <w:spacing w:val="-1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Approach to</w:t>
            </w:r>
            <w:r w:rsidRPr="00C868DC">
              <w:rPr>
                <w:b/>
                <w:bCs/>
                <w:color w:val="auto"/>
                <w:spacing w:val="-5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Predict</w:t>
            </w:r>
            <w:r w:rsidRPr="00C868DC">
              <w:rPr>
                <w:b/>
                <w:bCs/>
                <w:color w:val="auto"/>
                <w:spacing w:val="-3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the</w:t>
            </w:r>
            <w:r w:rsidRPr="00C868DC">
              <w:rPr>
                <w:b/>
                <w:bCs/>
                <w:color w:val="auto"/>
                <w:spacing w:val="2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Stock</w:t>
            </w:r>
            <w:r w:rsidRPr="00C868DC">
              <w:rPr>
                <w:b/>
                <w:bCs/>
                <w:color w:val="auto"/>
                <w:spacing w:val="-1"/>
              </w:rPr>
              <w:t xml:space="preserve"> </w:t>
            </w:r>
            <w:r w:rsidRPr="00C868DC">
              <w:rPr>
                <w:b/>
                <w:bCs/>
                <w:color w:val="auto"/>
              </w:rPr>
              <w:t>Market</w:t>
            </w:r>
            <w:r w:rsidRPr="007C6008">
              <w:t>.</w:t>
            </w:r>
          </w:p>
          <w:p w14:paraId="5A8578F1" w14:textId="77777777" w:rsidR="00426E65" w:rsidRPr="00426E65" w:rsidRDefault="00426E65" w:rsidP="004B4433">
            <w:pPr>
              <w:pStyle w:val="ListBullet"/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6E65">
              <w:rPr>
                <w:rFonts w:ascii="Times New Roman" w:hAnsi="Times New Roman" w:cs="Times New Roman"/>
                <w:color w:val="auto"/>
                <w:sz w:val="22"/>
              </w:rPr>
              <w:t>Used Python programming to build a system that used a linear regression model to enable Machine Learning.</w:t>
            </w:r>
          </w:p>
          <w:p w14:paraId="4D7D9D40" w14:textId="77777777" w:rsidR="00426E65" w:rsidRPr="00426E65" w:rsidRDefault="00426E65" w:rsidP="004B4433">
            <w:pPr>
              <w:pStyle w:val="ListBullet"/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6E65">
              <w:rPr>
                <w:rFonts w:ascii="Times New Roman" w:hAnsi="Times New Roman" w:cs="Times New Roman"/>
                <w:color w:val="auto"/>
                <w:sz w:val="22"/>
              </w:rPr>
              <w:t>Created a Twitter account and assessed how Twitter was structured for integration into future software.</w:t>
            </w:r>
          </w:p>
          <w:p w14:paraId="4F7416F8" w14:textId="77777777" w:rsidR="005502FE" w:rsidRDefault="005502FE" w:rsidP="00C868DC">
            <w:pPr>
              <w:pStyle w:val="ListBullet"/>
              <w:numPr>
                <w:ilvl w:val="0"/>
                <w:numId w:val="0"/>
              </w:numPr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</w:p>
          <w:p w14:paraId="3FB98DA8" w14:textId="110895CD" w:rsidR="00C868DC" w:rsidRPr="005502FE" w:rsidRDefault="00C868DC" w:rsidP="00C868DC">
            <w:pPr>
              <w:pStyle w:val="ListBullet"/>
              <w:numPr>
                <w:ilvl w:val="0"/>
                <w:numId w:val="0"/>
              </w:numPr>
              <w:spacing w:before="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</w:p>
        </w:tc>
      </w:tr>
      <w:tr w:rsidR="00CB4963" w:rsidRPr="005766A8" w14:paraId="7EC382E6" w14:textId="77777777" w:rsidTr="004B4433">
        <w:trPr>
          <w:trHeight w:val="75"/>
        </w:trPr>
        <w:tc>
          <w:tcPr>
            <w:tcW w:w="11119" w:type="dxa"/>
            <w:tcBorders>
              <w:bottom w:val="single" w:sz="24" w:space="0" w:color="53BB89" w:themeColor="accent5"/>
            </w:tcBorders>
            <w:shd w:val="clear" w:color="auto" w:fill="auto"/>
          </w:tcPr>
          <w:p w14:paraId="1064EF68" w14:textId="77777777" w:rsidR="005502FE" w:rsidRPr="00642601" w:rsidRDefault="005502FE" w:rsidP="005502FE">
            <w:pPr>
              <w:pStyle w:val="Heading1"/>
              <w:spacing w:before="240"/>
              <w:jc w:val="both"/>
              <w:rPr>
                <w:rFonts w:ascii="Times New Roman" w:hAnsi="Times New Roman" w:cs="Times New Roman"/>
                <w:color w:val="auto"/>
                <w:sz w:val="34"/>
                <w:szCs w:val="34"/>
              </w:rPr>
            </w:pPr>
            <w:r w:rsidRPr="00642601">
              <w:rPr>
                <w:rFonts w:ascii="Times New Roman" w:hAnsi="Times New Roman" w:cs="Times New Roman"/>
                <w:color w:val="auto"/>
                <w:sz w:val="34"/>
                <w:szCs w:val="34"/>
              </w:rPr>
              <w:t>Education</w:t>
            </w:r>
          </w:p>
          <w:p w14:paraId="48FA0FB7" w14:textId="4497EE9C" w:rsidR="000062E9" w:rsidRPr="0036742F" w:rsidRDefault="00C868DC" w:rsidP="000062E9">
            <w:pPr>
              <w:rPr>
                <w:rFonts w:ascii="Times New Roman" w:hAnsi="Times New Roman" w:cs="Times New Roman"/>
                <w:color w:val="808080" w:themeColor="background1" w:themeShade="80"/>
                <w:sz w:val="22"/>
              </w:rPr>
            </w:pPr>
            <w:proofErr w:type="gramStart"/>
            <w:r w:rsidRPr="005D25C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Master’s</w:t>
            </w:r>
            <w:proofErr w:type="gramEnd"/>
            <w:r w:rsidRPr="005D25C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in management information system</w:t>
            </w:r>
            <w:r w:rsidR="00283DC9" w:rsidRPr="005D25C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and technology</w:t>
            </w:r>
            <w:r w:rsidR="0036742F" w:rsidRPr="005D25C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, Coventry University</w:t>
            </w:r>
            <w:r w:rsidR="00CE5CC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.</w:t>
            </w:r>
            <w:r w:rsidR="0036742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D022FE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</w:t>
            </w:r>
            <w:r w:rsidR="001E7261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   </w:t>
            </w:r>
            <w:r w:rsidR="007219B7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1E7261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0062E9" w:rsidRPr="00283DC9">
              <w:rPr>
                <w:rFonts w:ascii="Times New Roman" w:hAnsi="Times New Roman" w:cs="Times New Roman"/>
                <w:b/>
                <w:bCs/>
                <w:color w:val="auto"/>
                <w:szCs w:val="20"/>
              </w:rPr>
              <w:t>Sep 2021 — Mar 2023</w:t>
            </w:r>
          </w:p>
          <w:p w14:paraId="523DE48D" w14:textId="3D494879" w:rsidR="0036742F" w:rsidRPr="000062E9" w:rsidRDefault="005D25C1" w:rsidP="0036742F">
            <w:pPr>
              <w:rPr>
                <w:rFonts w:ascii="Times New Roman" w:hAnsi="Times New Roman" w:cs="Times New Roman"/>
                <w:color w:val="808080" w:themeColor="background1" w:themeShade="80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                                                                                              </w:t>
            </w:r>
          </w:p>
          <w:p w14:paraId="3F8194F9" w14:textId="431B6FB9" w:rsidR="00CB4963" w:rsidRDefault="007219B7" w:rsidP="0036742F">
            <w:pPr>
              <w:rPr>
                <w:rFonts w:ascii="Times New Roman" w:hAnsi="Times New Roman" w:cs="Times New Roman"/>
                <w:b/>
                <w:bCs/>
                <w:color w:val="auto"/>
                <w:szCs w:val="20"/>
              </w:rPr>
            </w:pPr>
            <w:proofErr w:type="gramStart"/>
            <w:r w:rsidRPr="00A8634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Bachelor’s</w:t>
            </w:r>
            <w:proofErr w:type="gramEnd"/>
            <w:r w:rsidRPr="00A8634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in information technology</w:t>
            </w:r>
            <w:r w:rsidR="0036742F" w:rsidRPr="00A8634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, Mumbai Universit</w:t>
            </w:r>
            <w:r w:rsidR="00A8634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y</w:t>
            </w:r>
            <w:r w:rsidR="00CE5CC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.</w:t>
            </w:r>
            <w:r w:rsidR="0036742F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</w:t>
            </w:r>
            <w:r w:rsidR="00A86349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          </w:t>
            </w:r>
            <w:r w:rsidR="000062E9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                      </w:t>
            </w:r>
            <w:r w:rsidR="00D022FE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</w:t>
            </w:r>
            <w:r w:rsidR="001E7261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 </w:t>
            </w:r>
            <w:r w:rsidR="001E7261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36742F" w:rsidRPr="00283DC9">
              <w:rPr>
                <w:rFonts w:ascii="Times New Roman" w:hAnsi="Times New Roman" w:cs="Times New Roman"/>
                <w:b/>
                <w:bCs/>
                <w:color w:val="auto"/>
                <w:szCs w:val="20"/>
              </w:rPr>
              <w:t>Jul 2016 — Nov 2020</w:t>
            </w:r>
          </w:p>
          <w:p w14:paraId="59B48E4A" w14:textId="23C28B44" w:rsidR="00C868DC" w:rsidRPr="0036742F" w:rsidRDefault="00C868DC" w:rsidP="0036742F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bookmarkEnd w:id="1"/>
    </w:tbl>
    <w:p w14:paraId="2A70EC3A" w14:textId="68A848B9" w:rsidR="00595471" w:rsidRPr="005766A8" w:rsidRDefault="00595471" w:rsidP="00B218A8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color w:val="auto"/>
        </w:rPr>
      </w:pPr>
    </w:p>
    <w:sectPr w:rsidR="00595471" w:rsidRPr="005766A8" w:rsidSect="00700665">
      <w:type w:val="continuous"/>
      <w:pgSz w:w="12240" w:h="15840"/>
      <w:pgMar w:top="567" w:right="758" w:bottom="70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59707" w14:textId="77777777" w:rsidR="00587A86" w:rsidRDefault="00587A86" w:rsidP="00E97F0F">
      <w:r>
        <w:separator/>
      </w:r>
    </w:p>
  </w:endnote>
  <w:endnote w:type="continuationSeparator" w:id="0">
    <w:p w14:paraId="26F4FFA4" w14:textId="77777777" w:rsidR="00587A86" w:rsidRDefault="00587A86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87300" w14:textId="77777777" w:rsidR="00587A86" w:rsidRDefault="00587A86" w:rsidP="00E97F0F">
      <w:r>
        <w:separator/>
      </w:r>
    </w:p>
  </w:footnote>
  <w:footnote w:type="continuationSeparator" w:id="0">
    <w:p w14:paraId="1D21D5DD" w14:textId="77777777" w:rsidR="00587A86" w:rsidRDefault="00587A86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alt="Home with solid fill" style="width:11.4pt;height:10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" o:bullet="t">
        <v:imagedata r:id="rId1" o:title="" croptop="-3106f" cropbottom="-2174f"/>
      </v:shape>
    </w:pict>
  </w:numPicBullet>
  <w:numPicBullet w:numPicBulletId="1">
    <w:pict>
      <v:shape id="_x0000_i1061" type="#_x0000_t75" alt="Receiver with solid fill" style="width:7.2pt;height:7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E0BE5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0A6BCE"/>
    <w:multiLevelType w:val="hybridMultilevel"/>
    <w:tmpl w:val="0DCA8374"/>
    <w:lvl w:ilvl="0" w:tplc="773EEC2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8C68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807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46E9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ACF2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12B5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64FB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A8C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1AD9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16601D"/>
    <w:multiLevelType w:val="hybridMultilevel"/>
    <w:tmpl w:val="154EC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1A78D13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1CCF7363"/>
    <w:multiLevelType w:val="hybridMultilevel"/>
    <w:tmpl w:val="FD0C4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7C31CC"/>
    <w:multiLevelType w:val="hybridMultilevel"/>
    <w:tmpl w:val="4B8E1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9" w15:restartNumberingAfterBreak="0">
    <w:nsid w:val="347D6330"/>
    <w:multiLevelType w:val="hybridMultilevel"/>
    <w:tmpl w:val="34FCF62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D16E1"/>
    <w:multiLevelType w:val="hybridMultilevel"/>
    <w:tmpl w:val="CCAED10E"/>
    <w:lvl w:ilvl="0" w:tplc="DB82B5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C69DC"/>
    <w:multiLevelType w:val="multilevel"/>
    <w:tmpl w:val="34D079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32C339C"/>
    <w:multiLevelType w:val="hybridMultilevel"/>
    <w:tmpl w:val="0DC6A5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80806"/>
    <w:multiLevelType w:val="hybridMultilevel"/>
    <w:tmpl w:val="F0720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477200">
    <w:abstractNumId w:val="4"/>
  </w:num>
  <w:num w:numId="2" w16cid:durableId="1850561498">
    <w:abstractNumId w:val="12"/>
  </w:num>
  <w:num w:numId="3" w16cid:durableId="1439131869">
    <w:abstractNumId w:val="6"/>
  </w:num>
  <w:num w:numId="4" w16cid:durableId="522599447">
    <w:abstractNumId w:val="0"/>
  </w:num>
  <w:num w:numId="5" w16cid:durableId="1779566287">
    <w:abstractNumId w:val="2"/>
  </w:num>
  <w:num w:numId="6" w16cid:durableId="2006325930">
    <w:abstractNumId w:val="8"/>
  </w:num>
  <w:num w:numId="7" w16cid:durableId="582908711">
    <w:abstractNumId w:val="0"/>
  </w:num>
  <w:num w:numId="8" w16cid:durableId="364987343">
    <w:abstractNumId w:val="0"/>
  </w:num>
  <w:num w:numId="9" w16cid:durableId="1498032468">
    <w:abstractNumId w:val="0"/>
  </w:num>
  <w:num w:numId="10" w16cid:durableId="467473819">
    <w:abstractNumId w:val="0"/>
  </w:num>
  <w:num w:numId="11" w16cid:durableId="1779452148">
    <w:abstractNumId w:val="10"/>
  </w:num>
  <w:num w:numId="12" w16cid:durableId="696931967">
    <w:abstractNumId w:val="3"/>
  </w:num>
  <w:num w:numId="13" w16cid:durableId="67383366">
    <w:abstractNumId w:val="7"/>
  </w:num>
  <w:num w:numId="14" w16cid:durableId="2110083645">
    <w:abstractNumId w:val="9"/>
  </w:num>
  <w:num w:numId="15" w16cid:durableId="798229280">
    <w:abstractNumId w:val="13"/>
  </w:num>
  <w:num w:numId="16" w16cid:durableId="778718686">
    <w:abstractNumId w:val="14"/>
  </w:num>
  <w:num w:numId="17" w16cid:durableId="1827746281">
    <w:abstractNumId w:val="0"/>
  </w:num>
  <w:num w:numId="18" w16cid:durableId="862740708">
    <w:abstractNumId w:val="1"/>
  </w:num>
  <w:num w:numId="19" w16cid:durableId="836310564">
    <w:abstractNumId w:val="4"/>
  </w:num>
  <w:num w:numId="20" w16cid:durableId="1756122214">
    <w:abstractNumId w:val="11"/>
  </w:num>
  <w:num w:numId="21" w16cid:durableId="1057316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57"/>
    <w:rsid w:val="000023FF"/>
    <w:rsid w:val="000062E9"/>
    <w:rsid w:val="00010B33"/>
    <w:rsid w:val="000304C4"/>
    <w:rsid w:val="00041C0C"/>
    <w:rsid w:val="0004708F"/>
    <w:rsid w:val="0006276A"/>
    <w:rsid w:val="00064367"/>
    <w:rsid w:val="00064A64"/>
    <w:rsid w:val="000761F2"/>
    <w:rsid w:val="00085269"/>
    <w:rsid w:val="00093414"/>
    <w:rsid w:val="00096F1F"/>
    <w:rsid w:val="000A44A6"/>
    <w:rsid w:val="000A5C78"/>
    <w:rsid w:val="000B6298"/>
    <w:rsid w:val="000C2AC1"/>
    <w:rsid w:val="000C6D3A"/>
    <w:rsid w:val="000D0B30"/>
    <w:rsid w:val="000D40F2"/>
    <w:rsid w:val="000D47A1"/>
    <w:rsid w:val="000D5216"/>
    <w:rsid w:val="000D6095"/>
    <w:rsid w:val="000F0153"/>
    <w:rsid w:val="000F7857"/>
    <w:rsid w:val="001054FD"/>
    <w:rsid w:val="0010570D"/>
    <w:rsid w:val="00117019"/>
    <w:rsid w:val="00117450"/>
    <w:rsid w:val="00121F46"/>
    <w:rsid w:val="00124FA1"/>
    <w:rsid w:val="00137980"/>
    <w:rsid w:val="00141F9B"/>
    <w:rsid w:val="00146EB4"/>
    <w:rsid w:val="001572A0"/>
    <w:rsid w:val="00157472"/>
    <w:rsid w:val="001579B3"/>
    <w:rsid w:val="001606B2"/>
    <w:rsid w:val="00164DCE"/>
    <w:rsid w:val="00180710"/>
    <w:rsid w:val="001848F6"/>
    <w:rsid w:val="0018511A"/>
    <w:rsid w:val="001928B0"/>
    <w:rsid w:val="00195EF4"/>
    <w:rsid w:val="00196564"/>
    <w:rsid w:val="001A6254"/>
    <w:rsid w:val="001B36A3"/>
    <w:rsid w:val="001C1DA9"/>
    <w:rsid w:val="001C5ED1"/>
    <w:rsid w:val="001D7755"/>
    <w:rsid w:val="001E0B24"/>
    <w:rsid w:val="001E4FB4"/>
    <w:rsid w:val="001E7261"/>
    <w:rsid w:val="001F6302"/>
    <w:rsid w:val="0020691D"/>
    <w:rsid w:val="002171EA"/>
    <w:rsid w:val="00222532"/>
    <w:rsid w:val="00241CED"/>
    <w:rsid w:val="0025462E"/>
    <w:rsid w:val="00256EF4"/>
    <w:rsid w:val="00263EF5"/>
    <w:rsid w:val="002661B7"/>
    <w:rsid w:val="0026708D"/>
    <w:rsid w:val="00270573"/>
    <w:rsid w:val="00275F81"/>
    <w:rsid w:val="00283DC9"/>
    <w:rsid w:val="00285F5A"/>
    <w:rsid w:val="002864D2"/>
    <w:rsid w:val="0029088B"/>
    <w:rsid w:val="00294055"/>
    <w:rsid w:val="002A24BF"/>
    <w:rsid w:val="002A2F20"/>
    <w:rsid w:val="002B3A9D"/>
    <w:rsid w:val="002B3DC6"/>
    <w:rsid w:val="002B6487"/>
    <w:rsid w:val="002C3666"/>
    <w:rsid w:val="002C58D8"/>
    <w:rsid w:val="002D6F34"/>
    <w:rsid w:val="002D74C0"/>
    <w:rsid w:val="002F3B7E"/>
    <w:rsid w:val="0030456C"/>
    <w:rsid w:val="00304FD1"/>
    <w:rsid w:val="00310861"/>
    <w:rsid w:val="003120C6"/>
    <w:rsid w:val="00316A32"/>
    <w:rsid w:val="003301BB"/>
    <w:rsid w:val="00343B1C"/>
    <w:rsid w:val="00347C6E"/>
    <w:rsid w:val="00356697"/>
    <w:rsid w:val="00361E51"/>
    <w:rsid w:val="00363D76"/>
    <w:rsid w:val="0036742F"/>
    <w:rsid w:val="003706D3"/>
    <w:rsid w:val="00373F33"/>
    <w:rsid w:val="00385FE3"/>
    <w:rsid w:val="00387381"/>
    <w:rsid w:val="00394566"/>
    <w:rsid w:val="003A4015"/>
    <w:rsid w:val="003A5ACE"/>
    <w:rsid w:val="003B1684"/>
    <w:rsid w:val="003B3866"/>
    <w:rsid w:val="003B446A"/>
    <w:rsid w:val="003C50F2"/>
    <w:rsid w:val="003C7EB0"/>
    <w:rsid w:val="003D362A"/>
    <w:rsid w:val="003E469E"/>
    <w:rsid w:val="003E753B"/>
    <w:rsid w:val="003E7944"/>
    <w:rsid w:val="0040414C"/>
    <w:rsid w:val="00404608"/>
    <w:rsid w:val="00421FBE"/>
    <w:rsid w:val="00426E65"/>
    <w:rsid w:val="004315A6"/>
    <w:rsid w:val="004318EF"/>
    <w:rsid w:val="00431F18"/>
    <w:rsid w:val="00436BBA"/>
    <w:rsid w:val="00443A93"/>
    <w:rsid w:val="00444A0F"/>
    <w:rsid w:val="00454D36"/>
    <w:rsid w:val="00456FDF"/>
    <w:rsid w:val="00462DB0"/>
    <w:rsid w:val="00462F8F"/>
    <w:rsid w:val="004731CC"/>
    <w:rsid w:val="00477B05"/>
    <w:rsid w:val="004856BB"/>
    <w:rsid w:val="004864B1"/>
    <w:rsid w:val="0048790B"/>
    <w:rsid w:val="00493CF0"/>
    <w:rsid w:val="004975C2"/>
    <w:rsid w:val="004A0F1C"/>
    <w:rsid w:val="004A12B1"/>
    <w:rsid w:val="004B4433"/>
    <w:rsid w:val="004C0264"/>
    <w:rsid w:val="004D1842"/>
    <w:rsid w:val="004D2889"/>
    <w:rsid w:val="004E11C2"/>
    <w:rsid w:val="004F4F9D"/>
    <w:rsid w:val="004F61C2"/>
    <w:rsid w:val="0050570E"/>
    <w:rsid w:val="00510684"/>
    <w:rsid w:val="00512023"/>
    <w:rsid w:val="0051727B"/>
    <w:rsid w:val="00521A3E"/>
    <w:rsid w:val="00540417"/>
    <w:rsid w:val="005502FE"/>
    <w:rsid w:val="0057527E"/>
    <w:rsid w:val="005766A8"/>
    <w:rsid w:val="005808E4"/>
    <w:rsid w:val="00584D23"/>
    <w:rsid w:val="00587A86"/>
    <w:rsid w:val="005937B7"/>
    <w:rsid w:val="00595471"/>
    <w:rsid w:val="005A4905"/>
    <w:rsid w:val="005A5DD3"/>
    <w:rsid w:val="005B3144"/>
    <w:rsid w:val="005C3BE8"/>
    <w:rsid w:val="005D25C1"/>
    <w:rsid w:val="005D6D46"/>
    <w:rsid w:val="005D7D38"/>
    <w:rsid w:val="005E0E55"/>
    <w:rsid w:val="005F25C5"/>
    <w:rsid w:val="006060C8"/>
    <w:rsid w:val="0061359C"/>
    <w:rsid w:val="00615397"/>
    <w:rsid w:val="00622361"/>
    <w:rsid w:val="00626A85"/>
    <w:rsid w:val="00630E09"/>
    <w:rsid w:val="00633413"/>
    <w:rsid w:val="00642601"/>
    <w:rsid w:val="00643E15"/>
    <w:rsid w:val="00650374"/>
    <w:rsid w:val="00651F22"/>
    <w:rsid w:val="00664BE3"/>
    <w:rsid w:val="0066674E"/>
    <w:rsid w:val="00666821"/>
    <w:rsid w:val="006778C4"/>
    <w:rsid w:val="006919DB"/>
    <w:rsid w:val="00693E37"/>
    <w:rsid w:val="006C43B6"/>
    <w:rsid w:val="006C567B"/>
    <w:rsid w:val="006C7B3E"/>
    <w:rsid w:val="006D43B2"/>
    <w:rsid w:val="006E3518"/>
    <w:rsid w:val="006E6F61"/>
    <w:rsid w:val="006F1CBB"/>
    <w:rsid w:val="00700665"/>
    <w:rsid w:val="0070563A"/>
    <w:rsid w:val="00710BEA"/>
    <w:rsid w:val="007219B7"/>
    <w:rsid w:val="00722F78"/>
    <w:rsid w:val="00725CBD"/>
    <w:rsid w:val="00727C2F"/>
    <w:rsid w:val="007436B9"/>
    <w:rsid w:val="007456C8"/>
    <w:rsid w:val="0075150B"/>
    <w:rsid w:val="00751B07"/>
    <w:rsid w:val="00773AC2"/>
    <w:rsid w:val="0077768F"/>
    <w:rsid w:val="007A2CEB"/>
    <w:rsid w:val="007A3F22"/>
    <w:rsid w:val="007A5431"/>
    <w:rsid w:val="007B0A30"/>
    <w:rsid w:val="007B611E"/>
    <w:rsid w:val="007C6662"/>
    <w:rsid w:val="007C6BCB"/>
    <w:rsid w:val="007D2CE1"/>
    <w:rsid w:val="007E1704"/>
    <w:rsid w:val="007E2C6F"/>
    <w:rsid w:val="00805A83"/>
    <w:rsid w:val="00807C4E"/>
    <w:rsid w:val="00810A6A"/>
    <w:rsid w:val="00824BBC"/>
    <w:rsid w:val="00825A43"/>
    <w:rsid w:val="00876EAF"/>
    <w:rsid w:val="008867E7"/>
    <w:rsid w:val="00887C9F"/>
    <w:rsid w:val="008910A6"/>
    <w:rsid w:val="00892975"/>
    <w:rsid w:val="00897011"/>
    <w:rsid w:val="008B1E06"/>
    <w:rsid w:val="008B3A32"/>
    <w:rsid w:val="008B5DFE"/>
    <w:rsid w:val="008B6187"/>
    <w:rsid w:val="008C048A"/>
    <w:rsid w:val="008C1580"/>
    <w:rsid w:val="008C49DB"/>
    <w:rsid w:val="008C5D5E"/>
    <w:rsid w:val="008C6AC9"/>
    <w:rsid w:val="008C7E4B"/>
    <w:rsid w:val="008D2E99"/>
    <w:rsid w:val="008E117A"/>
    <w:rsid w:val="008E62F7"/>
    <w:rsid w:val="008F03BA"/>
    <w:rsid w:val="008F0E44"/>
    <w:rsid w:val="008F2BA2"/>
    <w:rsid w:val="008F7EA3"/>
    <w:rsid w:val="009041E7"/>
    <w:rsid w:val="00913310"/>
    <w:rsid w:val="00917645"/>
    <w:rsid w:val="009228DF"/>
    <w:rsid w:val="00922B46"/>
    <w:rsid w:val="009261F9"/>
    <w:rsid w:val="00934EBE"/>
    <w:rsid w:val="00942974"/>
    <w:rsid w:val="009476F4"/>
    <w:rsid w:val="00953AA8"/>
    <w:rsid w:val="00966D7A"/>
    <w:rsid w:val="00973EAD"/>
    <w:rsid w:val="009951E0"/>
    <w:rsid w:val="009A0812"/>
    <w:rsid w:val="009A7F83"/>
    <w:rsid w:val="009B03DA"/>
    <w:rsid w:val="009C7045"/>
    <w:rsid w:val="009D1ECB"/>
    <w:rsid w:val="009E3B9B"/>
    <w:rsid w:val="009E7E9A"/>
    <w:rsid w:val="009F5F93"/>
    <w:rsid w:val="00A05254"/>
    <w:rsid w:val="00A06949"/>
    <w:rsid w:val="00A07BB9"/>
    <w:rsid w:val="00A113D9"/>
    <w:rsid w:val="00A14AA0"/>
    <w:rsid w:val="00A40DEC"/>
    <w:rsid w:val="00A44F90"/>
    <w:rsid w:val="00A50637"/>
    <w:rsid w:val="00A57B93"/>
    <w:rsid w:val="00A627C8"/>
    <w:rsid w:val="00A63432"/>
    <w:rsid w:val="00A66AFF"/>
    <w:rsid w:val="00A7103D"/>
    <w:rsid w:val="00A76097"/>
    <w:rsid w:val="00A8456D"/>
    <w:rsid w:val="00A8563C"/>
    <w:rsid w:val="00A86349"/>
    <w:rsid w:val="00A87934"/>
    <w:rsid w:val="00AA3564"/>
    <w:rsid w:val="00AB34F1"/>
    <w:rsid w:val="00AB4707"/>
    <w:rsid w:val="00AC13A0"/>
    <w:rsid w:val="00AC5929"/>
    <w:rsid w:val="00AC6C23"/>
    <w:rsid w:val="00AC78EC"/>
    <w:rsid w:val="00AD1890"/>
    <w:rsid w:val="00AD4FFB"/>
    <w:rsid w:val="00AE1FE7"/>
    <w:rsid w:val="00B00B32"/>
    <w:rsid w:val="00B02AA4"/>
    <w:rsid w:val="00B048C1"/>
    <w:rsid w:val="00B16620"/>
    <w:rsid w:val="00B218A8"/>
    <w:rsid w:val="00B30A54"/>
    <w:rsid w:val="00B321D5"/>
    <w:rsid w:val="00B60696"/>
    <w:rsid w:val="00B706B4"/>
    <w:rsid w:val="00B810D4"/>
    <w:rsid w:val="00BA049E"/>
    <w:rsid w:val="00BC144C"/>
    <w:rsid w:val="00BC6854"/>
    <w:rsid w:val="00BD0FCD"/>
    <w:rsid w:val="00BD6F90"/>
    <w:rsid w:val="00BE2877"/>
    <w:rsid w:val="00BF3889"/>
    <w:rsid w:val="00BF4B21"/>
    <w:rsid w:val="00C00805"/>
    <w:rsid w:val="00C0586B"/>
    <w:rsid w:val="00C10F6E"/>
    <w:rsid w:val="00C14456"/>
    <w:rsid w:val="00C23436"/>
    <w:rsid w:val="00C25FB9"/>
    <w:rsid w:val="00C360BC"/>
    <w:rsid w:val="00C36D71"/>
    <w:rsid w:val="00C423FE"/>
    <w:rsid w:val="00C51965"/>
    <w:rsid w:val="00C57F65"/>
    <w:rsid w:val="00C62F6B"/>
    <w:rsid w:val="00C74AF9"/>
    <w:rsid w:val="00C76726"/>
    <w:rsid w:val="00C852B0"/>
    <w:rsid w:val="00C860E9"/>
    <w:rsid w:val="00C868DC"/>
    <w:rsid w:val="00C878F8"/>
    <w:rsid w:val="00CB4963"/>
    <w:rsid w:val="00CC0FFE"/>
    <w:rsid w:val="00CD1240"/>
    <w:rsid w:val="00CD4D67"/>
    <w:rsid w:val="00CE3505"/>
    <w:rsid w:val="00CE3B09"/>
    <w:rsid w:val="00CE5CC1"/>
    <w:rsid w:val="00CF1F57"/>
    <w:rsid w:val="00D022FE"/>
    <w:rsid w:val="00D033E4"/>
    <w:rsid w:val="00D0755A"/>
    <w:rsid w:val="00D11873"/>
    <w:rsid w:val="00D11EB7"/>
    <w:rsid w:val="00D12C86"/>
    <w:rsid w:val="00D33D31"/>
    <w:rsid w:val="00D344F6"/>
    <w:rsid w:val="00D44C0E"/>
    <w:rsid w:val="00D45871"/>
    <w:rsid w:val="00D54B2A"/>
    <w:rsid w:val="00D76F88"/>
    <w:rsid w:val="00D8284D"/>
    <w:rsid w:val="00D83F75"/>
    <w:rsid w:val="00D87E36"/>
    <w:rsid w:val="00DA53A6"/>
    <w:rsid w:val="00DB1DD9"/>
    <w:rsid w:val="00DC0936"/>
    <w:rsid w:val="00DC2F19"/>
    <w:rsid w:val="00DC3E9C"/>
    <w:rsid w:val="00DD24F2"/>
    <w:rsid w:val="00DD34D3"/>
    <w:rsid w:val="00DE54BE"/>
    <w:rsid w:val="00DE56A8"/>
    <w:rsid w:val="00E0373B"/>
    <w:rsid w:val="00E11658"/>
    <w:rsid w:val="00E12606"/>
    <w:rsid w:val="00E158D9"/>
    <w:rsid w:val="00E16E04"/>
    <w:rsid w:val="00E23442"/>
    <w:rsid w:val="00E2356F"/>
    <w:rsid w:val="00E3703F"/>
    <w:rsid w:val="00E52A09"/>
    <w:rsid w:val="00E544A7"/>
    <w:rsid w:val="00E56B35"/>
    <w:rsid w:val="00E603F3"/>
    <w:rsid w:val="00E60B56"/>
    <w:rsid w:val="00E61D3E"/>
    <w:rsid w:val="00E6411A"/>
    <w:rsid w:val="00E641CB"/>
    <w:rsid w:val="00E7344F"/>
    <w:rsid w:val="00E73FA7"/>
    <w:rsid w:val="00E74BD6"/>
    <w:rsid w:val="00E76786"/>
    <w:rsid w:val="00E76C1C"/>
    <w:rsid w:val="00E76D1E"/>
    <w:rsid w:val="00E7718E"/>
    <w:rsid w:val="00E86761"/>
    <w:rsid w:val="00E96444"/>
    <w:rsid w:val="00E97F0F"/>
    <w:rsid w:val="00EA0FDE"/>
    <w:rsid w:val="00EA498A"/>
    <w:rsid w:val="00EB759C"/>
    <w:rsid w:val="00ED09DB"/>
    <w:rsid w:val="00ED2E7A"/>
    <w:rsid w:val="00EF0426"/>
    <w:rsid w:val="00F06B66"/>
    <w:rsid w:val="00F12D0A"/>
    <w:rsid w:val="00F3120A"/>
    <w:rsid w:val="00F41CEB"/>
    <w:rsid w:val="00F42FCB"/>
    <w:rsid w:val="00F56999"/>
    <w:rsid w:val="00F5794E"/>
    <w:rsid w:val="00F619B0"/>
    <w:rsid w:val="00F73B1E"/>
    <w:rsid w:val="00F74849"/>
    <w:rsid w:val="00F814E3"/>
    <w:rsid w:val="00F8406C"/>
    <w:rsid w:val="00F915EB"/>
    <w:rsid w:val="00F93F9D"/>
    <w:rsid w:val="00F96544"/>
    <w:rsid w:val="00F97890"/>
    <w:rsid w:val="00FA039E"/>
    <w:rsid w:val="00FA3628"/>
    <w:rsid w:val="00FA7765"/>
    <w:rsid w:val="00FB4395"/>
    <w:rsid w:val="00FB5FCF"/>
    <w:rsid w:val="00FE02D6"/>
    <w:rsid w:val="00FE6F57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B04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8EF"/>
    <w:pPr>
      <w:keepNext/>
      <w:keepLines/>
      <w:spacing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04FD1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4318EF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298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1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5"/>
      </w:numPr>
    </w:pPr>
  </w:style>
  <w:style w:type="numbering" w:customStyle="1" w:styleId="CurrentList4">
    <w:name w:val="Current List4"/>
    <w:uiPriority w:val="99"/>
    <w:rsid w:val="00AA3564"/>
    <w:pPr>
      <w:numPr>
        <w:numId w:val="6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paragraph" w:styleId="BodyText">
    <w:name w:val="Body Text"/>
    <w:basedOn w:val="Normal"/>
    <w:link w:val="BodyTextChar"/>
    <w:uiPriority w:val="1"/>
    <w:qFormat/>
    <w:rsid w:val="00C868DC"/>
    <w:pPr>
      <w:widowControl w:val="0"/>
      <w:autoSpaceDE w:val="0"/>
      <w:autoSpaceDN w:val="0"/>
      <w:spacing w:line="240" w:lineRule="auto"/>
      <w:ind w:left="303"/>
    </w:pPr>
    <w:rPr>
      <w:rFonts w:ascii="Times New Roman" w:eastAsia="Times New Roman" w:hAnsi="Times New Roman" w:cs="Times New Roman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68DC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28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9228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7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amanshah8879/|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amanshah90011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1982\AppData\Roaming\Microsoft\Templates\ATS%20Stylish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84BF95205A44E3B99B448432B5F5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64ABE-54E7-47E1-B2D9-6517DB8E1667}"/>
      </w:docPartPr>
      <w:docPartBody>
        <w:p w:rsidR="00E25DE3" w:rsidRDefault="002C7D5B" w:rsidP="002C7D5B">
          <w:pPr>
            <w:pStyle w:val="F84BF95205A44E3B99B448432B5F5F9E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5B"/>
    <w:rsid w:val="002C7D5B"/>
    <w:rsid w:val="007B1FF3"/>
    <w:rsid w:val="008C2A9C"/>
    <w:rsid w:val="00E25DE3"/>
    <w:rsid w:val="00EA1A3F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4BF95205A44E3B99B448432B5F5F9E">
    <w:name w:val="F84BF95205A44E3B99B448432B5F5F9E"/>
    <w:rsid w:val="002C7D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09E29F-913E-4A94-B98D-F0E06A0A0A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511EA9-0D3F-4629-9CC1-D38348447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C5BE0E-1816-478D-B13D-02A7AE57DA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1C548D7-B355-4E45-99CA-12CACF7FF4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</Template>
  <TotalTime>0</TotalTime>
  <Pages>2</Pages>
  <Words>601</Words>
  <Characters>3784</Characters>
  <Application>Microsoft Office Word</Application>
  <DocSecurity>0</DocSecurity>
  <Lines>79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2023-10-24T15:28:00Z</dcterms:created>
  <dcterms:modified xsi:type="dcterms:W3CDTF">2023-10-31T07:56:00Z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28cb73bcfa9cedd12d5cf81b801d814d9842c17b56452cbf3fc1d93ac780f41d</vt:lpwstr>
  </property>
</Properties>
</file>