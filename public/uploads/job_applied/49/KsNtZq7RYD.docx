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82DEE8" w14:textId="77777777" w:rsidR="00816216" w:rsidRDefault="00BE2966" w:rsidP="00141A4C">
      <w:pPr>
        <w:pStyle w:val="Title"/>
      </w:pPr>
      <w:r>
        <w:t>Sarah Lupton</w:t>
      </w:r>
    </w:p>
    <w:p w14:paraId="78AE2ADE" w14:textId="77777777" w:rsidR="00141A4C" w:rsidRDefault="00BE2966" w:rsidP="00141A4C">
      <w:r>
        <w:t>4 Greenside Avenue, Lea, Preston, PR2 1YN</w:t>
      </w:r>
      <w:r w:rsidR="00141A4C">
        <w:t> | </w:t>
      </w:r>
      <w:r>
        <w:t>07808 229626</w:t>
      </w:r>
      <w:r w:rsidR="00141A4C">
        <w:t> | </w:t>
      </w:r>
      <w:r>
        <w:t>luptonian@hotmail.co.uk</w:t>
      </w:r>
    </w:p>
    <w:p w14:paraId="4CAF7684" w14:textId="00B07DEF" w:rsidR="006270A9" w:rsidRDefault="005E5CBA">
      <w:pPr>
        <w:pStyle w:val="Heading1"/>
      </w:pPr>
      <w:r>
        <w:t>Introduction</w:t>
      </w:r>
    </w:p>
    <w:p w14:paraId="523B16C7" w14:textId="5E6381A4" w:rsidR="006C6B2E" w:rsidRDefault="005E5CBA" w:rsidP="004E1D50">
      <w:pPr>
        <w:pStyle w:val="ListBullet"/>
        <w:numPr>
          <w:ilvl w:val="0"/>
          <w:numId w:val="0"/>
        </w:numPr>
        <w:rPr>
          <w:rFonts w:eastAsia="Calibri" w:cs="Times New Roman"/>
          <w:bCs/>
          <w:color w:val="595959"/>
        </w:rPr>
      </w:pPr>
      <w:r>
        <w:rPr>
          <w:rFonts w:eastAsia="Calibri" w:cs="Times New Roman"/>
          <w:bCs/>
          <w:color w:val="595959"/>
        </w:rPr>
        <w:t xml:space="preserve">I have 19 years experience working in credit control, and for the last four years I have been </w:t>
      </w:r>
      <w:r w:rsidR="00A2547A" w:rsidRPr="00A2547A">
        <w:rPr>
          <w:rFonts w:eastAsia="Calibri" w:cs="Times New Roman"/>
          <w:bCs/>
          <w:color w:val="595959"/>
        </w:rPr>
        <w:t xml:space="preserve">managing </w:t>
      </w:r>
      <w:r w:rsidR="00A2547A" w:rsidRPr="00A2547A">
        <w:rPr>
          <w:bCs/>
        </w:rPr>
        <w:t xml:space="preserve">credit control and sales </w:t>
      </w:r>
      <w:r w:rsidR="006C6B2E">
        <w:rPr>
          <w:bCs/>
        </w:rPr>
        <w:t>ledger finance</w:t>
      </w:r>
      <w:r w:rsidR="00A2547A" w:rsidRPr="00A2547A">
        <w:rPr>
          <w:bCs/>
        </w:rPr>
        <w:t xml:space="preserve"> for a group of </w:t>
      </w:r>
      <w:r w:rsidR="00013BD1" w:rsidRPr="00A2547A">
        <w:rPr>
          <w:bCs/>
        </w:rPr>
        <w:t xml:space="preserve">five </w:t>
      </w:r>
      <w:r w:rsidR="00A2547A" w:rsidRPr="00A2547A">
        <w:rPr>
          <w:bCs/>
        </w:rPr>
        <w:t>businesses</w:t>
      </w:r>
      <w:r w:rsidR="006C6B2E">
        <w:rPr>
          <w:bCs/>
        </w:rPr>
        <w:t xml:space="preserve"> </w:t>
      </w:r>
      <w:r w:rsidR="00A2547A">
        <w:rPr>
          <w:bCs/>
        </w:rPr>
        <w:t xml:space="preserve">which saw </w:t>
      </w:r>
      <w:r w:rsidR="00A2547A" w:rsidRPr="00A2547A">
        <w:rPr>
          <w:bCs/>
        </w:rPr>
        <w:t>a turnover exceeding 500m in the last fiscal year</w:t>
      </w:r>
      <w:r w:rsidR="00A2547A">
        <w:rPr>
          <w:bCs/>
        </w:rPr>
        <w:t>.</w:t>
      </w:r>
      <w:r w:rsidR="00A2547A" w:rsidRPr="00A2547A">
        <w:rPr>
          <w:rFonts w:eastAsia="Calibri" w:cs="Times New Roman"/>
          <w:bCs/>
          <w:color w:val="595959"/>
        </w:rPr>
        <w:t xml:space="preserve"> </w:t>
      </w:r>
      <w:r w:rsidR="006C6B2E">
        <w:rPr>
          <w:rFonts w:eastAsia="Calibri" w:cs="Times New Roman"/>
          <w:bCs/>
          <w:color w:val="595959"/>
        </w:rPr>
        <w:t>Part of the</w:t>
      </w:r>
      <w:r>
        <w:rPr>
          <w:rFonts w:eastAsia="Calibri" w:cs="Times New Roman"/>
          <w:bCs/>
          <w:color w:val="595959"/>
        </w:rPr>
        <w:t xml:space="preserve"> group was sold in January 2024 </w:t>
      </w:r>
      <w:r w:rsidR="00BE2966" w:rsidRPr="00A2547A">
        <w:rPr>
          <w:rFonts w:eastAsia="Calibri" w:cs="Times New Roman"/>
          <w:bCs/>
          <w:color w:val="595959"/>
        </w:rPr>
        <w:t xml:space="preserve"> </w:t>
      </w:r>
      <w:r>
        <w:rPr>
          <w:rFonts w:eastAsia="Calibri" w:cs="Times New Roman"/>
          <w:bCs/>
          <w:color w:val="595959"/>
        </w:rPr>
        <w:t>leading to a transition of my role to the new business.</w:t>
      </w:r>
    </w:p>
    <w:p w14:paraId="1486DD9D" w14:textId="02A30F03" w:rsidR="004E1D50" w:rsidRPr="004E1D50" w:rsidRDefault="00BE2966" w:rsidP="004E1D50">
      <w:pPr>
        <w:pStyle w:val="ListBullet"/>
        <w:numPr>
          <w:ilvl w:val="0"/>
          <w:numId w:val="0"/>
        </w:numPr>
        <w:rPr>
          <w:rFonts w:eastAsia="Calibri" w:cs="Times New Roman"/>
          <w:bCs/>
          <w:color w:val="595959"/>
        </w:rPr>
      </w:pPr>
      <w:r w:rsidRPr="00A2547A">
        <w:rPr>
          <w:rFonts w:eastAsia="Calibri" w:cs="Times New Roman"/>
          <w:bCs/>
          <w:color w:val="595959"/>
        </w:rPr>
        <w:t xml:space="preserve">I have excellent communication skills across all </w:t>
      </w:r>
      <w:r w:rsidR="00013BD1" w:rsidRPr="00A2547A">
        <w:rPr>
          <w:rFonts w:eastAsia="Calibri" w:cs="Times New Roman"/>
          <w:bCs/>
          <w:color w:val="595959"/>
        </w:rPr>
        <w:t>formats and</w:t>
      </w:r>
      <w:r w:rsidRPr="00A2547A">
        <w:rPr>
          <w:rFonts w:eastAsia="Calibri" w:cs="Times New Roman"/>
          <w:bCs/>
          <w:color w:val="595959"/>
        </w:rPr>
        <w:t xml:space="preserve"> would describe myself to you as an expert problem solver. I am </w:t>
      </w:r>
      <w:r w:rsidR="00013BD1" w:rsidRPr="00A2547A">
        <w:rPr>
          <w:rFonts w:eastAsia="Calibri" w:cs="Times New Roman"/>
          <w:bCs/>
          <w:color w:val="595959"/>
        </w:rPr>
        <w:t>a logical</w:t>
      </w:r>
      <w:r w:rsidRPr="00A2547A">
        <w:rPr>
          <w:rFonts w:eastAsia="Calibri" w:cs="Times New Roman"/>
          <w:bCs/>
          <w:color w:val="595959"/>
        </w:rPr>
        <w:t xml:space="preserve"> thinker which enables me to act fast on my feet when put on the spot, and to work through any issue thoroughly to find the appropriate resolution. </w:t>
      </w:r>
      <w:r w:rsidR="001A6A6C">
        <w:rPr>
          <w:rFonts w:eastAsia="Calibri" w:cs="Times New Roman"/>
          <w:bCs/>
          <w:color w:val="595959"/>
        </w:rPr>
        <w:t xml:space="preserve">My </w:t>
      </w:r>
      <w:r w:rsidR="008022F6">
        <w:rPr>
          <w:rFonts w:eastAsia="Calibri" w:cs="Times New Roman"/>
          <w:bCs/>
          <w:color w:val="595959"/>
        </w:rPr>
        <w:t xml:space="preserve">leadership </w:t>
      </w:r>
      <w:r w:rsidR="001A6A6C">
        <w:rPr>
          <w:rFonts w:eastAsia="Calibri" w:cs="Times New Roman"/>
          <w:bCs/>
          <w:color w:val="595959"/>
        </w:rPr>
        <w:t>style is supportive and</w:t>
      </w:r>
      <w:r w:rsidR="008022F6">
        <w:rPr>
          <w:rFonts w:eastAsia="Calibri" w:cs="Times New Roman"/>
          <w:bCs/>
          <w:color w:val="595959"/>
        </w:rPr>
        <w:t xml:space="preserve"> avoids micromanagement, I believe that people work best when the bar is raised and work in an environment that fosters a good work-life balance.  </w:t>
      </w:r>
      <w:r w:rsidR="001A6A6C">
        <w:rPr>
          <w:rFonts w:eastAsia="Calibri" w:cs="Times New Roman"/>
          <w:bCs/>
          <w:color w:val="595959"/>
        </w:rPr>
        <w:t xml:space="preserve"> </w:t>
      </w:r>
      <w:r w:rsidRPr="00A2547A">
        <w:rPr>
          <w:rFonts w:eastAsia="Calibri" w:cs="Times New Roman"/>
          <w:bCs/>
          <w:color w:val="595959"/>
        </w:rPr>
        <w:t xml:space="preserve">I am a team player in all </w:t>
      </w:r>
      <w:r w:rsidR="00013BD1" w:rsidRPr="00A2547A">
        <w:rPr>
          <w:rFonts w:eastAsia="Calibri" w:cs="Times New Roman"/>
          <w:bCs/>
          <w:color w:val="595959"/>
        </w:rPr>
        <w:t>circumstances,</w:t>
      </w:r>
      <w:r w:rsidRPr="00A2547A">
        <w:rPr>
          <w:rFonts w:eastAsia="Calibri" w:cs="Times New Roman"/>
          <w:bCs/>
          <w:color w:val="595959"/>
        </w:rPr>
        <w:t xml:space="preserve"> a loyal employee with a great work ethic, and I</w:t>
      </w:r>
      <w:r w:rsidR="008022F6">
        <w:rPr>
          <w:rFonts w:eastAsia="Calibri" w:cs="Times New Roman"/>
          <w:bCs/>
          <w:color w:val="595959"/>
        </w:rPr>
        <w:t xml:space="preserve"> believe I</w:t>
      </w:r>
      <w:r w:rsidRPr="00A2547A">
        <w:rPr>
          <w:rFonts w:eastAsia="Calibri" w:cs="Times New Roman"/>
          <w:bCs/>
          <w:color w:val="595959"/>
        </w:rPr>
        <w:t xml:space="preserve"> have a lot to offer prospective employer</w:t>
      </w:r>
      <w:r w:rsidR="005E5CBA">
        <w:rPr>
          <w:rFonts w:eastAsia="Calibri" w:cs="Times New Roman"/>
          <w:bCs/>
          <w:color w:val="595959"/>
        </w:rPr>
        <w:t>s</w:t>
      </w:r>
      <w:r w:rsidRPr="00A2547A">
        <w:rPr>
          <w:rFonts w:eastAsia="Calibri" w:cs="Times New Roman"/>
          <w:bCs/>
          <w:color w:val="595959"/>
        </w:rPr>
        <w:t>.</w:t>
      </w:r>
      <w:r w:rsidR="00907C14">
        <w:rPr>
          <w:rFonts w:eastAsia="Calibri" w:cs="Times New Roman"/>
          <w:bCs/>
          <w:color w:val="595959"/>
        </w:rPr>
        <w:t xml:space="preserve"> </w:t>
      </w:r>
    </w:p>
    <w:sdt>
      <w:sdtPr>
        <w:alias w:val="Experience:"/>
        <w:tag w:val="Experience:"/>
        <w:id w:val="171684534"/>
        <w:placeholder>
          <w:docPart w:val="0AD930F7E4584C9F8D98BFF4B8CE1E8C"/>
        </w:placeholder>
        <w:temporary/>
        <w:showingPlcHdr/>
        <w15:appearance w15:val="hidden"/>
      </w:sdtPr>
      <w:sdtEndPr/>
      <w:sdtContent>
        <w:p w14:paraId="73ED4B8C" w14:textId="77777777" w:rsidR="006270A9" w:rsidRDefault="009D5933">
          <w:pPr>
            <w:pStyle w:val="Heading1"/>
          </w:pPr>
          <w:r>
            <w:t>Experience</w:t>
          </w:r>
        </w:p>
      </w:sdtContent>
    </w:sdt>
    <w:p w14:paraId="1B9DED64" w14:textId="5CF17DF2" w:rsidR="005E5CBA" w:rsidRDefault="005E5CBA">
      <w:pPr>
        <w:pStyle w:val="Heading2"/>
      </w:pPr>
      <w:r>
        <w:t xml:space="preserve">SALES LEDGER MANAGER </w:t>
      </w:r>
      <w:r>
        <w:t>| Global ardour recycling |  January 2024 onwards</w:t>
      </w:r>
    </w:p>
    <w:p w14:paraId="2C35B8A3" w14:textId="419B1ABE" w:rsidR="005E5CBA" w:rsidRDefault="006C6B2E" w:rsidP="005E5CBA">
      <w:pPr>
        <w:pStyle w:val="ListBullet"/>
        <w:rPr>
          <w:sz w:val="21"/>
          <w:szCs w:val="21"/>
        </w:rPr>
      </w:pPr>
      <w:r>
        <w:rPr>
          <w:sz w:val="21"/>
          <w:szCs w:val="21"/>
        </w:rPr>
        <w:t>Oversee</w:t>
      </w:r>
      <w:r w:rsidR="005E5CBA" w:rsidRPr="004E1D50">
        <w:rPr>
          <w:sz w:val="21"/>
          <w:szCs w:val="21"/>
        </w:rPr>
        <w:t xml:space="preserve"> credit control </w:t>
      </w:r>
      <w:r w:rsidR="005E5CBA">
        <w:rPr>
          <w:sz w:val="21"/>
          <w:szCs w:val="21"/>
        </w:rPr>
        <w:t xml:space="preserve">and </w:t>
      </w:r>
      <w:r w:rsidR="005E5CBA">
        <w:rPr>
          <w:sz w:val="21"/>
          <w:szCs w:val="21"/>
        </w:rPr>
        <w:t xml:space="preserve">sales </w:t>
      </w:r>
      <w:r w:rsidR="005E5CBA" w:rsidRPr="004E1D50">
        <w:rPr>
          <w:sz w:val="21"/>
          <w:szCs w:val="21"/>
        </w:rPr>
        <w:t>administration</w:t>
      </w:r>
      <w:r w:rsidR="005E5CBA">
        <w:rPr>
          <w:sz w:val="21"/>
          <w:szCs w:val="21"/>
        </w:rPr>
        <w:t xml:space="preserve"> team</w:t>
      </w:r>
      <w:r w:rsidR="001A6A6C">
        <w:rPr>
          <w:sz w:val="21"/>
          <w:szCs w:val="21"/>
        </w:rPr>
        <w:t xml:space="preserve">, monitoring to ensure workloads are fairly distributed, and that day to day </w:t>
      </w:r>
      <w:r w:rsidR="008022F6">
        <w:rPr>
          <w:sz w:val="21"/>
          <w:szCs w:val="21"/>
        </w:rPr>
        <w:t xml:space="preserve">administrative </w:t>
      </w:r>
      <w:r w:rsidR="001A6A6C">
        <w:rPr>
          <w:sz w:val="21"/>
          <w:szCs w:val="21"/>
        </w:rPr>
        <w:t xml:space="preserve">operations are covered. </w:t>
      </w:r>
    </w:p>
    <w:p w14:paraId="2EDFC9CC" w14:textId="7E683415" w:rsidR="005E5CBA" w:rsidRDefault="005E5CBA" w:rsidP="005E5CBA">
      <w:pPr>
        <w:pStyle w:val="ListBullet"/>
        <w:rPr>
          <w:sz w:val="21"/>
          <w:szCs w:val="21"/>
        </w:rPr>
      </w:pPr>
      <w:r>
        <w:rPr>
          <w:sz w:val="21"/>
          <w:szCs w:val="21"/>
        </w:rPr>
        <w:t>C</w:t>
      </w:r>
      <w:r w:rsidRPr="004E1D50">
        <w:rPr>
          <w:sz w:val="21"/>
          <w:szCs w:val="21"/>
        </w:rPr>
        <w:t>oordinating sales order processing conducted by other teams around the businesses to ensure SLAs met in accordance with business strategy</w:t>
      </w:r>
      <w:r w:rsidR="006C6B2E">
        <w:rPr>
          <w:sz w:val="21"/>
          <w:szCs w:val="21"/>
        </w:rPr>
        <w:t>, implementing new sales contract procedure and internal communication protocols.</w:t>
      </w:r>
    </w:p>
    <w:p w14:paraId="6E00FD69" w14:textId="21A0AF80" w:rsidR="005E5CBA" w:rsidRDefault="005E5CBA" w:rsidP="005E5CBA">
      <w:pPr>
        <w:pStyle w:val="ListBullet"/>
        <w:rPr>
          <w:sz w:val="21"/>
          <w:szCs w:val="21"/>
        </w:rPr>
      </w:pPr>
      <w:r>
        <w:rPr>
          <w:sz w:val="21"/>
          <w:szCs w:val="21"/>
        </w:rPr>
        <w:t>R</w:t>
      </w:r>
      <w:r w:rsidRPr="005E5CBA">
        <w:rPr>
          <w:sz w:val="21"/>
          <w:szCs w:val="21"/>
        </w:rPr>
        <w:t>esponsible for ensuring all sales (both commodity and service provision) are invoiced quickly and accurately, and that payments are received for these in line with terms set. I use my skills with Excel to produce reports that ensure I can monitor this effectively, and I work with both my team and colleagues around the business to achieve these targets</w:t>
      </w:r>
      <w:r w:rsidR="006C6B2E">
        <w:rPr>
          <w:sz w:val="21"/>
          <w:szCs w:val="21"/>
        </w:rPr>
        <w:t>.</w:t>
      </w:r>
    </w:p>
    <w:p w14:paraId="4E691FE0" w14:textId="3E8D620D" w:rsidR="006C6B2E" w:rsidRDefault="006C6B2E" w:rsidP="005E5CBA">
      <w:pPr>
        <w:pStyle w:val="ListBullet"/>
        <w:rPr>
          <w:sz w:val="21"/>
          <w:szCs w:val="21"/>
        </w:rPr>
      </w:pPr>
      <w:r>
        <w:rPr>
          <w:sz w:val="21"/>
          <w:szCs w:val="21"/>
        </w:rPr>
        <w:t>Manage brokered sales administration with other companies in the group, including setting and implementing new procedures for this.</w:t>
      </w:r>
    </w:p>
    <w:p w14:paraId="3086C473" w14:textId="64A98886" w:rsidR="005E5CBA" w:rsidRPr="00760261" w:rsidRDefault="00760261" w:rsidP="00E06EA9">
      <w:pPr>
        <w:pStyle w:val="ListBullet"/>
      </w:pPr>
      <w:r w:rsidRPr="00760261">
        <w:rPr>
          <w:sz w:val="21"/>
          <w:szCs w:val="21"/>
        </w:rPr>
        <w:t>Collect data</w:t>
      </w:r>
      <w:r w:rsidR="006C6B2E" w:rsidRPr="00760261">
        <w:rPr>
          <w:sz w:val="21"/>
          <w:szCs w:val="21"/>
        </w:rPr>
        <w:t xml:space="preserve"> </w:t>
      </w:r>
      <w:r w:rsidRPr="00760261">
        <w:rPr>
          <w:sz w:val="21"/>
          <w:szCs w:val="21"/>
        </w:rPr>
        <w:t>to</w:t>
      </w:r>
      <w:r w:rsidR="006C6B2E" w:rsidRPr="00760261">
        <w:rPr>
          <w:sz w:val="21"/>
          <w:szCs w:val="21"/>
        </w:rPr>
        <w:t xml:space="preserve"> analyse debtor balances, monitoring for aging </w:t>
      </w:r>
      <w:r w:rsidRPr="00760261">
        <w:rPr>
          <w:sz w:val="21"/>
          <w:szCs w:val="21"/>
        </w:rPr>
        <w:t>issues</w:t>
      </w:r>
      <w:r>
        <w:rPr>
          <w:sz w:val="21"/>
          <w:szCs w:val="21"/>
        </w:rPr>
        <w:t xml:space="preserve"> to be addressed. Conduct weekly consultations with credit controllers to review any problem debtors and manage escalations as needed. </w:t>
      </w:r>
    </w:p>
    <w:p w14:paraId="1D197D97" w14:textId="0062399B" w:rsidR="00760261" w:rsidRDefault="00760261" w:rsidP="00E06EA9">
      <w:pPr>
        <w:pStyle w:val="ListBullet"/>
      </w:pPr>
      <w:r>
        <w:t>Track queries to identify patterns that highlight training issues, and refer that data to relevant team heads</w:t>
      </w:r>
    </w:p>
    <w:p w14:paraId="28BD3848" w14:textId="77777777" w:rsidR="00BA1488" w:rsidRDefault="00BA1488" w:rsidP="00BA1488">
      <w:pPr>
        <w:pStyle w:val="ListBullet"/>
        <w:rPr>
          <w:sz w:val="21"/>
          <w:szCs w:val="21"/>
        </w:rPr>
      </w:pPr>
      <w:r w:rsidRPr="004E1D50">
        <w:rPr>
          <w:sz w:val="21"/>
          <w:szCs w:val="21"/>
        </w:rPr>
        <w:t xml:space="preserve">Create month end review documents (aged debtors, sales accruals, turnover updates, bad debt provision assessments and a monthly annotated review of each ledgers performance), these go to management accounts team for incorporation into their </w:t>
      </w:r>
      <w:r>
        <w:rPr>
          <w:sz w:val="21"/>
          <w:szCs w:val="21"/>
        </w:rPr>
        <w:t>monthly account packages</w:t>
      </w:r>
      <w:r w:rsidRPr="004E1D50">
        <w:rPr>
          <w:sz w:val="21"/>
          <w:szCs w:val="21"/>
        </w:rPr>
        <w:t>.</w:t>
      </w:r>
    </w:p>
    <w:p w14:paraId="44CA09FC" w14:textId="7D4B26D1" w:rsidR="00BA1488" w:rsidRDefault="00BA1488" w:rsidP="00BA1488">
      <w:pPr>
        <w:pStyle w:val="ListBullet"/>
        <w:rPr>
          <w:sz w:val="21"/>
          <w:szCs w:val="21"/>
        </w:rPr>
      </w:pPr>
      <w:r>
        <w:rPr>
          <w:sz w:val="21"/>
          <w:szCs w:val="21"/>
        </w:rPr>
        <w:t xml:space="preserve">Cash flow forecasting </w:t>
      </w:r>
    </w:p>
    <w:p w14:paraId="43B9BFE9" w14:textId="61701129" w:rsidR="00BA1488" w:rsidRDefault="00BA1488" w:rsidP="00BA1488">
      <w:pPr>
        <w:pStyle w:val="ListBullet"/>
        <w:rPr>
          <w:sz w:val="21"/>
          <w:szCs w:val="21"/>
        </w:rPr>
      </w:pPr>
      <w:r>
        <w:rPr>
          <w:sz w:val="21"/>
          <w:szCs w:val="21"/>
        </w:rPr>
        <w:t>Bank account reconciliations</w:t>
      </w:r>
    </w:p>
    <w:p w14:paraId="31B4C14B" w14:textId="2F5A5BD0" w:rsidR="00BA1488" w:rsidRPr="004E1D50" w:rsidRDefault="001A6A6C" w:rsidP="00BA1488">
      <w:pPr>
        <w:pStyle w:val="ListBullet"/>
        <w:rPr>
          <w:sz w:val="21"/>
          <w:szCs w:val="21"/>
        </w:rPr>
      </w:pPr>
      <w:r>
        <w:rPr>
          <w:sz w:val="21"/>
          <w:szCs w:val="21"/>
        </w:rPr>
        <w:t>This business began operating in January 2024 following the sales of part of the Recycling Lives Group, by whom I was employed. My role transitioned to the new company</w:t>
      </w:r>
      <w:r w:rsidR="008022F6">
        <w:rPr>
          <w:sz w:val="21"/>
          <w:szCs w:val="21"/>
        </w:rPr>
        <w:t>.</w:t>
      </w:r>
    </w:p>
    <w:p w14:paraId="2C150286" w14:textId="77777777" w:rsidR="005E5CBA" w:rsidRDefault="005E5CBA">
      <w:pPr>
        <w:pStyle w:val="Heading2"/>
      </w:pPr>
    </w:p>
    <w:p w14:paraId="74D15A17" w14:textId="77777777" w:rsidR="005E5CBA" w:rsidRDefault="005E5CBA">
      <w:pPr>
        <w:pStyle w:val="Heading2"/>
      </w:pPr>
    </w:p>
    <w:p w14:paraId="5E9D907C" w14:textId="3D0E9E07" w:rsidR="00722642" w:rsidRDefault="00722642">
      <w:pPr>
        <w:pStyle w:val="Heading2"/>
      </w:pPr>
      <w:r>
        <w:t xml:space="preserve">sALES LEDGER MANAGER | RECYCLING LIVES GROUP | MAY 2019 – </w:t>
      </w:r>
      <w:r w:rsidR="00907C14">
        <w:t>January 2024</w:t>
      </w:r>
    </w:p>
    <w:p w14:paraId="51A33D74" w14:textId="39D7F906" w:rsidR="00907C14" w:rsidRDefault="00907C14" w:rsidP="00907C14">
      <w:pPr>
        <w:pStyle w:val="Heading2"/>
      </w:pPr>
      <w:r>
        <w:tab/>
      </w:r>
      <w:r>
        <w:tab/>
      </w:r>
      <w:r>
        <w:tab/>
      </w:r>
      <w:r>
        <w:tab/>
      </w:r>
    </w:p>
    <w:p w14:paraId="04D06EE1" w14:textId="44CE1DFA" w:rsidR="00722642" w:rsidRDefault="00047C9B" w:rsidP="00722642">
      <w:pPr>
        <w:pStyle w:val="ListBullet"/>
        <w:rPr>
          <w:sz w:val="21"/>
          <w:szCs w:val="21"/>
        </w:rPr>
      </w:pPr>
      <w:r>
        <w:rPr>
          <w:sz w:val="21"/>
          <w:szCs w:val="21"/>
        </w:rPr>
        <w:t>L</w:t>
      </w:r>
      <w:r w:rsidR="00722642" w:rsidRPr="004E1D50">
        <w:rPr>
          <w:sz w:val="21"/>
          <w:szCs w:val="21"/>
        </w:rPr>
        <w:t xml:space="preserve">eading a team of four in credit control and two in </w:t>
      </w:r>
      <w:r>
        <w:rPr>
          <w:sz w:val="21"/>
          <w:szCs w:val="21"/>
        </w:rPr>
        <w:t xml:space="preserve">sales </w:t>
      </w:r>
      <w:r w:rsidR="00722642" w:rsidRPr="004E1D50">
        <w:rPr>
          <w:sz w:val="21"/>
          <w:szCs w:val="21"/>
        </w:rPr>
        <w:t>administration, along with coordinating sales order processing conducted by other teams around the businesses to ensure SLAs met in accordance with business strategy</w:t>
      </w:r>
      <w:r w:rsidR="005C3002">
        <w:rPr>
          <w:sz w:val="21"/>
          <w:szCs w:val="21"/>
        </w:rPr>
        <w:t xml:space="preserve">. </w:t>
      </w:r>
    </w:p>
    <w:p w14:paraId="7DD94FFC" w14:textId="3066F0D0" w:rsidR="008C6AF4" w:rsidRPr="004E1D50" w:rsidRDefault="008C6AF4" w:rsidP="00722642">
      <w:pPr>
        <w:pStyle w:val="ListBullet"/>
        <w:rPr>
          <w:sz w:val="21"/>
          <w:szCs w:val="21"/>
        </w:rPr>
      </w:pPr>
      <w:r>
        <w:rPr>
          <w:sz w:val="21"/>
          <w:szCs w:val="21"/>
        </w:rPr>
        <w:t>Implemented a shift to hybrid working from 2020, with 2 days in office each week.</w:t>
      </w:r>
    </w:p>
    <w:p w14:paraId="52543207" w14:textId="11C03298" w:rsidR="00722642" w:rsidRPr="004E1D50" w:rsidRDefault="00A2547A" w:rsidP="00722642">
      <w:pPr>
        <w:pStyle w:val="ListBullet"/>
        <w:rPr>
          <w:sz w:val="21"/>
          <w:szCs w:val="21"/>
        </w:rPr>
      </w:pPr>
      <w:r w:rsidRPr="004E1D50">
        <w:rPr>
          <w:sz w:val="21"/>
          <w:szCs w:val="21"/>
        </w:rPr>
        <w:t xml:space="preserve">Responsible for ensuring all sales (both commodity and service provision) are invoiced quickly and accurately, </w:t>
      </w:r>
      <w:r w:rsidR="00013BD1" w:rsidRPr="004E1D50">
        <w:rPr>
          <w:sz w:val="21"/>
          <w:szCs w:val="21"/>
        </w:rPr>
        <w:t>and that payments are received for these in line with terms set. I use my skills with Excel to produce reports that ensure I can monitor this effectively, and I work with both my team and colleagues around the business to achieve these targets.</w:t>
      </w:r>
    </w:p>
    <w:p w14:paraId="28026C1E" w14:textId="3A4CD874" w:rsidR="009A20AF" w:rsidRPr="004E1D50" w:rsidRDefault="009A20AF" w:rsidP="00722642">
      <w:pPr>
        <w:pStyle w:val="ListBullet"/>
        <w:rPr>
          <w:sz w:val="21"/>
          <w:szCs w:val="21"/>
        </w:rPr>
      </w:pPr>
      <w:r w:rsidRPr="004E1D50">
        <w:rPr>
          <w:sz w:val="21"/>
          <w:szCs w:val="21"/>
        </w:rPr>
        <w:t xml:space="preserve">Integrating new businesses into the group, including hiring of new staff and coordinating with newly inherited ones. Specifically in relation to sales ledger processes, I have done this with two large businesses </w:t>
      </w:r>
      <w:r w:rsidR="004E1D50" w:rsidRPr="004E1D50">
        <w:rPr>
          <w:sz w:val="21"/>
          <w:szCs w:val="21"/>
        </w:rPr>
        <w:t>acquired</w:t>
      </w:r>
      <w:r w:rsidRPr="004E1D50">
        <w:rPr>
          <w:sz w:val="21"/>
          <w:szCs w:val="21"/>
        </w:rPr>
        <w:t xml:space="preserve"> by the group in recent years</w:t>
      </w:r>
      <w:r w:rsidR="004E1D50" w:rsidRPr="004E1D50">
        <w:rPr>
          <w:sz w:val="21"/>
          <w:szCs w:val="21"/>
        </w:rPr>
        <w:t>, working towards coherence with the existing group structure and processes.</w:t>
      </w:r>
    </w:p>
    <w:p w14:paraId="1CE5F78B" w14:textId="0CC5382A" w:rsidR="008208EB" w:rsidRPr="004E1D50" w:rsidRDefault="008208EB" w:rsidP="00722642">
      <w:pPr>
        <w:pStyle w:val="ListBullet"/>
        <w:rPr>
          <w:sz w:val="21"/>
          <w:szCs w:val="21"/>
        </w:rPr>
      </w:pPr>
      <w:r w:rsidRPr="004E1D50">
        <w:rPr>
          <w:sz w:val="21"/>
          <w:szCs w:val="21"/>
        </w:rPr>
        <w:t xml:space="preserve">Manage invoice discounting facilities including notifications to bank and </w:t>
      </w:r>
      <w:r w:rsidR="00047C9B">
        <w:rPr>
          <w:sz w:val="21"/>
          <w:szCs w:val="21"/>
        </w:rPr>
        <w:t xml:space="preserve">bank </w:t>
      </w:r>
      <w:r w:rsidRPr="004E1D50">
        <w:rPr>
          <w:sz w:val="21"/>
          <w:szCs w:val="21"/>
        </w:rPr>
        <w:t>reconciliation</w:t>
      </w:r>
      <w:r w:rsidR="00047C9B">
        <w:rPr>
          <w:sz w:val="21"/>
          <w:szCs w:val="21"/>
        </w:rPr>
        <w:t>s</w:t>
      </w:r>
      <w:r w:rsidRPr="004E1D50">
        <w:rPr>
          <w:sz w:val="21"/>
          <w:szCs w:val="21"/>
        </w:rPr>
        <w:t>.</w:t>
      </w:r>
    </w:p>
    <w:p w14:paraId="19F5B76F" w14:textId="1239CA9B" w:rsidR="00013BD1" w:rsidRPr="004E1D50" w:rsidRDefault="008208EB" w:rsidP="00722642">
      <w:pPr>
        <w:pStyle w:val="ListBullet"/>
        <w:rPr>
          <w:sz w:val="21"/>
          <w:szCs w:val="21"/>
        </w:rPr>
      </w:pPr>
      <w:r w:rsidRPr="004E1D50">
        <w:rPr>
          <w:sz w:val="21"/>
          <w:szCs w:val="21"/>
        </w:rPr>
        <w:t xml:space="preserve">Utilise credit insurance policies including negotiating renewals, obtaining covers, making claims and updating debtor information. I also personally assess any customer credit applications that don’t meet initial requirements for insurance cover. </w:t>
      </w:r>
    </w:p>
    <w:p w14:paraId="7FBEB775" w14:textId="26F193D9" w:rsidR="008208EB" w:rsidRPr="004E1D50" w:rsidRDefault="008208EB" w:rsidP="00722642">
      <w:pPr>
        <w:pStyle w:val="ListBullet"/>
        <w:rPr>
          <w:sz w:val="21"/>
          <w:szCs w:val="21"/>
        </w:rPr>
      </w:pPr>
      <w:r w:rsidRPr="004E1D50">
        <w:rPr>
          <w:sz w:val="21"/>
          <w:szCs w:val="21"/>
        </w:rPr>
        <w:t>Conduct</w:t>
      </w:r>
      <w:r w:rsidR="00963290" w:rsidRPr="004E1D50">
        <w:rPr>
          <w:sz w:val="21"/>
          <w:szCs w:val="21"/>
        </w:rPr>
        <w:t xml:space="preserve"> regular </w:t>
      </w:r>
      <w:r w:rsidRPr="004E1D50">
        <w:rPr>
          <w:sz w:val="21"/>
          <w:szCs w:val="21"/>
        </w:rPr>
        <w:t>ledger reviews with the credit control team to asses</w:t>
      </w:r>
      <w:r w:rsidR="00963290" w:rsidRPr="004E1D50">
        <w:rPr>
          <w:sz w:val="21"/>
          <w:szCs w:val="21"/>
        </w:rPr>
        <w:t>s</w:t>
      </w:r>
      <w:r w:rsidRPr="004E1D50">
        <w:rPr>
          <w:sz w:val="21"/>
          <w:szCs w:val="21"/>
        </w:rPr>
        <w:t xml:space="preserve"> potential problem accounts for escalations such as involving account managers, putting on stop, or passing to a third party for collection/legal action. </w:t>
      </w:r>
    </w:p>
    <w:p w14:paraId="726084F5" w14:textId="36D76719" w:rsidR="00963290" w:rsidRPr="004E1D50" w:rsidRDefault="00963290" w:rsidP="00722642">
      <w:pPr>
        <w:pStyle w:val="ListBullet"/>
        <w:rPr>
          <w:sz w:val="21"/>
          <w:szCs w:val="21"/>
        </w:rPr>
      </w:pPr>
      <w:r w:rsidRPr="004E1D50">
        <w:rPr>
          <w:sz w:val="21"/>
          <w:szCs w:val="21"/>
        </w:rPr>
        <w:t>Handle query escalation when necessary.</w:t>
      </w:r>
    </w:p>
    <w:p w14:paraId="56B2DDBE" w14:textId="5748150F" w:rsidR="00963290" w:rsidRPr="004E1D50" w:rsidRDefault="00963290" w:rsidP="00722642">
      <w:pPr>
        <w:pStyle w:val="ListBullet"/>
        <w:rPr>
          <w:sz w:val="21"/>
          <w:szCs w:val="21"/>
        </w:rPr>
      </w:pPr>
      <w:r w:rsidRPr="004E1D50">
        <w:rPr>
          <w:sz w:val="21"/>
          <w:szCs w:val="21"/>
        </w:rPr>
        <w:t xml:space="preserve">Hold monthly team meetings and quarterly one to ones with team members. I address any issues directly or through coordination with HR, whether that be in relation to training, or other individual needs. All holiday requests come to me for approval, </w:t>
      </w:r>
      <w:r w:rsidR="009A20AF" w:rsidRPr="004E1D50">
        <w:rPr>
          <w:sz w:val="21"/>
          <w:szCs w:val="21"/>
        </w:rPr>
        <w:t>whereby</w:t>
      </w:r>
      <w:r w:rsidRPr="004E1D50">
        <w:rPr>
          <w:sz w:val="21"/>
          <w:szCs w:val="21"/>
        </w:rPr>
        <w:t xml:space="preserve"> I ensure we maintain appropriate cover to ensure smooth operational support.</w:t>
      </w:r>
    </w:p>
    <w:p w14:paraId="28C38345" w14:textId="1A9563DF" w:rsidR="00963290" w:rsidRPr="004E1D50" w:rsidRDefault="00963290" w:rsidP="00722642">
      <w:pPr>
        <w:pStyle w:val="ListBullet"/>
        <w:rPr>
          <w:sz w:val="21"/>
          <w:szCs w:val="21"/>
        </w:rPr>
      </w:pPr>
      <w:r w:rsidRPr="004E1D50">
        <w:rPr>
          <w:sz w:val="21"/>
          <w:szCs w:val="21"/>
        </w:rPr>
        <w:t xml:space="preserve">Create month end review documents (aged debtors, sales accruals, turnover updates, bad debt provision assessments and </w:t>
      </w:r>
      <w:r w:rsidR="009A20AF" w:rsidRPr="004E1D50">
        <w:rPr>
          <w:sz w:val="21"/>
          <w:szCs w:val="21"/>
        </w:rPr>
        <w:t xml:space="preserve">a monthly annotated review of each ledgers performance), these go to management accounts team for incorporation into their </w:t>
      </w:r>
      <w:r w:rsidR="0088115B">
        <w:rPr>
          <w:sz w:val="21"/>
          <w:szCs w:val="21"/>
        </w:rPr>
        <w:t>monthly account packages</w:t>
      </w:r>
      <w:r w:rsidR="009A20AF" w:rsidRPr="004E1D50">
        <w:rPr>
          <w:sz w:val="21"/>
          <w:szCs w:val="21"/>
        </w:rPr>
        <w:t>.</w:t>
      </w:r>
    </w:p>
    <w:p w14:paraId="17CA3DFB" w14:textId="4741BE19" w:rsidR="00722642" w:rsidRPr="005E5CBA" w:rsidRDefault="009A20AF" w:rsidP="00322B17">
      <w:pPr>
        <w:pStyle w:val="ListBullet"/>
      </w:pPr>
      <w:r w:rsidRPr="0088115B">
        <w:rPr>
          <w:sz w:val="21"/>
          <w:szCs w:val="21"/>
        </w:rPr>
        <w:t xml:space="preserve">Review and improve procedures around the team, </w:t>
      </w:r>
      <w:r w:rsidR="0088115B" w:rsidRPr="0088115B">
        <w:rPr>
          <w:sz w:val="21"/>
          <w:szCs w:val="21"/>
        </w:rPr>
        <w:t>including</w:t>
      </w:r>
      <w:r w:rsidRPr="0088115B">
        <w:rPr>
          <w:sz w:val="21"/>
          <w:szCs w:val="21"/>
        </w:rPr>
        <w:t xml:space="preserve"> a roll out of several new systems </w:t>
      </w:r>
    </w:p>
    <w:p w14:paraId="4FBFC2EB" w14:textId="36B66348" w:rsidR="005E5CBA" w:rsidRDefault="005E5CBA" w:rsidP="00322B17">
      <w:pPr>
        <w:pStyle w:val="ListBullet"/>
      </w:pPr>
      <w:r>
        <w:rPr>
          <w:sz w:val="21"/>
          <w:szCs w:val="21"/>
        </w:rPr>
        <w:t>The business entered administration in January 2024 and was sold to Global Ardour Recycling Ltd.</w:t>
      </w:r>
    </w:p>
    <w:p w14:paraId="73C41E34" w14:textId="77777777" w:rsidR="00722642" w:rsidRPr="00722642" w:rsidRDefault="00722642" w:rsidP="00722642"/>
    <w:p w14:paraId="71781D70" w14:textId="2C76A4D0" w:rsidR="006270A9" w:rsidRDefault="000D5AE8">
      <w:pPr>
        <w:pStyle w:val="Heading2"/>
      </w:pPr>
      <w:r>
        <w:t>CREDIT CONTROL</w:t>
      </w:r>
      <w:r w:rsidR="009D5933">
        <w:t> | </w:t>
      </w:r>
      <w:r w:rsidR="00BE2966">
        <w:t>hallis hudson group ltd</w:t>
      </w:r>
      <w:r w:rsidR="009D5933">
        <w:t> | </w:t>
      </w:r>
      <w:r w:rsidR="00BE2966">
        <w:t xml:space="preserve">may 2013 </w:t>
      </w:r>
      <w:r w:rsidR="00722642">
        <w:t>–</w:t>
      </w:r>
      <w:r w:rsidR="00BE2966">
        <w:t xml:space="preserve"> </w:t>
      </w:r>
      <w:r w:rsidR="00722642">
        <w:t>mAY 2019</w:t>
      </w:r>
    </w:p>
    <w:p w14:paraId="280E3AF7" w14:textId="77777777" w:rsidR="00BE2966" w:rsidRDefault="003A79A5" w:rsidP="00BE2966">
      <w:pPr>
        <w:pStyle w:val="ListBullet"/>
      </w:pPr>
      <w:r>
        <w:t>Manage own</w:t>
      </w:r>
      <w:r w:rsidR="00BE2966">
        <w:t xml:space="preserve"> ledger of customers, ensuring account</w:t>
      </w:r>
      <w:r>
        <w:t xml:space="preserve">s are </w:t>
      </w:r>
      <w:r w:rsidR="00BE2966">
        <w:t>managed effectively resulting in customer satisfaction, to ensure payment of invoices without delays wherever possible whilst maintaining service standards at all times</w:t>
      </w:r>
    </w:p>
    <w:p w14:paraId="44F8D126" w14:textId="77777777" w:rsidR="00BE2966" w:rsidRDefault="00BE2966" w:rsidP="00BE2966">
      <w:pPr>
        <w:pStyle w:val="ListBullet"/>
      </w:pPr>
      <w:r>
        <w:t>Do this through ensuring all customer service queries are resolved in a timely fashion to the satisfaction of the client. Liaise with all appropriate sectors of the business as necessary</w:t>
      </w:r>
      <w:r w:rsidR="00225169">
        <w:t>, offer support the sales team to provide best service to client</w:t>
      </w:r>
    </w:p>
    <w:p w14:paraId="187C7A38" w14:textId="77777777" w:rsidR="003A79A5" w:rsidRDefault="003A79A5" w:rsidP="00BE2966">
      <w:pPr>
        <w:pStyle w:val="ListBullet"/>
      </w:pPr>
      <w:r>
        <w:t>Set and maintain credit limits, revising as needed; negotiate deposits when required</w:t>
      </w:r>
    </w:p>
    <w:p w14:paraId="7A6980E5" w14:textId="77777777" w:rsidR="00BE2966" w:rsidRDefault="00BE2966" w:rsidP="00BE2966">
      <w:pPr>
        <w:pStyle w:val="ListBullet"/>
      </w:pPr>
      <w:r>
        <w:t xml:space="preserve">Maintain logs of </w:t>
      </w:r>
      <w:r w:rsidR="003A79A5">
        <w:t>all</w:t>
      </w:r>
      <w:r>
        <w:t xml:space="preserve"> communications and developments thoroughly</w:t>
      </w:r>
    </w:p>
    <w:p w14:paraId="3C82C721" w14:textId="77777777" w:rsidR="00BE2966" w:rsidRDefault="00BE2966" w:rsidP="00BE2966">
      <w:pPr>
        <w:pStyle w:val="ListBullet"/>
      </w:pPr>
      <w:r>
        <w:lastRenderedPageBreak/>
        <w:t xml:space="preserve">Chase payments via phone and email </w:t>
      </w:r>
      <w:r w:rsidR="00543EE3">
        <w:t>as</w:t>
      </w:r>
      <w:r>
        <w:t xml:space="preserve"> and when necessary, always ensuring focus is on aiding the customer. Only when necessary escalate collections to solicitor for legal action.</w:t>
      </w:r>
    </w:p>
    <w:p w14:paraId="001E133C" w14:textId="4AF1C56A" w:rsidR="006270A9" w:rsidRDefault="00BE2966" w:rsidP="00BE2966">
      <w:pPr>
        <w:pStyle w:val="ListBullet"/>
      </w:pPr>
      <w:r>
        <w:t xml:space="preserve">Administration tasks such as apply payments to accounts, ensuring </w:t>
      </w:r>
      <w:r w:rsidR="00543EE3">
        <w:t xml:space="preserve">careful </w:t>
      </w:r>
      <w:r>
        <w:t>allocatio</w:t>
      </w:r>
      <w:r w:rsidR="00543EE3">
        <w:t>ns for accuracy</w:t>
      </w:r>
      <w:r w:rsidR="003A79A5">
        <w:t xml:space="preserve">; </w:t>
      </w:r>
      <w:r>
        <w:t>maintain customer details</w:t>
      </w:r>
      <w:r w:rsidR="003A79A5">
        <w:t>; update management reports with updates when older debts have occurred</w:t>
      </w:r>
    </w:p>
    <w:p w14:paraId="382F4A5A" w14:textId="6842E9C8" w:rsidR="00607BC0" w:rsidRDefault="00607BC0" w:rsidP="00BE2966">
      <w:pPr>
        <w:pStyle w:val="ListBullet"/>
      </w:pPr>
      <w:r>
        <w:t>Where appropriate ensure protocols are met for credit insurance coverage</w:t>
      </w:r>
      <w:r w:rsidR="00851189">
        <w:t>.</w:t>
      </w:r>
    </w:p>
    <w:p w14:paraId="0136492E" w14:textId="77777777" w:rsidR="004E1D50" w:rsidRDefault="004E1D50" w:rsidP="004E1D50">
      <w:pPr>
        <w:pStyle w:val="ListBullet"/>
        <w:numPr>
          <w:ilvl w:val="0"/>
          <w:numId w:val="0"/>
        </w:numPr>
        <w:ind w:left="216" w:hanging="216"/>
      </w:pPr>
    </w:p>
    <w:p w14:paraId="1CD49AE6" w14:textId="77777777" w:rsidR="00BE2966" w:rsidRDefault="00BE2966" w:rsidP="00BE2966">
      <w:pPr>
        <w:pStyle w:val="Heading2"/>
      </w:pPr>
      <w:r>
        <w:t>CREDIT CONTROL/CUSTOMER SERVICE SUPERVISOR</w:t>
      </w:r>
      <w:r w:rsidR="009D5933">
        <w:t> | </w:t>
      </w:r>
      <w:r>
        <w:t>OBAS UK LTD</w:t>
      </w:r>
      <w:r w:rsidR="009D5933">
        <w:t> | </w:t>
      </w:r>
      <w:r>
        <w:t>OCT 2005-APRIL 2013</w:t>
      </w:r>
    </w:p>
    <w:p w14:paraId="23472294" w14:textId="77777777" w:rsidR="00BE2966" w:rsidRDefault="00BE2966" w:rsidP="00BE2966">
      <w:pPr>
        <w:pStyle w:val="ListBullet"/>
      </w:pPr>
      <w:r>
        <w:t>Resolve customer queries in a timely fashion, adhering to company policy at all times, whilst ensuring customer satisfaction to ensure r</w:t>
      </w:r>
      <w:r w:rsidR="00E56A6B">
        <w:t>epeat business</w:t>
      </w:r>
    </w:p>
    <w:p w14:paraId="7B065264" w14:textId="77777777" w:rsidR="00E56A6B" w:rsidRDefault="00E56A6B" w:rsidP="00BE2966">
      <w:pPr>
        <w:pStyle w:val="ListBullet"/>
      </w:pPr>
      <w:r>
        <w:t>Review and resolve escalated queries from team members and on priority accounts</w:t>
      </w:r>
    </w:p>
    <w:p w14:paraId="3C93C33C" w14:textId="77777777" w:rsidR="00225169" w:rsidRDefault="00225169" w:rsidP="00225169">
      <w:pPr>
        <w:pStyle w:val="ListBullet"/>
      </w:pPr>
      <w:r>
        <w:t>Ensure swift collection of debts owed to the company, oversee all elements of collections across the team, and manage escalations to DRA and solicitors when necessary</w:t>
      </w:r>
    </w:p>
    <w:p w14:paraId="0BB5A6D9" w14:textId="77777777" w:rsidR="00E56A6B" w:rsidRDefault="00E56A6B" w:rsidP="00BE2966">
      <w:pPr>
        <w:pStyle w:val="ListBullet"/>
      </w:pPr>
      <w:r>
        <w:t xml:space="preserve">Collate data in relation to aged debt, collection rates and targets for review by directors </w:t>
      </w:r>
    </w:p>
    <w:p w14:paraId="52CE8256" w14:textId="6A0F90F8" w:rsidR="00E56A6B" w:rsidRDefault="00E56A6B" w:rsidP="00BE2966">
      <w:pPr>
        <w:pStyle w:val="ListBullet"/>
      </w:pPr>
      <w:r>
        <w:t>Monitor patterns of complaints, collating reports for review – make and implement reviewed procedures where necessary to prevent repeat issues, and highlight training issues to relevant managers</w:t>
      </w:r>
    </w:p>
    <w:p w14:paraId="723968D6" w14:textId="3F0FC80C" w:rsidR="00851189" w:rsidRDefault="00851189" w:rsidP="00BE2966">
      <w:pPr>
        <w:pStyle w:val="ListBullet"/>
      </w:pPr>
      <w:r>
        <w:t>Obtained NVQ level 2 - Team Leadership</w:t>
      </w:r>
    </w:p>
    <w:p w14:paraId="576AFD39" w14:textId="77777777" w:rsidR="00E56A6B" w:rsidRDefault="00E56A6B" w:rsidP="00E56A6B">
      <w:pPr>
        <w:pStyle w:val="ListBullet"/>
        <w:numPr>
          <w:ilvl w:val="0"/>
          <w:numId w:val="0"/>
        </w:numPr>
        <w:ind w:left="216"/>
      </w:pPr>
    </w:p>
    <w:p w14:paraId="559A6AE4" w14:textId="61470B8F" w:rsidR="004E1D50" w:rsidRPr="004E1D50" w:rsidRDefault="004E1D50" w:rsidP="004E1D50">
      <w:pPr>
        <w:pStyle w:val="Heading2"/>
      </w:pPr>
      <w:r w:rsidRPr="004E1D50">
        <w:t xml:space="preserve">Systems Experience </w:t>
      </w:r>
    </w:p>
    <w:p w14:paraId="417BF977" w14:textId="71921FF1" w:rsidR="004E1D50" w:rsidRDefault="004E1D50" w:rsidP="004E1D50">
      <w:pPr>
        <w:pStyle w:val="ListBullet"/>
      </w:pPr>
      <w:r>
        <w:t>Sage 50 and Sage 200</w:t>
      </w:r>
    </w:p>
    <w:p w14:paraId="7379A308" w14:textId="26D7D25C" w:rsidR="004E1D50" w:rsidRDefault="004E1D50" w:rsidP="004E1D50">
      <w:pPr>
        <w:pStyle w:val="ListBullet"/>
      </w:pPr>
      <w:r>
        <w:t>Navision</w:t>
      </w:r>
    </w:p>
    <w:p w14:paraId="6AF57AB3" w14:textId="7E112638" w:rsidR="004E1D50" w:rsidRDefault="004E1D50" w:rsidP="004E1D50">
      <w:pPr>
        <w:pStyle w:val="ListBullet"/>
      </w:pPr>
      <w:r>
        <w:t>DBS (Access database)</w:t>
      </w:r>
    </w:p>
    <w:p w14:paraId="1DD96FE2" w14:textId="44684F52" w:rsidR="004E1D50" w:rsidRDefault="004E1D50" w:rsidP="004E1D50">
      <w:pPr>
        <w:pStyle w:val="ListBullet"/>
      </w:pPr>
      <w:r>
        <w:t>Fred</w:t>
      </w:r>
    </w:p>
    <w:p w14:paraId="462755AC" w14:textId="583B5A01" w:rsidR="004E1D50" w:rsidRDefault="004E1D50" w:rsidP="004E1D50">
      <w:pPr>
        <w:pStyle w:val="ListBullet"/>
      </w:pPr>
      <w:r>
        <w:t>Excel (can produce reports with Vlookups and pivot tables)</w:t>
      </w:r>
    </w:p>
    <w:p w14:paraId="1EA4DADA" w14:textId="2A979224" w:rsidR="004E1D50" w:rsidRDefault="004E1D50" w:rsidP="004E1D50">
      <w:pPr>
        <w:pStyle w:val="ListBullet"/>
      </w:pPr>
      <w:r>
        <w:t xml:space="preserve">Other Microsoft </w:t>
      </w:r>
      <w:r w:rsidR="00196A0A">
        <w:t>Office software</w:t>
      </w:r>
    </w:p>
    <w:p w14:paraId="3044E36A" w14:textId="69DE1AA8" w:rsidR="00196A0A" w:rsidRDefault="00196A0A" w:rsidP="004E1D50">
      <w:pPr>
        <w:pStyle w:val="ListBullet"/>
      </w:pPr>
      <w:r>
        <w:t>Various inhouse systems including CRMs – I am quick to learn new systems.</w:t>
      </w:r>
    </w:p>
    <w:bookmarkStart w:id="0" w:name="_Hlk160688800"/>
    <w:p w14:paraId="4D0D27A3" w14:textId="77777777" w:rsidR="00BE2966" w:rsidRDefault="008C6AF4" w:rsidP="00BE2966">
      <w:pPr>
        <w:pStyle w:val="Heading1"/>
      </w:pPr>
      <w:sdt>
        <w:sdtPr>
          <w:alias w:val="Education:"/>
          <w:tag w:val="Education:"/>
          <w:id w:val="807127995"/>
          <w:placeholder>
            <w:docPart w:val="678AB8494D954F7AA3914B7A1635BEDE"/>
          </w:placeholder>
          <w:temporary/>
          <w:showingPlcHdr/>
          <w15:appearance w15:val="hidden"/>
        </w:sdtPr>
        <w:sdtEndPr/>
        <w:sdtContent>
          <w:r w:rsidR="00BE2966">
            <w:t>Education</w:t>
          </w:r>
        </w:sdtContent>
      </w:sdt>
      <w:bookmarkEnd w:id="0"/>
    </w:p>
    <w:p w14:paraId="0CB6761A" w14:textId="77777777" w:rsidR="00BE2966" w:rsidRDefault="00E56A6B" w:rsidP="00BE2966">
      <w:pPr>
        <w:pStyle w:val="Heading2"/>
      </w:pPr>
      <w:r>
        <w:t>BSC Animal behaviour and welfare</w:t>
      </w:r>
      <w:r w:rsidR="00BE2966">
        <w:t> | </w:t>
      </w:r>
      <w:r>
        <w:t>2002-2005</w:t>
      </w:r>
      <w:r w:rsidR="00BE2966">
        <w:t> | </w:t>
      </w:r>
      <w:r>
        <w:t>university college, chester</w:t>
      </w:r>
    </w:p>
    <w:p w14:paraId="4EDD8DC6" w14:textId="77777777" w:rsidR="00BE2966" w:rsidRDefault="00E56A6B" w:rsidP="00E56A6B">
      <w:pPr>
        <w:pStyle w:val="ListBullet"/>
        <w:numPr>
          <w:ilvl w:val="0"/>
          <w:numId w:val="0"/>
        </w:numPr>
      </w:pPr>
      <w:r>
        <w:t>Graduated with 2:1 honours</w:t>
      </w:r>
    </w:p>
    <w:p w14:paraId="2494C5F7" w14:textId="5DA44845" w:rsidR="00E56A6B" w:rsidRDefault="00E56A6B" w:rsidP="00E56A6B">
      <w:pPr>
        <w:pStyle w:val="Heading2"/>
      </w:pPr>
      <w:r>
        <w:t>A Level | 1996-1998 | cardinal newman college, preston</w:t>
      </w:r>
    </w:p>
    <w:p w14:paraId="7A7B50D2" w14:textId="77777777" w:rsidR="00E56A6B" w:rsidRDefault="00E56A6B" w:rsidP="00E56A6B">
      <w:pPr>
        <w:pStyle w:val="NormalWeb"/>
      </w:pPr>
      <w:r>
        <w:t xml:space="preserve">* A-level Psychology Grade B </w:t>
      </w:r>
    </w:p>
    <w:p w14:paraId="67D87C0D" w14:textId="77777777" w:rsidR="00E56A6B" w:rsidRDefault="00E56A6B" w:rsidP="00E56A6B">
      <w:pPr>
        <w:pStyle w:val="NormalWeb"/>
      </w:pPr>
      <w:r>
        <w:t xml:space="preserve">* A-level Sociology Grade B </w:t>
      </w:r>
    </w:p>
    <w:p w14:paraId="771BF0FC" w14:textId="77777777" w:rsidR="00E56A6B" w:rsidRDefault="00E56A6B" w:rsidP="00E56A6B">
      <w:pPr>
        <w:pStyle w:val="NormalWeb"/>
      </w:pPr>
      <w:r>
        <w:t xml:space="preserve">* A-level Biology Grade C </w:t>
      </w:r>
    </w:p>
    <w:p w14:paraId="05F8F3D4" w14:textId="3D360D2D" w:rsidR="00E56A6B" w:rsidRDefault="00E56A6B" w:rsidP="00E56A6B">
      <w:pPr>
        <w:pStyle w:val="Heading2"/>
      </w:pPr>
      <w:r>
        <w:t>GCSE | 1991-1996 | our ladies rc high school preston</w:t>
      </w:r>
    </w:p>
    <w:p w14:paraId="3AAEBE4B" w14:textId="77777777" w:rsidR="00E56A6B" w:rsidRDefault="00E56A6B" w:rsidP="00E56A6B">
      <w:pPr>
        <w:pStyle w:val="NormalWeb"/>
      </w:pPr>
      <w:r>
        <w:t xml:space="preserve">* GCSE Maths Grade B </w:t>
      </w:r>
    </w:p>
    <w:p w14:paraId="5D044E8D" w14:textId="36A6A9F8" w:rsidR="00E56A6B" w:rsidRDefault="00E56A6B" w:rsidP="00760261">
      <w:pPr>
        <w:pStyle w:val="NormalWeb"/>
      </w:pPr>
      <w:r>
        <w:lastRenderedPageBreak/>
        <w:t xml:space="preserve">* GCSE English Language </w:t>
      </w:r>
      <w:r w:rsidR="00760261">
        <w:t xml:space="preserve">/ Literature </w:t>
      </w:r>
      <w:r>
        <w:t xml:space="preserve">Grade B </w:t>
      </w:r>
      <w:r w:rsidR="00760261">
        <w:t>-B</w:t>
      </w:r>
      <w:r>
        <w:t xml:space="preserve"> </w:t>
      </w:r>
    </w:p>
    <w:p w14:paraId="094665D2" w14:textId="77777777" w:rsidR="00E56A6B" w:rsidRDefault="00E56A6B" w:rsidP="00E56A6B">
      <w:pPr>
        <w:pStyle w:val="NormalWeb"/>
      </w:pPr>
      <w:r>
        <w:t xml:space="preserve">* GCSE Double Award Science Grade B-B </w:t>
      </w:r>
    </w:p>
    <w:p w14:paraId="6CBCE0A9" w14:textId="77777777" w:rsidR="00E56A6B" w:rsidRDefault="00E56A6B" w:rsidP="00E56A6B">
      <w:pPr>
        <w:pStyle w:val="NormalWeb"/>
      </w:pPr>
      <w:r>
        <w:t xml:space="preserve">* GCSE Spanish Grade B </w:t>
      </w:r>
    </w:p>
    <w:p w14:paraId="25039627" w14:textId="77777777" w:rsidR="00E56A6B" w:rsidRDefault="00E56A6B" w:rsidP="00E56A6B">
      <w:pPr>
        <w:pStyle w:val="NormalWeb"/>
      </w:pPr>
      <w:r>
        <w:t xml:space="preserve">* GCSE German Grade C </w:t>
      </w:r>
    </w:p>
    <w:p w14:paraId="15A4193B" w14:textId="77777777" w:rsidR="00E56A6B" w:rsidRDefault="00E56A6B" w:rsidP="00E56A6B">
      <w:pPr>
        <w:pStyle w:val="NormalWeb"/>
      </w:pPr>
      <w:r>
        <w:t xml:space="preserve">* GCSE IT Grade C </w:t>
      </w:r>
    </w:p>
    <w:p w14:paraId="3161E686" w14:textId="77777777" w:rsidR="00760261" w:rsidRDefault="00E56A6B" w:rsidP="00760261">
      <w:pPr>
        <w:pStyle w:val="NormalWeb"/>
      </w:pPr>
      <w:r>
        <w:t xml:space="preserve">* GCSE History Grade C </w:t>
      </w:r>
    </w:p>
    <w:p w14:paraId="7EBDDB81" w14:textId="77777777" w:rsidR="00760261" w:rsidRDefault="00760261" w:rsidP="00760261">
      <w:pPr>
        <w:pStyle w:val="NormalWeb"/>
      </w:pPr>
    </w:p>
    <w:p w14:paraId="70488EB4" w14:textId="77777777" w:rsidR="00760261" w:rsidRDefault="00760261" w:rsidP="00760261">
      <w:pPr>
        <w:pStyle w:val="NormalWeb"/>
        <w:rPr>
          <w:b/>
          <w:bCs/>
        </w:rPr>
      </w:pPr>
    </w:p>
    <w:p w14:paraId="46EA7E00" w14:textId="32D353F4" w:rsidR="00E56A6B" w:rsidRPr="00760261" w:rsidRDefault="00E56A6B" w:rsidP="00760261">
      <w:pPr>
        <w:pStyle w:val="NormalWeb"/>
        <w:rPr>
          <w:b/>
          <w:bCs/>
        </w:rPr>
      </w:pPr>
      <w:r w:rsidRPr="00760261">
        <w:rPr>
          <w:b/>
          <w:bCs/>
        </w:rPr>
        <w:t>REFERENCES</w:t>
      </w:r>
    </w:p>
    <w:p w14:paraId="238A6B4D" w14:textId="53056318" w:rsidR="00E56A6B" w:rsidRDefault="009A20AF" w:rsidP="00E56A6B">
      <w:r>
        <w:t>Previous Employer</w:t>
      </w:r>
      <w:r w:rsidR="000641C3">
        <w:t xml:space="preserve"> : </w:t>
      </w:r>
      <w:r w:rsidR="00543EE3">
        <w:t>Gemma Ingham</w:t>
      </w:r>
      <w:r w:rsidR="00E56A6B">
        <w:t xml:space="preserve"> (</w:t>
      </w:r>
      <w:r w:rsidR="00543EE3">
        <w:t>Finance Director</w:t>
      </w:r>
      <w:r w:rsidR="00E56A6B">
        <w:t xml:space="preserve">), Hallis Hudson Group Ltd, Unit B1 Red Scar Ind Estate, </w:t>
      </w:r>
      <w:r w:rsidR="000641C3">
        <w:t xml:space="preserve">Preston, PR2 5NJ.  Tel : 01772 909 500   Email : </w:t>
      </w:r>
      <w:hyperlink r:id="rId8" w:history="1">
        <w:r w:rsidR="00543EE3">
          <w:rPr>
            <w:rStyle w:val="Hyperlink"/>
          </w:rPr>
          <w:t>gemma.ingham</w:t>
        </w:r>
        <w:r w:rsidR="000641C3" w:rsidRPr="00673A24">
          <w:rPr>
            <w:rStyle w:val="Hyperlink"/>
          </w:rPr>
          <w:t>@hallishudson.com</w:t>
        </w:r>
      </w:hyperlink>
    </w:p>
    <w:p w14:paraId="1043297D" w14:textId="5CA7EBC5" w:rsidR="000641C3" w:rsidRDefault="009A20AF" w:rsidP="00E56A6B">
      <w:r>
        <w:t>Current Employer</w:t>
      </w:r>
      <w:r w:rsidR="000641C3">
        <w:t xml:space="preserve"> : </w:t>
      </w:r>
      <w:r>
        <w:t xml:space="preserve">Adam Smith (FC) - </w:t>
      </w:r>
      <w:r w:rsidR="000641C3">
        <w:t xml:space="preserve"> </w:t>
      </w:r>
      <w:r w:rsidR="00760261">
        <w:t>Global Ardour Recycling Ltd</w:t>
      </w:r>
      <w:r>
        <w:t xml:space="preserve">, </w:t>
      </w:r>
      <w:r w:rsidR="00760261">
        <w:t>P31 Longridge Road, Preston, PR2 5BX</w:t>
      </w:r>
      <w:r>
        <w:t xml:space="preserve"> </w:t>
      </w:r>
      <w:r w:rsidR="000641C3">
        <w:t xml:space="preserve">.  Tel : 01772 </w:t>
      </w:r>
      <w:r>
        <w:t xml:space="preserve">654321  Email :  </w:t>
      </w:r>
      <w:r w:rsidR="00760261">
        <w:t>hr</w:t>
      </w:r>
      <w:r>
        <w:t>@</w:t>
      </w:r>
      <w:r w:rsidR="00760261">
        <w:t>globalardour.</w:t>
      </w:r>
      <w:r>
        <w:t>com</w:t>
      </w:r>
    </w:p>
    <w:p w14:paraId="7B9B62F1" w14:textId="77777777" w:rsidR="000641C3" w:rsidRPr="00E56A6B" w:rsidRDefault="000641C3" w:rsidP="00E56A6B"/>
    <w:p w14:paraId="132FC325" w14:textId="77777777" w:rsidR="00BE2966" w:rsidRPr="001B29CF" w:rsidRDefault="00BE2966" w:rsidP="00BE2966">
      <w:pPr>
        <w:pStyle w:val="ListBullet"/>
        <w:numPr>
          <w:ilvl w:val="0"/>
          <w:numId w:val="0"/>
        </w:numPr>
        <w:ind w:left="216" w:hanging="216"/>
      </w:pPr>
    </w:p>
    <w:sectPr w:rsidR="00BE2966" w:rsidRPr="001B29CF" w:rsidSect="00617B26">
      <w:footerReference w:type="default" r:id="rId9"/>
      <w:pgSz w:w="12240" w:h="15840"/>
      <w:pgMar w:top="1008" w:right="1152" w:bottom="1152" w:left="11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3ED7F1" w14:textId="77777777" w:rsidR="0038500A" w:rsidRDefault="0038500A">
      <w:pPr>
        <w:spacing w:after="0"/>
      </w:pPr>
      <w:r>
        <w:separator/>
      </w:r>
    </w:p>
  </w:endnote>
  <w:endnote w:type="continuationSeparator" w:id="0">
    <w:p w14:paraId="6B816266" w14:textId="77777777" w:rsidR="0038500A" w:rsidRDefault="0038500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Gothic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D536F5" w14:textId="77777777" w:rsidR="006270A9" w:rsidRDefault="009D5933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225169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BD2AAF" w14:textId="77777777" w:rsidR="0038500A" w:rsidRDefault="0038500A">
      <w:pPr>
        <w:spacing w:after="0"/>
      </w:pPr>
      <w:r>
        <w:separator/>
      </w:r>
    </w:p>
  </w:footnote>
  <w:footnote w:type="continuationSeparator" w:id="0">
    <w:p w14:paraId="176315C2" w14:textId="77777777" w:rsidR="0038500A" w:rsidRDefault="0038500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3284D52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2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E4334B8"/>
    <w:multiLevelType w:val="hybridMultilevel"/>
    <w:tmpl w:val="724A12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C864A0"/>
    <w:multiLevelType w:val="multilevel"/>
    <w:tmpl w:val="F42A8A2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E806E9"/>
    <w:multiLevelType w:val="hybridMultilevel"/>
    <w:tmpl w:val="79E013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52FC5048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60E1637E"/>
    <w:multiLevelType w:val="hybridMultilevel"/>
    <w:tmpl w:val="3FB0A3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7C3D12"/>
    <w:multiLevelType w:val="hybridMultilevel"/>
    <w:tmpl w:val="2F58C4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23" w15:restartNumberingAfterBreak="0">
    <w:nsid w:val="71866955"/>
    <w:multiLevelType w:val="multilevel"/>
    <w:tmpl w:val="01684A1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607689929">
    <w:abstractNumId w:val="9"/>
  </w:num>
  <w:num w:numId="2" w16cid:durableId="1497261613">
    <w:abstractNumId w:val="9"/>
    <w:lvlOverride w:ilvl="0">
      <w:startOverride w:val="1"/>
    </w:lvlOverride>
  </w:num>
  <w:num w:numId="3" w16cid:durableId="2107578366">
    <w:abstractNumId w:val="9"/>
    <w:lvlOverride w:ilvl="0">
      <w:startOverride w:val="1"/>
    </w:lvlOverride>
  </w:num>
  <w:num w:numId="4" w16cid:durableId="940332956">
    <w:abstractNumId w:val="9"/>
    <w:lvlOverride w:ilvl="0">
      <w:startOverride w:val="1"/>
    </w:lvlOverride>
  </w:num>
  <w:num w:numId="5" w16cid:durableId="1858230474">
    <w:abstractNumId w:val="8"/>
  </w:num>
  <w:num w:numId="6" w16cid:durableId="1910922218">
    <w:abstractNumId w:val="7"/>
  </w:num>
  <w:num w:numId="7" w16cid:durableId="2031830148">
    <w:abstractNumId w:val="6"/>
  </w:num>
  <w:num w:numId="8" w16cid:durableId="1347057037">
    <w:abstractNumId w:val="5"/>
  </w:num>
  <w:num w:numId="9" w16cid:durableId="2028406996">
    <w:abstractNumId w:val="4"/>
  </w:num>
  <w:num w:numId="10" w16cid:durableId="1053415">
    <w:abstractNumId w:val="3"/>
  </w:num>
  <w:num w:numId="11" w16cid:durableId="591553192">
    <w:abstractNumId w:val="2"/>
  </w:num>
  <w:num w:numId="12" w16cid:durableId="1586307600">
    <w:abstractNumId w:val="1"/>
  </w:num>
  <w:num w:numId="13" w16cid:durableId="1013843742">
    <w:abstractNumId w:val="0"/>
  </w:num>
  <w:num w:numId="14" w16cid:durableId="763769984">
    <w:abstractNumId w:val="14"/>
  </w:num>
  <w:num w:numId="15" w16cid:durableId="1106343805">
    <w:abstractNumId w:val="18"/>
  </w:num>
  <w:num w:numId="16" w16cid:durableId="1890603608">
    <w:abstractNumId w:val="12"/>
  </w:num>
  <w:num w:numId="17" w16cid:durableId="1258060181">
    <w:abstractNumId w:val="17"/>
  </w:num>
  <w:num w:numId="18" w16cid:durableId="1419474128">
    <w:abstractNumId w:val="10"/>
  </w:num>
  <w:num w:numId="19" w16cid:durableId="2110540633">
    <w:abstractNumId w:val="23"/>
  </w:num>
  <w:num w:numId="20" w16cid:durableId="512457820">
    <w:abstractNumId w:val="19"/>
  </w:num>
  <w:num w:numId="21" w16cid:durableId="1015423673">
    <w:abstractNumId w:val="11"/>
  </w:num>
  <w:num w:numId="22" w16cid:durableId="464852121">
    <w:abstractNumId w:val="15"/>
  </w:num>
  <w:num w:numId="23" w16cid:durableId="1073627355">
    <w:abstractNumId w:val="22"/>
  </w:num>
  <w:num w:numId="24" w16cid:durableId="1927570813">
    <w:abstractNumId w:val="13"/>
  </w:num>
  <w:num w:numId="25" w16cid:durableId="667631973">
    <w:abstractNumId w:val="16"/>
  </w:num>
  <w:num w:numId="26" w16cid:durableId="557012796">
    <w:abstractNumId w:val="20"/>
  </w:num>
  <w:num w:numId="27" w16cid:durableId="23397091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966"/>
    <w:rsid w:val="00013BD1"/>
    <w:rsid w:val="00047C9B"/>
    <w:rsid w:val="000641C3"/>
    <w:rsid w:val="000758B3"/>
    <w:rsid w:val="000A4F59"/>
    <w:rsid w:val="000D5AE8"/>
    <w:rsid w:val="000F6854"/>
    <w:rsid w:val="00141A4C"/>
    <w:rsid w:val="00196A0A"/>
    <w:rsid w:val="001A6A6C"/>
    <w:rsid w:val="001B29CF"/>
    <w:rsid w:val="00225169"/>
    <w:rsid w:val="00252B19"/>
    <w:rsid w:val="0028220F"/>
    <w:rsid w:val="00356C14"/>
    <w:rsid w:val="0038500A"/>
    <w:rsid w:val="003A79A5"/>
    <w:rsid w:val="004E1D50"/>
    <w:rsid w:val="00543EE3"/>
    <w:rsid w:val="005C3002"/>
    <w:rsid w:val="005E5CBA"/>
    <w:rsid w:val="00607BC0"/>
    <w:rsid w:val="00617B26"/>
    <w:rsid w:val="006270A9"/>
    <w:rsid w:val="00652463"/>
    <w:rsid w:val="00675956"/>
    <w:rsid w:val="00681034"/>
    <w:rsid w:val="006C6B2E"/>
    <w:rsid w:val="00722642"/>
    <w:rsid w:val="00760261"/>
    <w:rsid w:val="007E1EE1"/>
    <w:rsid w:val="008022F6"/>
    <w:rsid w:val="00816216"/>
    <w:rsid w:val="008208EB"/>
    <w:rsid w:val="00851189"/>
    <w:rsid w:val="0087734B"/>
    <w:rsid w:val="0088115B"/>
    <w:rsid w:val="008C6AF4"/>
    <w:rsid w:val="00907C14"/>
    <w:rsid w:val="00963290"/>
    <w:rsid w:val="009A20AF"/>
    <w:rsid w:val="009D5933"/>
    <w:rsid w:val="00A2547A"/>
    <w:rsid w:val="00AD3019"/>
    <w:rsid w:val="00BA1488"/>
    <w:rsid w:val="00BD768D"/>
    <w:rsid w:val="00BE2966"/>
    <w:rsid w:val="00C61F8E"/>
    <w:rsid w:val="00D724BF"/>
    <w:rsid w:val="00E56A6B"/>
    <w:rsid w:val="00E83E4B"/>
    <w:rsid w:val="00F22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C7B166"/>
  <w15:chartTrackingRefBased/>
  <w15:docId w15:val="{1B4572F4-BC9E-43DE-AFDA-6D47028EF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9CF"/>
  </w:style>
  <w:style w:type="paragraph" w:styleId="Heading1">
    <w:name w:val="heading 1"/>
    <w:basedOn w:val="Normal"/>
    <w:link w:val="Heading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C61F8E"/>
    <w:pPr>
      <w:pBdr>
        <w:bottom w:val="single" w:sz="12" w:space="4" w:color="39A5B7" w:themeColor="accent1"/>
      </w:pBd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C61F8E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Header">
    <w:name w:val="header"/>
    <w:basedOn w:val="Normal"/>
    <w:link w:val="HeaderChar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rsid w:val="00681034"/>
    <w:rPr>
      <w:color w:val="2A7B88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3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qFormat/>
    <w:rsid w:val="0087734B"/>
    <w:pPr>
      <w:numPr>
        <w:numId w:val="23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unhideWhenUsed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paragraph" w:styleId="ListParagraph">
    <w:name w:val="List Paragraph"/>
    <w:basedOn w:val="Normal"/>
    <w:uiPriority w:val="34"/>
    <w:unhideWhenUsed/>
    <w:qFormat/>
    <w:rsid w:val="00BE296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56A6B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val="en-GB" w:eastAsia="en-GB"/>
    </w:rPr>
  </w:style>
  <w:style w:type="character" w:styleId="Mention">
    <w:name w:val="Mention"/>
    <w:basedOn w:val="DefaultParagraphFont"/>
    <w:uiPriority w:val="99"/>
    <w:semiHidden/>
    <w:unhideWhenUsed/>
    <w:rsid w:val="000641C3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6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1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arry.pearson@hallishudson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lupton\AppData\Roaming\Microsoft\Templates\Resume%20(color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AD930F7E4584C9F8D98BFF4B8CE1E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627009-9D58-4687-BD69-F311E5D0ED26}"/>
      </w:docPartPr>
      <w:docPartBody>
        <w:p w:rsidR="000D30B1" w:rsidRDefault="008A644D">
          <w:pPr>
            <w:pStyle w:val="0AD930F7E4584C9F8D98BFF4B8CE1E8C"/>
          </w:pPr>
          <w:r>
            <w:t>Experience</w:t>
          </w:r>
        </w:p>
      </w:docPartBody>
    </w:docPart>
    <w:docPart>
      <w:docPartPr>
        <w:name w:val="678AB8494D954F7AA3914B7A1635BE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15F50E-1B3A-4D4B-B84C-D8F16ABF8EBB}"/>
      </w:docPartPr>
      <w:docPartBody>
        <w:p w:rsidR="000D30B1" w:rsidRDefault="00681FE1" w:rsidP="00681FE1">
          <w:pPr>
            <w:pStyle w:val="678AB8494D954F7AA3914B7A1635BEDE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Gothic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1FE1"/>
    <w:rsid w:val="000D30B1"/>
    <w:rsid w:val="00160EEE"/>
    <w:rsid w:val="00681FE1"/>
    <w:rsid w:val="007F48BD"/>
    <w:rsid w:val="008A644D"/>
    <w:rsid w:val="00A8336A"/>
    <w:rsid w:val="00BE154B"/>
    <w:rsid w:val="00D358E9"/>
    <w:rsid w:val="00E27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7AF14B5EF8248D3B8F20ACDAD41505C">
    <w:name w:val="B7AF14B5EF8248D3B8F20ACDAD41505C"/>
  </w:style>
  <w:style w:type="paragraph" w:customStyle="1" w:styleId="0AD930F7E4584C9F8D98BFF4B8CE1E8C">
    <w:name w:val="0AD930F7E4584C9F8D98BFF4B8CE1E8C"/>
  </w:style>
  <w:style w:type="paragraph" w:customStyle="1" w:styleId="678AB8494D954F7AA3914B7A1635BEDE">
    <w:name w:val="678AB8494D954F7AA3914B7A1635BEDE"/>
    <w:rsid w:val="00681FE1"/>
  </w:style>
  <w:style w:type="paragraph" w:customStyle="1" w:styleId="84DCCD08B7674236968F047F318736A2">
    <w:name w:val="84DCCD08B7674236968F047F318736A2"/>
    <w:rsid w:val="00D358E9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CC7DC5-BB2D-4D8F-9956-1C2FFF00FB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Resume (color)</Template>
  <TotalTime>69</TotalTime>
  <Pages>4</Pages>
  <Words>1251</Words>
  <Characters>7134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Sarah Lupton</dc:creator>
  <cp:keywords/>
  <cp:lastModifiedBy>Sarah Lupton</cp:lastModifiedBy>
  <cp:revision>9</cp:revision>
  <dcterms:created xsi:type="dcterms:W3CDTF">2024-01-16T13:23:00Z</dcterms:created>
  <dcterms:modified xsi:type="dcterms:W3CDTF">2024-03-07T07:59:00Z</dcterms:modified>
  <cp:version/>
</cp:coreProperties>
</file>