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593D1" w14:textId="2845A9DF" w:rsidR="00816216" w:rsidRDefault="009F2555" w:rsidP="00141A4C">
      <w:pPr>
        <w:pStyle w:val="Title"/>
      </w:pPr>
      <w:r>
        <w:t>M</w:t>
      </w:r>
      <w:r w:rsidR="002A14AE">
        <w:t>ohammed Rizwan</w:t>
      </w:r>
    </w:p>
    <w:p w14:paraId="7A06FED5" w14:textId="373D061D" w:rsidR="002A14AE" w:rsidRDefault="00DD1EB5" w:rsidP="002A14AE">
      <w:r>
        <w:t xml:space="preserve">112 </w:t>
      </w:r>
      <w:proofErr w:type="spellStart"/>
      <w:r>
        <w:t>Bolshaw</w:t>
      </w:r>
      <w:proofErr w:type="spellEnd"/>
      <w:r>
        <w:t xml:space="preserve"> Road</w:t>
      </w:r>
      <w:r w:rsidR="002A14AE">
        <w:t xml:space="preserve">, </w:t>
      </w:r>
      <w:r>
        <w:t>Cheadle</w:t>
      </w:r>
      <w:r w:rsidR="002A14AE">
        <w:t xml:space="preserve">, </w:t>
      </w:r>
      <w:r>
        <w:t>SK8 3PD</w:t>
      </w:r>
      <w:r w:rsidR="002A14AE">
        <w:t> | 07711084760 | mohammed_rizwan@hotmail.co.uk</w:t>
      </w:r>
    </w:p>
    <w:p w14:paraId="5AB8F019" w14:textId="77777777" w:rsidR="006270A9" w:rsidRDefault="00DA614C" w:rsidP="00141A4C">
      <w:pPr>
        <w:pStyle w:val="Heading1"/>
      </w:pPr>
      <w:r>
        <w:t>Profile</w:t>
      </w:r>
    </w:p>
    <w:p w14:paraId="6A983B15" w14:textId="77777777" w:rsidR="002A14AE" w:rsidRDefault="002A14AE" w:rsidP="002A14AE">
      <w:r>
        <w:t>With over 11 years of experience in a call center and 8 years in a collection managerial position, I have picked up many key skills, from time management and organizational skills to improving processes, such as collections, negotiation and vulnerable customer dealing processes.  I did this by running several types of different workshops to improve process rates.</w:t>
      </w:r>
    </w:p>
    <w:p w14:paraId="6D1F8E3C" w14:textId="77777777" w:rsidR="002A14AE" w:rsidRDefault="002A14AE" w:rsidP="002A14AE">
      <w:r>
        <w:t>I can communicate confidently at all levels and complete demanding assignments in a thorough and systematic manner. I am accustomed to working towards tight deadlines in high pressured environments, with proven ability to develop and motivate others. I work to a high standard and look for self-development opportunities and continuous improvement ideas. I am also a positive individual who energizes others. In addition, I am resourceful and a forward thinker. I thrive on solving problems within the workplace and work to boost morale and employee engagement.</w:t>
      </w:r>
    </w:p>
    <w:p w14:paraId="6EA08C6E" w14:textId="77777777" w:rsidR="002A14AE" w:rsidRDefault="002A14AE" w:rsidP="002A14AE">
      <w:r>
        <w:t>I am proficient in Microsoft office and have detailed knowledge on several in-house databases that are used in my current role.</w:t>
      </w:r>
    </w:p>
    <w:sdt>
      <w:sdtPr>
        <w:alias w:val="Skills &amp; Abilities:"/>
        <w:tag w:val="Skills &amp; Abilities:"/>
        <w:id w:val="458624136"/>
        <w:placeholder>
          <w:docPart w:val="A1A386FBC7AC4986806E3DCB804F016F"/>
        </w:placeholder>
        <w:temporary/>
        <w:showingPlcHdr/>
        <w15:appearance w15:val="hidden"/>
      </w:sdtPr>
      <w:sdtContent>
        <w:p w14:paraId="3B409270" w14:textId="77777777" w:rsidR="006270A9" w:rsidRDefault="009D5933">
          <w:pPr>
            <w:pStyle w:val="Heading1"/>
          </w:pPr>
          <w:r>
            <w:t>Skills &amp; Abilities</w:t>
          </w:r>
        </w:p>
      </w:sdtContent>
    </w:sdt>
    <w:p w14:paraId="373EB897" w14:textId="77777777" w:rsidR="00EC3D9F" w:rsidRDefault="00EC3D9F" w:rsidP="00EC3D9F">
      <w:pPr>
        <w:pStyle w:val="ListBullet"/>
        <w:sectPr w:rsidR="00EC3D9F" w:rsidSect="00617B26">
          <w:footerReference w:type="default" r:id="rId11"/>
          <w:pgSz w:w="12240" w:h="15840"/>
          <w:pgMar w:top="1008" w:right="1152" w:bottom="1152" w:left="1152" w:header="720" w:footer="720" w:gutter="0"/>
          <w:pgNumType w:start="1"/>
          <w:cols w:space="720"/>
          <w:titlePg/>
          <w:docGrid w:linePitch="360"/>
        </w:sectPr>
      </w:pPr>
    </w:p>
    <w:p w14:paraId="7C3C53E4" w14:textId="569F4B4F" w:rsidR="00676587" w:rsidRPr="00EB04CC" w:rsidRDefault="002A14AE" w:rsidP="00EC3D9F">
      <w:pPr>
        <w:pStyle w:val="ListBullet"/>
      </w:pPr>
      <w:r>
        <w:t>People management skills</w:t>
      </w:r>
    </w:p>
    <w:p w14:paraId="316B4645" w14:textId="1F6C7286" w:rsidR="00676587" w:rsidRDefault="002A14AE" w:rsidP="00EC3D9F">
      <w:pPr>
        <w:pStyle w:val="ListBullet"/>
      </w:pPr>
      <w:r>
        <w:t>Engagement skills</w:t>
      </w:r>
    </w:p>
    <w:p w14:paraId="7B738307" w14:textId="47A15467" w:rsidR="00EC3D9F" w:rsidRDefault="00EC3D9F" w:rsidP="00EC3D9F">
      <w:pPr>
        <w:pStyle w:val="ListBullet"/>
      </w:pPr>
      <w:r w:rsidRPr="00EB04CC">
        <w:t>Excellent interpersonal and communication skills</w:t>
      </w:r>
    </w:p>
    <w:p w14:paraId="132FD2E1" w14:textId="577F4055" w:rsidR="002A14AE" w:rsidRDefault="002A14AE" w:rsidP="00EC3D9F">
      <w:pPr>
        <w:pStyle w:val="ListBullet"/>
      </w:pPr>
      <w:r>
        <w:t>Time Management</w:t>
      </w:r>
    </w:p>
    <w:p w14:paraId="47D3D6A5" w14:textId="62D5EC64" w:rsidR="002A14AE" w:rsidRPr="00EB04CC" w:rsidRDefault="002A14AE" w:rsidP="00EC3D9F">
      <w:pPr>
        <w:pStyle w:val="ListBullet"/>
      </w:pPr>
      <w:r>
        <w:t>Positive and bubbly individual</w:t>
      </w:r>
    </w:p>
    <w:p w14:paraId="1976AC11" w14:textId="77777777" w:rsidR="00EC3D9F" w:rsidRDefault="00EC3D9F" w:rsidP="00EC3D9F">
      <w:pPr>
        <w:pStyle w:val="ListBullet"/>
      </w:pPr>
      <w:r w:rsidRPr="00EB04CC">
        <w:t>Poised under pressure</w:t>
      </w:r>
    </w:p>
    <w:p w14:paraId="78B3B9DA" w14:textId="6780F37D" w:rsidR="00EC3D9F" w:rsidRDefault="002A14AE" w:rsidP="00F52D1C">
      <w:pPr>
        <w:pStyle w:val="ListBullet"/>
      </w:pPr>
      <w:r>
        <w:t>Miraculous attention to detail</w:t>
      </w:r>
    </w:p>
    <w:p w14:paraId="21EDCA72" w14:textId="0D9C40FE" w:rsidR="00F52D1C" w:rsidRDefault="002A14AE" w:rsidP="00F52D1C">
      <w:pPr>
        <w:pStyle w:val="ListBullet"/>
      </w:pPr>
      <w:r>
        <w:t>Self-motivated</w:t>
      </w:r>
    </w:p>
    <w:p w14:paraId="3E7605D9" w14:textId="60668167" w:rsidR="002A14AE" w:rsidRDefault="002A14AE" w:rsidP="00F52D1C">
      <w:pPr>
        <w:pStyle w:val="ListBullet"/>
      </w:pPr>
      <w:r>
        <w:t>Microsoft office</w:t>
      </w:r>
    </w:p>
    <w:p w14:paraId="3A7C40C5" w14:textId="77777777" w:rsidR="00F52D1C" w:rsidRDefault="00F52D1C">
      <w:pPr>
        <w:pStyle w:val="Heading1"/>
        <w:sectPr w:rsidR="00F52D1C" w:rsidSect="00EC3D9F">
          <w:type w:val="continuous"/>
          <w:pgSz w:w="12240" w:h="15840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</w:p>
    <w:sdt>
      <w:sdtPr>
        <w:alias w:val="Education:"/>
        <w:tag w:val="Education:"/>
        <w:id w:val="807127995"/>
        <w:placeholder>
          <w:docPart w:val="15DC1F4EAC2B4A99869B1D418BBD90A7"/>
        </w:placeholder>
        <w:temporary/>
        <w:showingPlcHdr/>
        <w15:appearance w15:val="hidden"/>
      </w:sdtPr>
      <w:sdtContent>
        <w:p w14:paraId="5E664C2D" w14:textId="77777777" w:rsidR="002A14AE" w:rsidRDefault="002A14AE" w:rsidP="002A14AE">
          <w:pPr>
            <w:pStyle w:val="Heading1"/>
          </w:pPr>
          <w:r>
            <w:t>Education</w:t>
          </w:r>
        </w:p>
      </w:sdtContent>
    </w:sdt>
    <w:p w14:paraId="15854AAB" w14:textId="77777777" w:rsidR="002A14AE" w:rsidRDefault="002A14AE" w:rsidP="002A14AE">
      <w:pPr>
        <w:pStyle w:val="Heading2"/>
      </w:pPr>
      <w:r>
        <w:rPr>
          <w:color w:val="auto"/>
        </w:rPr>
        <w:t xml:space="preserve">9 GCSE’s including Maths, </w:t>
      </w:r>
      <w:proofErr w:type="gramStart"/>
      <w:r>
        <w:rPr>
          <w:color w:val="auto"/>
        </w:rPr>
        <w:t>English</w:t>
      </w:r>
      <w:proofErr w:type="gramEnd"/>
      <w:r>
        <w:rPr>
          <w:color w:val="auto"/>
        </w:rPr>
        <w:t xml:space="preserve"> and Science</w:t>
      </w:r>
    </w:p>
    <w:p w14:paraId="358E4050" w14:textId="77777777" w:rsidR="002A14AE" w:rsidRDefault="002A14AE" w:rsidP="002A14AE">
      <w:pPr>
        <w:pStyle w:val="ListBullet"/>
        <w:numPr>
          <w:ilvl w:val="0"/>
          <w:numId w:val="0"/>
        </w:numPr>
        <w:ind w:left="216" w:hanging="216"/>
      </w:pPr>
      <w:r>
        <w:t>Plant Brooks High School - Birmingham, West Midlands, England - 1996</w:t>
      </w:r>
    </w:p>
    <w:sdt>
      <w:sdtPr>
        <w:alias w:val="Experience:"/>
        <w:tag w:val="Experience:"/>
        <w:id w:val="171684534"/>
        <w:placeholder>
          <w:docPart w:val="AA3DFE248619427A90346E1066041F36"/>
        </w:placeholder>
        <w:temporary/>
        <w:showingPlcHdr/>
        <w15:appearance w15:val="hidden"/>
      </w:sdtPr>
      <w:sdtContent>
        <w:p w14:paraId="2D460DC3" w14:textId="77777777" w:rsidR="002A14AE" w:rsidRDefault="002A14AE" w:rsidP="002A14AE">
          <w:pPr>
            <w:pStyle w:val="Heading1"/>
          </w:pPr>
          <w:r>
            <w:t>Experience</w:t>
          </w:r>
        </w:p>
      </w:sdtContent>
    </w:sdt>
    <w:p w14:paraId="738ABD5D" w14:textId="77777777" w:rsidR="002A14AE" w:rsidRDefault="002A14AE" w:rsidP="002A14AE">
      <w:pPr>
        <w:pStyle w:val="Heading2"/>
      </w:pPr>
      <w:r>
        <w:t>team manager - collections | verastar limited | 03/2019 to present</w:t>
      </w:r>
    </w:p>
    <w:p w14:paraId="2C8F9C96" w14:textId="77777777" w:rsidR="002A14AE" w:rsidRDefault="002A14AE" w:rsidP="002A14AE">
      <w:pPr>
        <w:pStyle w:val="ListBullet"/>
      </w:pPr>
      <w:r>
        <w:t xml:space="preserve">Manage team and overall performance </w:t>
      </w:r>
    </w:p>
    <w:p w14:paraId="1C76ED74" w14:textId="77777777" w:rsidR="002A14AE" w:rsidRPr="00ED6867" w:rsidRDefault="002A14AE" w:rsidP="002A14AE">
      <w:pPr>
        <w:pStyle w:val="ListBullet"/>
      </w:pPr>
      <w:r w:rsidRPr="00ED6867">
        <w:t>Client query resolution and system updates</w:t>
      </w:r>
    </w:p>
    <w:p w14:paraId="19802F25" w14:textId="77777777" w:rsidR="002A14AE" w:rsidRPr="00ED6867" w:rsidRDefault="002A14AE" w:rsidP="002A14AE">
      <w:pPr>
        <w:pStyle w:val="ListBullet"/>
      </w:pPr>
      <w:r w:rsidRPr="00ED6867">
        <w:t>Reviewing the database daily to ensure staff are logging new complaints and seeking resolutions at</w:t>
      </w:r>
      <w:r>
        <w:t xml:space="preserve"> </w:t>
      </w:r>
      <w:r w:rsidRPr="00ED6867">
        <w:t>first point of contact</w:t>
      </w:r>
    </w:p>
    <w:p w14:paraId="659D542A" w14:textId="77777777" w:rsidR="002A14AE" w:rsidRPr="00ED6867" w:rsidRDefault="002A14AE" w:rsidP="002A14AE">
      <w:pPr>
        <w:pStyle w:val="ListBullet"/>
        <w:rPr>
          <w:bCs/>
          <w:color w:val="000000"/>
          <w:spacing w:val="-1"/>
        </w:rPr>
      </w:pPr>
      <w:r w:rsidRPr="00ED6867">
        <w:t>Take customer complaint calls and ensure to seek the best resolution at first point of contact</w:t>
      </w:r>
    </w:p>
    <w:p w14:paraId="5FB2B229" w14:textId="77777777" w:rsidR="002A14AE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>Attend management meetings</w:t>
      </w:r>
    </w:p>
    <w:p w14:paraId="6569C61A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>
        <w:rPr>
          <w:shd w:val="clear" w:color="auto" w:fill="FFFFFF"/>
        </w:rPr>
        <w:t>Achieving collection targets of up to 2.5 million per month</w:t>
      </w:r>
    </w:p>
    <w:p w14:paraId="25E1D346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 xml:space="preserve">Monitor and evaluate the standard of service provided to customers, to drive improvements in </w:t>
      </w:r>
      <w:r>
        <w:rPr>
          <w:shd w:val="clear" w:color="auto" w:fill="FFFFFF"/>
        </w:rPr>
        <w:t>productivity and quality, whilst continuously finding new ways to improve</w:t>
      </w:r>
      <w:r w:rsidRPr="00ED6867">
        <w:rPr>
          <w:shd w:val="clear" w:color="auto" w:fill="FFFFFF"/>
        </w:rPr>
        <w:t xml:space="preserve"> </w:t>
      </w:r>
    </w:p>
    <w:p w14:paraId="6372F99F" w14:textId="77777777" w:rsidR="002A14AE" w:rsidRPr="00ED6867" w:rsidRDefault="002A14AE" w:rsidP="002A14AE">
      <w:pPr>
        <w:pStyle w:val="ListBullet"/>
        <w:rPr>
          <w:rFonts w:ascii="Arial" w:hAnsi="Arial" w:cs="Arial"/>
          <w:bCs/>
          <w:color w:val="000000"/>
          <w:spacing w:val="-1"/>
        </w:rPr>
      </w:pPr>
      <w:r w:rsidRPr="00ED6867">
        <w:rPr>
          <w:shd w:val="clear" w:color="auto" w:fill="FFFFFF"/>
        </w:rPr>
        <w:t>Ensure training and development plans are in place for all Team Members</w:t>
      </w:r>
    </w:p>
    <w:p w14:paraId="4CDF36C2" w14:textId="77777777" w:rsidR="002A14AE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lastRenderedPageBreak/>
        <w:t xml:space="preserve">Deliver team meetings, coaching and 1:1's for all the team; setting clear, realistic goals, </w:t>
      </w:r>
      <w:proofErr w:type="gramStart"/>
      <w:r w:rsidRPr="00ED6867">
        <w:rPr>
          <w:shd w:val="clear" w:color="auto" w:fill="FFFFFF"/>
        </w:rPr>
        <w:t>objectives</w:t>
      </w:r>
      <w:proofErr w:type="gramEnd"/>
      <w:r w:rsidRPr="00ED6867">
        <w:rPr>
          <w:shd w:val="clear" w:color="auto" w:fill="FFFFFF"/>
        </w:rPr>
        <w:t xml:space="preserve"> and</w:t>
      </w:r>
      <w:r>
        <w:rPr>
          <w:shd w:val="clear" w:color="auto" w:fill="FFFFFF"/>
        </w:rPr>
        <w:t xml:space="preserve"> performance standards</w:t>
      </w:r>
    </w:p>
    <w:p w14:paraId="2A447CD5" w14:textId="77777777" w:rsidR="002A14AE" w:rsidRPr="00B972DD" w:rsidRDefault="002A14AE" w:rsidP="002A14AE">
      <w:pPr>
        <w:pStyle w:val="ListBullet"/>
        <w:rPr>
          <w:shd w:val="clear" w:color="auto" w:fill="FFFFFF"/>
        </w:rPr>
      </w:pPr>
      <w:r>
        <w:rPr>
          <w:shd w:val="clear" w:color="auto" w:fill="FFFFFF"/>
        </w:rPr>
        <w:t>Started a team with 3 advisors and grew it to 12</w:t>
      </w:r>
    </w:p>
    <w:p w14:paraId="2075AE61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 xml:space="preserve">Ability to deal with sensitive situations as well as vulnerable or challenging customers </w:t>
      </w:r>
    </w:p>
    <w:p w14:paraId="5DAF7F27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 xml:space="preserve">Dealing with customer invoice queries, so if need </w:t>
      </w:r>
      <w:proofErr w:type="gramStart"/>
      <w:r w:rsidRPr="00ED6867">
        <w:rPr>
          <w:shd w:val="clear" w:color="auto" w:fill="FFFFFF"/>
        </w:rPr>
        <w:t>be</w:t>
      </w:r>
      <w:proofErr w:type="gramEnd"/>
      <w:r w:rsidRPr="00ED6867">
        <w:rPr>
          <w:shd w:val="clear" w:color="auto" w:fill="FFFFFF"/>
        </w:rPr>
        <w:t xml:space="preserve"> re-billing</w:t>
      </w:r>
    </w:p>
    <w:p w14:paraId="30ADD2AF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>Helped designed vulnerable customer training module</w:t>
      </w:r>
    </w:p>
    <w:p w14:paraId="17786369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 xml:space="preserve">Negotiation training with team to help performance rates increase significantly </w:t>
      </w:r>
    </w:p>
    <w:p w14:paraId="008A72D6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>Helped design the debt age line, from credit control all the way through to legal</w:t>
      </w:r>
    </w:p>
    <w:p w14:paraId="5A643E5A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>All correspondences sent by customers, evenly distributed within the team</w:t>
      </w:r>
    </w:p>
    <w:p w14:paraId="52B8EEE4" w14:textId="77777777" w:rsidR="002A14AE" w:rsidRPr="00ED6867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>Evaluate performances and give lists of accounts depending on monthly performance, so I can request certain accounts to be put through the dialer, to up performance</w:t>
      </w:r>
    </w:p>
    <w:p w14:paraId="1BB19139" w14:textId="77777777" w:rsidR="002A14AE" w:rsidRPr="00B972DD" w:rsidRDefault="002A14AE" w:rsidP="002A14AE">
      <w:pPr>
        <w:pStyle w:val="ListBullet"/>
        <w:rPr>
          <w:shd w:val="clear" w:color="auto" w:fill="FFFFFF"/>
        </w:rPr>
      </w:pPr>
      <w:r w:rsidRPr="00ED6867">
        <w:rPr>
          <w:shd w:val="clear" w:color="auto" w:fill="FFFFFF"/>
        </w:rPr>
        <w:t xml:space="preserve">Weekly appraisals conducted for the high performer on the team/ team incentives </w:t>
      </w:r>
    </w:p>
    <w:p w14:paraId="061CFCDF" w14:textId="77777777" w:rsidR="002A14AE" w:rsidRDefault="002A14AE" w:rsidP="002A14AE">
      <w:pPr>
        <w:pStyle w:val="Heading2"/>
      </w:pPr>
      <w:r>
        <w:t>Team Manager - collections | Robinson way limited | 02/2011 to 02/2019</w:t>
      </w:r>
    </w:p>
    <w:p w14:paraId="211D9D3A" w14:textId="77777777" w:rsidR="002A14AE" w:rsidRPr="00B972DD" w:rsidRDefault="002A14AE" w:rsidP="002A14AE">
      <w:pPr>
        <w:pStyle w:val="ListBullet"/>
      </w:pPr>
      <w:r>
        <w:t xml:space="preserve">Manage team and overall performance </w:t>
      </w:r>
    </w:p>
    <w:p w14:paraId="082585FA" w14:textId="77777777" w:rsidR="002A14AE" w:rsidRPr="006D77D5" w:rsidRDefault="002A14AE" w:rsidP="002A14AE">
      <w:pPr>
        <w:pStyle w:val="ListBullet"/>
      </w:pPr>
      <w:r w:rsidRPr="006D77D5">
        <w:t xml:space="preserve">Client query resolution and system updates  </w:t>
      </w:r>
    </w:p>
    <w:p w14:paraId="22917B60" w14:textId="77777777" w:rsidR="002A14AE" w:rsidRPr="006D77D5" w:rsidRDefault="002A14AE" w:rsidP="002A14AE">
      <w:pPr>
        <w:pStyle w:val="ListBullet"/>
        <w:rPr>
          <w:rFonts w:ascii="Arial" w:hAnsi="Arial" w:cs="Arial"/>
          <w:bCs/>
          <w:color w:val="000000"/>
          <w:spacing w:val="-1"/>
        </w:rPr>
      </w:pPr>
      <w:r w:rsidRPr="006D77D5">
        <w:rPr>
          <w:shd w:val="clear" w:color="auto" w:fill="FFFFFF"/>
        </w:rPr>
        <w:t xml:space="preserve">Take ownership for customer complaints and thoroughly investigate to seek the best resolution </w:t>
      </w:r>
    </w:p>
    <w:p w14:paraId="4236C427" w14:textId="77777777" w:rsidR="002A14AE" w:rsidRPr="006D77D5" w:rsidRDefault="002A14AE" w:rsidP="002A14AE">
      <w:pPr>
        <w:pStyle w:val="ListBullet"/>
        <w:rPr>
          <w:shd w:val="clear" w:color="auto" w:fill="FFFFFF"/>
        </w:rPr>
      </w:pPr>
      <w:r w:rsidRPr="006D77D5">
        <w:rPr>
          <w:shd w:val="clear" w:color="auto" w:fill="FFFFFF"/>
        </w:rPr>
        <w:t>Attend management meetings</w:t>
      </w:r>
    </w:p>
    <w:p w14:paraId="4A0FE170" w14:textId="77777777" w:rsidR="002A14AE" w:rsidRPr="006D77D5" w:rsidRDefault="002A14AE" w:rsidP="002A14AE">
      <w:pPr>
        <w:pStyle w:val="ListBullet"/>
        <w:rPr>
          <w:shd w:val="clear" w:color="auto" w:fill="FFFFFF"/>
        </w:rPr>
      </w:pPr>
      <w:r w:rsidRPr="006D77D5">
        <w:rPr>
          <w:shd w:val="clear" w:color="auto" w:fill="FFFFFF"/>
        </w:rPr>
        <w:t xml:space="preserve">Monitor and evaluate the standard of service provided to customers, to drive improvements in </w:t>
      </w:r>
      <w:r>
        <w:rPr>
          <w:shd w:val="clear" w:color="auto" w:fill="FFFFFF"/>
        </w:rPr>
        <w:t>productivity and quality, whilst continuously finding ways to improve</w:t>
      </w:r>
      <w:r w:rsidRPr="006D77D5">
        <w:rPr>
          <w:shd w:val="clear" w:color="auto" w:fill="FFFFFF"/>
        </w:rPr>
        <w:t xml:space="preserve"> </w:t>
      </w:r>
    </w:p>
    <w:p w14:paraId="5E485449" w14:textId="77777777" w:rsidR="002A14AE" w:rsidRPr="006D77D5" w:rsidRDefault="002A14AE" w:rsidP="002A14AE">
      <w:pPr>
        <w:pStyle w:val="ListBullet"/>
        <w:rPr>
          <w:rFonts w:ascii="Arial" w:hAnsi="Arial" w:cs="Arial"/>
          <w:bCs/>
          <w:color w:val="000000"/>
          <w:spacing w:val="-1"/>
        </w:rPr>
      </w:pPr>
      <w:r w:rsidRPr="006D77D5">
        <w:rPr>
          <w:shd w:val="clear" w:color="auto" w:fill="FFFFFF"/>
        </w:rPr>
        <w:t>Ensure training and development plans are in place for all Team Members</w:t>
      </w:r>
    </w:p>
    <w:p w14:paraId="17D6631E" w14:textId="77777777" w:rsidR="002A14AE" w:rsidRPr="00F8029E" w:rsidRDefault="002A14AE" w:rsidP="002A14AE">
      <w:pPr>
        <w:pStyle w:val="ListBullet"/>
        <w:rPr>
          <w:shd w:val="clear" w:color="auto" w:fill="FFFFFF"/>
        </w:rPr>
      </w:pPr>
      <w:r w:rsidRPr="006D77D5">
        <w:rPr>
          <w:shd w:val="clear" w:color="auto" w:fill="FFFFFF"/>
        </w:rPr>
        <w:t xml:space="preserve">Deliver team meetings, coaching and 1:1's for all the team; setting clear, realistic goals, </w:t>
      </w:r>
      <w:proofErr w:type="gramStart"/>
      <w:r w:rsidRPr="006D77D5">
        <w:rPr>
          <w:shd w:val="clear" w:color="auto" w:fill="FFFFFF"/>
        </w:rPr>
        <w:t>objectives</w:t>
      </w:r>
      <w:proofErr w:type="gramEnd"/>
      <w:r w:rsidRPr="006D77D5">
        <w:rPr>
          <w:shd w:val="clear" w:color="auto" w:fill="FFFFFF"/>
        </w:rPr>
        <w:t xml:space="preserve"> and </w:t>
      </w:r>
      <w:r>
        <w:rPr>
          <w:shd w:val="clear" w:color="auto" w:fill="FFFFFF"/>
        </w:rPr>
        <w:t>performance standards</w:t>
      </w:r>
      <w:r w:rsidRPr="00F8029E">
        <w:rPr>
          <w:rFonts w:ascii="Helvetica" w:hAnsi="Helvetica" w:cs="Helvetica"/>
          <w:color w:val="212121"/>
          <w:sz w:val="21"/>
          <w:szCs w:val="21"/>
          <w:shd w:val="clear" w:color="auto" w:fill="FFFFFF"/>
        </w:rPr>
        <w:t xml:space="preserve">                           </w:t>
      </w:r>
    </w:p>
    <w:p w14:paraId="16A52D46" w14:textId="77777777" w:rsidR="002A14AE" w:rsidRDefault="002A14AE" w:rsidP="002A14AE">
      <w:pPr>
        <w:pStyle w:val="ListBullet"/>
        <w:rPr>
          <w:shd w:val="clear" w:color="auto" w:fill="FFFFFF"/>
        </w:rPr>
      </w:pPr>
      <w:r w:rsidRPr="006D77D5">
        <w:rPr>
          <w:shd w:val="clear" w:color="auto" w:fill="FFFFFF"/>
        </w:rPr>
        <w:t>Ensure that processes and procedures are efficient, effective and are adhered too.</w:t>
      </w:r>
    </w:p>
    <w:p w14:paraId="59C692D2" w14:textId="77777777" w:rsidR="002A14AE" w:rsidRDefault="002A14AE" w:rsidP="002A14AE">
      <w:pPr>
        <w:pStyle w:val="ListBullet"/>
        <w:rPr>
          <w:shd w:val="clear" w:color="auto" w:fill="FFFFFF"/>
        </w:rPr>
      </w:pPr>
      <w:r>
        <w:rPr>
          <w:shd w:val="clear" w:color="auto" w:fill="FFFFFF"/>
        </w:rPr>
        <w:t>Achieving collection targets of 2 million per month</w:t>
      </w:r>
    </w:p>
    <w:p w14:paraId="31FB6B91" w14:textId="77777777" w:rsidR="002A14AE" w:rsidRPr="006D77D5" w:rsidRDefault="002A14AE" w:rsidP="002A14AE">
      <w:pPr>
        <w:pStyle w:val="ListBullet"/>
        <w:rPr>
          <w:shd w:val="clear" w:color="auto" w:fill="FFFFFF"/>
        </w:rPr>
      </w:pPr>
      <w:r>
        <w:rPr>
          <w:shd w:val="clear" w:color="auto" w:fill="FFFFFF"/>
        </w:rPr>
        <w:t>Managed two teams, one of bought debt and one of client debt, team FTE 12</w:t>
      </w:r>
    </w:p>
    <w:p w14:paraId="155A5506" w14:textId="77777777" w:rsidR="002A14AE" w:rsidRPr="006D77D5" w:rsidRDefault="002A14AE" w:rsidP="002A14AE">
      <w:pPr>
        <w:pStyle w:val="ListBullet"/>
        <w:rPr>
          <w:rFonts w:ascii="Arial" w:hAnsi="Arial" w:cs="Arial"/>
          <w:bCs/>
          <w:color w:val="000000"/>
          <w:spacing w:val="-1"/>
        </w:rPr>
      </w:pPr>
      <w:r w:rsidRPr="006D77D5">
        <w:rPr>
          <w:shd w:val="clear" w:color="auto" w:fill="FFFFFF"/>
        </w:rPr>
        <w:t>Helped improve the process for customer experience by recommending starting payment via pay points, thi</w:t>
      </w:r>
      <w:r>
        <w:rPr>
          <w:shd w:val="clear" w:color="auto" w:fill="FFFFFF"/>
        </w:rPr>
        <w:t>s</w:t>
      </w:r>
      <w:r w:rsidRPr="006D77D5">
        <w:rPr>
          <w:shd w:val="clear" w:color="auto" w:fill="FFFFFF"/>
        </w:rPr>
        <w:t xml:space="preserve"> became successful and help</w:t>
      </w:r>
      <w:r>
        <w:rPr>
          <w:shd w:val="clear" w:color="auto" w:fill="FFFFFF"/>
        </w:rPr>
        <w:t>ed</w:t>
      </w:r>
      <w:r w:rsidRPr="006D77D5">
        <w:rPr>
          <w:shd w:val="clear" w:color="auto" w:fill="FFFFFF"/>
        </w:rPr>
        <w:t xml:space="preserve"> lift collections by 12-15% per month</w:t>
      </w:r>
    </w:p>
    <w:p w14:paraId="457C7543" w14:textId="77777777" w:rsidR="002A14AE" w:rsidRPr="00F8029E" w:rsidRDefault="002A14AE" w:rsidP="002A14AE">
      <w:pPr>
        <w:pStyle w:val="ListBullet"/>
        <w:rPr>
          <w:rFonts w:ascii="Arial" w:hAnsi="Arial" w:cs="Arial"/>
          <w:bCs/>
          <w:color w:val="000000"/>
          <w:spacing w:val="-1"/>
        </w:rPr>
      </w:pPr>
      <w:r>
        <w:rPr>
          <w:shd w:val="clear" w:color="auto" w:fill="FFFFFF"/>
        </w:rPr>
        <w:t>Attended client meetings and gave a summary of how the team was performing</w:t>
      </w:r>
    </w:p>
    <w:p w14:paraId="52AB5A04" w14:textId="77777777" w:rsidR="002A14AE" w:rsidRDefault="002A14AE" w:rsidP="002A14AE">
      <w:pPr>
        <w:pStyle w:val="Heading2"/>
      </w:pPr>
      <w:r>
        <w:t>learning &amp; development trainer | Robinson way limited | 02/2007 to 01/2011</w:t>
      </w:r>
    </w:p>
    <w:p w14:paraId="12A91AA8" w14:textId="77777777" w:rsidR="002A14AE" w:rsidRPr="00ED6867" w:rsidRDefault="002A14AE" w:rsidP="002A14AE">
      <w:pPr>
        <w:pStyle w:val="ListBullet"/>
      </w:pPr>
      <w:r w:rsidRPr="00ED6867">
        <w:t xml:space="preserve">Fully support the induction, </w:t>
      </w:r>
      <w:proofErr w:type="gramStart"/>
      <w:r w:rsidRPr="00ED6867">
        <w:t>academy</w:t>
      </w:r>
      <w:proofErr w:type="gramEnd"/>
      <w:r>
        <w:t xml:space="preserve"> </w:t>
      </w:r>
      <w:r w:rsidRPr="00ED6867">
        <w:t>and development training, ensuring new call center staff are fully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79955" wp14:editId="25D205A8">
                <wp:simplePos x="0" y="0"/>
                <wp:positionH relativeFrom="page">
                  <wp:posOffset>732155</wp:posOffset>
                </wp:positionH>
                <wp:positionV relativeFrom="page">
                  <wp:posOffset>3519805</wp:posOffset>
                </wp:positionV>
                <wp:extent cx="88900" cy="76200"/>
                <wp:effectExtent l="0" t="0" r="0" b="4445"/>
                <wp:wrapNone/>
                <wp:docPr id="5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3B028" w14:textId="77777777" w:rsidR="002A14AE" w:rsidRDefault="002A14AE" w:rsidP="002A14AE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2D8DB8" wp14:editId="1DA2BA5E">
                                  <wp:extent cx="76200" cy="76200"/>
                                  <wp:effectExtent l="0" t="0" r="0" b="0"/>
                                  <wp:docPr id="27" name="Image_12_0" descr="Image_12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_12_0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79955" id="AutoShape 32" o:spid="_x0000_s1026" style="position:absolute;left:0;text-align:left;margin-left:57.65pt;margin-top:277.15pt;width:7pt;height: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14:paraId="4163B028" w14:textId="77777777" w:rsidR="002A14AE" w:rsidRDefault="002A14AE" w:rsidP="002A14AE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B2D8DB8" wp14:editId="1DA2BA5E">
                            <wp:extent cx="76200" cy="76200"/>
                            <wp:effectExtent l="0" t="0" r="0" b="0"/>
                            <wp:docPr id="27" name="Image_12_0" descr="Image_12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_12_0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ED6867">
        <w:t>trained and aware of business expectations</w:t>
      </w:r>
    </w:p>
    <w:p w14:paraId="7C705247" w14:textId="77777777" w:rsidR="002A14AE" w:rsidRPr="00ED6867" w:rsidRDefault="002A14AE" w:rsidP="002A14AE">
      <w:pPr>
        <w:pStyle w:val="ListBullet"/>
      </w:pPr>
      <w:r w:rsidRPr="00ED6867">
        <w:t>Managing attendance, punctuality, conduct and performance</w:t>
      </w:r>
    </w:p>
    <w:p w14:paraId="7C117748" w14:textId="77777777" w:rsidR="002A14AE" w:rsidRPr="00ED6867" w:rsidRDefault="002A14AE" w:rsidP="002A14AE">
      <w:pPr>
        <w:pStyle w:val="ListBulle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2FC538" wp14:editId="14AD97E3">
                <wp:simplePos x="0" y="0"/>
                <wp:positionH relativeFrom="page">
                  <wp:posOffset>732155</wp:posOffset>
                </wp:positionH>
                <wp:positionV relativeFrom="page">
                  <wp:posOffset>3850005</wp:posOffset>
                </wp:positionV>
                <wp:extent cx="88900" cy="76200"/>
                <wp:effectExtent l="0" t="1905" r="0" b="0"/>
                <wp:wrapNone/>
                <wp:docPr id="5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458A2" w14:textId="77777777" w:rsidR="002A14AE" w:rsidRDefault="002A14AE" w:rsidP="002A14AE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9511DF" wp14:editId="60DB7D9D">
                                  <wp:extent cx="76199" cy="76199"/>
                                  <wp:effectExtent l="0" t="0" r="0" b="0"/>
                                  <wp:docPr id="28" name="Image_16_0" descr="Image_16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_16_0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99" cy="76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FC538" id="AutoShape 30" o:spid="_x0000_s1027" style="position:absolute;left:0;text-align:left;margin-left:57.65pt;margin-top:303.15pt;width:7pt;height:6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14:paraId="06D458A2" w14:textId="77777777" w:rsidR="002A14AE" w:rsidRDefault="002A14AE" w:rsidP="002A14AE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B9511DF" wp14:editId="60DB7D9D">
                            <wp:extent cx="76199" cy="76199"/>
                            <wp:effectExtent l="0" t="0" r="0" b="0"/>
                            <wp:docPr id="28" name="Image_16_0" descr="Image_16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_16_0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199" cy="76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ED6867">
        <w:t>Evaluating effectiveness of training material, ensuring its accurate and up to date and designing new training material</w:t>
      </w:r>
    </w:p>
    <w:p w14:paraId="451A1159" w14:textId="77777777" w:rsidR="002A14AE" w:rsidRPr="00ED6867" w:rsidRDefault="002A14AE" w:rsidP="002A14AE">
      <w:pPr>
        <w:pStyle w:val="ListBullet"/>
      </w:pPr>
      <w:r w:rsidRPr="00ED6867">
        <w:t>Redesigned the vulnerable customer training module</w:t>
      </w:r>
    </w:p>
    <w:p w14:paraId="1418577B" w14:textId="77777777" w:rsidR="002A14AE" w:rsidRPr="00ED6867" w:rsidRDefault="002A14AE" w:rsidP="002A14AE">
      <w:pPr>
        <w:pStyle w:val="ListBulle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A8AF30" wp14:editId="7C55A877">
                <wp:simplePos x="0" y="0"/>
                <wp:positionH relativeFrom="page">
                  <wp:posOffset>732155</wp:posOffset>
                </wp:positionH>
                <wp:positionV relativeFrom="page">
                  <wp:posOffset>4015105</wp:posOffset>
                </wp:positionV>
                <wp:extent cx="88900" cy="76200"/>
                <wp:effectExtent l="0" t="0" r="0" b="4445"/>
                <wp:wrapNone/>
                <wp:docPr id="50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ED590" w14:textId="77777777" w:rsidR="002A14AE" w:rsidRDefault="002A14AE" w:rsidP="002A14AE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E3F4B1" wp14:editId="272F0C9C">
                                  <wp:extent cx="76199" cy="76199"/>
                                  <wp:effectExtent l="0" t="0" r="0" b="0"/>
                                  <wp:docPr id="30" name="Image_20_0" descr="Image_20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0_0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99" cy="76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A8AF30" id="AutoShape 29" o:spid="_x0000_s1028" style="position:absolute;left:0;text-align:left;margin-left:57.65pt;margin-top:316.15pt;width:7pt;height: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14:paraId="5F6ED590" w14:textId="77777777" w:rsidR="002A14AE" w:rsidRDefault="002A14AE" w:rsidP="002A14AE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FE3F4B1" wp14:editId="272F0C9C">
                            <wp:extent cx="76199" cy="76199"/>
                            <wp:effectExtent l="0" t="0" r="0" b="0"/>
                            <wp:docPr id="30" name="Image_20_0" descr="Image_20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0_0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199" cy="76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ED6867">
        <w:t xml:space="preserve">Providing a supportive and effective training environment   </w:t>
      </w:r>
    </w:p>
    <w:p w14:paraId="04E0BC7D" w14:textId="77777777" w:rsidR="002A14AE" w:rsidRPr="00ED6867" w:rsidRDefault="002A14AE" w:rsidP="002A14AE">
      <w:pPr>
        <w:pStyle w:val="ListBullet"/>
      </w:pPr>
      <w:r w:rsidRPr="00ED6867">
        <w:t>Delivering training to team managers and existing staff</w:t>
      </w:r>
    </w:p>
    <w:p w14:paraId="3CABC0BB" w14:textId="77777777" w:rsidR="002A14AE" w:rsidRDefault="002A14AE" w:rsidP="002A14AE">
      <w:pPr>
        <w:pStyle w:val="ListBullet"/>
      </w:pPr>
      <w:r w:rsidRPr="00ED6867">
        <w:t>Went to Milton Keynes (sister company) and helped train staff on site to use our system and how to negotiate with customers</w:t>
      </w:r>
    </w:p>
    <w:p w14:paraId="240D9E0D" w14:textId="2CA3B00A" w:rsidR="002A14AE" w:rsidRDefault="002A14AE" w:rsidP="002A14AE">
      <w:pPr>
        <w:pStyle w:val="Heading2"/>
      </w:pPr>
      <w:r>
        <w:t xml:space="preserve">financial advisor | moorcroft </w:t>
      </w:r>
      <w:r w:rsidR="00576232">
        <w:t xml:space="preserve">Debt </w:t>
      </w:r>
      <w:r>
        <w:t>recovery group | 08/2006 to 02/2007</w:t>
      </w:r>
    </w:p>
    <w:p w14:paraId="39752394" w14:textId="77777777" w:rsidR="002A14AE" w:rsidRDefault="002A14AE" w:rsidP="002A14AE">
      <w:pPr>
        <w:pStyle w:val="ListBulle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D2CC9E0" wp14:editId="3A497EE7">
                <wp:simplePos x="0" y="0"/>
                <wp:positionH relativeFrom="page">
                  <wp:posOffset>732155</wp:posOffset>
                </wp:positionH>
                <wp:positionV relativeFrom="page">
                  <wp:posOffset>3519805</wp:posOffset>
                </wp:positionV>
                <wp:extent cx="88900" cy="76200"/>
                <wp:effectExtent l="0" t="0" r="0" b="4445"/>
                <wp:wrapNone/>
                <wp:docPr id="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37C23" w14:textId="77777777" w:rsidR="002A14AE" w:rsidRDefault="002A14AE" w:rsidP="002A14AE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AFD737" wp14:editId="6BE03CC8">
                                  <wp:extent cx="76200" cy="76200"/>
                                  <wp:effectExtent l="0" t="0" r="0" b="0"/>
                                  <wp:docPr id="9" name="Image_12_0" descr="Image_12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_12_0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CC9E0" id="_x0000_s1029" style="position:absolute;left:0;text-align:left;margin-left:57.65pt;margin-top:277.15pt;width:7pt;height:6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14:paraId="53037C23" w14:textId="77777777" w:rsidR="002A14AE" w:rsidRDefault="002A14AE" w:rsidP="002A14AE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3AFD737" wp14:editId="6BE03CC8">
                            <wp:extent cx="76200" cy="76200"/>
                            <wp:effectExtent l="0" t="0" r="0" b="0"/>
                            <wp:docPr id="9" name="Image_12_0" descr="Image_12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_12_0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Negotiating payment plans with account holders </w:t>
      </w:r>
    </w:p>
    <w:p w14:paraId="5DE2A9D9" w14:textId="77777777" w:rsidR="002A14AE" w:rsidRDefault="002A14AE" w:rsidP="002A14AE">
      <w:pPr>
        <w:pStyle w:val="ListBullet"/>
      </w:pPr>
      <w:r>
        <w:lastRenderedPageBreak/>
        <w:t>Account reviews</w:t>
      </w:r>
    </w:p>
    <w:p w14:paraId="5B9AD5CD" w14:textId="77777777" w:rsidR="002A14AE" w:rsidRDefault="002A14AE" w:rsidP="002A14AE">
      <w:pPr>
        <w:pStyle w:val="ListBullet"/>
      </w:pPr>
      <w:r>
        <w:t xml:space="preserve">Monitoring and keeping up to date records of all </w:t>
      </w:r>
      <w:proofErr w:type="gramStart"/>
      <w:r>
        <w:t>workload</w:t>
      </w:r>
      <w:proofErr w:type="gramEnd"/>
      <w:r>
        <w:t xml:space="preserve"> </w:t>
      </w:r>
    </w:p>
    <w:p w14:paraId="5E090FDC" w14:textId="77777777" w:rsidR="002A14AE" w:rsidRDefault="002A14AE" w:rsidP="002A14AE">
      <w:pPr>
        <w:pStyle w:val="ListBullet"/>
      </w:pPr>
      <w:r>
        <w:t>Generating sales and providing exceptional customer service</w:t>
      </w:r>
    </w:p>
    <w:p w14:paraId="1CB24477" w14:textId="77777777" w:rsidR="002A14AE" w:rsidRDefault="002A14AE" w:rsidP="002A14AE">
      <w:pPr>
        <w:pStyle w:val="ListBullet"/>
      </w:pPr>
      <w:r>
        <w:t xml:space="preserve">Implementing new services and products </w:t>
      </w:r>
    </w:p>
    <w:p w14:paraId="7DF93F07" w14:textId="77777777" w:rsidR="002A14AE" w:rsidRDefault="002A14AE" w:rsidP="002A14AE">
      <w:pPr>
        <w:pStyle w:val="ListBullet"/>
      </w:pPr>
      <w:r>
        <w:t>Updating database with new client information</w:t>
      </w:r>
    </w:p>
    <w:p w14:paraId="5DF3D96A" w14:textId="77777777" w:rsidR="002A14AE" w:rsidRDefault="002A14AE" w:rsidP="002A14AE">
      <w:pPr>
        <w:pStyle w:val="ListBullet"/>
      </w:pPr>
      <w:r>
        <w:t xml:space="preserve">Dispute resolution and client enquiries </w:t>
      </w:r>
    </w:p>
    <w:p w14:paraId="6EE8AAAC" w14:textId="77777777" w:rsidR="002A14AE" w:rsidRDefault="002A14AE" w:rsidP="002A14AE">
      <w:pPr>
        <w:pStyle w:val="Heading2"/>
      </w:pPr>
      <w:r>
        <w:t>Credit controller | imprint | 12/2005 to 07/2006</w:t>
      </w:r>
    </w:p>
    <w:p w14:paraId="6EE8694A" w14:textId="77777777" w:rsidR="002A14AE" w:rsidRDefault="002A14AE" w:rsidP="002A14AE">
      <w:pPr>
        <w:pStyle w:val="ListBulle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0962661" wp14:editId="0B4B3580">
                <wp:simplePos x="0" y="0"/>
                <wp:positionH relativeFrom="page">
                  <wp:posOffset>732155</wp:posOffset>
                </wp:positionH>
                <wp:positionV relativeFrom="page">
                  <wp:posOffset>3519805</wp:posOffset>
                </wp:positionV>
                <wp:extent cx="88900" cy="76200"/>
                <wp:effectExtent l="0" t="0" r="0" b="4445"/>
                <wp:wrapNone/>
                <wp:docPr id="10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8C2C3" w14:textId="77777777" w:rsidR="002A14AE" w:rsidRDefault="002A14AE" w:rsidP="002A14AE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00D48B" wp14:editId="39E6981C">
                                  <wp:extent cx="76200" cy="76200"/>
                                  <wp:effectExtent l="0" t="0" r="0" b="0"/>
                                  <wp:docPr id="11" name="Image_12_0" descr="Image_12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_12_0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62661" id="_x0000_s1030" style="position:absolute;left:0;text-align:left;margin-left:57.65pt;margin-top:277.15pt;width:7pt;height: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14:paraId="1488C2C3" w14:textId="77777777" w:rsidR="002A14AE" w:rsidRDefault="002A14AE" w:rsidP="002A14AE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00D48B" wp14:editId="39E6981C">
                            <wp:extent cx="76200" cy="76200"/>
                            <wp:effectExtent l="0" t="0" r="0" b="0"/>
                            <wp:docPr id="11" name="Image_12_0" descr="Image_12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_12_0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Liaising with suppliers via telephone calls, </w:t>
      </w:r>
      <w:proofErr w:type="gramStart"/>
      <w:r>
        <w:t>email</w:t>
      </w:r>
      <w:proofErr w:type="gramEnd"/>
      <w:r>
        <w:t xml:space="preserve"> and fax</w:t>
      </w:r>
    </w:p>
    <w:p w14:paraId="651C2FCC" w14:textId="77777777" w:rsidR="002A14AE" w:rsidRDefault="002A14AE" w:rsidP="002A14AE">
      <w:pPr>
        <w:pStyle w:val="ListBullet"/>
      </w:pPr>
      <w:r>
        <w:t>Building relationships and identifying purchasing opportunities</w:t>
      </w:r>
    </w:p>
    <w:p w14:paraId="05627EF4" w14:textId="77777777" w:rsidR="002A14AE" w:rsidRDefault="002A14AE" w:rsidP="002A14AE">
      <w:pPr>
        <w:pStyle w:val="ListBullet"/>
      </w:pPr>
      <w:r>
        <w:t>Collecting accurate personal and financial information and entering it into the information management system</w:t>
      </w:r>
    </w:p>
    <w:p w14:paraId="2EAD01F3" w14:textId="77777777" w:rsidR="002A14AE" w:rsidRDefault="002A14AE" w:rsidP="002A14AE">
      <w:pPr>
        <w:pStyle w:val="ListBullet"/>
      </w:pPr>
      <w:r>
        <w:t>Reviewing account holders reports and prioritizing workload</w:t>
      </w:r>
    </w:p>
    <w:p w14:paraId="3E30A0AB" w14:textId="77777777" w:rsidR="002A14AE" w:rsidRDefault="002A14AE" w:rsidP="002A14AE">
      <w:pPr>
        <w:pStyle w:val="ListBullet"/>
      </w:pPr>
      <w:r>
        <w:t>Dealing with a variety of queries and complaints</w:t>
      </w:r>
    </w:p>
    <w:p w14:paraId="6A908E58" w14:textId="77777777" w:rsidR="002A14AE" w:rsidRDefault="002A14AE" w:rsidP="002A14AE">
      <w:pPr>
        <w:pStyle w:val="ListBullet"/>
        <w:numPr>
          <w:ilvl w:val="0"/>
          <w:numId w:val="0"/>
        </w:numPr>
        <w:ind w:left="216"/>
      </w:pPr>
    </w:p>
    <w:p w14:paraId="46B1B816" w14:textId="77777777" w:rsidR="002A14AE" w:rsidRDefault="002A14AE" w:rsidP="002A14AE">
      <w:pPr>
        <w:pStyle w:val="Heading1"/>
      </w:pPr>
      <w:r>
        <w:t>Hobbies &amp; Interests</w:t>
      </w:r>
    </w:p>
    <w:p w14:paraId="2AEFEFF9" w14:textId="77777777" w:rsidR="002A14AE" w:rsidRDefault="002A14AE" w:rsidP="002A14AE">
      <w:pPr>
        <w:pStyle w:val="ListBullet"/>
        <w:numPr>
          <w:ilvl w:val="0"/>
          <w:numId w:val="0"/>
        </w:numPr>
        <w:ind w:left="216" w:hanging="216"/>
      </w:pPr>
      <w:r>
        <w:t xml:space="preserve">I enjoy playing football in my spare time. I try to keep fit and have </w:t>
      </w:r>
      <w:proofErr w:type="gramStart"/>
      <w:r>
        <w:t>ran</w:t>
      </w:r>
      <w:proofErr w:type="gramEnd"/>
      <w:r>
        <w:t xml:space="preserve"> a few marathons over the years. </w:t>
      </w:r>
    </w:p>
    <w:p w14:paraId="51D5DDFA" w14:textId="77777777" w:rsidR="002A14AE" w:rsidRDefault="002A14AE" w:rsidP="002A14AE">
      <w:pPr>
        <w:pStyle w:val="ListBullet"/>
        <w:numPr>
          <w:ilvl w:val="0"/>
          <w:numId w:val="0"/>
        </w:numPr>
        <w:ind w:left="216" w:hanging="216"/>
      </w:pPr>
      <w:r>
        <w:t>I am also a keen traveler.</w:t>
      </w:r>
    </w:p>
    <w:p w14:paraId="14B19458" w14:textId="77777777" w:rsidR="002A14AE" w:rsidRDefault="002A14AE" w:rsidP="002A14AE">
      <w:pPr>
        <w:pStyle w:val="Heading1"/>
      </w:pPr>
      <w:r>
        <w:t>References</w:t>
      </w:r>
    </w:p>
    <w:p w14:paraId="7B94A33F" w14:textId="77777777" w:rsidR="002A14AE" w:rsidRDefault="002A14AE" w:rsidP="002A14AE">
      <w:pPr>
        <w:pStyle w:val="ListBullet"/>
        <w:numPr>
          <w:ilvl w:val="0"/>
          <w:numId w:val="0"/>
        </w:numPr>
        <w:ind w:left="216" w:hanging="216"/>
      </w:pPr>
      <w:r>
        <w:t>References available upon request</w:t>
      </w:r>
    </w:p>
    <w:p w14:paraId="296955F7" w14:textId="45FE218F" w:rsidR="001B29CF" w:rsidRPr="001B29CF" w:rsidRDefault="001B29CF" w:rsidP="002A14AE">
      <w:pPr>
        <w:pStyle w:val="Heading1"/>
      </w:pPr>
    </w:p>
    <w:sectPr w:rsidR="001B29CF" w:rsidRPr="001B29CF" w:rsidSect="00EC3D9F"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61211" w14:textId="77777777" w:rsidR="000B0F1F" w:rsidRDefault="000B0F1F">
      <w:pPr>
        <w:spacing w:after="0"/>
      </w:pPr>
      <w:r>
        <w:separator/>
      </w:r>
    </w:p>
  </w:endnote>
  <w:endnote w:type="continuationSeparator" w:id="0">
    <w:p w14:paraId="6C702408" w14:textId="77777777" w:rsidR="000B0F1F" w:rsidRDefault="000B0F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F72F1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528E1" w14:textId="77777777" w:rsidR="000B0F1F" w:rsidRDefault="000B0F1F">
      <w:pPr>
        <w:spacing w:after="0"/>
      </w:pPr>
      <w:r>
        <w:separator/>
      </w:r>
    </w:p>
  </w:footnote>
  <w:footnote w:type="continuationSeparator" w:id="0">
    <w:p w14:paraId="1C9F3EEA" w14:textId="77777777" w:rsidR="000B0F1F" w:rsidRDefault="000B0F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894308">
    <w:abstractNumId w:val="9"/>
  </w:num>
  <w:num w:numId="2" w16cid:durableId="488331219">
    <w:abstractNumId w:val="9"/>
    <w:lvlOverride w:ilvl="0">
      <w:startOverride w:val="1"/>
    </w:lvlOverride>
  </w:num>
  <w:num w:numId="3" w16cid:durableId="2135637411">
    <w:abstractNumId w:val="9"/>
    <w:lvlOverride w:ilvl="0">
      <w:startOverride w:val="1"/>
    </w:lvlOverride>
  </w:num>
  <w:num w:numId="4" w16cid:durableId="2105302771">
    <w:abstractNumId w:val="9"/>
    <w:lvlOverride w:ilvl="0">
      <w:startOverride w:val="1"/>
    </w:lvlOverride>
  </w:num>
  <w:num w:numId="5" w16cid:durableId="1563829675">
    <w:abstractNumId w:val="8"/>
  </w:num>
  <w:num w:numId="6" w16cid:durableId="2008631863">
    <w:abstractNumId w:val="7"/>
  </w:num>
  <w:num w:numId="7" w16cid:durableId="1380011289">
    <w:abstractNumId w:val="6"/>
  </w:num>
  <w:num w:numId="8" w16cid:durableId="1379623684">
    <w:abstractNumId w:val="5"/>
  </w:num>
  <w:num w:numId="9" w16cid:durableId="687028376">
    <w:abstractNumId w:val="4"/>
  </w:num>
  <w:num w:numId="10" w16cid:durableId="866868569">
    <w:abstractNumId w:val="3"/>
  </w:num>
  <w:num w:numId="11" w16cid:durableId="718170067">
    <w:abstractNumId w:val="2"/>
  </w:num>
  <w:num w:numId="12" w16cid:durableId="1037003246">
    <w:abstractNumId w:val="1"/>
  </w:num>
  <w:num w:numId="13" w16cid:durableId="229968429">
    <w:abstractNumId w:val="0"/>
  </w:num>
  <w:num w:numId="14" w16cid:durableId="976252979">
    <w:abstractNumId w:val="15"/>
  </w:num>
  <w:num w:numId="15" w16cid:durableId="259946377">
    <w:abstractNumId w:val="18"/>
  </w:num>
  <w:num w:numId="16" w16cid:durableId="72747746">
    <w:abstractNumId w:val="13"/>
  </w:num>
  <w:num w:numId="17" w16cid:durableId="450248510">
    <w:abstractNumId w:val="17"/>
  </w:num>
  <w:num w:numId="18" w16cid:durableId="88086451">
    <w:abstractNumId w:val="10"/>
  </w:num>
  <w:num w:numId="19" w16cid:durableId="1966354059">
    <w:abstractNumId w:val="23"/>
  </w:num>
  <w:num w:numId="20" w16cid:durableId="264922359">
    <w:abstractNumId w:val="19"/>
  </w:num>
  <w:num w:numId="21" w16cid:durableId="1244222814">
    <w:abstractNumId w:val="11"/>
  </w:num>
  <w:num w:numId="22" w16cid:durableId="1057782753">
    <w:abstractNumId w:val="16"/>
  </w:num>
  <w:num w:numId="23" w16cid:durableId="536429687">
    <w:abstractNumId w:val="22"/>
  </w:num>
  <w:num w:numId="24" w16cid:durableId="1515416178">
    <w:abstractNumId w:val="12"/>
  </w:num>
  <w:num w:numId="25" w16cid:durableId="2045322584">
    <w:abstractNumId w:val="14"/>
  </w:num>
  <w:num w:numId="26" w16cid:durableId="804546881">
    <w:abstractNumId w:val="21"/>
  </w:num>
  <w:num w:numId="27" w16cid:durableId="2956476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AE"/>
    <w:rsid w:val="0001582B"/>
    <w:rsid w:val="0007149E"/>
    <w:rsid w:val="00082E6D"/>
    <w:rsid w:val="000A4F59"/>
    <w:rsid w:val="000B0F1F"/>
    <w:rsid w:val="000F6F53"/>
    <w:rsid w:val="00137193"/>
    <w:rsid w:val="00141A4C"/>
    <w:rsid w:val="001B29CF"/>
    <w:rsid w:val="00232312"/>
    <w:rsid w:val="0028220F"/>
    <w:rsid w:val="0029269F"/>
    <w:rsid w:val="002A14AE"/>
    <w:rsid w:val="002D77E3"/>
    <w:rsid w:val="00356C14"/>
    <w:rsid w:val="00360C19"/>
    <w:rsid w:val="003B7FA6"/>
    <w:rsid w:val="004440FC"/>
    <w:rsid w:val="00445342"/>
    <w:rsid w:val="00460E93"/>
    <w:rsid w:val="00557E35"/>
    <w:rsid w:val="00576232"/>
    <w:rsid w:val="00584EB7"/>
    <w:rsid w:val="005C4F47"/>
    <w:rsid w:val="00617B26"/>
    <w:rsid w:val="006270A9"/>
    <w:rsid w:val="00675956"/>
    <w:rsid w:val="00676587"/>
    <w:rsid w:val="00681034"/>
    <w:rsid w:val="006A72B1"/>
    <w:rsid w:val="006D5B42"/>
    <w:rsid w:val="00705944"/>
    <w:rsid w:val="00706247"/>
    <w:rsid w:val="00741202"/>
    <w:rsid w:val="0075155B"/>
    <w:rsid w:val="00787CAF"/>
    <w:rsid w:val="00816216"/>
    <w:rsid w:val="00834D92"/>
    <w:rsid w:val="0087734B"/>
    <w:rsid w:val="009B7B39"/>
    <w:rsid w:val="009C4DED"/>
    <w:rsid w:val="009D5933"/>
    <w:rsid w:val="009F2555"/>
    <w:rsid w:val="00A35217"/>
    <w:rsid w:val="00AB1A88"/>
    <w:rsid w:val="00B9624E"/>
    <w:rsid w:val="00BD768D"/>
    <w:rsid w:val="00C45237"/>
    <w:rsid w:val="00C61F8E"/>
    <w:rsid w:val="00DA614C"/>
    <w:rsid w:val="00DD1EB5"/>
    <w:rsid w:val="00E83E4B"/>
    <w:rsid w:val="00EC3D9F"/>
    <w:rsid w:val="00ED2268"/>
    <w:rsid w:val="00EE42A8"/>
    <w:rsid w:val="00F52D1C"/>
    <w:rsid w:val="00F8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82A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%23\AppData\Roaming\Microsoft\Templates\Restaurant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1A386FBC7AC4986806E3DCB804F0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52F97-CE0E-40AD-AEB7-E545F56FB6EA}"/>
      </w:docPartPr>
      <w:docPartBody>
        <w:p w:rsidR="007451ED" w:rsidRDefault="00A024C0">
          <w:pPr>
            <w:pStyle w:val="A1A386FBC7AC4986806E3DCB804F016F"/>
          </w:pPr>
          <w:r>
            <w:t>Skills &amp; Abilities</w:t>
          </w:r>
        </w:p>
      </w:docPartBody>
    </w:docPart>
    <w:docPart>
      <w:docPartPr>
        <w:name w:val="15DC1F4EAC2B4A99869B1D418BBD9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2E15-1B38-49CC-A0B5-58F5D4622726}"/>
      </w:docPartPr>
      <w:docPartBody>
        <w:p w:rsidR="007451ED" w:rsidRDefault="003C6269" w:rsidP="003C6269">
          <w:pPr>
            <w:pStyle w:val="15DC1F4EAC2B4A99869B1D418BBD90A7"/>
          </w:pPr>
          <w:r>
            <w:t>Education</w:t>
          </w:r>
        </w:p>
      </w:docPartBody>
    </w:docPart>
    <w:docPart>
      <w:docPartPr>
        <w:name w:val="AA3DFE248619427A90346E1066041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AD0C8-5E8F-412D-B9A6-16B149FF476D}"/>
      </w:docPartPr>
      <w:docPartBody>
        <w:p w:rsidR="007451ED" w:rsidRDefault="003C6269" w:rsidP="003C6269">
          <w:pPr>
            <w:pStyle w:val="AA3DFE248619427A90346E1066041F3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69"/>
    <w:rsid w:val="003C6269"/>
    <w:rsid w:val="007451ED"/>
    <w:rsid w:val="00A024C0"/>
    <w:rsid w:val="00F8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A386FBC7AC4986806E3DCB804F016F">
    <w:name w:val="A1A386FBC7AC4986806E3DCB804F016F"/>
  </w:style>
  <w:style w:type="paragraph" w:customStyle="1" w:styleId="15DC1F4EAC2B4A99869B1D418BBD90A7">
    <w:name w:val="15DC1F4EAC2B4A99869B1D418BBD90A7"/>
    <w:rsid w:val="003C6269"/>
  </w:style>
  <w:style w:type="paragraph" w:customStyle="1" w:styleId="AA3DFE248619427A90346E1066041F36">
    <w:name w:val="AA3DFE248619427A90346E1066041F36"/>
    <w:rsid w:val="003C62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C867FD-2D1B-4D12-98D2-50A55BFF9B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Restaurant manager resume</Template>
  <TotalTime>0</TotalTime>
  <Pages>3</Pages>
  <Words>880</Words>
  <Characters>5018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Profile</vt:lpstr>
      <vt:lpstr>&lt;Experience&gt;</vt:lpstr>
      <vt:lpstr>    restaurant manager | contoso bar and grill | september 2016 - present</vt:lpstr>
      <vt:lpstr>    restaurant manager | fourth coffee bistro | june 2013 – august 2016</vt:lpstr>
      <vt:lpstr>Education</vt:lpstr>
      <vt:lpstr>    bachelor of science in business administration | june 2013 | bigtown college, ch</vt:lpstr>
      <vt:lpstr>    associate in arts in hospitality management | june 2011 | bigtown college, chico</vt:lpstr>
      <vt:lpstr>&lt;Skills &amp; Abilities&gt;</vt:lpstr>
      <vt:lpstr/>
      <vt:lpstr>Activities and Interests</vt:lpstr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2021-10-01T14:23:00Z</dcterms:created>
  <dcterms:modified xsi:type="dcterms:W3CDTF">2023-02-20T08:57:00Z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